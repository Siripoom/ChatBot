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E151" w14:textId="77777777" w:rsidR="00196901" w:rsidRDefault="00196901" w:rsidP="008012CB">
      <w:pPr>
        <w:rPr>
          <w:cs/>
        </w:rPr>
      </w:pPr>
    </w:p>
    <w:p w14:paraId="367A8996" w14:textId="5357BEA4" w:rsidR="00196901" w:rsidRPr="00196901" w:rsidRDefault="00196901" w:rsidP="00196901">
      <w:pPr>
        <w:pStyle w:val="Heading1"/>
      </w:pPr>
      <w:r>
        <w:lastRenderedPageBreak/>
        <w:t xml:space="preserve"> </w:t>
      </w:r>
      <w:r>
        <w:rPr>
          <w:rFonts w:hint="cs"/>
          <w:cs/>
        </w:rPr>
        <w:t xml:space="preserve">ชุดข้อมูลคู่มือนักศึกษา ปีการศึกษา 2568 </w:t>
      </w:r>
    </w:p>
    <w:p w14:paraId="4EF6B736" w14:textId="32D23621" w:rsidR="0016264E" w:rsidRDefault="008012CB" w:rsidP="00196901">
      <w:pPr>
        <w:pStyle w:val="Heading2"/>
      </w:pPr>
      <w:r>
        <w:rPr>
          <w:cs/>
        </w:rPr>
        <w:t>ระเบียบมหาวิทยาลัยเทคโนโลยีพระจอมเกล้าพระนครเหนือ</w:t>
      </w:r>
      <w:r w:rsidR="00196901">
        <w:t xml:space="preserve"> </w:t>
      </w:r>
      <w:r>
        <w:rPr>
          <w:cs/>
        </w:rPr>
        <w:t>ว่าด้วย การศึกษาระดับประกาศนียบัตร</w:t>
      </w:r>
      <w:r w:rsidR="00196901">
        <w:tab/>
      </w:r>
      <w:r>
        <w:rPr>
          <w:cs/>
        </w:rPr>
        <w:t>วิชาชีพ</w:t>
      </w:r>
      <w:r>
        <w:rPr>
          <w:rFonts w:hint="cs"/>
          <w:cs/>
        </w:rPr>
        <w:t xml:space="preserve"> </w:t>
      </w:r>
      <w:r>
        <w:rPr>
          <w:cs/>
        </w:rPr>
        <w:t>พ.ศ. ๒๕๕๒</w:t>
      </w:r>
    </w:p>
    <w:p w14:paraId="7AA21C0F" w14:textId="783BDCDB" w:rsidR="008012CB" w:rsidRDefault="008012CB" w:rsidP="00196901">
      <w:pPr>
        <w:pStyle w:val="Heading3"/>
      </w:pPr>
      <w:r>
        <w:rPr>
          <w:cs/>
        </w:rPr>
        <w:t>หมวดระบบการศึกษาและการลงทะเบียนเรียน</w:t>
      </w:r>
    </w:p>
    <w:p w14:paraId="26E0A5E8" w14:textId="0D6A8D14" w:rsidR="008012CB" w:rsidRDefault="00CE00A1" w:rsidP="00CE00A1">
      <w:pPr>
        <w:pStyle w:val="Heading4"/>
      </w:pPr>
      <w:r>
        <w:rPr>
          <w:rFonts w:hint="cs"/>
          <w:cs/>
        </w:rPr>
        <w:t>ข้อ</w:t>
      </w:r>
      <w:r w:rsidRPr="00CE00A1">
        <w:rPr>
          <w:cs/>
        </w:rPr>
        <w:t>๑๐</w:t>
      </w:r>
      <w:r w:rsidR="008012CB">
        <w:rPr>
          <w:cs/>
        </w:rPr>
        <w:t>ระบบการศึกษา (ระเบียบมหาวิทยาลัยเทคโนโลยีพระจอมเกล้าพระนครเหนือ ว่า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012CB">
        <w:rPr>
          <w:cs/>
        </w:rPr>
        <w:t>ด้วย</w:t>
      </w:r>
      <w:r>
        <w:rPr>
          <w:rFonts w:hint="cs"/>
          <w:cs/>
        </w:rPr>
        <w:t xml:space="preserve"> </w:t>
      </w:r>
      <w:r w:rsidR="008012CB">
        <w:rPr>
          <w:cs/>
        </w:rPr>
        <w:t>การศึกษาระดับประกาศนียบัตรวิชาชีพ พ.ศ. ๒๕๕๒ (ฉบับที่ ๒) พ.ศ. ๒๕๖๕)</w:t>
      </w:r>
    </w:p>
    <w:p w14:paraId="2E603991" w14:textId="64AD978C" w:rsidR="008012CB" w:rsidRDefault="008012CB" w:rsidP="001D6417">
      <w:pPr>
        <w:pStyle w:val="Heading5"/>
      </w:pPr>
      <w:r>
        <w:rPr>
          <w:cs/>
        </w:rPr>
        <w:t xml:space="preserve">(๑) มหาวิทยาลัยใช้ระบบการศึกษาแบบทวิภาค โดยปีการศึกษาหนึ่งแบ่งออกเป็น ๒ </w:t>
      </w:r>
      <w:r w:rsidR="001D6417">
        <w:tab/>
      </w:r>
      <w:r>
        <w:rPr>
          <w:cs/>
        </w:rPr>
        <w:t>ภาคการศึกษาปกติ คือ ภาคการศึกษาต้นและภาคการศึกษาปลาย แต่ละภาค</w:t>
      </w:r>
      <w:r w:rsidR="001D6417">
        <w:tab/>
      </w:r>
      <w:r>
        <w:rPr>
          <w:cs/>
        </w:rPr>
        <w:t>การศึกษามีระยะเวลาจัดการศึกษารวมการวัดผล ไม่น้อยกว่า ๑๘ สัปดาห์ และ</w:t>
      </w:r>
      <w:r w:rsidR="001D6417">
        <w:tab/>
      </w:r>
      <w:r>
        <w:rPr>
          <w:cs/>
        </w:rPr>
        <w:t>มหาวิทยาลัยอาจจัดให้มีภาคการศึกษาฤดูร้อนต่อจาก ภาคการศึกษาปลายอีก ๑ ภาค</w:t>
      </w:r>
      <w:r w:rsidR="001D6417">
        <w:tab/>
      </w:r>
      <w:r>
        <w:rPr>
          <w:cs/>
        </w:rPr>
        <w:t>ก็ได้ มีระยะเวลาการศึกษาประมาณ ๖ สัปดาห์ ทั้งนี้ต้องมีชั่วโมงเรียนในแต่ละรายวิชา</w:t>
      </w:r>
      <w:r w:rsidR="001D6417">
        <w:tab/>
      </w:r>
      <w:r>
        <w:rPr>
          <w:cs/>
        </w:rPr>
        <w:t>เท่ากับชั่วโมงเรียนในภาคการศึกษาปกติ</w:t>
      </w:r>
    </w:p>
    <w:p w14:paraId="3C8D3F1A" w14:textId="1F5B8F02" w:rsidR="008012CB" w:rsidRDefault="008012CB" w:rsidP="001D6417">
      <w:pPr>
        <w:pStyle w:val="Heading5"/>
      </w:pPr>
      <w:r>
        <w:rPr>
          <w:cs/>
        </w:rPr>
        <w:t>(๒) “หน่วยกิต” หมายถึง หน่วยที่ใช้แสดงภาระการศึกษาในแต่ละรายวิชา โดยมี</w:t>
      </w:r>
      <w:r w:rsidR="001D6417">
        <w:tab/>
      </w:r>
      <w:r>
        <w:rPr>
          <w:cs/>
        </w:rPr>
        <w:t>หลักเกณฑ์ดังนี้</w:t>
      </w:r>
    </w:p>
    <w:p w14:paraId="216C7F2D" w14:textId="244728FA" w:rsidR="008012CB" w:rsidRDefault="008012CB" w:rsidP="003D04DD">
      <w:pPr>
        <w:pStyle w:val="Heading6"/>
      </w:pPr>
      <w:r>
        <w:rPr>
          <w:cs/>
        </w:rPr>
        <w:t>ก. รายวิชาทฤษฎีที่ใช้เวลาในการบรรยายหรืออภิปราย ๑ ชั่วโมงต่อสัปดาห์ หรือไม่</w:t>
      </w:r>
      <w:r w:rsidR="001D6417">
        <w:tab/>
      </w:r>
      <w:r>
        <w:rPr>
          <w:cs/>
        </w:rPr>
        <w:t>น้อยกว่า</w:t>
      </w:r>
      <w:r w:rsidR="001D6417">
        <w:t xml:space="preserve"> </w:t>
      </w:r>
      <w:r>
        <w:rPr>
          <w:cs/>
        </w:rPr>
        <w:t>๑๘ ชั่วโมงต่อภาคการศึกษา รวมเวลาการวัดผล มีค่าเท่ากับ ๑ หน่วยกิต</w:t>
      </w:r>
    </w:p>
    <w:p w14:paraId="09609A9F" w14:textId="498B9ED9" w:rsidR="008012CB" w:rsidRDefault="008012CB" w:rsidP="003D04DD">
      <w:pPr>
        <w:pStyle w:val="Heading6"/>
      </w:pPr>
      <w:r>
        <w:rPr>
          <w:cs/>
        </w:rPr>
        <w:t>ข. รายวิชาปฏิบัติที่ใช้เวลาในการทดลองหรือฝึกปฏิบัติในห้องปฏิบัติการ ๒ ชั่วโมง</w:t>
      </w:r>
      <w:r w:rsidR="003D04DD">
        <w:rPr>
          <w:cs/>
        </w:rPr>
        <w:tab/>
      </w:r>
      <w:r>
        <w:rPr>
          <w:cs/>
        </w:rPr>
        <w:t>ต่อสัปดาห์หรือไม่น้อยกว่า ๓๖ ชั่วโมงต่อภาคการศึกษา รวมเวลาการวัดผล มีค่า</w:t>
      </w:r>
      <w:r w:rsidR="003D04DD">
        <w:rPr>
          <w:cs/>
        </w:rPr>
        <w:tab/>
      </w:r>
      <w:r>
        <w:rPr>
          <w:cs/>
        </w:rPr>
        <w:t>เท่ากับ ๑ หน่วยกิต</w:t>
      </w:r>
    </w:p>
    <w:p w14:paraId="167C038C" w14:textId="02AF351B" w:rsidR="008012CB" w:rsidRDefault="008012CB" w:rsidP="003D04DD">
      <w:pPr>
        <w:pStyle w:val="Heading6"/>
      </w:pPr>
      <w:r>
        <w:rPr>
          <w:cs/>
        </w:rPr>
        <w:t>ค. รายวิชาปฏิบัติที่ใช้เวลาในการฝึกปฏิบัติในโรงฝึกงานหรือภาคสนาม ๓ ชั่วโมง</w:t>
      </w:r>
      <w:r w:rsidR="003D04DD">
        <w:rPr>
          <w:cs/>
        </w:rPr>
        <w:tab/>
      </w:r>
      <w:r>
        <w:rPr>
          <w:cs/>
        </w:rPr>
        <w:t>ต่อสัปดาห์หรือไม่น้อยกว่า ๕๔ ชั่วโมงต่อภาคการศึกษา รวมเวลาการวัดผล มีค่า</w:t>
      </w:r>
      <w:r w:rsidR="003D04DD">
        <w:rPr>
          <w:cs/>
        </w:rPr>
        <w:tab/>
      </w:r>
      <w:r>
        <w:rPr>
          <w:cs/>
        </w:rPr>
        <w:t>เท่ากับ ๑ หน่วยกิต</w:t>
      </w:r>
    </w:p>
    <w:p w14:paraId="6AC4AB9B" w14:textId="699E91BC" w:rsidR="008012CB" w:rsidRDefault="008012CB" w:rsidP="003D04DD">
      <w:pPr>
        <w:pStyle w:val="Heading6"/>
      </w:pPr>
      <w:r>
        <w:rPr>
          <w:cs/>
        </w:rPr>
        <w:t>ง. การฝึกประสบการณ์สมรรถนะวิชาชีพ ที่ใช้เวลาไม่น้อยกว่า ๕๔ ชั่วโมงต่อภาค</w:t>
      </w:r>
      <w:r w:rsidR="003D04DD">
        <w:rPr>
          <w:cs/>
        </w:rPr>
        <w:tab/>
      </w:r>
      <w:r>
        <w:rPr>
          <w:cs/>
        </w:rPr>
        <w:t>การศึกษารวมเวลาการวัดผล มีค่าเท่ากับ ๑ หน่วยกิต</w:t>
      </w:r>
    </w:p>
    <w:p w14:paraId="255D89CD" w14:textId="0AABA003" w:rsidR="00CE00A1" w:rsidRDefault="008012CB" w:rsidP="00CE00A1">
      <w:pPr>
        <w:pStyle w:val="Heading5"/>
      </w:pPr>
      <w:r>
        <w:rPr>
          <w:cs/>
        </w:rPr>
        <w:t>จ. การทําโครงงานพัฒนาสมรรถนะวิชาชีพ ที่ใช้เวลาไม่น้อยกว่า ๕๔ ชั่วโมงต่อภาค</w:t>
      </w:r>
      <w:r w:rsidR="003D04DD">
        <w:rPr>
          <w:cs/>
        </w:rPr>
        <w:tab/>
      </w:r>
      <w:r>
        <w:rPr>
          <w:cs/>
        </w:rPr>
        <w:t>การศึกษารวมเวลาการวัดผล มีค่าเท่ากับ ๑ หน่วยกิต</w:t>
      </w:r>
    </w:p>
    <w:p w14:paraId="58208E3C" w14:textId="38796D29" w:rsidR="008012CB" w:rsidRDefault="008012CB" w:rsidP="00CE00A1">
      <w:pPr>
        <w:pStyle w:val="Heading4"/>
      </w:pPr>
      <w:r>
        <w:rPr>
          <w:cs/>
        </w:rPr>
        <w:t>ข้อ ๑๑ การลงทะเบียนเรียน</w:t>
      </w:r>
    </w:p>
    <w:p w14:paraId="5FCAD0B3" w14:textId="487FDC60" w:rsidR="008012CB" w:rsidRDefault="008012CB" w:rsidP="00CE00A1">
      <w:pPr>
        <w:pStyle w:val="Heading5"/>
      </w:pPr>
      <w:r>
        <w:rPr>
          <w:cs/>
        </w:rPr>
        <w:t>(๑) กําหนดวันและวิธีการลงทะเบียนในแต่ละภาคเรียนให้เป็นไปตามประกาศของ</w:t>
      </w:r>
      <w:r w:rsidR="00CE00A1">
        <w:rPr>
          <w:cs/>
        </w:rPr>
        <w:tab/>
      </w:r>
      <w:r>
        <w:rPr>
          <w:cs/>
        </w:rPr>
        <w:t xml:space="preserve">มหาวิทยาลัย หากนักศึกษาไม่ลงทะเบียนตามกําหนด นักศึกษาจะไม่มีสิทธิ์เข้าสอบ </w:t>
      </w:r>
      <w:r w:rsidR="00CE00A1">
        <w:rPr>
          <w:cs/>
        </w:rPr>
        <w:tab/>
      </w:r>
      <w:r>
        <w:rPr>
          <w:cs/>
        </w:rPr>
        <w:t>(กลางภาคและปลายภาค) ในภาคเรียนนั้น</w:t>
      </w:r>
    </w:p>
    <w:p w14:paraId="02B54DCE" w14:textId="77777777" w:rsidR="008012CB" w:rsidRDefault="008012CB" w:rsidP="00CE00A1">
      <w:pPr>
        <w:pStyle w:val="Heading5"/>
      </w:pPr>
      <w:r>
        <w:rPr>
          <w:cs/>
        </w:rPr>
        <w:lastRenderedPageBreak/>
        <w:t>(๒) นักศึกษาต้องลงทะเบียนวิชาเรียนตามหลักสูตรดังต่อไปนี้</w:t>
      </w:r>
    </w:p>
    <w:p w14:paraId="00768519" w14:textId="77777777" w:rsidR="008012CB" w:rsidRDefault="008012CB" w:rsidP="00CE00A1">
      <w:pPr>
        <w:pStyle w:val="Heading6"/>
      </w:pPr>
      <w:r>
        <w:rPr>
          <w:cs/>
        </w:rPr>
        <w:t>ก. วิชาที่นับหน่วยกิตและนํามาคิดค่าระดับคะแนนเฉลี่ย</w:t>
      </w:r>
    </w:p>
    <w:p w14:paraId="5DDCB878" w14:textId="77777777" w:rsidR="008012CB" w:rsidRDefault="008012CB" w:rsidP="00CE00A1">
      <w:pPr>
        <w:pStyle w:val="Heading6"/>
      </w:pPr>
      <w:r>
        <w:rPr>
          <w:cs/>
        </w:rPr>
        <w:t>ข. วิชาที่ไม่นับหน่วยกิต แต่เป็นวิชาที่บังคับในหลักสูตร</w:t>
      </w:r>
    </w:p>
    <w:p w14:paraId="779DC0C1" w14:textId="77777777" w:rsidR="008012CB" w:rsidRDefault="008012CB" w:rsidP="00CE00A1">
      <w:pPr>
        <w:pStyle w:val="Heading6"/>
      </w:pPr>
      <w:r>
        <w:rPr>
          <w:cs/>
        </w:rPr>
        <w:t>ค. วิชาที่มหาวิทยาลัยกําหนดให้เรียนหรือฝึกโดยไม่นับหน่วยกิตให้</w:t>
      </w:r>
    </w:p>
    <w:p w14:paraId="79F8B228" w14:textId="74E6D31E" w:rsidR="008012CB" w:rsidRDefault="008012CB" w:rsidP="00CE00A1">
      <w:pPr>
        <w:pStyle w:val="Heading6"/>
      </w:pPr>
      <w:r>
        <w:rPr>
          <w:cs/>
        </w:rPr>
        <w:t>ง. วิชาที่มีหน่วยกิต แต่ไม่ให้ค่าระดับคะแนน ถ้าหากผลการเรียนหรือการฝึก เป็นที่</w:t>
      </w:r>
      <w:r w:rsidR="00CE00A1">
        <w:rPr>
          <w:cs/>
        </w:rPr>
        <w:tab/>
      </w:r>
      <w:r>
        <w:rPr>
          <w:cs/>
        </w:rPr>
        <w:t xml:space="preserve">พอใจจะได้ </w:t>
      </w:r>
      <w:r>
        <w:t>S</w:t>
      </w:r>
    </w:p>
    <w:p w14:paraId="30428245" w14:textId="4B681D7E" w:rsidR="008012CB" w:rsidRDefault="008012CB" w:rsidP="00CE00A1">
      <w:pPr>
        <w:pStyle w:val="Heading6"/>
      </w:pPr>
      <w:r>
        <w:rPr>
          <w:cs/>
        </w:rPr>
        <w:t xml:space="preserve">หากผลการเรียนหรือการฝึกเป็นที่ไม่พอใจจะได้ </w:t>
      </w:r>
      <w:r>
        <w:t xml:space="preserve">U </w:t>
      </w:r>
      <w:r>
        <w:rPr>
          <w:cs/>
        </w:rPr>
        <w:t>และนับหน่วยกิตสําหรับการจบ</w:t>
      </w:r>
      <w:r w:rsidR="00CE00A1">
        <w:rPr>
          <w:cs/>
        </w:rPr>
        <w:tab/>
      </w:r>
      <w:r>
        <w:rPr>
          <w:cs/>
        </w:rPr>
        <w:t>หลักสูตร แต่ไม่นําหน่วยกิตไปคิดค่าระดับคะแนนเฉลี่ย</w:t>
      </w:r>
    </w:p>
    <w:p w14:paraId="028C527C" w14:textId="77777777" w:rsidR="008012CB" w:rsidRDefault="008012CB" w:rsidP="00CE00A1">
      <w:pPr>
        <w:pStyle w:val="Heading5"/>
      </w:pPr>
      <w:r>
        <w:rPr>
          <w:cs/>
        </w:rPr>
        <w:t>(๓) ในภาคการศึกษาปกติ นักศึกษาต้องลงทะเบียนวิชาเรียนดังนี้</w:t>
      </w:r>
    </w:p>
    <w:p w14:paraId="5C45191D" w14:textId="2D618FBE" w:rsidR="008012CB" w:rsidRDefault="008012CB" w:rsidP="00CE00A1">
      <w:pPr>
        <w:pStyle w:val="Heading6"/>
      </w:pPr>
      <w:r>
        <w:rPr>
          <w:cs/>
        </w:rPr>
        <w:t>ก. วิชาปฏิบัติต้องลงทะเบียนวิชาเรียนให้ครบตามจํานวนหน่วยกิตที่เปิดสอนใน</w:t>
      </w:r>
      <w:r w:rsidR="00CE00A1">
        <w:rPr>
          <w:cs/>
        </w:rPr>
        <w:tab/>
      </w:r>
      <w:r>
        <w:rPr>
          <w:cs/>
        </w:rPr>
        <w:t>ภาคการศึกษานั้น</w:t>
      </w:r>
    </w:p>
    <w:p w14:paraId="68A75D00" w14:textId="12D43768" w:rsidR="008012CB" w:rsidRDefault="008012CB" w:rsidP="00CE00A1">
      <w:pPr>
        <w:pStyle w:val="Heading6"/>
      </w:pPr>
      <w:r>
        <w:rPr>
          <w:cs/>
        </w:rPr>
        <w:t>ข. การลงทะเบียนวิชาเรียนทั้งวิชาทฤษฎีและวิชาปฏิบัติเมื่อรวมกันแล้ว ต้องไม่</w:t>
      </w:r>
      <w:r w:rsidR="00CE00A1">
        <w:rPr>
          <w:cs/>
        </w:rPr>
        <w:t>ต่ำ</w:t>
      </w:r>
      <w:r w:rsidR="00CE00A1">
        <w:rPr>
          <w:cs/>
        </w:rPr>
        <w:tab/>
      </w:r>
      <w:r>
        <w:rPr>
          <w:cs/>
        </w:rPr>
        <w:t>กว่า ๑๒ หน่วยกิต และไม่เกิน ๒๔ หน่วยกิต</w:t>
      </w:r>
    </w:p>
    <w:p w14:paraId="1557B9E9" w14:textId="725E39EA" w:rsidR="008012CB" w:rsidRDefault="008012CB" w:rsidP="00CE00A1">
      <w:pPr>
        <w:pStyle w:val="Heading6"/>
      </w:pPr>
      <w:r>
        <w:rPr>
          <w:cs/>
        </w:rPr>
        <w:t>ค. กรณีจํานวนหน่วยกิตที่เหลือในหลักสูตรมีจํานวน</w:t>
      </w:r>
      <w:r w:rsidR="00CE00A1">
        <w:rPr>
          <w:cs/>
        </w:rPr>
        <w:t>ต่ำ</w:t>
      </w:r>
      <w:r>
        <w:rPr>
          <w:cs/>
        </w:rPr>
        <w:t xml:space="preserve">กว่าที่กําหนดในข้อ ๑๑ (๓) </w:t>
      </w:r>
      <w:r w:rsidR="00CE00A1">
        <w:rPr>
          <w:cs/>
        </w:rPr>
        <w:tab/>
      </w:r>
      <w:r>
        <w:rPr>
          <w:cs/>
        </w:rPr>
        <w:t>ข. นักศึกษาสามารถลงทะเบียน</w:t>
      </w:r>
      <w:r w:rsidR="00CE00A1">
        <w:rPr>
          <w:cs/>
        </w:rPr>
        <w:t>ต่ำ</w:t>
      </w:r>
      <w:r>
        <w:rPr>
          <w:cs/>
        </w:rPr>
        <w:t>กว่าที่กําหนดได้</w:t>
      </w:r>
    </w:p>
    <w:p w14:paraId="6183E866" w14:textId="77777777" w:rsidR="008012CB" w:rsidRDefault="008012CB" w:rsidP="00CE00A1">
      <w:pPr>
        <w:pStyle w:val="Heading5"/>
      </w:pPr>
      <w:r>
        <w:rPr>
          <w:cs/>
        </w:rPr>
        <w:t>(๔) การลงทะเบียนเพื่อรักษาสถานภาพนักศึกษา</w:t>
      </w:r>
    </w:p>
    <w:p w14:paraId="7CB410CC" w14:textId="64F736B9" w:rsidR="008012CB" w:rsidRDefault="008012CB" w:rsidP="00B76164">
      <w:pPr>
        <w:pStyle w:val="Heading6"/>
      </w:pPr>
      <w:r>
        <w:rPr>
          <w:cs/>
        </w:rPr>
        <w:t>กรณีที่นักศึกษาไม่มีรายวิชาที่จะลงทะเบียนเรียนในภาคการศึกษาปกติ ต้อง</w:t>
      </w:r>
      <w:r w:rsidR="00B76164">
        <w:rPr>
          <w:cs/>
        </w:rPr>
        <w:tab/>
      </w:r>
      <w:r>
        <w:rPr>
          <w:cs/>
        </w:rPr>
        <w:t xml:space="preserve">ดําเนินการขอรักษาสถานภาพนักศึกษา และชําระเงินค่ารักษาสถานภาพภายใน </w:t>
      </w:r>
      <w:r w:rsidR="00B76164">
        <w:rPr>
          <w:cs/>
        </w:rPr>
        <w:tab/>
      </w:r>
      <w:r>
        <w:rPr>
          <w:cs/>
        </w:rPr>
        <w:t>๑๕ วัน นับตั้งแต่วันเปิดภาคการศึกษา มิฉะนั้นจะพ้นสภาพการเป็นนักศึกษาตาม</w:t>
      </w:r>
      <w:r w:rsidR="00B76164">
        <w:rPr>
          <w:cs/>
        </w:rPr>
        <w:tab/>
      </w:r>
      <w:r>
        <w:rPr>
          <w:cs/>
        </w:rPr>
        <w:t>ข้อ ๒๔ (๘) และให้นับระยะเวลาที่ขอรักษาสถานภาพรวมอยู่ในระยะเวลา</w:t>
      </w:r>
      <w:r w:rsidR="00B76164">
        <w:rPr>
          <w:cs/>
        </w:rPr>
        <w:tab/>
      </w:r>
      <w:r>
        <w:rPr>
          <w:cs/>
        </w:rPr>
        <w:t>การศึกษา</w:t>
      </w:r>
    </w:p>
    <w:p w14:paraId="1D0680F5" w14:textId="77777777" w:rsidR="00B76164" w:rsidRDefault="008012CB" w:rsidP="00B76164">
      <w:pPr>
        <w:pStyle w:val="Heading5"/>
      </w:pPr>
      <w:r>
        <w:rPr>
          <w:cs/>
        </w:rPr>
        <w:t>(๕) ในภาคการศึกษาฤดูร้อน นักศึกษาจะลงทะเบียนได้ไม่เกิน ๖ หน่วยกิต</w:t>
      </w:r>
      <w:r w:rsidR="00B76164">
        <w:rPr>
          <w:rFonts w:hint="cs"/>
          <w:cs/>
        </w:rPr>
        <w:t xml:space="preserve"> </w:t>
      </w:r>
    </w:p>
    <w:p w14:paraId="3B5C024A" w14:textId="19CE5E5B" w:rsidR="008012CB" w:rsidRDefault="008012CB" w:rsidP="00B76164">
      <w:pPr>
        <w:pStyle w:val="Heading4"/>
      </w:pPr>
      <w:r>
        <w:rPr>
          <w:cs/>
        </w:rPr>
        <w:t xml:space="preserve">ข้อ ๑๒ </w:t>
      </w:r>
      <w:r w:rsidR="00B76164">
        <w:rPr>
          <w:cs/>
        </w:rPr>
        <w:tab/>
      </w:r>
      <w:r>
        <w:rPr>
          <w:cs/>
        </w:rPr>
        <w:t>การขอเพิ่ม เปลี่ยน หรือถอนวิชาเรียน</w:t>
      </w:r>
    </w:p>
    <w:p w14:paraId="0ABBBC0A" w14:textId="5A239714" w:rsidR="008012CB" w:rsidRDefault="008012CB" w:rsidP="00B76164">
      <w:pPr>
        <w:pStyle w:val="Heading6"/>
      </w:pPr>
      <w:r>
        <w:rPr>
          <w:cs/>
        </w:rPr>
        <w:t>(๑) นักศึกษาซึ่งลงทะเบียนเรียนวิชาทฤษฎีใดไว้ หากจะขอเปลี่ยนหรือเพิ่มวิชา</w:t>
      </w:r>
      <w:r w:rsidR="00B76164">
        <w:rPr>
          <w:cs/>
        </w:rPr>
        <w:tab/>
      </w:r>
      <w:r>
        <w:rPr>
          <w:cs/>
        </w:rPr>
        <w:t>เรียน ให้ทําได้ภายใน</w:t>
      </w:r>
      <w:r w:rsidR="00B76164">
        <w:rPr>
          <w:rFonts w:hint="cs"/>
          <w:cs/>
        </w:rPr>
        <w:t xml:space="preserve"> </w:t>
      </w:r>
      <w:r>
        <w:rPr>
          <w:cs/>
        </w:rPr>
        <w:t>๓ สัปดาห์นับตั้งแต่วันเปิดภาคการศึกษา สําหรับวิชาปฏิบัติ</w:t>
      </w:r>
      <w:r w:rsidR="00B76164">
        <w:rPr>
          <w:cs/>
        </w:rPr>
        <w:tab/>
      </w:r>
      <w:r>
        <w:rPr>
          <w:cs/>
        </w:rPr>
        <w:t>หากจะขอเปลี่ยนหรือขอเพิ่มวิชาเรียนให้ทําได้ภายใน ๑ สัปดาห์นับตั้งแต่วันเปิด</w:t>
      </w:r>
      <w:r w:rsidR="00B76164">
        <w:rPr>
          <w:cs/>
        </w:rPr>
        <w:tab/>
      </w:r>
      <w:r>
        <w:rPr>
          <w:cs/>
        </w:rPr>
        <w:t>ภาคการศึกษา การคิดค่าระดับคะแนนเฉลี่ยให้คิดแต่เฉพาะหน่วยกิตของวิชาที่</w:t>
      </w:r>
      <w:r w:rsidR="00B76164">
        <w:rPr>
          <w:cs/>
        </w:rPr>
        <w:tab/>
      </w:r>
      <w:r>
        <w:rPr>
          <w:cs/>
        </w:rPr>
        <w:t>เลือกเรียนใหม่</w:t>
      </w:r>
    </w:p>
    <w:p w14:paraId="43C23A46" w14:textId="4EFB6650" w:rsidR="008012CB" w:rsidRDefault="008012CB" w:rsidP="00B76164">
      <w:pPr>
        <w:pStyle w:val="Heading6"/>
      </w:pPr>
      <w:r>
        <w:rPr>
          <w:cs/>
        </w:rPr>
        <w:t xml:space="preserve">(๒) นักศึกษาซึ่งลงทะเบียนวิชาใดไว้ หากต้องการถอนวิชานั้นให้ถอนได้ภายใน ๑๒ </w:t>
      </w:r>
      <w:r w:rsidR="00B76164">
        <w:rPr>
          <w:cs/>
        </w:rPr>
        <w:tab/>
      </w:r>
      <w:r>
        <w:rPr>
          <w:cs/>
        </w:rPr>
        <w:t xml:space="preserve">สัปดาห์ นับตั้งแต่วันเปิดภาคการศึกษาสําหรับภาคการศึกษาปกติ หรือภายใน ๒ </w:t>
      </w:r>
      <w:r w:rsidR="00B76164">
        <w:rPr>
          <w:cs/>
        </w:rPr>
        <w:tab/>
      </w:r>
      <w:r>
        <w:rPr>
          <w:cs/>
        </w:rPr>
        <w:t>สัปดาห์ นับตั้งแต่วันเปิดภาคการศึกษาสําหรับภาคการศึกษาฤดูร้อน กรณีนักศึกษา</w:t>
      </w:r>
      <w:r w:rsidR="00B76164">
        <w:rPr>
          <w:cs/>
        </w:rPr>
        <w:tab/>
      </w:r>
      <w:r>
        <w:rPr>
          <w:cs/>
        </w:rPr>
        <w:t xml:space="preserve">ถอนวิชาเรียนเมื่อพ้นกําหนดดังกล่าวให้ได้รับเกรด </w:t>
      </w:r>
      <w:r>
        <w:t>W</w:t>
      </w:r>
    </w:p>
    <w:p w14:paraId="0D425D95" w14:textId="77777777" w:rsidR="008012CB" w:rsidRDefault="008012CB" w:rsidP="00B76164">
      <w:pPr>
        <w:pStyle w:val="Heading4"/>
      </w:pPr>
      <w:r>
        <w:rPr>
          <w:cs/>
        </w:rPr>
        <w:lastRenderedPageBreak/>
        <w:t>ข้อ ๑๓ การโอนรายวิชา</w:t>
      </w:r>
    </w:p>
    <w:p w14:paraId="5CBB508D" w14:textId="17E8FD2B" w:rsidR="008012CB" w:rsidRDefault="008012CB" w:rsidP="00B76164">
      <w:pPr>
        <w:pStyle w:val="Heading5"/>
      </w:pPr>
      <w:r>
        <w:rPr>
          <w:cs/>
        </w:rPr>
        <w:t>(๑) นักศึกษาซึ่งเคยเข้าศึกษาในมหาวิทยาลัยในสาขาวิชาใดวิชาหนึ่ง แล้วขอลาออก</w:t>
      </w:r>
      <w:r w:rsidR="00B76164">
        <w:rPr>
          <w:cs/>
        </w:rPr>
        <w:tab/>
      </w:r>
      <w:r>
        <w:rPr>
          <w:cs/>
        </w:rPr>
        <w:t>หรือพ้นสภาพการเป็นนักศึกษาตามข้อ ๒๔ (๓) - ๒๔ (๘) และสามารถสอบเข้าศึกษา</w:t>
      </w:r>
      <w:r w:rsidR="00B76164">
        <w:rPr>
          <w:cs/>
        </w:rPr>
        <w:tab/>
      </w:r>
      <w:r>
        <w:rPr>
          <w:cs/>
        </w:rPr>
        <w:t>ต่อในมหาวิทยาลัยได้ใหม่ อาจขอโอนรายวิชาที่เคยได้คะแนนไม่</w:t>
      </w:r>
      <w:r w:rsidR="00CE00A1">
        <w:rPr>
          <w:cs/>
        </w:rPr>
        <w:t>ต่ำ</w:t>
      </w:r>
      <w:r>
        <w:rPr>
          <w:cs/>
        </w:rPr>
        <w:t xml:space="preserve">กว่า </w:t>
      </w:r>
      <w:r>
        <w:t xml:space="preserve">C </w:t>
      </w:r>
      <w:r>
        <w:rPr>
          <w:cs/>
        </w:rPr>
        <w:t xml:space="preserve">หรือ ๒.๐๐ </w:t>
      </w:r>
      <w:r w:rsidR="00B76164">
        <w:rPr>
          <w:cs/>
        </w:rPr>
        <w:tab/>
      </w:r>
      <w:r>
        <w:rPr>
          <w:cs/>
        </w:rPr>
        <w:t>ทั้งนี้ ต้องได้รับอนุมัติจากคณะ/วิทยาลัย และให้ระบุคะแนนรายวิชาต่างๆ ที่ได้รับ</w:t>
      </w:r>
      <w:r w:rsidR="00B76164">
        <w:rPr>
          <w:cs/>
        </w:rPr>
        <w:tab/>
      </w:r>
      <w:r>
        <w:rPr>
          <w:cs/>
        </w:rPr>
        <w:t>อนุมัติให้โอนในใบรายงานผลการศึกษาด้วย แต่มิให้นําค่าระดับคะแนนดังกล่าวมาคิด</w:t>
      </w:r>
      <w:r w:rsidR="00B76164">
        <w:rPr>
          <w:cs/>
        </w:rPr>
        <w:tab/>
      </w:r>
      <w:r>
        <w:rPr>
          <w:cs/>
        </w:rPr>
        <w:t>ระดับคะแนนเฉลี่ย</w:t>
      </w:r>
    </w:p>
    <w:p w14:paraId="2E3F864E" w14:textId="56101D80" w:rsidR="00B76164" w:rsidRDefault="008012CB" w:rsidP="00B76164">
      <w:pPr>
        <w:pStyle w:val="Heading5"/>
      </w:pPr>
      <w:r>
        <w:rPr>
          <w:cs/>
        </w:rPr>
        <w:t>(๒) นักศึกษาสามารถโอนรายวิชาได้ไม่เกิน ๑ ใน ๓ ของจํานวนหน่วยกิตรวมตลอด</w:t>
      </w:r>
      <w:r w:rsidR="00B76164">
        <w:rPr>
          <w:cs/>
        </w:rPr>
        <w:tab/>
      </w:r>
      <w:r>
        <w:rPr>
          <w:cs/>
        </w:rPr>
        <w:t>หลักสูตร</w:t>
      </w:r>
    </w:p>
    <w:p w14:paraId="6C4E788F" w14:textId="79A763E7" w:rsidR="008012CB" w:rsidRDefault="008012CB" w:rsidP="00B76164">
      <w:pPr>
        <w:pStyle w:val="Heading5"/>
      </w:pPr>
      <w:r>
        <w:rPr>
          <w:cs/>
        </w:rPr>
        <w:t>(๓) ผลการเรียนของรายวิชาที่ต้องการโอนต้องมีอายุไม่เกิน ๓ ปีนับจากวันสิ้นสุดภาค</w:t>
      </w:r>
      <w:r w:rsidR="00B76164">
        <w:rPr>
          <w:cs/>
        </w:rPr>
        <w:tab/>
      </w:r>
      <w:r>
        <w:rPr>
          <w:cs/>
        </w:rPr>
        <w:t>การศึกษาของรายวิชาที่ขอโอน</w:t>
      </w:r>
    </w:p>
    <w:p w14:paraId="0FE0FD2A" w14:textId="4A489E6C" w:rsidR="008012CB" w:rsidRDefault="008012CB" w:rsidP="00B76164">
      <w:pPr>
        <w:pStyle w:val="Heading5"/>
      </w:pPr>
      <w:r>
        <w:rPr>
          <w:cs/>
        </w:rPr>
        <w:t>(๔) การดําเนินการขอโอนรายวิชา ให้ดําเนินการให้แล้วเสร็จภายใน ๑๕ วัน นับจากวัน</w:t>
      </w:r>
      <w:r w:rsidR="00B76164">
        <w:rPr>
          <w:cs/>
        </w:rPr>
        <w:tab/>
      </w:r>
      <w:r>
        <w:rPr>
          <w:cs/>
        </w:rPr>
        <w:t>เปิดภาคการศึกษาที่ประสงค์จะยื่นคําร้องขอโอน</w:t>
      </w:r>
    </w:p>
    <w:p w14:paraId="18D101DC" w14:textId="53144853" w:rsidR="008012CB" w:rsidRDefault="008012CB" w:rsidP="00B76164">
      <w:pPr>
        <w:pStyle w:val="Heading5"/>
      </w:pPr>
      <w:r>
        <w:rPr>
          <w:cs/>
        </w:rPr>
        <w:t>(๕) นักศึกษาจะต้องชําระเงินค่าธรรมเนียมโอนหน่วยกิต และรายวิชาที่ได้รับเทียบโอน</w:t>
      </w:r>
      <w:r w:rsidR="00B76164">
        <w:rPr>
          <w:cs/>
        </w:rPr>
        <w:tab/>
      </w:r>
      <w:r>
        <w:rPr>
          <w:cs/>
        </w:rPr>
        <w:t>ตามระเบียบมหาวิทยาลัย</w:t>
      </w:r>
    </w:p>
    <w:p w14:paraId="4B61DD6C" w14:textId="27F21361" w:rsidR="008012CB" w:rsidRDefault="008012CB" w:rsidP="00B76164">
      <w:pPr>
        <w:pStyle w:val="Heading4"/>
      </w:pPr>
      <w:r>
        <w:rPr>
          <w:cs/>
        </w:rPr>
        <w:t>ข้อ ๑๔ เวลาเรียน (ระเบียบมหาวิทยาลัยเทคโนโลยีพระจอมเกล้าพระนครเหนือ ว่า</w:t>
      </w:r>
      <w:r w:rsidR="00B76164">
        <w:rPr>
          <w:cs/>
        </w:rPr>
        <w:tab/>
      </w:r>
      <w:r>
        <w:rPr>
          <w:cs/>
        </w:rPr>
        <w:t>ด้วย การศึกษาระดับประกาศนียบัตรวิชาชีพ พ.ศ. ๒๕๕๒ (ฉบับที่ ๒) พ.ศ. ๒๕๖๕)</w:t>
      </w:r>
    </w:p>
    <w:p w14:paraId="0150808B" w14:textId="5A37E077" w:rsidR="008012CB" w:rsidRDefault="008012CB" w:rsidP="00B76164">
      <w:pPr>
        <w:pStyle w:val="Heading5"/>
      </w:pPr>
      <w:r>
        <w:rPr>
          <w:cs/>
        </w:rPr>
        <w:t>(๑) นักศึกษาซึ่งมีเวลาเรียนวิชาทฤษฎีหรือวิชาประลองใด</w:t>
      </w:r>
      <w:r w:rsidR="00CE00A1">
        <w:rPr>
          <w:cs/>
        </w:rPr>
        <w:t>ต่ำ</w:t>
      </w:r>
      <w:r>
        <w:rPr>
          <w:cs/>
        </w:rPr>
        <w:t>กว่าร้อยละ ๘๐ หรือวิชา</w:t>
      </w:r>
      <w:r w:rsidR="00B76164">
        <w:rPr>
          <w:cs/>
        </w:rPr>
        <w:tab/>
      </w:r>
      <w:r>
        <w:rPr>
          <w:cs/>
        </w:rPr>
        <w:t>ปฏิบัติงานใด</w:t>
      </w:r>
      <w:r w:rsidR="00CE00A1">
        <w:rPr>
          <w:cs/>
        </w:rPr>
        <w:t>ต่ำ</w:t>
      </w:r>
      <w:r>
        <w:rPr>
          <w:cs/>
        </w:rPr>
        <w:t>กว่าร้อยละ ๙๐ ไม่มีสิทธิ์สอบและตกในวิชานั้น [</w:t>
      </w:r>
      <w:r>
        <w:t xml:space="preserve">Fa] </w:t>
      </w:r>
      <w:r>
        <w:rPr>
          <w:cs/>
        </w:rPr>
        <w:t>การคิดค่าระดับ</w:t>
      </w:r>
      <w:r w:rsidR="00B76164">
        <w:rPr>
          <w:cs/>
        </w:rPr>
        <w:tab/>
      </w:r>
      <w:r>
        <w:rPr>
          <w:cs/>
        </w:rPr>
        <w:t>คะแนนเฉลี่ยให้นําหน่วยกิตของวิชานั้นไปคิดด้วย</w:t>
      </w:r>
    </w:p>
    <w:p w14:paraId="675DEA48" w14:textId="4AAC7E31" w:rsidR="008012CB" w:rsidRDefault="008012CB" w:rsidP="00B76164">
      <w:pPr>
        <w:pStyle w:val="Heading5"/>
      </w:pPr>
      <w:r>
        <w:rPr>
          <w:cs/>
        </w:rPr>
        <w:t>(๒) นักศึกษาซึ่งขาดสอบวิชาใดโดยไม่มีเหตุผลสมควร ให้ตกในวิชานั้น [</w:t>
      </w:r>
      <w:r>
        <w:t xml:space="preserve">Fe] </w:t>
      </w:r>
      <w:r>
        <w:rPr>
          <w:cs/>
        </w:rPr>
        <w:t>การคิดค่า</w:t>
      </w:r>
      <w:r w:rsidR="00B76164">
        <w:rPr>
          <w:cs/>
        </w:rPr>
        <w:tab/>
      </w:r>
      <w:r>
        <w:rPr>
          <w:cs/>
        </w:rPr>
        <w:t>ระดับคะแนนเฉลี่ยให้นําหน่วยกิตของวิชานั้นไปคิดด้วย</w:t>
      </w:r>
    </w:p>
    <w:p w14:paraId="1E9C7041" w14:textId="73C7F4DB" w:rsidR="008012CB" w:rsidRDefault="008012CB" w:rsidP="00B76164">
      <w:pPr>
        <w:pStyle w:val="Heading5"/>
      </w:pPr>
      <w:r>
        <w:rPr>
          <w:cs/>
        </w:rPr>
        <w:t>(๓) นักศึกษาทุกคนต้องเข้าร่วมกิจกรรมเสริมหลักสูตร ซี่งเป็นส่วนที่ส่งเสริมการพัฒนา</w:t>
      </w:r>
      <w:r w:rsidR="00B76164">
        <w:rPr>
          <w:cs/>
        </w:rPr>
        <w:tab/>
      </w:r>
      <w:r>
        <w:rPr>
          <w:cs/>
        </w:rPr>
        <w:t>สมรรถนะแกนกลางหรือสมรรถนะวิชาชีพ อย่างน้อยสัปดาห์ละ ๒ ชั่วโมงทุกภาค</w:t>
      </w:r>
      <w:r w:rsidR="00B76164">
        <w:rPr>
          <w:cs/>
        </w:rPr>
        <w:tab/>
      </w:r>
      <w:r>
        <w:rPr>
          <w:cs/>
        </w:rPr>
        <w:t>การศึกษาโดยไม่นับหน่วยกิต</w:t>
      </w:r>
    </w:p>
    <w:p w14:paraId="2EDDD89C" w14:textId="45F65AF4" w:rsidR="008012CB" w:rsidRDefault="008012CB" w:rsidP="00574DA9">
      <w:pPr>
        <w:pStyle w:val="Heading3"/>
      </w:pPr>
      <w:r>
        <w:rPr>
          <w:cs/>
        </w:rPr>
        <w:t>หมวดการวัดผลการศึกษาและสภาพการเป็นนักศึกษา</w:t>
      </w:r>
    </w:p>
    <w:p w14:paraId="0FCB9D62" w14:textId="77777777" w:rsidR="008012CB" w:rsidRDefault="008012CB" w:rsidP="00574DA9">
      <w:pPr>
        <w:pStyle w:val="Heading4"/>
      </w:pPr>
      <w:r>
        <w:rPr>
          <w:cs/>
        </w:rPr>
        <w:t>ข้อ ๑๕ ระบบการวัดผลการศึกษา</w:t>
      </w:r>
    </w:p>
    <w:p w14:paraId="64BAC78F" w14:textId="4BC46806" w:rsidR="008012CB" w:rsidRDefault="008012CB" w:rsidP="00574DA9">
      <w:pPr>
        <w:pStyle w:val="Heading5"/>
      </w:pPr>
      <w:r>
        <w:rPr>
          <w:cs/>
        </w:rPr>
        <w:t>(๑) ให้กําหนดค่าระดับคะแนนเป็นสัญลักษณ์ตัวอักษร และในการคิดค่าระดับ</w:t>
      </w:r>
      <w:r w:rsidR="00574DA9">
        <w:rPr>
          <w:cs/>
        </w:rPr>
        <w:tab/>
      </w:r>
      <w:r>
        <w:rPr>
          <w:cs/>
        </w:rPr>
        <w:t>คะแนนเฉลี่ยให้เทียบค่าตัวอักษรเป็นแต้มดังต่อไปนี้</w:t>
      </w:r>
    </w:p>
    <w:p w14:paraId="07268298" w14:textId="77777777" w:rsidR="008012CB" w:rsidRDefault="008012CB" w:rsidP="00574DA9">
      <w:pPr>
        <w:pStyle w:val="Heading6"/>
      </w:pPr>
      <w:r>
        <w:t xml:space="preserve">A </w:t>
      </w:r>
      <w:r>
        <w:rPr>
          <w:cs/>
        </w:rPr>
        <w:t>๔.๐ ดีเลิศ (</w:t>
      </w:r>
      <w:r>
        <w:t>Excellent)</w:t>
      </w:r>
    </w:p>
    <w:p w14:paraId="6B6CB8BD" w14:textId="77777777" w:rsidR="008012CB" w:rsidRDefault="008012CB" w:rsidP="00574DA9">
      <w:pPr>
        <w:pStyle w:val="Heading6"/>
      </w:pPr>
      <w:r>
        <w:t xml:space="preserve">B+ </w:t>
      </w:r>
      <w:r>
        <w:rPr>
          <w:cs/>
        </w:rPr>
        <w:t>๓.๕ ดีมาก (</w:t>
      </w:r>
      <w:r>
        <w:t>Very Good)</w:t>
      </w:r>
    </w:p>
    <w:p w14:paraId="44F81B5A" w14:textId="77777777" w:rsidR="008012CB" w:rsidRDefault="008012CB" w:rsidP="00574DA9">
      <w:pPr>
        <w:pStyle w:val="Heading6"/>
      </w:pPr>
      <w:r>
        <w:t xml:space="preserve">B </w:t>
      </w:r>
      <w:r>
        <w:rPr>
          <w:cs/>
        </w:rPr>
        <w:t>๓.๐ ดี (</w:t>
      </w:r>
      <w:r>
        <w:t>Good)</w:t>
      </w:r>
    </w:p>
    <w:p w14:paraId="7D3E2CB9" w14:textId="77777777" w:rsidR="008012CB" w:rsidRDefault="008012CB" w:rsidP="00574DA9">
      <w:pPr>
        <w:pStyle w:val="Heading6"/>
      </w:pPr>
      <w:r>
        <w:lastRenderedPageBreak/>
        <w:t xml:space="preserve">C+ </w:t>
      </w:r>
      <w:r>
        <w:rPr>
          <w:cs/>
        </w:rPr>
        <w:t>๒.๕ ค่อนข้างดี (</w:t>
      </w:r>
      <w:r>
        <w:t>Above Average)</w:t>
      </w:r>
    </w:p>
    <w:p w14:paraId="5546BE06" w14:textId="77777777" w:rsidR="008012CB" w:rsidRDefault="008012CB" w:rsidP="00574DA9">
      <w:pPr>
        <w:pStyle w:val="Heading6"/>
      </w:pPr>
      <w:r>
        <w:t xml:space="preserve">C </w:t>
      </w:r>
      <w:r>
        <w:rPr>
          <w:cs/>
        </w:rPr>
        <w:t>๒.๐ พอใช้ (</w:t>
      </w:r>
      <w:r>
        <w:t>Average)</w:t>
      </w:r>
    </w:p>
    <w:p w14:paraId="15F4E019" w14:textId="77777777" w:rsidR="008012CB" w:rsidRDefault="008012CB" w:rsidP="00574DA9">
      <w:pPr>
        <w:pStyle w:val="Heading6"/>
      </w:pPr>
      <w:r>
        <w:t xml:space="preserve">D+ </w:t>
      </w:r>
      <w:r>
        <w:rPr>
          <w:cs/>
        </w:rPr>
        <w:t>๑.๕ เกือบพอใช้ (</w:t>
      </w:r>
      <w:r>
        <w:t>Below Average)</w:t>
      </w:r>
    </w:p>
    <w:p w14:paraId="6E45D27B" w14:textId="77777777" w:rsidR="008012CB" w:rsidRDefault="008012CB" w:rsidP="00574DA9">
      <w:pPr>
        <w:pStyle w:val="Heading6"/>
      </w:pPr>
      <w:r>
        <w:t xml:space="preserve">D </w:t>
      </w:r>
      <w:r>
        <w:rPr>
          <w:cs/>
        </w:rPr>
        <w:t>๑.๐ อ่อน (</w:t>
      </w:r>
      <w:r>
        <w:t>Poor)</w:t>
      </w:r>
    </w:p>
    <w:p w14:paraId="07A8A9C1" w14:textId="77777777" w:rsidR="008012CB" w:rsidRDefault="008012CB" w:rsidP="00574DA9">
      <w:pPr>
        <w:pStyle w:val="Heading6"/>
      </w:pPr>
      <w:r>
        <w:t xml:space="preserve">F </w:t>
      </w:r>
      <w:r>
        <w:rPr>
          <w:cs/>
        </w:rPr>
        <w:t>๐ ตก (</w:t>
      </w:r>
      <w:r>
        <w:t>Failure)</w:t>
      </w:r>
    </w:p>
    <w:p w14:paraId="281250F8" w14:textId="3FC0E113" w:rsidR="008012CB" w:rsidRDefault="008012CB" w:rsidP="00574DA9">
      <w:pPr>
        <w:pStyle w:val="Heading6"/>
      </w:pPr>
      <w:r>
        <w:t xml:space="preserve">Fa </w:t>
      </w:r>
      <w:r>
        <w:rPr>
          <w:cs/>
        </w:rPr>
        <w:t>๐ ตกเนื่องจากเวลาเรียนไม่พอ ไม่มีสิทธิ์สอบ</w:t>
      </w:r>
      <w:r w:rsidR="00574DA9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Failed, Insufficient </w:t>
      </w:r>
      <w:r w:rsidR="00574DA9">
        <w:rPr>
          <w:cs/>
        </w:rPr>
        <w:tab/>
      </w:r>
      <w:r>
        <w:t>Attendance)</w:t>
      </w:r>
    </w:p>
    <w:p w14:paraId="190BB2B8" w14:textId="43312435" w:rsidR="008012CB" w:rsidRDefault="008012CB" w:rsidP="00574DA9">
      <w:pPr>
        <w:pStyle w:val="Heading6"/>
      </w:pPr>
      <w:r>
        <w:t xml:space="preserve">Fe </w:t>
      </w:r>
      <w:r>
        <w:rPr>
          <w:cs/>
        </w:rPr>
        <w:t>๐ ตกเนื่องจากขาดสอบ</w:t>
      </w:r>
      <w:r w:rsidR="00574DA9">
        <w:rPr>
          <w:rFonts w:hint="cs"/>
          <w:cs/>
        </w:rPr>
        <w:t xml:space="preserve"> </w:t>
      </w:r>
      <w:r>
        <w:rPr>
          <w:cs/>
        </w:rPr>
        <w:t>(</w:t>
      </w:r>
      <w:r>
        <w:t>Failed, Absent from Examination)</w:t>
      </w:r>
    </w:p>
    <w:p w14:paraId="70D3ECF2" w14:textId="77777777" w:rsidR="008012CB" w:rsidRDefault="008012CB" w:rsidP="00574DA9">
      <w:pPr>
        <w:pStyle w:val="Heading6"/>
      </w:pPr>
      <w:r>
        <w:t xml:space="preserve">I - </w:t>
      </w:r>
      <w:r>
        <w:rPr>
          <w:cs/>
        </w:rPr>
        <w:t>ไม่สมบูรณ์ (</w:t>
      </w:r>
      <w:r>
        <w:t>Incomplete)</w:t>
      </w:r>
    </w:p>
    <w:p w14:paraId="0D35F149" w14:textId="77777777" w:rsidR="008012CB" w:rsidRDefault="008012CB" w:rsidP="00574DA9">
      <w:pPr>
        <w:pStyle w:val="Heading6"/>
      </w:pPr>
      <w:r>
        <w:t xml:space="preserve">S - </w:t>
      </w:r>
      <w:r>
        <w:rPr>
          <w:cs/>
        </w:rPr>
        <w:t>พอใจ (</w:t>
      </w:r>
      <w:r>
        <w:t>Satisfactory)</w:t>
      </w:r>
    </w:p>
    <w:p w14:paraId="69762A40" w14:textId="77777777" w:rsidR="008012CB" w:rsidRDefault="008012CB" w:rsidP="00574DA9">
      <w:pPr>
        <w:pStyle w:val="Heading6"/>
      </w:pPr>
      <w:r>
        <w:t xml:space="preserve">U - </w:t>
      </w:r>
      <w:r>
        <w:rPr>
          <w:cs/>
        </w:rPr>
        <w:t>ไม่พอใจ (</w:t>
      </w:r>
      <w:r>
        <w:t>Unsatisfactory)</w:t>
      </w:r>
    </w:p>
    <w:p w14:paraId="753FC3F2" w14:textId="77777777" w:rsidR="008012CB" w:rsidRDefault="008012CB" w:rsidP="00574DA9">
      <w:pPr>
        <w:pStyle w:val="Heading6"/>
      </w:pPr>
      <w:r>
        <w:t xml:space="preserve">W - </w:t>
      </w:r>
      <w:r>
        <w:rPr>
          <w:cs/>
        </w:rPr>
        <w:t>ขอถอนวิชาเรียนหลังกําหนด (</w:t>
      </w:r>
      <w:r>
        <w:t>Withdrawal)</w:t>
      </w:r>
    </w:p>
    <w:p w14:paraId="691C3668" w14:textId="15B3075F" w:rsidR="008012CB" w:rsidRDefault="008012CB" w:rsidP="00574DA9">
      <w:pPr>
        <w:pStyle w:val="Heading5"/>
      </w:pPr>
      <w:r>
        <w:rPr>
          <w:cs/>
        </w:rPr>
        <w:t>(๒) ให้มีการวัดผลการศึกษาปลายภาคการศึกษาละ ๑ ครั้ง และควรมีการสอบกลาง</w:t>
      </w:r>
      <w:r w:rsidR="00574DA9">
        <w:rPr>
          <w:cs/>
        </w:rPr>
        <w:tab/>
      </w:r>
      <w:r>
        <w:rPr>
          <w:cs/>
        </w:rPr>
        <w:t>ภาคการศึกษาครั้งหนึ่งด้วย</w:t>
      </w:r>
    </w:p>
    <w:p w14:paraId="66A8C386" w14:textId="6DA59CBC" w:rsidR="008012CB" w:rsidRDefault="008012CB" w:rsidP="00574DA9">
      <w:pPr>
        <w:pStyle w:val="Heading5"/>
      </w:pPr>
      <w:r>
        <w:rPr>
          <w:cs/>
        </w:rPr>
        <w:t>(๓) ให้กรรมการประจําคณะ/วิทยาลัย พิจารณาผลของการวัดผลการศึกษาทุกภาค</w:t>
      </w:r>
      <w:r w:rsidR="00574DA9">
        <w:rPr>
          <w:cs/>
        </w:rPr>
        <w:tab/>
      </w:r>
      <w:r>
        <w:rPr>
          <w:cs/>
        </w:rPr>
        <w:t>การศึกษา โดยมีคณบดี/ผู้อํานวยการเป็นผู้ลงนามอนุมัติผลการวัดผลการศึกษาและ</w:t>
      </w:r>
      <w:r w:rsidR="00574DA9">
        <w:rPr>
          <w:cs/>
        </w:rPr>
        <w:tab/>
      </w:r>
      <w:r>
        <w:rPr>
          <w:cs/>
        </w:rPr>
        <w:t>พิจารณาเสนอต่อสภามหาวิทยาลัยเพื่ออนุมัติประกาศนียบัตร</w:t>
      </w:r>
    </w:p>
    <w:p w14:paraId="1D6DEBFC" w14:textId="77777777" w:rsidR="00574DA9" w:rsidRDefault="008012CB" w:rsidP="00574DA9">
      <w:pPr>
        <w:pStyle w:val="Heading5"/>
      </w:pPr>
      <w:r>
        <w:rPr>
          <w:cs/>
        </w:rPr>
        <w:t>(๔) ให้คณะ/วิทยาลัยเก็บกระดาษคําตอบในการวัดผลการศึกษาไว้อย่างน้อย ๑ ภาค</w:t>
      </w:r>
      <w:r w:rsidR="00574DA9">
        <w:rPr>
          <w:cs/>
        </w:rPr>
        <w:tab/>
      </w:r>
      <w:r>
        <w:rPr>
          <w:cs/>
        </w:rPr>
        <w:t>การศึกษานับตั้งแต่วันประกาศผลการศึกษา เมื่อพ้นกําหนดนี้แล้ว ให้คณบดี/</w:t>
      </w:r>
      <w:r w:rsidR="00574DA9">
        <w:rPr>
          <w:cs/>
        </w:rPr>
        <w:tab/>
      </w:r>
      <w:r>
        <w:rPr>
          <w:cs/>
        </w:rPr>
        <w:t>ผู้อํานวยการสั่งทําลายได้</w:t>
      </w:r>
    </w:p>
    <w:p w14:paraId="21C08FE5" w14:textId="43012179" w:rsidR="008012CB" w:rsidRDefault="008012CB" w:rsidP="00574DA9">
      <w:pPr>
        <w:pStyle w:val="Heading4"/>
      </w:pPr>
      <w:r>
        <w:rPr>
          <w:cs/>
        </w:rPr>
        <w:t>ข้อ ๑๖ การคิดค่าระดับคะแนนเฉลี่ย</w:t>
      </w:r>
    </w:p>
    <w:p w14:paraId="66C5587B" w14:textId="2090B447" w:rsidR="008012CB" w:rsidRDefault="008012CB" w:rsidP="00574DA9">
      <w:pPr>
        <w:pStyle w:val="Heading5"/>
      </w:pPr>
      <w:r>
        <w:rPr>
          <w:cs/>
        </w:rPr>
        <w:t>(๑) ให้คูณหน่วยกิตด้วยแต้มของค่าระดับคะแนนเป็นรายวิชา แล้วรวมกันเข้าด้วยกัน</w:t>
      </w:r>
      <w:r w:rsidR="00574DA9">
        <w:rPr>
          <w:cs/>
        </w:rPr>
        <w:tab/>
      </w:r>
      <w:r>
        <w:rPr>
          <w:cs/>
        </w:rPr>
        <w:t>หารด้วยจํานวนหน่วยกิต รวมทุกวิชา ให้มีทศนิยม ๒ ตําแหน่งไม่ปัดเศษ วิชาใดที่</w:t>
      </w:r>
      <w:r w:rsidR="00574DA9">
        <w:rPr>
          <w:cs/>
        </w:rPr>
        <w:tab/>
      </w:r>
      <w:r>
        <w:rPr>
          <w:cs/>
        </w:rPr>
        <w:t>นักศึกษาเรียน</w:t>
      </w:r>
      <w:r w:rsidR="00574DA9">
        <w:rPr>
          <w:cs/>
        </w:rPr>
        <w:t>ซ้ำ</w:t>
      </w:r>
      <w:r>
        <w:rPr>
          <w:cs/>
        </w:rPr>
        <w:t>หรือเรียนแทน ให้นําหน่วยกิตของวิชานั้นไปคิดด้วยทุกครั้ง</w:t>
      </w:r>
    </w:p>
    <w:p w14:paraId="3BE06683" w14:textId="77777777" w:rsidR="008012CB" w:rsidRDefault="008012CB" w:rsidP="00574DA9">
      <w:pPr>
        <w:pStyle w:val="Heading5"/>
      </w:pPr>
      <w:r>
        <w:rPr>
          <w:cs/>
        </w:rPr>
        <w:t>(๒) ให้คิดค่าระดับคะแนนเฉลี่ยเป็น ๒ ประเภท ดังนี้</w:t>
      </w:r>
    </w:p>
    <w:p w14:paraId="40A96E2D" w14:textId="506E3467" w:rsidR="008012CB" w:rsidRDefault="008012CB" w:rsidP="006F7BC6">
      <w:pPr>
        <w:pStyle w:val="Heading6"/>
      </w:pPr>
      <w:r>
        <w:rPr>
          <w:cs/>
        </w:rPr>
        <w:t>ก. ค่าระดับคะแนนเฉลี่ยประจําภาคการศึกษา คือ ค่าระดับคะแนนเฉลี่ยที่คิดจาก</w:t>
      </w:r>
      <w:r w:rsidR="006F7BC6">
        <w:rPr>
          <w:cs/>
        </w:rPr>
        <w:tab/>
      </w:r>
      <w:r>
        <w:rPr>
          <w:cs/>
        </w:rPr>
        <w:t>ผลการศึกษาของนักศึกษาในแต่ละภาคการศึกษา</w:t>
      </w:r>
    </w:p>
    <w:p w14:paraId="584A4A69" w14:textId="2EDD2E02" w:rsidR="008012CB" w:rsidRDefault="008012CB" w:rsidP="006F7BC6">
      <w:pPr>
        <w:pStyle w:val="Heading6"/>
      </w:pPr>
      <w:r>
        <w:rPr>
          <w:cs/>
        </w:rPr>
        <w:t>ข. ค่าระดับคะแนนเฉลี่ยสะสม คือ ค่าระดับคะแนนเฉลี่ยที่คิดจากผลการศึกษาของ</w:t>
      </w:r>
      <w:r w:rsidR="006F7BC6">
        <w:rPr>
          <w:cs/>
        </w:rPr>
        <w:tab/>
      </w:r>
      <w:r>
        <w:rPr>
          <w:cs/>
        </w:rPr>
        <w:t>นักศึกษาตั้งแต่เริ่มเข้าศึกษาจนถึงภาคการศึกษาที่กําลังคิดค่าระดับคะแนน</w:t>
      </w:r>
    </w:p>
    <w:p w14:paraId="35158433" w14:textId="1EE8761E" w:rsidR="008012CB" w:rsidRDefault="008012CB" w:rsidP="006F7BC6">
      <w:pPr>
        <w:pStyle w:val="Heading4"/>
      </w:pPr>
      <w:r>
        <w:rPr>
          <w:cs/>
        </w:rPr>
        <w:t>ข้อ ๑๗ การเปลี่ยนผลการศึกษาและการเรียน</w:t>
      </w:r>
      <w:r w:rsidR="00574DA9">
        <w:rPr>
          <w:cs/>
        </w:rPr>
        <w:t>ซ้ำ</w:t>
      </w:r>
      <w:r>
        <w:rPr>
          <w:cs/>
        </w:rPr>
        <w:t>วิชาเรียน</w:t>
      </w:r>
    </w:p>
    <w:p w14:paraId="051E39EA" w14:textId="0DCBA82D" w:rsidR="008012CB" w:rsidRDefault="008012CB" w:rsidP="006F7BC6">
      <w:pPr>
        <w:pStyle w:val="Heading5"/>
      </w:pPr>
      <w:r>
        <w:rPr>
          <w:cs/>
        </w:rPr>
        <w:t>(๑) นักศึกษาที่มีค่าระดับคะแนนตก (</w:t>
      </w:r>
      <w:r>
        <w:t xml:space="preserve">F) </w:t>
      </w:r>
      <w:r>
        <w:rPr>
          <w:cs/>
        </w:rPr>
        <w:t>ในวิชาใดวิชาหนึ่ง ต้องการสอบแก้ตัวเพื่อ</w:t>
      </w:r>
      <w:r w:rsidR="006F7BC6">
        <w:rPr>
          <w:cs/>
        </w:rPr>
        <w:tab/>
      </w:r>
      <w:r>
        <w:rPr>
          <w:cs/>
        </w:rPr>
        <w:t>เปลี่ยนผลการศึกษา ให้ปฏิบัติดังนี้</w:t>
      </w:r>
    </w:p>
    <w:p w14:paraId="3F6D7FF2" w14:textId="77777777" w:rsidR="005711D8" w:rsidRDefault="005711D8" w:rsidP="005711D8">
      <w:pPr>
        <w:pStyle w:val="Heading6"/>
      </w:pPr>
      <w:r>
        <w:rPr>
          <w:cs/>
        </w:rPr>
        <w:lastRenderedPageBreak/>
        <w:t xml:space="preserve">ก. ยื่นคําร้องและลงทะเบียนสอบแก้ตัวที่งานทะเบียนและสถิตินักศึกษา ตามวัน </w:t>
      </w:r>
      <w:r>
        <w:rPr>
          <w:cs/>
        </w:rPr>
        <w:tab/>
        <w:t>เวลา และสถานที่ที่คณะ/วิทยาลัยกําหนด ให้สอบแก้ตัวได้ ๑ ครั้ง ค่าลงทะเบียน</w:t>
      </w:r>
      <w:r>
        <w:rPr>
          <w:cs/>
        </w:rPr>
        <w:tab/>
        <w:t>สอบแก้ตัวเท่ากับค่าลงทะเบียนรายวิชาตามระเบียบของมหาวิทยาลัย ถ้านักศึกษา</w:t>
      </w:r>
      <w:r>
        <w:rPr>
          <w:cs/>
        </w:rPr>
        <w:tab/>
        <w:t>ไม่มาดําเนินการต้องเรียนซ้ำวิชานั้น หรือเลือกเรียนวิชาใดวิชาหนึ่งที่คณะ/วิทยาลัย</w:t>
      </w:r>
      <w:r>
        <w:rPr>
          <w:cs/>
        </w:rPr>
        <w:tab/>
        <w:t>อนุมัติ</w:t>
      </w:r>
    </w:p>
    <w:p w14:paraId="66D23F41" w14:textId="77777777" w:rsidR="005711D8" w:rsidRDefault="005711D8" w:rsidP="005711D8">
      <w:pPr>
        <w:pStyle w:val="Heading6"/>
      </w:pPr>
      <w:r>
        <w:rPr>
          <w:cs/>
        </w:rPr>
        <w:t>ข. นําใบเสร็จรับเงินไปยื่นต่ออาจารย์ผู้สอนรายวิชานั้นเพื่ออาจารย์จะได้นัดหมาย</w:t>
      </w:r>
      <w:r>
        <w:rPr>
          <w:cs/>
        </w:rPr>
        <w:tab/>
        <w:t>เกี่ยวกับการสอน ซ่อมเสริมหรือมอบหมายงานให้ทํา สําหรับนักศึกษาที่ไม่นำ</w:t>
      </w:r>
      <w:r>
        <w:rPr>
          <w:cs/>
        </w:rPr>
        <w:tab/>
        <w:t>ใบเสร็จรับเงินไปยื่นก่อนวันสอบแก้ตัวนักศึกษาจะไม่ได้รับอนุญาตให้สอบแก้ตัวใน</w:t>
      </w:r>
      <w:r>
        <w:rPr>
          <w:cs/>
        </w:rPr>
        <w:tab/>
        <w:t>ครั้งนั้น นอกจากจะมีเหตุจําเป็น เช่น เจ็บป่วยจะต้องรีบแจ้งให้อาจารย์ประจําวิชา</w:t>
      </w:r>
      <w:r>
        <w:rPr>
          <w:cs/>
        </w:rPr>
        <w:tab/>
        <w:t>ให้ทราบก่อนล่วงหน้า เป็นต้น</w:t>
      </w:r>
    </w:p>
    <w:p w14:paraId="2AD18060" w14:textId="77777777" w:rsidR="005711D8" w:rsidRDefault="005711D8" w:rsidP="005711D8">
      <w:pPr>
        <w:pStyle w:val="Heading6"/>
      </w:pPr>
      <w:r>
        <w:rPr>
          <w:cs/>
        </w:rPr>
        <w:t>ค. การสอบแก้ตัว นักศึกษาต้องมาสอบ ตามวัน เวลา และสถานที่ ที่อาจารย์ประจํา</w:t>
      </w:r>
      <w:r>
        <w:rPr>
          <w:cs/>
        </w:rPr>
        <w:tab/>
        <w:t>วิชากําหนดหรือตามตารางสอบ มิฉะนั้นจะถือว่าหมดสิทธิ์สอบแก้ตัวในครั้งนั้น</w:t>
      </w:r>
    </w:p>
    <w:p w14:paraId="42369B99" w14:textId="77777777" w:rsidR="005711D8" w:rsidRDefault="005711D8" w:rsidP="005711D8">
      <w:pPr>
        <w:pStyle w:val="Heading6"/>
      </w:pPr>
      <w:r>
        <w:rPr>
          <w:cs/>
        </w:rPr>
        <w:t>ง. การให้ค่าระดับคะแนนในการสอบแก้ตัว ให้ได้ไม่เกินค่าระดับคะแนนอ่อน (</w:t>
      </w:r>
      <w:r>
        <w:t xml:space="preserve">D) </w:t>
      </w:r>
      <w:r>
        <w:rPr>
          <w:cs/>
        </w:rPr>
        <w:tab/>
        <w:t>ถ้าสอบแก้ตัวแล้วยังได้รับค่าระดับคะแนนตก (</w:t>
      </w:r>
      <w:r>
        <w:t xml:space="preserve">F) </w:t>
      </w:r>
      <w:r>
        <w:rPr>
          <w:cs/>
        </w:rPr>
        <w:t>ต้องเรียนซ้ำในวิชานั้น</w:t>
      </w:r>
    </w:p>
    <w:p w14:paraId="43FC0350" w14:textId="77777777" w:rsidR="005711D8" w:rsidRDefault="005711D8" w:rsidP="005711D8">
      <w:pPr>
        <w:pStyle w:val="Heading5"/>
      </w:pPr>
      <w:r>
        <w:rPr>
          <w:cs/>
        </w:rPr>
        <w:t>(๒) นักศึกษาที่มีระดับคะแนนอ่อน (</w:t>
      </w:r>
      <w:r>
        <w:t xml:space="preserve">D) </w:t>
      </w:r>
      <w:r>
        <w:rPr>
          <w:cs/>
        </w:rPr>
        <w:t>วิชาใดวิชาหนึ่ง ไม่สามารถขอสอบแก้ตัว เพื่อ</w:t>
      </w:r>
      <w:r>
        <w:rPr>
          <w:cs/>
        </w:rPr>
        <w:tab/>
        <w:t>เปลี่ยนผลการศึกษา</w:t>
      </w:r>
    </w:p>
    <w:p w14:paraId="3617FFE3" w14:textId="77777777" w:rsidR="005711D8" w:rsidRDefault="005711D8" w:rsidP="005711D8">
      <w:pPr>
        <w:pStyle w:val="Heading5"/>
      </w:pPr>
      <w:r>
        <w:rPr>
          <w:cs/>
        </w:rPr>
        <w:t>(๓) นักศึกษาที่มีค่าระดับคะแนนตกเนื่องจากเวลาเรียนไม่พอไม่มีสิทธิ์สอบ (</w:t>
      </w:r>
      <w:r>
        <w:t xml:space="preserve">Fa) </w:t>
      </w:r>
      <w:r>
        <w:rPr>
          <w:cs/>
        </w:rPr>
        <w:t>หรือ</w:t>
      </w:r>
      <w:r>
        <w:rPr>
          <w:cs/>
        </w:rPr>
        <w:tab/>
        <w:t>ตกเนื่องจากขาดสอบ (</w:t>
      </w:r>
      <w:r>
        <w:t xml:space="preserve">Fe) </w:t>
      </w:r>
      <w:r>
        <w:rPr>
          <w:cs/>
        </w:rPr>
        <w:t>ต้องเรียนซ้ำในวิชานั้น</w:t>
      </w:r>
    </w:p>
    <w:p w14:paraId="51C0698D" w14:textId="77777777" w:rsidR="005711D8" w:rsidRDefault="005711D8" w:rsidP="005711D8">
      <w:pPr>
        <w:pStyle w:val="Heading4"/>
      </w:pPr>
      <w:r>
        <w:rPr>
          <w:cs/>
        </w:rPr>
        <w:t xml:space="preserve">ข้อ ๑๘ การให้ค่าระดับคะแนน </w:t>
      </w:r>
      <w:r>
        <w:t>I (Incomplete)</w:t>
      </w:r>
    </w:p>
    <w:p w14:paraId="5D9E2801" w14:textId="77777777" w:rsidR="005711D8" w:rsidRDefault="005711D8" w:rsidP="005711D8">
      <w:pPr>
        <w:pStyle w:val="Heading5"/>
      </w:pPr>
      <w:r>
        <w:rPr>
          <w:cs/>
        </w:rPr>
        <w:t xml:space="preserve">(๑) การให้ค่าระดับคะแนน </w:t>
      </w:r>
      <w:r>
        <w:t xml:space="preserve">I </w:t>
      </w:r>
      <w:r>
        <w:rPr>
          <w:cs/>
        </w:rPr>
        <w:t>จะกระทําได้ในกรณีต่อไปนี้</w:t>
      </w:r>
    </w:p>
    <w:p w14:paraId="177189C7" w14:textId="77777777" w:rsidR="005711D8" w:rsidRDefault="005711D8" w:rsidP="005711D8">
      <w:pPr>
        <w:pStyle w:val="Heading6"/>
      </w:pPr>
      <w:r>
        <w:rPr>
          <w:cs/>
        </w:rPr>
        <w:t>ก. นักศึกษามีเวลาเรียนครบเกณฑ์ในข้อ ๑๔ (๑) แต่ไม่ได้เข้าสอบในบางรายวิชา</w:t>
      </w:r>
      <w:r>
        <w:rPr>
          <w:cs/>
        </w:rPr>
        <w:tab/>
        <w:t>หรือทั้งหมดได้เพราะป่วยก่อนสอบ โดยปฏิบัติถูกต้องตามข้อ ๒๖ (๑) และคณบดี/</w:t>
      </w:r>
      <w:r>
        <w:rPr>
          <w:cs/>
        </w:rPr>
        <w:tab/>
        <w:t>ผู้อํานวยการ พิจารณาประกอบความเห็นชอบจากอาจารย์ผู้สอนรายวิชานั้น</w:t>
      </w:r>
      <w:r>
        <w:rPr>
          <w:cs/>
        </w:rPr>
        <w:tab/>
        <w:t>เห็นสมควรอนุมัติเพราะการศึกษาของนักศึกษาผู้นั้นขาดเนื้อหาเพียงเล็กน้อย</w:t>
      </w:r>
    </w:p>
    <w:p w14:paraId="79BF61D8" w14:textId="77777777" w:rsidR="005711D8" w:rsidRDefault="005711D8" w:rsidP="005711D8">
      <w:pPr>
        <w:pStyle w:val="Heading6"/>
      </w:pPr>
      <w:r>
        <w:rPr>
          <w:cs/>
        </w:rPr>
        <w:t>ข. นักศึกษาป่วยระหว่างสอบ เป็นเหตุให้ไม่สามารถเข้าสอบในบางรายวิชาหรือ</w:t>
      </w:r>
      <w:r>
        <w:rPr>
          <w:cs/>
        </w:rPr>
        <w:tab/>
        <w:t>ทั้งหมดได้ โดยปฏิบัติถูกต้องตามข้อ ๒๖ (๒) และได้รับอนุมัติจากคณบดี/</w:t>
      </w:r>
      <w:r>
        <w:rPr>
          <w:cs/>
        </w:rPr>
        <w:tab/>
        <w:t>ผู้อํานวยการ</w:t>
      </w:r>
    </w:p>
    <w:p w14:paraId="3E199168" w14:textId="77777777" w:rsidR="005711D8" w:rsidRDefault="005711D8" w:rsidP="005711D8">
      <w:pPr>
        <w:pStyle w:val="Heading6"/>
      </w:pPr>
      <w:r>
        <w:rPr>
          <w:cs/>
        </w:rPr>
        <w:t>ค. นักศึกษาขาดสอบโดยเหตุอันพ้นวิสัย และคณบดี/ผู้อํานวยการอนุมัติ</w:t>
      </w:r>
    </w:p>
    <w:p w14:paraId="75EC1905" w14:textId="77777777" w:rsidR="005711D8" w:rsidRDefault="005711D8" w:rsidP="005711D8">
      <w:pPr>
        <w:pStyle w:val="Heading6"/>
      </w:pPr>
      <w:r>
        <w:rPr>
          <w:cs/>
        </w:rPr>
        <w:t>ง. นักศึกษาทํางานที่เป็นส่วนประกอบการศึกษายังไม่สมบูรณ์ และอาจารย์ผู้สอน</w:t>
      </w:r>
      <w:r>
        <w:rPr>
          <w:cs/>
        </w:rPr>
        <w:tab/>
        <w:t xml:space="preserve">เห็นสมควรให้รอผลการศึกษา ให้แจ้งการให้คะแนน </w:t>
      </w:r>
      <w:r>
        <w:t xml:space="preserve">I </w:t>
      </w:r>
      <w:r>
        <w:rPr>
          <w:cs/>
        </w:rPr>
        <w:t>มาพร้อมกับผลการศึกษาของ</w:t>
      </w:r>
      <w:r>
        <w:rPr>
          <w:cs/>
        </w:rPr>
        <w:tab/>
        <w:t>นักศึกษาอื่นที่ลงทะเบียนเรียนรายวิชานั้น</w:t>
      </w:r>
    </w:p>
    <w:p w14:paraId="7D88D7A3" w14:textId="77777777" w:rsidR="005711D8" w:rsidRPr="00470EE9" w:rsidRDefault="005711D8" w:rsidP="005711D8"/>
    <w:p w14:paraId="05C58E1E" w14:textId="77777777" w:rsidR="005711D8" w:rsidRDefault="005711D8" w:rsidP="005711D8">
      <w:pPr>
        <w:pStyle w:val="Heading5"/>
      </w:pPr>
      <w:r>
        <w:rPr>
          <w:cs/>
        </w:rPr>
        <w:lastRenderedPageBreak/>
        <w:t xml:space="preserve">(๒) นักศึกษาที่ได้ค่าระดับคะแนน </w:t>
      </w:r>
      <w:r>
        <w:t xml:space="preserve">I </w:t>
      </w:r>
      <w:r>
        <w:rPr>
          <w:cs/>
        </w:rPr>
        <w:t xml:space="preserve">จะต้องแก้ไขเปลี่ยนแปลงให้เสร็จสิ้นภายใน ๓๐ </w:t>
      </w:r>
      <w:r>
        <w:rPr>
          <w:cs/>
        </w:rPr>
        <w:tab/>
        <w:t>วัน นับจากวันอนุมัติผลการศึกษาประจําภาค ถ้าหากพ้นกําหนดเวลาแล้วนักศึกษาผู้ใด</w:t>
      </w:r>
      <w:r>
        <w:rPr>
          <w:cs/>
        </w:rPr>
        <w:tab/>
        <w:t xml:space="preserve">ยังมีค่าระดับคะแนน </w:t>
      </w:r>
      <w:r>
        <w:t xml:space="preserve">I </w:t>
      </w:r>
      <w:r>
        <w:rPr>
          <w:cs/>
        </w:rPr>
        <w:t xml:space="preserve">อยู่ ให้ นายทะเบียนเปลี่ยนค่าระดับคะแนน </w:t>
      </w:r>
      <w:r>
        <w:t xml:space="preserve">I </w:t>
      </w:r>
      <w:r>
        <w:rPr>
          <w:cs/>
        </w:rPr>
        <w:t xml:space="preserve">เป็น </w:t>
      </w:r>
      <w:r>
        <w:t xml:space="preserve">F </w:t>
      </w:r>
      <w:r>
        <w:rPr>
          <w:cs/>
        </w:rPr>
        <w:t xml:space="preserve">หรือ </w:t>
      </w:r>
      <w:r>
        <w:t xml:space="preserve">U </w:t>
      </w:r>
      <w:r>
        <w:rPr>
          <w:cs/>
        </w:rPr>
        <w:tab/>
        <w:t>โดยอัตโนมัติ</w:t>
      </w:r>
    </w:p>
    <w:p w14:paraId="06E9B8CB" w14:textId="77777777" w:rsidR="005711D8" w:rsidRDefault="005711D8" w:rsidP="005711D8">
      <w:pPr>
        <w:pStyle w:val="Heading4"/>
      </w:pPr>
      <w:r>
        <w:rPr>
          <w:cs/>
        </w:rPr>
        <w:t>ข้อ ๑๙ การฝึกงาน</w:t>
      </w:r>
    </w:p>
    <w:p w14:paraId="4F62F772" w14:textId="77777777" w:rsidR="005711D8" w:rsidRDefault="005711D8" w:rsidP="005711D8">
      <w:pPr>
        <w:pStyle w:val="Heading5"/>
      </w:pPr>
      <w:r>
        <w:rPr>
          <w:cs/>
        </w:rPr>
        <w:t>(๑) นักศึกษาระดับประกาศนียบัตรวิชาชีพมีสิทธิ์ร้องขอออกฝึกงานภายนอก</w:t>
      </w:r>
      <w:r>
        <w:rPr>
          <w:cs/>
        </w:rPr>
        <w:tab/>
        <w:t>มหาวิทยาลัยได้ ทั้งนี้ ให้อยู่ในดุลยพินิจของภาควิชาหรือผู้ที่ได้รับมอบหมายจากคณะ/</w:t>
      </w:r>
      <w:r>
        <w:rPr>
          <w:cs/>
        </w:rPr>
        <w:tab/>
        <w:t>วิทยาลัย</w:t>
      </w:r>
    </w:p>
    <w:p w14:paraId="22BBB6FE" w14:textId="77777777" w:rsidR="005711D8" w:rsidRDefault="005711D8" w:rsidP="005711D8">
      <w:pPr>
        <w:pStyle w:val="Heading5"/>
      </w:pPr>
      <w:r>
        <w:rPr>
          <w:cs/>
        </w:rPr>
        <w:t xml:space="preserve">(๒) การให้คะแนนนักศึกษาที่ออกฝึกงาน ให้เป็น </w:t>
      </w:r>
      <w:r>
        <w:t xml:space="preserve">S </w:t>
      </w:r>
      <w:r>
        <w:rPr>
          <w:cs/>
        </w:rPr>
        <w:t xml:space="preserve">หรือ </w:t>
      </w:r>
      <w:r>
        <w:t>U</w:t>
      </w:r>
    </w:p>
    <w:p w14:paraId="1667FB4D" w14:textId="77777777" w:rsidR="005711D8" w:rsidRDefault="005711D8" w:rsidP="005711D8">
      <w:pPr>
        <w:pStyle w:val="Heading4"/>
      </w:pPr>
      <w:r>
        <w:rPr>
          <w:cs/>
        </w:rPr>
        <w:t>ข้อ ๒๐ การจําแนกสภาพของนักศึกษา</w:t>
      </w:r>
    </w:p>
    <w:p w14:paraId="2E208853" w14:textId="77777777" w:rsidR="005711D8" w:rsidRDefault="005711D8" w:rsidP="005711D8">
      <w:pPr>
        <w:pStyle w:val="Heading5"/>
      </w:pPr>
      <w:r>
        <w:rPr>
          <w:cs/>
        </w:rPr>
        <w:t>สภาพนักศึกษามี ๒ สภาพ คือ นักศึกษาสภาพปกติและนักศึกษาสภาพวิทยาทัณฑ์</w:t>
      </w:r>
    </w:p>
    <w:p w14:paraId="311A9957" w14:textId="77777777" w:rsidR="005711D8" w:rsidRDefault="005711D8" w:rsidP="005711D8">
      <w:pPr>
        <w:pStyle w:val="Heading6"/>
      </w:pPr>
      <w:r>
        <w:rPr>
          <w:cs/>
        </w:rPr>
        <w:t>(๑) นักศึกษาสภาพปกติ ได้แก่ นักศึกษาที่ลงทะเบียนเรียนเป็นภาคเรียนแรกหรือ</w:t>
      </w:r>
      <w:r>
        <w:rPr>
          <w:cs/>
        </w:rPr>
        <w:tab/>
        <w:t>นักศึกษาที่สอบได้ค่าระดับคะแนนเฉลี่ยไม่ต่ำกว่า ๒.๐๐</w:t>
      </w:r>
    </w:p>
    <w:p w14:paraId="6479797E" w14:textId="77777777" w:rsidR="005711D8" w:rsidRDefault="005711D8" w:rsidP="005711D8">
      <w:pPr>
        <w:pStyle w:val="Heading6"/>
      </w:pPr>
      <w:r>
        <w:rPr>
          <w:cs/>
        </w:rPr>
        <w:t>(๒) นักศึกษาสภาพวิทยาทัณฑ์ ได้แก่ นักศึกษาที่สอบได้ค่าระดับคะแนนเฉลี่ย</w:t>
      </w:r>
      <w:r>
        <w:rPr>
          <w:cs/>
        </w:rPr>
        <w:tab/>
        <w:t>สะสมไม่ถึง ๒.๐๐นักศึกษาสภาพวิทยาทัณฑ์ ให้ไปรับทราบสภาพวิทยาทัณฑ์ที่</w:t>
      </w:r>
      <w:r>
        <w:rPr>
          <w:cs/>
        </w:rPr>
        <w:tab/>
        <w:t>อาจารย์ที่ปรึกษาและให้ลงทะเบียนได้ไม่เกิน ๒ ใน ๓ ของหน่วยกิตรวมในภาค</w:t>
      </w:r>
      <w:r>
        <w:rPr>
          <w:cs/>
        </w:rPr>
        <w:tab/>
        <w:t>เรียนถัดไป หรืออยู่ในดุลยพินิจของคณะ/วิทยาลัย นักศึกษาสภาพวิทยาทัณฑ์ จะ</w:t>
      </w:r>
      <w:r>
        <w:rPr>
          <w:cs/>
        </w:rPr>
        <w:tab/>
        <w:t>พ้นสภาพวิทยาทัณฑ์เมื่อได้รับค่าระดับคะแนนเฉลี่ยสะสมไม่ต่ำกว่า ๒.๐๐</w:t>
      </w:r>
    </w:p>
    <w:p w14:paraId="2336BD47" w14:textId="77777777" w:rsidR="005711D8" w:rsidRDefault="005711D8" w:rsidP="005711D8">
      <w:pPr>
        <w:pStyle w:val="Heading4"/>
      </w:pPr>
      <w:r>
        <w:rPr>
          <w:cs/>
        </w:rPr>
        <w:t>ข้อ ๒๑ ฐานะชั้นปีของนักศึกษา (ระเบียบมหาวิทยาลัยเทคโนโลยีพระจอมเกล้าพระนคร</w:t>
      </w:r>
      <w:r>
        <w:rPr>
          <w:cs/>
        </w:rPr>
        <w:tab/>
      </w:r>
      <w:r>
        <w:rPr>
          <w:cs/>
        </w:rPr>
        <w:tab/>
        <w:t>เหนือว่าด้วย การศึกษาระดับประกาศนียบัตรวิชาชีพ พ.ศ. ๒๕๕๒ (ฉบับที่ ๒) พ.ศ. ๒๕๖๕)</w:t>
      </w:r>
      <w:r>
        <w:rPr>
          <w:cs/>
        </w:rPr>
        <w:tab/>
      </w:r>
      <w:r>
        <w:rPr>
          <w:cs/>
        </w:rPr>
        <w:tab/>
        <w:t>การกําหนดฐานะชั้นปีของนักศึกษา ให้เป็นไปตามระยะเวลาที่กําหนดไว้ในหลักสูตรหรือ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ตามระยะเวลาที่ใช้สําหรับหลักสูตร</w:t>
      </w:r>
    </w:p>
    <w:p w14:paraId="060812DB" w14:textId="77777777" w:rsidR="005711D8" w:rsidRDefault="005711D8" w:rsidP="005711D8">
      <w:pPr>
        <w:pStyle w:val="Heading4"/>
      </w:pPr>
      <w:r>
        <w:rPr>
          <w:cs/>
        </w:rPr>
        <w:t>ข้อ ๒๒ ระยะเวลาที่ใช้สําหรับหลักสูตร นักศึกษาต้องใช้ระยะเวลาศึกษาไม่เกินสองเท่าของ</w:t>
      </w:r>
      <w:r>
        <w:rPr>
          <w:cs/>
        </w:rPr>
        <w:tab/>
      </w:r>
      <w:r>
        <w:rPr>
          <w:cs/>
        </w:rPr>
        <w:tab/>
        <w:t>ระยะเวลาตามแผนการศึกษาที่ระบุไว้ในหลักสูตรสาขาวิชานั้นๆ</w:t>
      </w:r>
    </w:p>
    <w:p w14:paraId="7EC808A9" w14:textId="77777777" w:rsidR="005711D8" w:rsidRDefault="005711D8" w:rsidP="005711D8">
      <w:pPr>
        <w:pStyle w:val="Heading4"/>
      </w:pPr>
      <w:r>
        <w:rPr>
          <w:cs/>
        </w:rPr>
        <w:t>ข้อ ๒๓ การลงโทษนักศึกษาผู้กระทําผิด</w:t>
      </w:r>
    </w:p>
    <w:p w14:paraId="5B0148EF" w14:textId="77777777" w:rsidR="005711D8" w:rsidRDefault="005711D8" w:rsidP="005711D8">
      <w:pPr>
        <w:pStyle w:val="Heading5"/>
      </w:pPr>
      <w:r>
        <w:rPr>
          <w:cs/>
        </w:rPr>
        <w:t>(๑) การทุจริตในการสอบนักศึกษาซึ่งกระทําผิดหรือร่วมกระทําผิดระเบียบการสอบใน</w:t>
      </w:r>
      <w:r>
        <w:rPr>
          <w:cs/>
        </w:rPr>
        <w:tab/>
        <w:t>การสอบประจําภาคหรือการสอบระหว่าง</w:t>
      </w:r>
      <w:r>
        <w:rPr>
          <w:rFonts w:hint="cs"/>
          <w:cs/>
        </w:rPr>
        <w:t xml:space="preserve"> </w:t>
      </w:r>
      <w:r>
        <w:rPr>
          <w:cs/>
        </w:rPr>
        <w:t>ภาคอย่างชัดแจ้ง ให้คณะกรรมการประจํา</w:t>
      </w:r>
      <w:r>
        <w:rPr>
          <w:cs/>
        </w:rPr>
        <w:tab/>
        <w:t>คณะ/วิทยาลัยพิจารณาลงโทษสถานใดสถานหนึ่งดังต่อไปนี้</w:t>
      </w:r>
    </w:p>
    <w:p w14:paraId="5B57D74F" w14:textId="77777777" w:rsidR="005711D8" w:rsidRDefault="005711D8" w:rsidP="005711D8">
      <w:pPr>
        <w:pStyle w:val="Heading6"/>
      </w:pPr>
      <w:r>
        <w:rPr>
          <w:cs/>
        </w:rPr>
        <w:t>ก. ให้ตกในรายวิชาที่ทุจริต</w:t>
      </w:r>
    </w:p>
    <w:p w14:paraId="53EBCD69" w14:textId="77777777" w:rsidR="005711D8" w:rsidRDefault="005711D8" w:rsidP="005711D8">
      <w:pPr>
        <w:pStyle w:val="Heading6"/>
      </w:pPr>
      <w:r>
        <w:rPr>
          <w:cs/>
        </w:rPr>
        <w:t>ข. ให้ตกในรายวิชาที่ทุจริต และให้พักการศึกษานักศึกษาผู้นั้นในภาคการศึกษา</w:t>
      </w:r>
      <w:r>
        <w:rPr>
          <w:cs/>
        </w:rPr>
        <w:tab/>
        <w:t>ถัดไปอย่างน้อยอีก ๑ ภาคการศึกษา</w:t>
      </w:r>
    </w:p>
    <w:p w14:paraId="18341B93" w14:textId="77777777" w:rsidR="005711D8" w:rsidRDefault="005711D8" w:rsidP="005711D8">
      <w:pPr>
        <w:pStyle w:val="Heading6"/>
      </w:pPr>
      <w:r>
        <w:rPr>
          <w:cs/>
        </w:rPr>
        <w:lastRenderedPageBreak/>
        <w:t>ค. ให้ตกในรายวิชาที่ทุจริต รวมทั้งไม่พิจารณาผลการศึกษาในภาคการศึกษาที่</w:t>
      </w:r>
      <w:r>
        <w:rPr>
          <w:cs/>
        </w:rPr>
        <w:tab/>
        <w:t>นักศึกษากระทําการทุจริตและให้สั่งพักการศึกษานักศึกษาผู้นั้นในภาคการศึกษา</w:t>
      </w:r>
      <w:r>
        <w:rPr>
          <w:cs/>
        </w:rPr>
        <w:tab/>
        <w:t>ปกติถัดไปอย่างน้อย ๑ ภาคการศึกษา</w:t>
      </w:r>
    </w:p>
    <w:p w14:paraId="2212957E" w14:textId="77777777" w:rsidR="005711D8" w:rsidRDefault="005711D8" w:rsidP="005711D8">
      <w:pPr>
        <w:pStyle w:val="Heading6"/>
      </w:pPr>
      <w:r>
        <w:rPr>
          <w:cs/>
        </w:rPr>
        <w:t>ง. ให้พ้นสภาพการเป็นนักศึกษา</w:t>
      </w:r>
    </w:p>
    <w:p w14:paraId="3DFDDA5D" w14:textId="77777777" w:rsidR="005711D8" w:rsidRDefault="005711D8" w:rsidP="005711D8">
      <w:pPr>
        <w:pStyle w:val="Heading5"/>
      </w:pPr>
      <w:r>
        <w:rPr>
          <w:cs/>
        </w:rPr>
        <w:t>(๒) นักศึกษาที่กระทําความผิดอื่นๆ มหาวิทยาลัยจะพิจารณาให้ได้รับโทษตามควรแก่</w:t>
      </w:r>
      <w:r>
        <w:rPr>
          <w:cs/>
        </w:rPr>
        <w:tab/>
        <w:t>ความผิดนั้น</w:t>
      </w:r>
    </w:p>
    <w:p w14:paraId="4EAF0896" w14:textId="77777777" w:rsidR="005711D8" w:rsidRDefault="005711D8" w:rsidP="005711D8">
      <w:pPr>
        <w:pStyle w:val="Heading5"/>
      </w:pPr>
      <w:r>
        <w:rPr>
          <w:cs/>
        </w:rPr>
        <w:t>(๓) ให้นับระยะเวลาที่นักศึกษาถูกสั่งพักการศึกษาเข้าเป็นระยะเวลาการศึกษาด้วย</w:t>
      </w:r>
    </w:p>
    <w:p w14:paraId="2BE9446D" w14:textId="77777777" w:rsidR="005711D8" w:rsidRDefault="005711D8" w:rsidP="005711D8">
      <w:pPr>
        <w:pStyle w:val="Heading5"/>
      </w:pPr>
      <w:r>
        <w:rPr>
          <w:cs/>
        </w:rPr>
        <w:t>(๔) นักศึกษาที่ถูกสั่งพักการศึกษา จะต้องชําระค่ารักษาสถานภาพการเป็นนักศึกษาทุก</w:t>
      </w:r>
      <w:r>
        <w:rPr>
          <w:cs/>
        </w:rPr>
        <w:tab/>
        <w:t>ภาคการศึกษาภายในระยะเวลาที่กําหนดตามระเบียบของมหาวิทยาลัย มิฉะนั้นจะต้อง</w:t>
      </w:r>
      <w:r>
        <w:rPr>
          <w:cs/>
        </w:rPr>
        <w:tab/>
        <w:t>พ้นสภาพการเป็นนักศึกษา</w:t>
      </w:r>
    </w:p>
    <w:p w14:paraId="2EF2CC96" w14:textId="77777777" w:rsidR="005711D8" w:rsidRDefault="005711D8" w:rsidP="005711D8">
      <w:pPr>
        <w:pStyle w:val="Heading4"/>
      </w:pPr>
      <w:r>
        <w:rPr>
          <w:cs/>
        </w:rPr>
        <w:t>ข้อ ๒๔ การพ้นสภาพการเป็นนักศึกษา</w:t>
      </w:r>
    </w:p>
    <w:p w14:paraId="339F58CE" w14:textId="77777777" w:rsidR="005711D8" w:rsidRDefault="005711D8" w:rsidP="005711D8">
      <w:pPr>
        <w:pStyle w:val="Heading5"/>
      </w:pPr>
      <w:r>
        <w:rPr>
          <w:cs/>
        </w:rPr>
        <w:t>นักศึกษาจะพ้นสภาพการเป็นนักศึกษาในกรณีดังต่อไปนี้</w:t>
      </w:r>
    </w:p>
    <w:p w14:paraId="031EA72A" w14:textId="77777777" w:rsidR="005711D8" w:rsidRDefault="005711D8" w:rsidP="005711D8">
      <w:pPr>
        <w:pStyle w:val="Heading6"/>
      </w:pPr>
      <w:r>
        <w:rPr>
          <w:cs/>
        </w:rPr>
        <w:t>(๑) ตาย</w:t>
      </w:r>
    </w:p>
    <w:p w14:paraId="49FF9EF2" w14:textId="77777777" w:rsidR="005711D8" w:rsidRDefault="005711D8" w:rsidP="005711D8">
      <w:pPr>
        <w:pStyle w:val="Heading6"/>
      </w:pPr>
      <w:r>
        <w:rPr>
          <w:cs/>
        </w:rPr>
        <w:t>(๒) ศึกษาครบตามหลักสูตรและได้รับประกาศนียบัตร ตามข้อ ๓๐</w:t>
      </w:r>
    </w:p>
    <w:p w14:paraId="6E817597" w14:textId="77777777" w:rsidR="005711D8" w:rsidRDefault="005711D8" w:rsidP="005711D8">
      <w:pPr>
        <w:pStyle w:val="Heading6"/>
      </w:pPr>
      <w:r>
        <w:rPr>
          <w:cs/>
        </w:rPr>
        <w:t>(๓) ได้รับอนุมัติจากคณบดี/ผู้อํานวยการให้ลาออก</w:t>
      </w:r>
    </w:p>
    <w:p w14:paraId="7789243A" w14:textId="77777777" w:rsidR="005711D8" w:rsidRDefault="005711D8" w:rsidP="005711D8">
      <w:pPr>
        <w:pStyle w:val="Heading6"/>
      </w:pPr>
      <w:r>
        <w:rPr>
          <w:cs/>
        </w:rPr>
        <w:t>(๔) ถูกสั่งให้พ้นสภาพการเป็นนักศึกษา ตามข้อ ๒๓</w:t>
      </w:r>
    </w:p>
    <w:p w14:paraId="633FC75E" w14:textId="77777777" w:rsidR="005711D8" w:rsidRDefault="005711D8" w:rsidP="005711D8">
      <w:pPr>
        <w:pStyle w:val="Heading6"/>
      </w:pPr>
      <w:r>
        <w:rPr>
          <w:cs/>
        </w:rPr>
        <w:t>(๕) ศึกษาไม่จบหลักสูตรภายในระยะเวลาที่กําหนด</w:t>
      </w:r>
    </w:p>
    <w:p w14:paraId="20D05C8F" w14:textId="77777777" w:rsidR="005711D8" w:rsidRDefault="005711D8" w:rsidP="005711D8">
      <w:pPr>
        <w:pStyle w:val="Heading6"/>
      </w:pPr>
      <w:r>
        <w:rPr>
          <w:cs/>
        </w:rPr>
        <w:t>(๖) ให้นักศึกษาพ้นสภาพการเป็นนักศึกษาในกรณีใดกรณีหนึ่งดังต่อไปนี้</w:t>
      </w:r>
    </w:p>
    <w:p w14:paraId="747B93A4" w14:textId="77777777" w:rsidR="005711D8" w:rsidRDefault="005711D8" w:rsidP="005711D8">
      <w:pPr>
        <w:pStyle w:val="Heading7"/>
      </w:pPr>
      <w:r>
        <w:rPr>
          <w:cs/>
        </w:rPr>
        <w:t>ก. มีค่าระดับคะแนนเฉลี่ยสะสมต่ำกว่า ๑.๕๐ ในภาคเรียนแรกที่เข้าศึกษา</w:t>
      </w:r>
    </w:p>
    <w:p w14:paraId="43DBF589" w14:textId="77777777" w:rsidR="005711D8" w:rsidRDefault="005711D8" w:rsidP="005711D8">
      <w:pPr>
        <w:pStyle w:val="Heading7"/>
      </w:pPr>
      <w:r>
        <w:rPr>
          <w:cs/>
        </w:rPr>
        <w:t>ข. นักศึกษาสภาพวิทยาทัณฑ์ และได้ค่าระดับคะแนนเฉลี่ยประจําภาคปกติถัดไป</w:t>
      </w:r>
      <w:r>
        <w:rPr>
          <w:cs/>
        </w:rPr>
        <w:tab/>
        <w:t>ต่ำกว่า ๒.๐๐</w:t>
      </w:r>
    </w:p>
    <w:p w14:paraId="68676574" w14:textId="77777777" w:rsidR="005711D8" w:rsidRDefault="005711D8" w:rsidP="005711D8">
      <w:pPr>
        <w:pStyle w:val="Heading6"/>
      </w:pPr>
      <w:r>
        <w:rPr>
          <w:cs/>
        </w:rPr>
        <w:t xml:space="preserve">(๗) ศึกษาครบหน่วยกิตตามหลักสูตรแล้ว แต่ค่าระดับคะแนนเฉลี่ยสะสมต่ำกว่า </w:t>
      </w:r>
      <w:r>
        <w:rPr>
          <w:cs/>
        </w:rPr>
        <w:tab/>
        <w:t>๒.๐๐ และได้รับอนุมัติจากคณะ/วิทยาลัยให้เรียนวิชาที่อยู่ในหลักสูตรของ</w:t>
      </w:r>
      <w:r>
        <w:rPr>
          <w:cs/>
        </w:rPr>
        <w:tab/>
        <w:t>สาขาวิชานั้นเพื่อปรับค่าระดับคะแนนเฉลี่ยสะสม</w:t>
      </w:r>
      <w:r>
        <w:rPr>
          <w:rFonts w:hint="cs"/>
          <w:cs/>
        </w:rPr>
        <w:t xml:space="preserve"> </w:t>
      </w:r>
      <w:r>
        <w:rPr>
          <w:cs/>
        </w:rPr>
        <w:t>แต่ต้องไม่เกินระยะเวลา</w:t>
      </w:r>
      <w:r>
        <w:rPr>
          <w:cs/>
        </w:rPr>
        <w:tab/>
        <w:t>การศึกษาของหลักสูตร เมื่อสิ้นสุดระยะเวลานี้แล้วค่าระดับคะแนนเฉลี่ยสะสมต่ำ</w:t>
      </w:r>
      <w:r>
        <w:rPr>
          <w:cs/>
        </w:rPr>
        <w:tab/>
        <w:t>กว่า</w:t>
      </w:r>
      <w:r>
        <w:rPr>
          <w:rFonts w:hint="cs"/>
          <w:cs/>
        </w:rPr>
        <w:t xml:space="preserve"> </w:t>
      </w:r>
      <w:r>
        <w:rPr>
          <w:cs/>
        </w:rPr>
        <w:t>๒.๐๐</w:t>
      </w:r>
    </w:p>
    <w:p w14:paraId="61AC076D" w14:textId="77777777" w:rsidR="005711D8" w:rsidRDefault="005711D8" w:rsidP="005711D8">
      <w:pPr>
        <w:pStyle w:val="Heading6"/>
      </w:pPr>
      <w:r>
        <w:rPr>
          <w:cs/>
        </w:rPr>
        <w:t>(๘) นักศึกษาไม่ลงทะเบียนวิชาเรียนในภาคการศึกษาปกติที่มหาวิทยาลัยเปิดทํา</w:t>
      </w:r>
      <w:r>
        <w:rPr>
          <w:cs/>
        </w:rPr>
        <w:tab/>
        <w:t xml:space="preserve">การสอนและมิได้ดําเนินการขอลงทะเบียนเพื่อรักษาสถานภาพเป็นนักศึกษาภายใน </w:t>
      </w:r>
      <w:r>
        <w:rPr>
          <w:cs/>
        </w:rPr>
        <w:tab/>
        <w:t>๑๕ วัน นับตั้งแต่วันเปิดภาคการศึกษาตามข้อ ๑๑ (๔)</w:t>
      </w:r>
    </w:p>
    <w:p w14:paraId="1FA5DD35" w14:textId="77777777" w:rsidR="005711D8" w:rsidRDefault="005711D8" w:rsidP="005711D8">
      <w:pPr>
        <w:pStyle w:val="Heading4"/>
      </w:pPr>
      <w:r>
        <w:rPr>
          <w:cs/>
        </w:rPr>
        <w:t>ข้อ ๒๕ การคืนสภาพการเป็นนักศึกษา</w:t>
      </w:r>
    </w:p>
    <w:p w14:paraId="3923F05A" w14:textId="77777777" w:rsidR="005711D8" w:rsidRDefault="005711D8" w:rsidP="005711D8">
      <w:pPr>
        <w:pStyle w:val="Heading5"/>
      </w:pPr>
      <w:r>
        <w:rPr>
          <w:cs/>
        </w:rPr>
        <w:lastRenderedPageBreak/>
        <w:t>(๑) นักศึกษาที่พ้นสภาพตามข้อ ๒๔ (๘) สามารถขอคืนสภาพการเป็นนักศึกษาได้</w:t>
      </w:r>
      <w:r>
        <w:rPr>
          <w:cs/>
        </w:rPr>
        <w:tab/>
        <w:t>ภายใน ๑๕ วันนับจากวันประกาศพ้นสภาพ</w:t>
      </w:r>
    </w:p>
    <w:p w14:paraId="32C88C15" w14:textId="77777777" w:rsidR="005711D8" w:rsidRDefault="005711D8" w:rsidP="005711D8">
      <w:pPr>
        <w:pStyle w:val="Heading5"/>
      </w:pPr>
      <w:r>
        <w:rPr>
          <w:cs/>
        </w:rPr>
        <w:t>(๒) การคืนสภาพการเป็นนักศึกษาต้องได้รับความเห็นชอบจากหัวหน้าภาควิชา</w:t>
      </w:r>
      <w:r>
        <w:rPr>
          <w:cs/>
        </w:rPr>
        <w:tab/>
        <w:t>คณบดี/ผู้อํานวยการและได้รับอนุมัติจากอธิการบดี</w:t>
      </w:r>
    </w:p>
    <w:p w14:paraId="52B2BDDF" w14:textId="77777777" w:rsidR="005711D8" w:rsidRDefault="005711D8" w:rsidP="005711D8">
      <w:pPr>
        <w:pStyle w:val="Heading5"/>
      </w:pPr>
      <w:r>
        <w:rPr>
          <w:cs/>
        </w:rPr>
        <w:t>(๓) นักศึกษาต้องชําระเงินค่าคืนสภาพนักศึกษา ตามระเบียบของมหาวิทยาลัย</w:t>
      </w:r>
    </w:p>
    <w:p w14:paraId="2E2AEF5A" w14:textId="77777777" w:rsidR="005711D8" w:rsidRDefault="005711D8" w:rsidP="005711D8">
      <w:pPr>
        <w:pStyle w:val="Heading5"/>
      </w:pPr>
      <w:r>
        <w:rPr>
          <w:cs/>
        </w:rPr>
        <w:t>(๔) นักศึกษาที่ได้รับอนุมัติให้คืนสภาพการเป็นนักศึกษา จะมีสภาพการเป็นนักศึกษา</w:t>
      </w:r>
      <w:r>
        <w:rPr>
          <w:cs/>
        </w:rPr>
        <w:tab/>
        <w:t>เช่นเดียวกับสภาพเดิมก่อนพ้นสภาพ ทั้งนี้ การนับระยะเวลาการศึกษาให้เป็นไปตาม</w:t>
      </w:r>
      <w:r>
        <w:rPr>
          <w:cs/>
        </w:rPr>
        <w:br/>
      </w:r>
      <w:r>
        <w:rPr>
          <w:cs/>
        </w:rPr>
        <w:tab/>
        <w:t>ข้อ ๒๒</w:t>
      </w:r>
    </w:p>
    <w:p w14:paraId="402D1348" w14:textId="77777777" w:rsidR="005711D8" w:rsidRDefault="005711D8" w:rsidP="005711D8">
      <w:pPr>
        <w:pStyle w:val="Heading3"/>
      </w:pPr>
      <w:r>
        <w:rPr>
          <w:cs/>
        </w:rPr>
        <w:t>หมวดที่การลาและการขอกลับเข้าศึกษาต่อ</w:t>
      </w:r>
    </w:p>
    <w:p w14:paraId="1C4984DB" w14:textId="77777777" w:rsidR="005711D8" w:rsidRDefault="005711D8" w:rsidP="005711D8">
      <w:pPr>
        <w:pStyle w:val="Heading4"/>
      </w:pPr>
      <w:r>
        <w:rPr>
          <w:cs/>
        </w:rPr>
        <w:t>ข้อ ๒๖ การลาป่วย</w:t>
      </w:r>
    </w:p>
    <w:p w14:paraId="4B7A74EA" w14:textId="77777777" w:rsidR="005711D8" w:rsidRDefault="005711D8" w:rsidP="005711D8">
      <w:pPr>
        <w:pStyle w:val="Heading5"/>
      </w:pPr>
      <w:r>
        <w:rPr>
          <w:cs/>
        </w:rPr>
        <w:t>การลาป่วยแยกออกเป็น ๒ ประเภท ดังนี้</w:t>
      </w:r>
    </w:p>
    <w:p w14:paraId="33E4070E" w14:textId="77777777" w:rsidR="005711D8" w:rsidRDefault="005711D8" w:rsidP="005711D8">
      <w:pPr>
        <w:pStyle w:val="Heading6"/>
      </w:pPr>
      <w:r>
        <w:rPr>
          <w:cs/>
        </w:rPr>
        <w:t>(๑) การลาป่วยก่อนสอบ หมายถึง นักศึกษาป่วยก่อนที่การเรียนในภาคการศึกษา</w:t>
      </w:r>
      <w:r>
        <w:rPr>
          <w:cs/>
        </w:rPr>
        <w:tab/>
        <w:t>นั้นสิ้นสุดและป่วยอยู่กระทั่งถึงวันสอบ นักศึกษาต้องยื่นคําร้องต่อคณบดี/</w:t>
      </w:r>
      <w:r>
        <w:rPr>
          <w:cs/>
        </w:rPr>
        <w:tab/>
        <w:t>ผู้อํานวยการภายใน ๑ สัปดาห์ นับจากวันที่เริ่มป่วยพร้อม ใบรับรองแพทย์ของ</w:t>
      </w:r>
      <w:r>
        <w:rPr>
          <w:cs/>
        </w:rPr>
        <w:tab/>
        <w:t>สถานพยาบาลของทางราชการหรือของสถานพยาบาลเอกชนที่ทางราชการรับรอง</w:t>
      </w:r>
    </w:p>
    <w:p w14:paraId="4DEF79F4" w14:textId="77777777" w:rsidR="005711D8" w:rsidRDefault="005711D8" w:rsidP="005711D8">
      <w:pPr>
        <w:pStyle w:val="Heading6"/>
      </w:pPr>
      <w:r>
        <w:rPr>
          <w:cs/>
        </w:rPr>
        <w:t>(๒) การลาป่วยระหว่างสอบ หมายถึง นักศึกษาได้ศึกษามาจนสิ้นภาคการศึกษา</w:t>
      </w:r>
      <w:r>
        <w:rPr>
          <w:cs/>
        </w:rPr>
        <w:tab/>
        <w:t>แล้วแต่เกิดป่วยจนไม่สามารถเข้าสอบในบางรายวิชาหรือทั้งหมดได้ นักศึกษาต้อง</w:t>
      </w:r>
      <w:r>
        <w:rPr>
          <w:cs/>
        </w:rPr>
        <w:tab/>
        <w:t>ยื่นคําร้องต่อคณบดี/ผู้อํานวยการทันทีและต้องนําใบรับรองแพทย์ของ</w:t>
      </w:r>
      <w:r>
        <w:rPr>
          <w:cs/>
        </w:rPr>
        <w:tab/>
        <w:t>สถานพยาบาลของทางราชการหรือของเอกชนที่ทางราชการรับรองมาให้โดยด่วน</w:t>
      </w:r>
    </w:p>
    <w:p w14:paraId="7726659F" w14:textId="77777777" w:rsidR="005711D8" w:rsidRDefault="005711D8" w:rsidP="005711D8">
      <w:pPr>
        <w:pStyle w:val="Heading4"/>
      </w:pPr>
      <w:r>
        <w:rPr>
          <w:cs/>
        </w:rPr>
        <w:t>ข้อ ๒๗ การลากิจ</w:t>
      </w:r>
    </w:p>
    <w:p w14:paraId="171578C1" w14:textId="77777777" w:rsidR="005711D8" w:rsidRDefault="005711D8" w:rsidP="005711D8">
      <w:pPr>
        <w:pStyle w:val="Heading5"/>
      </w:pPr>
      <w:r>
        <w:rPr>
          <w:cs/>
        </w:rPr>
        <w:t>(๑) นักศึกษาที่จําเป็นต้องลาระหว่างชั่วโมงเรียน ต้องขออนุญาตจากอาจารย์</w:t>
      </w:r>
      <w:r>
        <w:rPr>
          <w:cs/>
        </w:rPr>
        <w:tab/>
        <w:t>ประจําวิชานั้น</w:t>
      </w:r>
    </w:p>
    <w:p w14:paraId="2DC63E7C" w14:textId="77777777" w:rsidR="005711D8" w:rsidRDefault="005711D8" w:rsidP="005711D8">
      <w:pPr>
        <w:pStyle w:val="Heading5"/>
      </w:pPr>
      <w:r>
        <w:rPr>
          <w:cs/>
        </w:rPr>
        <w:t>(๒) นักศึกษาที่จะต้องลากิจตั้งแต่ ๑ วันขึ้นไป ต้องยื่นใบลาก่อนวันลาพร้อมด้วย</w:t>
      </w:r>
      <w:r>
        <w:rPr>
          <w:cs/>
        </w:rPr>
        <w:tab/>
        <w:t>เหตุผลและคํารับรองของผู้ปกครอง</w:t>
      </w:r>
    </w:p>
    <w:p w14:paraId="2957E1A2" w14:textId="77777777" w:rsidR="005711D8" w:rsidRDefault="005711D8" w:rsidP="005711D8">
      <w:pPr>
        <w:pStyle w:val="Heading4"/>
      </w:pPr>
      <w:r>
        <w:rPr>
          <w:cs/>
        </w:rPr>
        <w:t>ข้อ ๒๘ การลาพักการศึกษา</w:t>
      </w:r>
    </w:p>
    <w:p w14:paraId="2B77BB60" w14:textId="77777777" w:rsidR="005711D8" w:rsidRDefault="005711D8" w:rsidP="005711D8">
      <w:pPr>
        <w:pStyle w:val="Heading5"/>
      </w:pPr>
      <w:r>
        <w:rPr>
          <w:cs/>
        </w:rPr>
        <w:t>(๑) นักศึกษาอาจยื่นคําร้องต่อคณบดี/ผู้อํานวยการ เพื่อขออนุมัติลาพักการศึกษาได้ใน</w:t>
      </w:r>
      <w:r>
        <w:rPr>
          <w:cs/>
        </w:rPr>
        <w:tab/>
        <w:t>กรณีต่อไปนี้</w:t>
      </w:r>
    </w:p>
    <w:p w14:paraId="2B5C1C35" w14:textId="77777777" w:rsidR="005711D8" w:rsidRDefault="005711D8" w:rsidP="005711D8">
      <w:pPr>
        <w:pStyle w:val="Heading6"/>
      </w:pPr>
      <w:r>
        <w:rPr>
          <w:cs/>
        </w:rPr>
        <w:t>ก. ถูกเกณฑ์หรือระดมพลเข้ารับราชการทหารกองประจําการ</w:t>
      </w:r>
    </w:p>
    <w:p w14:paraId="07B2D7ED" w14:textId="77777777" w:rsidR="005711D8" w:rsidRDefault="005711D8" w:rsidP="005711D8">
      <w:pPr>
        <w:pStyle w:val="Heading6"/>
      </w:pPr>
      <w:r>
        <w:rPr>
          <w:cs/>
        </w:rPr>
        <w:t>ข. ได้รับทุนไปอบรมหรือดูงานต่างประเทศ</w:t>
      </w:r>
    </w:p>
    <w:p w14:paraId="73125B30" w14:textId="77777777" w:rsidR="005711D8" w:rsidRDefault="005711D8" w:rsidP="005711D8">
      <w:pPr>
        <w:pStyle w:val="Heading6"/>
      </w:pPr>
      <w:r>
        <w:rPr>
          <w:cs/>
        </w:rPr>
        <w:t xml:space="preserve">ค. ป่วยซึ่งต้องได้รับการรักษาเป็นระยะเวลานานตามคําสั่งแพทย์เกินกว่าร้อยละ </w:t>
      </w:r>
      <w:r>
        <w:rPr>
          <w:cs/>
        </w:rPr>
        <w:tab/>
        <w:t>๒๐ ของเวลาเรียนทั้งหมด โดยมีใบรับรองแพทย์ที่ถูกต้องจากสถานพยาบาลของ</w:t>
      </w:r>
      <w:r>
        <w:rPr>
          <w:cs/>
        </w:rPr>
        <w:tab/>
        <w:t>ทางราชการหรือของเอกชนที่ทางราชการรับรอง</w:t>
      </w:r>
    </w:p>
    <w:p w14:paraId="22413434" w14:textId="77777777" w:rsidR="005711D8" w:rsidRDefault="005711D8" w:rsidP="005711D8">
      <w:pPr>
        <w:pStyle w:val="Heading6"/>
      </w:pPr>
      <w:r>
        <w:rPr>
          <w:cs/>
        </w:rPr>
        <w:lastRenderedPageBreak/>
        <w:t>ง. มีความจําเป็นส่วนตัว โดยนักศึกษาผู้นั้นได้ศึกษาในมหาวิทยาลัยมาแล้วไม่น้อย</w:t>
      </w:r>
      <w:r>
        <w:rPr>
          <w:cs/>
        </w:rPr>
        <w:tab/>
        <w:t>กว่า ๑ ภาคการศึกษา</w:t>
      </w:r>
    </w:p>
    <w:p w14:paraId="3A7C7ACB" w14:textId="77777777" w:rsidR="005711D8" w:rsidRDefault="005711D8" w:rsidP="005711D8">
      <w:pPr>
        <w:pStyle w:val="Heading5"/>
      </w:pPr>
      <w:r>
        <w:rPr>
          <w:cs/>
        </w:rPr>
        <w:t>(๒) นักศึกษาลาพักการศึกษาได้ครั้งละ ๑ ภาคการศึกษา ยกเว้นการลาพักการศึกษา</w:t>
      </w:r>
      <w:r>
        <w:rPr>
          <w:cs/>
        </w:rPr>
        <w:tab/>
        <w:t>ตามข้อ ๒๘ (๑)</w:t>
      </w:r>
      <w:r>
        <w:rPr>
          <w:rFonts w:hint="cs"/>
          <w:cs/>
        </w:rPr>
        <w:t xml:space="preserve"> </w:t>
      </w:r>
      <w:r>
        <w:rPr>
          <w:cs/>
        </w:rPr>
        <w:t>ก. และ ๒๘ (๑) ข.</w:t>
      </w:r>
    </w:p>
    <w:p w14:paraId="547F97A9" w14:textId="77777777" w:rsidR="005711D8" w:rsidRDefault="005711D8" w:rsidP="005711D8">
      <w:pPr>
        <w:pStyle w:val="Heading5"/>
      </w:pPr>
      <w:r>
        <w:rPr>
          <w:cs/>
        </w:rPr>
        <w:t>(๓) ให้นับระยะเวลาที่ลาพักการศึกษารวมอยู่ในระยะเวลาการศึกษาด้วย ยกเว้นการ</w:t>
      </w:r>
      <w:r>
        <w:rPr>
          <w:cs/>
        </w:rPr>
        <w:tab/>
        <w:t>ลาพักการศึกษาตามข้อ ๒๘ (๑) ก.</w:t>
      </w:r>
    </w:p>
    <w:p w14:paraId="3DEA0709" w14:textId="77777777" w:rsidR="005711D8" w:rsidRDefault="005711D8" w:rsidP="005711D8">
      <w:pPr>
        <w:pStyle w:val="Heading5"/>
      </w:pPr>
      <w:r>
        <w:rPr>
          <w:cs/>
        </w:rPr>
        <w:t>(๔) ระหว่างที่ได้รับอนุมัติให้ลาพักการศึกษา นักศึกษาจะต้องชําระค่ารักษาสถานภาพ</w:t>
      </w:r>
      <w:r>
        <w:rPr>
          <w:cs/>
        </w:rPr>
        <w:tab/>
        <w:t>การเป็นนักศึกษาทุกภาคการศึกษาภายใน ๑๕ วัน นับจากวันเปิดภาคการศึกษา เว้น</w:t>
      </w:r>
      <w:r>
        <w:rPr>
          <w:cs/>
        </w:rPr>
        <w:tab/>
        <w:t>แต่ภาคการศึกษาที่นักศึกษาได้ชําระค่าธรรมเนียมการศึกษาและค่าลงทะเบียนวิชา</w:t>
      </w:r>
      <w:r>
        <w:rPr>
          <w:cs/>
        </w:rPr>
        <w:tab/>
        <w:t>เรียนแล้ว มิฉะนั้นจะพ้นสภาพการเป็นนักศึกษา</w:t>
      </w:r>
    </w:p>
    <w:p w14:paraId="561CB989" w14:textId="77777777" w:rsidR="005711D8" w:rsidRDefault="005711D8" w:rsidP="005711D8">
      <w:pPr>
        <w:pStyle w:val="Heading4"/>
      </w:pPr>
      <w:r>
        <w:rPr>
          <w:cs/>
        </w:rPr>
        <w:t>ข้อ ๒๙ การกลับเข้าศึกษาต่อ</w:t>
      </w:r>
    </w:p>
    <w:p w14:paraId="2706B1BC" w14:textId="77777777" w:rsidR="005711D8" w:rsidRDefault="005711D8" w:rsidP="005711D8">
      <w:pPr>
        <w:pStyle w:val="Heading5"/>
      </w:pPr>
      <w:r>
        <w:rPr>
          <w:cs/>
        </w:rPr>
        <w:t>(๑) นักศึกษาที่ได้รับอนุมัติให้ลาพักการศึกษาแล้ว เมื่อจะกลับเข้าศึกษาต่อจะต้องยื่น</w:t>
      </w:r>
      <w:r>
        <w:rPr>
          <w:cs/>
        </w:rPr>
        <w:tab/>
        <w:t>คําร้องขอกลับเข้าศึกษาต่อผ่านอาจารย์ที่ปรึกษาเพื่อขออนุมัติต่อคณบดี/ผู้อํานวยการ</w:t>
      </w:r>
      <w:r>
        <w:rPr>
          <w:cs/>
        </w:rPr>
        <w:tab/>
        <w:t>ก่อนกําหนดวันลงทะเบียนของมหาวิทยาลัย เมื่อได้รับอนุมัติให้กลับเข้าศึกษาแล้วให้มี</w:t>
      </w:r>
      <w:r>
        <w:rPr>
          <w:cs/>
        </w:rPr>
        <w:tab/>
        <w:t>สภาพเป็นนักศึกษาเหมือนก่อนได้รับอนุมัติให้ลาพักการศึกษา</w:t>
      </w:r>
    </w:p>
    <w:p w14:paraId="46DD4187" w14:textId="77777777" w:rsidR="005711D8" w:rsidRDefault="005711D8" w:rsidP="005711D8">
      <w:pPr>
        <w:pStyle w:val="Heading5"/>
      </w:pPr>
      <w:r>
        <w:rPr>
          <w:cs/>
        </w:rPr>
        <w:t>(๒) นักศึกษาที่ถูกสั่งพักการศึกษา เมื่อครบกําหนดระยะเวลาแล้วให้มารายงานตัวที่</w:t>
      </w:r>
      <w:r>
        <w:rPr>
          <w:cs/>
        </w:rPr>
        <w:tab/>
        <w:t>แผนกวิชาหรือภาควิชา และยื่นคําร้องขอกลับเข้าศึกษาผ่านอาจารย์ที่ปรึกษาเพื่อขอ</w:t>
      </w:r>
      <w:r>
        <w:rPr>
          <w:cs/>
        </w:rPr>
        <w:tab/>
        <w:t>อนุมัติต่อคณบดี/ผู้อํานวยการก่อนกําหนดวันลงทะเบียนของมหาวิทยาลัย เมื่อได้รับ</w:t>
      </w:r>
      <w:r>
        <w:rPr>
          <w:cs/>
        </w:rPr>
        <w:tab/>
        <w:t>อนุมัติให้กลับเข้าศึกษาแล้วให้มีสภาพเป็นนักศึกษาเหมือนก่อนถูกสั่งพักการศึกษา</w:t>
      </w:r>
    </w:p>
    <w:p w14:paraId="3127B5C8" w14:textId="77777777" w:rsidR="005711D8" w:rsidRDefault="005711D8" w:rsidP="005711D8">
      <w:pPr>
        <w:pStyle w:val="Heading3"/>
      </w:pPr>
      <w:r>
        <w:rPr>
          <w:cs/>
        </w:rPr>
        <w:t>หมวดการสําเร็จการศึกษา</w:t>
      </w:r>
    </w:p>
    <w:p w14:paraId="5B75760C" w14:textId="77777777" w:rsidR="005711D8" w:rsidRDefault="005711D8" w:rsidP="005711D8">
      <w:pPr>
        <w:pStyle w:val="Heading4"/>
      </w:pPr>
      <w:r>
        <w:rPr>
          <w:cs/>
        </w:rPr>
        <w:t>ข้อ ๓๐ นักศึกษาจะมีสิทธิ์ได้รับการเสนอชื่อให้ได้รับประกาศนียบัตรวิชาชีพ ต้องมี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คุณสมบัติดังต่อไปนี้</w:t>
      </w:r>
    </w:p>
    <w:p w14:paraId="443E93A2" w14:textId="77777777" w:rsidR="005711D8" w:rsidRDefault="005711D8" w:rsidP="005711D8">
      <w:pPr>
        <w:pStyle w:val="Heading5"/>
      </w:pPr>
      <w:r>
        <w:rPr>
          <w:cs/>
        </w:rPr>
        <w:t>(๑) ศึกษาครบหน่วยกิตและวิชาที่มหาวิทยาลัยกําหนดไว้ในหลักสูตรวิชาใดที่นักศึกษา</w:t>
      </w:r>
      <w:r>
        <w:rPr>
          <w:cs/>
        </w:rPr>
        <w:tab/>
        <w:t>เรียนซ้ำหรือเรียนแทน ให้นับหน่วยกิตของวิชานั้นเฉพาะครั้งที่สอบได้เพียงครั้งเดียว</w:t>
      </w:r>
    </w:p>
    <w:p w14:paraId="2FB28F8F" w14:textId="77777777" w:rsidR="005711D8" w:rsidRDefault="005711D8" w:rsidP="005711D8">
      <w:pPr>
        <w:pStyle w:val="Heading5"/>
      </w:pPr>
      <w:r>
        <w:rPr>
          <w:cs/>
        </w:rPr>
        <w:t>(๒) ได้ค่าระดับคะแนนเฉลี่ยสะสมไม่ต่ำกว่า ๒.๐๐</w:t>
      </w:r>
    </w:p>
    <w:p w14:paraId="703A3564" w14:textId="77777777" w:rsidR="005711D8" w:rsidRDefault="005711D8" w:rsidP="005711D8">
      <w:pPr>
        <w:pStyle w:val="Heading5"/>
      </w:pPr>
      <w:r>
        <w:rPr>
          <w:cs/>
        </w:rPr>
        <w:t>(๓) เป็นผู้มีเกียรติและศักดิ์ของนักศึกษาตามข้อ ๓๑</w:t>
      </w:r>
    </w:p>
    <w:p w14:paraId="041F325F" w14:textId="77777777" w:rsidR="005711D8" w:rsidRDefault="005711D8" w:rsidP="005711D8"/>
    <w:p w14:paraId="3BDC0F80" w14:textId="77777777" w:rsidR="005711D8" w:rsidRDefault="005711D8" w:rsidP="005711D8"/>
    <w:p w14:paraId="044B62B1" w14:textId="77777777" w:rsidR="005711D8" w:rsidRPr="004F6776" w:rsidRDefault="005711D8" w:rsidP="005711D8"/>
    <w:p w14:paraId="5B15D4D3" w14:textId="77777777" w:rsidR="005711D8" w:rsidRDefault="005711D8" w:rsidP="005711D8">
      <w:pPr>
        <w:pStyle w:val="Heading2"/>
      </w:pPr>
      <w:r>
        <w:rPr>
          <w:cs/>
        </w:rPr>
        <w:lastRenderedPageBreak/>
        <w:t>ระเบียบมหาวิทยาลัยเทคโนโลยีพระจอมเกล้าพระนครเหนือ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ว่าด้วย การศึกษาระดับปริญญาบัณฑิต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พ.ศ. ๒๕๕๒</w:t>
      </w:r>
    </w:p>
    <w:p w14:paraId="6F928927" w14:textId="77777777" w:rsidR="005711D8" w:rsidRDefault="005711D8" w:rsidP="005711D8">
      <w:pPr>
        <w:pStyle w:val="Heading3"/>
      </w:pPr>
      <w:r>
        <w:rPr>
          <w:cs/>
        </w:rPr>
        <w:t>หมวดระบบการศึกษาและการลงทะเบียนเรียน</w:t>
      </w:r>
    </w:p>
    <w:p w14:paraId="63A48996" w14:textId="77777777" w:rsidR="005711D8" w:rsidRDefault="005711D8" w:rsidP="005711D8">
      <w:pPr>
        <w:pStyle w:val="Heading4"/>
      </w:pPr>
      <w:r>
        <w:rPr>
          <w:cs/>
        </w:rPr>
        <w:t>ข้อ ๑๒ ระบบการศึกษา</w:t>
      </w:r>
    </w:p>
    <w:p w14:paraId="3A3F3967" w14:textId="77777777" w:rsidR="005711D8" w:rsidRDefault="005711D8" w:rsidP="005711D8">
      <w:pPr>
        <w:pStyle w:val="Heading5"/>
      </w:pPr>
      <w:r>
        <w:rPr>
          <w:cs/>
        </w:rPr>
        <w:t xml:space="preserve">(๑) มหาวิทยาลัยใช้ระบบการศึกษาแบบทวิภาค โดยปีการศึกษาหนึ่งแบ่งออกเป็น ๒ </w:t>
      </w:r>
      <w:r>
        <w:rPr>
          <w:cs/>
        </w:rPr>
        <w:tab/>
        <w:t>ภาคการศึกษาปกติ คือ ภาคการศึกษาต้นและภาคการศึกษาปลาย มีระยะเวลา</w:t>
      </w:r>
      <w:r>
        <w:rPr>
          <w:cs/>
        </w:rPr>
        <w:tab/>
        <w:t>การศึกษาในแต่ละภาคเป็นระยะเวลาไม่น้อยกว่า ๑๕ สัปดาห์ และอาจมีภาคการศึกษา</w:t>
      </w:r>
      <w:r>
        <w:rPr>
          <w:cs/>
        </w:rPr>
        <w:tab/>
        <w:t xml:space="preserve">ฤดูร้อนต่อจากภาคการศึกษาปลายอีก ๑ ภาคก็ได้ มีระยะเวลาการศึกษาประมาณ ๖ </w:t>
      </w:r>
      <w:r>
        <w:rPr>
          <w:cs/>
        </w:rPr>
        <w:tab/>
        <w:t>สัปดาห์ ทั้งนี้ต้องมีชั่วโมงเรียนในแต่ละรายวิชาเท่ากับชั่วโมงเรียนในภาคการศึกษา</w:t>
      </w:r>
      <w:r>
        <w:rPr>
          <w:cs/>
        </w:rPr>
        <w:tab/>
        <w:t>ปกติ</w:t>
      </w:r>
    </w:p>
    <w:p w14:paraId="2689EC33" w14:textId="77777777" w:rsidR="005711D8" w:rsidRDefault="005711D8" w:rsidP="005711D8">
      <w:pPr>
        <w:pStyle w:val="Heading5"/>
      </w:pPr>
      <w:r>
        <w:rPr>
          <w:cs/>
        </w:rPr>
        <w:t>(๒) การคิดหน่วยกิต“หน่วยกิต” หมายถึง หน่วยที่ใช้แสดงภาระการศึกษาในแต่ละ</w:t>
      </w:r>
      <w:r>
        <w:rPr>
          <w:cs/>
        </w:rPr>
        <w:tab/>
        <w:t>รายวิชาโดยมีหลักเกณฑ์ดังนี้</w:t>
      </w:r>
    </w:p>
    <w:p w14:paraId="14373AD2" w14:textId="77777777" w:rsidR="005711D8" w:rsidRDefault="005711D8" w:rsidP="005711D8">
      <w:pPr>
        <w:pStyle w:val="Heading6"/>
      </w:pPr>
      <w:r>
        <w:rPr>
          <w:cs/>
        </w:rPr>
        <w:t>ก. รายวิชาภาคทฤษฎีที่ใช้เวลาบรรยาย หรืออภิปรายปัญหาไม่น้อยกว่า ๑๕ ชั่วโมง</w:t>
      </w:r>
      <w:r>
        <w:rPr>
          <w:cs/>
        </w:rPr>
        <w:tab/>
        <w:t>ต่อภาคการศึกษาปกติ ให้มีค่าเท่ากับ ๑ หน่วยกิต</w:t>
      </w:r>
    </w:p>
    <w:p w14:paraId="25D8390C" w14:textId="77777777" w:rsidR="005711D8" w:rsidRDefault="005711D8" w:rsidP="005711D8">
      <w:pPr>
        <w:pStyle w:val="Heading6"/>
      </w:pPr>
      <w:r>
        <w:rPr>
          <w:cs/>
        </w:rPr>
        <w:t>ข. รายวิชาภาคปฏิบัติรวมถึงรายวิชาโครงงานหรือรายวิชาโครงงานพิเศษที่ใช้เวลา</w:t>
      </w:r>
      <w:r>
        <w:rPr>
          <w:cs/>
        </w:rPr>
        <w:tab/>
        <w:t xml:space="preserve">ฝึกหรือทดลองไม่น้อยกว่า ๓๐ ชั่วโมงต่อภาคการศึกษาปกติ ให้มีค่าเท่ากับ ๑ </w:t>
      </w:r>
      <w:r>
        <w:rPr>
          <w:cs/>
        </w:rPr>
        <w:tab/>
        <w:t>หน่วยกิต</w:t>
      </w:r>
    </w:p>
    <w:p w14:paraId="73114205" w14:textId="77777777" w:rsidR="005711D8" w:rsidRDefault="005711D8" w:rsidP="005711D8">
      <w:pPr>
        <w:pStyle w:val="Heading6"/>
      </w:pPr>
      <w:r>
        <w:rPr>
          <w:cs/>
        </w:rPr>
        <w:t>ค. การฝึกงานหรือการฝึกภาคสนาม ที่ใช้เวลาฝึกไม่น้อยกว่า ๔๕ ชั่วโมงต่อภาค</w:t>
      </w:r>
      <w:r>
        <w:rPr>
          <w:cs/>
        </w:rPr>
        <w:tab/>
        <w:t>การศึกษาปกติ ให้มีค่าเท่ากับ ๑ หน่วยกิต</w:t>
      </w:r>
    </w:p>
    <w:p w14:paraId="781EB0A6" w14:textId="77777777" w:rsidR="005711D8" w:rsidRDefault="005711D8" w:rsidP="005711D8">
      <w:pPr>
        <w:pStyle w:val="Heading6"/>
      </w:pPr>
      <w:r>
        <w:rPr>
          <w:cs/>
        </w:rPr>
        <w:t xml:space="preserve">ง. การทํากิจกรรมการเรียนอื่นใดตามที่ได้รับมอบหมายที่ใช้เวลาทํากิจกรรมนั้น ๆ </w:t>
      </w:r>
      <w:r>
        <w:rPr>
          <w:cs/>
        </w:rPr>
        <w:tab/>
        <w:t>ไม่น้อยกว่า ๔๕</w:t>
      </w:r>
      <w:r>
        <w:rPr>
          <w:rFonts w:hint="cs"/>
          <w:cs/>
        </w:rPr>
        <w:t xml:space="preserve"> </w:t>
      </w:r>
      <w:r>
        <w:rPr>
          <w:cs/>
        </w:rPr>
        <w:t>ชั่วโมงต่อภาคการศึกษาปกติ ให้มีค่าเท่ากับ ๑ หน่วยกิต</w:t>
      </w:r>
    </w:p>
    <w:p w14:paraId="4C6BD3CE" w14:textId="77777777" w:rsidR="005711D8" w:rsidRDefault="005711D8" w:rsidP="005711D8">
      <w:pPr>
        <w:pStyle w:val="Heading4"/>
      </w:pPr>
      <w:r>
        <w:rPr>
          <w:cs/>
        </w:rPr>
        <w:t>ข้อ ๑๓ การลงทะเบียนเรียน</w:t>
      </w:r>
    </w:p>
    <w:p w14:paraId="5FA95748" w14:textId="77777777" w:rsidR="005711D8" w:rsidRDefault="005711D8" w:rsidP="005711D8">
      <w:pPr>
        <w:pStyle w:val="Heading5"/>
      </w:pPr>
      <w:r>
        <w:rPr>
          <w:cs/>
        </w:rPr>
        <w:t>(๑) กําหนดวันและวิธีการลงทะเบียนในแต่ละภาคเรียนให้เป็นไปตามประกาศของ</w:t>
      </w:r>
      <w:r>
        <w:rPr>
          <w:cs/>
        </w:rPr>
        <w:tab/>
        <w:t xml:space="preserve">มหาวิทยาลัย หากนักศึกษาไม่ลงทะเบียนตามกําหนด นักศึกษาจะไม่มีสิทธิ์เข้าสอบ </w:t>
      </w:r>
      <w:r>
        <w:rPr>
          <w:cs/>
        </w:rPr>
        <w:tab/>
        <w:t>(กลางภาคและปลายภาค)ในภาคเรียนนั้น</w:t>
      </w:r>
    </w:p>
    <w:p w14:paraId="7E865000" w14:textId="77777777" w:rsidR="005711D8" w:rsidRDefault="005711D8" w:rsidP="005711D8">
      <w:pPr>
        <w:pStyle w:val="Heading5"/>
      </w:pPr>
      <w:r>
        <w:rPr>
          <w:cs/>
        </w:rPr>
        <w:t>(๒) นักศึกษาต้องลงทะเบียนวิชาเรียนตามหลักสูตรดังต่อไปนี้</w:t>
      </w:r>
    </w:p>
    <w:p w14:paraId="01B810F5" w14:textId="77777777" w:rsidR="005711D8" w:rsidRDefault="005711D8" w:rsidP="005711D8">
      <w:pPr>
        <w:pStyle w:val="Heading6"/>
      </w:pPr>
      <w:r>
        <w:rPr>
          <w:cs/>
        </w:rPr>
        <w:t>ก. วิชาที่นับหน่วยกิตและนํามาคิดค่าระดับคะแนนเฉลี่ย</w:t>
      </w:r>
    </w:p>
    <w:p w14:paraId="0D6F2B59" w14:textId="77777777" w:rsidR="005711D8" w:rsidRDefault="005711D8" w:rsidP="005711D8">
      <w:pPr>
        <w:pStyle w:val="Heading6"/>
      </w:pPr>
      <w:r>
        <w:rPr>
          <w:cs/>
        </w:rPr>
        <w:t>ข. วิชาที่ไม่นับหน่วยกิต แต่เป็นวิชาที่บังคับในหลักสูตร</w:t>
      </w:r>
    </w:p>
    <w:p w14:paraId="7CDEAC7A" w14:textId="77777777" w:rsidR="005711D8" w:rsidRDefault="005711D8" w:rsidP="005711D8">
      <w:pPr>
        <w:pStyle w:val="Heading6"/>
      </w:pPr>
      <w:r>
        <w:rPr>
          <w:cs/>
        </w:rPr>
        <w:t>ค. วิชาที่มหาวิทยาลัยกําหนดให้เรียนหรือฝึกโดยไม่นับหน่วยกิตให้</w:t>
      </w:r>
    </w:p>
    <w:p w14:paraId="058BCF8A" w14:textId="77777777" w:rsidR="005711D8" w:rsidRDefault="005711D8" w:rsidP="005711D8">
      <w:pPr>
        <w:pStyle w:val="Heading6"/>
      </w:pPr>
      <w:r>
        <w:rPr>
          <w:cs/>
        </w:rPr>
        <w:t>ง. วิชาที่มีหน่วยกิต แต่ไม่ให้ค่าระดับคะแนน ถ้าหากผลการเรียนหรือการฝึกเป็นที่</w:t>
      </w:r>
      <w:r>
        <w:rPr>
          <w:cs/>
        </w:rPr>
        <w:tab/>
        <w:t xml:space="preserve">พอใจจะได้ </w:t>
      </w:r>
      <w:r>
        <w:t>S</w:t>
      </w:r>
      <w:r>
        <w:rPr>
          <w:rFonts w:hint="cs"/>
          <w:cs/>
        </w:rPr>
        <w:t xml:space="preserve"> </w:t>
      </w:r>
      <w:r>
        <w:rPr>
          <w:cs/>
        </w:rPr>
        <w:t xml:space="preserve">หากผลการเรียนหรือการฝึกเป็นที่ไม่พอใจจะได้ </w:t>
      </w:r>
      <w:r>
        <w:t xml:space="preserve">U </w:t>
      </w:r>
      <w:r>
        <w:rPr>
          <w:cs/>
        </w:rPr>
        <w:t>และนับหน่วยกิต</w:t>
      </w:r>
      <w:r>
        <w:rPr>
          <w:cs/>
        </w:rPr>
        <w:tab/>
        <w:t>สําหรับการจบหลักสูตร แต่ไม่นําหน่วยกิตไปคิดค่าระดับคะแนนเฉลี่ย</w:t>
      </w:r>
    </w:p>
    <w:p w14:paraId="5FA5A77D" w14:textId="77777777" w:rsidR="005711D8" w:rsidRDefault="005711D8" w:rsidP="005711D8">
      <w:pPr>
        <w:pStyle w:val="Heading5"/>
      </w:pPr>
      <w:r>
        <w:rPr>
          <w:cs/>
        </w:rPr>
        <w:lastRenderedPageBreak/>
        <w:t>(๓) ในภาคการศึกษาปกติ นักศึกษาต้องลงทะเบียนวิชาเรียนดังนี้</w:t>
      </w:r>
    </w:p>
    <w:p w14:paraId="711755C0" w14:textId="77777777" w:rsidR="005711D8" w:rsidRDefault="005711D8" w:rsidP="005711D8">
      <w:pPr>
        <w:pStyle w:val="Heading6"/>
      </w:pPr>
      <w:r>
        <w:rPr>
          <w:cs/>
        </w:rPr>
        <w:t>ก. วิชาปฏิบัติ ต้องลงทะเบียนวิชาเรียนให้ครบตามจํานวนหน่วยกิตที่เปิดสอนใ</w:t>
      </w:r>
      <w:r>
        <w:rPr>
          <w:rFonts w:hint="cs"/>
          <w:cs/>
        </w:rPr>
        <w:t>น</w:t>
      </w:r>
      <w:r>
        <w:rPr>
          <w:cs/>
        </w:rPr>
        <w:tab/>
        <w:t>ภาคการศึกษานั้น</w:t>
      </w:r>
    </w:p>
    <w:p w14:paraId="2741A3CF" w14:textId="77777777" w:rsidR="005711D8" w:rsidRDefault="005711D8" w:rsidP="005711D8">
      <w:pPr>
        <w:pStyle w:val="Heading6"/>
      </w:pPr>
      <w:r>
        <w:rPr>
          <w:cs/>
        </w:rPr>
        <w:t>ข. การลงทะเบียนวิชาเรียนทั้งวิชาทฤษฎีและวิชาปฏิบัติ ให้ถือปฏิบัติตามเกณฑ์</w:t>
      </w:r>
      <w:r>
        <w:rPr>
          <w:cs/>
        </w:rPr>
        <w:tab/>
        <w:t xml:space="preserve">มาตรฐานหลักสูตรระดับปริญญาตรี นักศึกษาภาคปกติลงทะเบียนไม่ต่ำกว่า ๙ </w:t>
      </w:r>
      <w:r>
        <w:rPr>
          <w:cs/>
        </w:rPr>
        <w:tab/>
        <w:t>หน่วยกิต แต่ไม่เกิน ๒๒ หน่วยกิตนักศึกษาภาคค่ําลงทะเบียน ไม่ต่ำกว่า ๖ หน่วย</w:t>
      </w:r>
      <w:r>
        <w:rPr>
          <w:cs/>
        </w:rPr>
        <w:tab/>
        <w:t>กิต แต่ไม่เกิน ๑๘ หน่วยกิต</w:t>
      </w:r>
    </w:p>
    <w:p w14:paraId="1C35F5D2" w14:textId="77777777" w:rsidR="005711D8" w:rsidRDefault="005711D8" w:rsidP="005711D8">
      <w:pPr>
        <w:pStyle w:val="Heading6"/>
      </w:pPr>
      <w:r>
        <w:rPr>
          <w:cs/>
        </w:rPr>
        <w:t xml:space="preserve">ค. กรณีจํานวนหน่วยกิตที่เหลือในหลักสูตรมีจํานวนต่ำกว่าที่กําหนดในข้อ ๑๓ (๓) </w:t>
      </w:r>
      <w:r>
        <w:rPr>
          <w:cs/>
        </w:rPr>
        <w:tab/>
        <w:t>ข. นักศึกษาสามารถลงทะเบียนต่ำกว่าที่กําหนดได้</w:t>
      </w:r>
    </w:p>
    <w:p w14:paraId="5D2446EA" w14:textId="77777777" w:rsidR="005711D8" w:rsidRDefault="005711D8" w:rsidP="005711D8">
      <w:pPr>
        <w:pStyle w:val="Heading5"/>
      </w:pPr>
      <w:r>
        <w:rPr>
          <w:cs/>
        </w:rPr>
        <w:t>(๔) การลงทะเบียนเพื่อรักษาสถานภาพนักศึกษา</w:t>
      </w:r>
      <w:r>
        <w:rPr>
          <w:rFonts w:hint="cs"/>
          <w:cs/>
        </w:rPr>
        <w:t xml:space="preserve"> </w:t>
      </w:r>
      <w:r>
        <w:rPr>
          <w:cs/>
        </w:rPr>
        <w:t>กรณีที่นักศึกษาไม่มีรายวิชาที่จะ</w:t>
      </w:r>
      <w:r>
        <w:rPr>
          <w:cs/>
        </w:rPr>
        <w:tab/>
        <w:t>ลงทะเบียนเรียนในภาคการศึกษาปกติต้องดําเนินการขอรักษาสถานภาพนักศึกษาและ</w:t>
      </w:r>
      <w:r>
        <w:rPr>
          <w:cs/>
        </w:rPr>
        <w:tab/>
        <w:t>ชําระเงินค่ารักษาสถานภาพภายใน ๑๕ วัน นับตั้งแต่วันเปิดภาคการศึกษามิฉะนั้นจะ</w:t>
      </w:r>
      <w:r>
        <w:rPr>
          <w:cs/>
        </w:rPr>
        <w:tab/>
        <w:t>พ้นสภาพการเป็นนักศึกษาตาม ข้อ ๒๖ (๙) และให้นับระยะเวลาที่ขอรักษาสถานภาพ</w:t>
      </w:r>
      <w:r>
        <w:rPr>
          <w:cs/>
        </w:rPr>
        <w:tab/>
        <w:t>รวมอยู่ในระยะเวลาการศึกษา</w:t>
      </w:r>
    </w:p>
    <w:p w14:paraId="53C15FBD" w14:textId="77777777" w:rsidR="005711D8" w:rsidRDefault="005711D8" w:rsidP="005711D8">
      <w:pPr>
        <w:pStyle w:val="Heading5"/>
      </w:pPr>
      <w:r>
        <w:rPr>
          <w:cs/>
        </w:rPr>
        <w:t>(๕) ในภาคการศึกษาฤดูร้อน นักศึกษาจะลงทะเบียนได้ไม่เกิน ๙ หน่วยกิต (ระเบียบ</w:t>
      </w:r>
      <w:r>
        <w:rPr>
          <w:cs/>
        </w:rPr>
        <w:tab/>
        <w:t>มหาวิทยาลัยเทคโนโลยีพระจอมเกล้าพระนครเหนือ ว่าด้วยการศึกษาระดับปริญญา</w:t>
      </w:r>
      <w:r>
        <w:rPr>
          <w:cs/>
        </w:rPr>
        <w:tab/>
        <w:t>บัณฑิต (ฉบับที่ 7) พ.ศ. 2566)</w:t>
      </w:r>
    </w:p>
    <w:p w14:paraId="3C82C29B" w14:textId="77777777" w:rsidR="005711D8" w:rsidRDefault="005711D8" w:rsidP="005711D8">
      <w:pPr>
        <w:pStyle w:val="Heading5"/>
      </w:pPr>
      <w:r>
        <w:rPr>
          <w:cs/>
        </w:rPr>
        <w:t>(๖) นักศึกษาที่ลงทะเบียนโครงงานพิเศษ ปริญญานิพนธ์ หรือรายวิชาสหกิจศึกษา แต่</w:t>
      </w:r>
      <w:r>
        <w:rPr>
          <w:cs/>
        </w:rPr>
        <w:tab/>
        <w:t>ไม่สามารถประเมินผลภายในภาคการศึกษาที่ลงทะเบียน ต้องปฏิบัติดังนี้ (ระเบียบ</w:t>
      </w:r>
      <w:r>
        <w:rPr>
          <w:cs/>
        </w:rPr>
        <w:tab/>
        <w:t>มหาวิทยาลัยเทคโนโลยีพระจอมเกล้าพระนครเหนือ ว่าด้วยการศึกษาระดับปริญญา</w:t>
      </w:r>
      <w:r>
        <w:rPr>
          <w:cs/>
        </w:rPr>
        <w:tab/>
        <w:t>บัณฑิต (ฉบับที่ 5) พ.ศ. 2561)</w:t>
      </w:r>
    </w:p>
    <w:p w14:paraId="7F709231" w14:textId="77777777" w:rsidR="005711D8" w:rsidRDefault="005711D8" w:rsidP="005711D8">
      <w:pPr>
        <w:pStyle w:val="Heading6"/>
      </w:pPr>
      <w:r>
        <w:rPr>
          <w:cs/>
        </w:rPr>
        <w:t>ก. ให้งานทะเบียนและสถิตินักศึกษา บันทึกการวัดผลโครงงานพิเศษ ปริญญา</w:t>
      </w:r>
      <w:r>
        <w:rPr>
          <w:cs/>
        </w:rPr>
        <w:tab/>
        <w:t>นิพนธ์หรือรายวิชาสหกิจศึกษายังไม่สิ้นสุด (</w:t>
      </w:r>
      <w:r>
        <w:t xml:space="preserve">In-progress) </w:t>
      </w:r>
      <w:r>
        <w:rPr>
          <w:cs/>
        </w:rPr>
        <w:t>ต่อท้ายวิชาและ</w:t>
      </w:r>
      <w:r>
        <w:rPr>
          <w:cs/>
        </w:rPr>
        <w:tab/>
        <w:t xml:space="preserve">ดําเนินการประเมินผลการศึกษาประจําภาค แล้วจําแนกสภาพนักศึกษาได้ตามปกติ </w:t>
      </w:r>
      <w:r>
        <w:rPr>
          <w:cs/>
        </w:rPr>
        <w:tab/>
        <w:t>โดยไม่นําหน่วยกิตของวิชาที่บันทึกการวัดผลโครงงานพิเศษ ปริญญานิพนธ์หรือ</w:t>
      </w:r>
      <w:r>
        <w:rPr>
          <w:cs/>
        </w:rPr>
        <w:tab/>
        <w:t>รายวิชาสหกิจศึกษายังไม่สิ้นสุด (</w:t>
      </w:r>
      <w:r>
        <w:t xml:space="preserve">In-progress) </w:t>
      </w:r>
      <w:r>
        <w:rPr>
          <w:cs/>
        </w:rPr>
        <w:t>มาคิดค่าระดับคะแนนประจําภาค</w:t>
      </w:r>
    </w:p>
    <w:p w14:paraId="1CA5527F" w14:textId="77777777" w:rsidR="005711D8" w:rsidRDefault="005711D8" w:rsidP="005711D8">
      <w:pPr>
        <w:pStyle w:val="Heading6"/>
      </w:pPr>
      <w:r>
        <w:rPr>
          <w:cs/>
        </w:rPr>
        <w:t>ข. การประเมินผลวิชาโครงงานพิเศษ ปริญญานิพนธ์หรือรายวิชาสหกิจศึกษาที่</w:t>
      </w:r>
      <w:r>
        <w:rPr>
          <w:cs/>
        </w:rPr>
        <w:tab/>
        <w:t xml:space="preserve">บันทึกการวัดผลโครงงานพิเศษ ปริญญานิพนธ์ หรือรายวิชาสหกิจศึกษายังไม่สิ้นสุด </w:t>
      </w:r>
      <w:r>
        <w:rPr>
          <w:cs/>
        </w:rPr>
        <w:tab/>
        <w:t>(</w:t>
      </w:r>
      <w:r>
        <w:t xml:space="preserve">In-progress) </w:t>
      </w:r>
      <w:r>
        <w:rPr>
          <w:cs/>
        </w:rPr>
        <w:t>ต่อท้ายวิชาไว้ให้ทําการประเมินผลและอนุมัติผลการศึกษาในภาค</w:t>
      </w:r>
      <w:r>
        <w:rPr>
          <w:cs/>
        </w:rPr>
        <w:tab/>
        <w:t>การศึกษาที่ส่งคะแนน</w:t>
      </w:r>
    </w:p>
    <w:p w14:paraId="0D5A8CCF" w14:textId="77777777" w:rsidR="005711D8" w:rsidRDefault="005711D8" w:rsidP="005711D8"/>
    <w:p w14:paraId="65D89D4A" w14:textId="77777777" w:rsidR="005711D8" w:rsidRDefault="005711D8" w:rsidP="005711D8"/>
    <w:p w14:paraId="421713A6" w14:textId="77777777" w:rsidR="005711D8" w:rsidRDefault="005711D8" w:rsidP="005711D8">
      <w:pPr>
        <w:pStyle w:val="Heading6"/>
      </w:pPr>
      <w:r>
        <w:rPr>
          <w:cs/>
        </w:rPr>
        <w:lastRenderedPageBreak/>
        <w:t>ค. กรณีลงทะเบียนวิชาเรียนครบทุกวิชาตามหลักสูตรแล้ว นักศึกษาต้องลงทะเบียน</w:t>
      </w:r>
      <w:r>
        <w:rPr>
          <w:cs/>
        </w:rPr>
        <w:tab/>
        <w:t>รักษาสภาพโครงงานพิเศษ ปริญญานิพนธ์หรือรายวิชาสหกิจศึกษาในภาค</w:t>
      </w:r>
      <w:r>
        <w:rPr>
          <w:cs/>
        </w:rPr>
        <w:tab/>
        <w:t>การศึกษาปกติถัดไป หรือภาคฤดูร้อนที่คาดว่าจะสําเร็จการศึกษา</w:t>
      </w:r>
    </w:p>
    <w:p w14:paraId="0A599323" w14:textId="77777777" w:rsidR="005711D8" w:rsidRDefault="005711D8" w:rsidP="005711D8">
      <w:pPr>
        <w:pStyle w:val="Heading4"/>
      </w:pPr>
      <w:r>
        <w:rPr>
          <w:cs/>
        </w:rPr>
        <w:t>ข้อ ๑๔ การขอเพิ่ม เปลี่ยน หรือถอนวิชาเรียน</w:t>
      </w:r>
    </w:p>
    <w:p w14:paraId="296E524D" w14:textId="77777777" w:rsidR="005711D8" w:rsidRDefault="005711D8" w:rsidP="005711D8">
      <w:pPr>
        <w:pStyle w:val="Heading5"/>
      </w:pPr>
      <w:r>
        <w:rPr>
          <w:cs/>
        </w:rPr>
        <w:t>(๑) นักศึกษาซึ่งลงทะเบียนเรียนวิชาใดไว้ หากจะขอเปลี่ยนหรือเพิ่มวิชาเรียนให้ทําได้</w:t>
      </w:r>
      <w:r>
        <w:rPr>
          <w:cs/>
        </w:rPr>
        <w:tab/>
        <w:t>ภายใน ๓</w:t>
      </w:r>
      <w:r>
        <w:rPr>
          <w:rFonts w:hint="cs"/>
          <w:cs/>
        </w:rPr>
        <w:t xml:space="preserve"> </w:t>
      </w:r>
      <w:r>
        <w:rPr>
          <w:cs/>
        </w:rPr>
        <w:t>สัปดาห์ นับตั้งแต่วันเปิดภาคการศึกษา การคิดค่าระดับคะแนนเฉลี่ยให้คิด</w:t>
      </w:r>
      <w:r>
        <w:rPr>
          <w:cs/>
        </w:rPr>
        <w:tab/>
        <w:t>แต่เฉพาะหน่วยกิตของวิชาที่เลือกเรียนใหม่</w:t>
      </w:r>
    </w:p>
    <w:p w14:paraId="08580A60" w14:textId="77777777" w:rsidR="005711D8" w:rsidRDefault="005711D8" w:rsidP="005711D8">
      <w:pPr>
        <w:pStyle w:val="Heading5"/>
      </w:pPr>
      <w:r>
        <w:rPr>
          <w:cs/>
        </w:rPr>
        <w:t xml:space="preserve">(๒) นักศึกษาซึ่งลงทะเบียนเรียนวิชาใดไว้ หากต้องการถอนวิชานั้นให้ถอนได้ภายใน </w:t>
      </w:r>
      <w:r>
        <w:rPr>
          <w:cs/>
        </w:rPr>
        <w:tab/>
        <w:t xml:space="preserve">๑๒ สัปดาห์นับตั้งแต่ วันเปิดภาคการศึกษาสําหรับภาคการศึกษาปกติ หรือภายใน ๒ </w:t>
      </w:r>
      <w:r>
        <w:rPr>
          <w:cs/>
        </w:rPr>
        <w:tab/>
        <w:t>สัปดาห์ นับตั้งแต่วันเปิดภาคการศึกษาสําหรับภาคการศึกษาฤดูร้อน กรณีนักศึกษา</w:t>
      </w:r>
      <w:r>
        <w:rPr>
          <w:cs/>
        </w:rPr>
        <w:tab/>
        <w:t xml:space="preserve">ถอนวิชาเรียนเมื่อพ้นกําหนดดังกล่าว ให้ได้รับเกรด </w:t>
      </w:r>
      <w:r>
        <w:t>W</w:t>
      </w:r>
    </w:p>
    <w:p w14:paraId="3492B368" w14:textId="77777777" w:rsidR="005711D8" w:rsidRDefault="005711D8" w:rsidP="005711D8">
      <w:pPr>
        <w:pStyle w:val="Heading4"/>
      </w:pPr>
      <w:r>
        <w:rPr>
          <w:cs/>
        </w:rPr>
        <w:t xml:space="preserve">ข้อ ๑๕ การโอนผลการเรียน (ระเบียบมหาวิทยาลัยเทคโนโลยีพระจอมเกล้าพระนครเหนือ </w:t>
      </w:r>
      <w:r>
        <w:rPr>
          <w:cs/>
        </w:rPr>
        <w:tab/>
      </w:r>
      <w:r>
        <w:rPr>
          <w:cs/>
        </w:rPr>
        <w:tab/>
        <w:t>ว่าด้วยการศึกษาระดับปริญญาบัณฑิต (ฉบับที่ 7) พ.ศ. 2566)</w:t>
      </w:r>
    </w:p>
    <w:p w14:paraId="7AF96EE6" w14:textId="77777777" w:rsidR="005711D8" w:rsidRDefault="005711D8" w:rsidP="005711D8">
      <w:pPr>
        <w:pStyle w:val="Heading5"/>
      </w:pPr>
      <w:r>
        <w:rPr>
          <w:cs/>
        </w:rPr>
        <w:t>(๑) คุณสมบัติของผู้ขอเทียบโอน</w:t>
      </w:r>
    </w:p>
    <w:p w14:paraId="4E2070C1" w14:textId="77777777" w:rsidR="005711D8" w:rsidRDefault="005711D8" w:rsidP="005711D8">
      <w:pPr>
        <w:pStyle w:val="Heading6"/>
      </w:pPr>
      <w:r>
        <w:rPr>
          <w:cs/>
        </w:rPr>
        <w:t>มหาวิทยาลัยจะอนุมัติให้มีการเทียบโอนผลการเรียนจากการศึกษาในระบบ</w:t>
      </w:r>
      <w:r>
        <w:rPr>
          <w:cs/>
        </w:rPr>
        <w:tab/>
        <w:t>การศึกษานอกระบบ และ/หรือการศึกษาตามอัธยาศัยเฉพาะผู้ที่มีคุณสมบัติ</w:t>
      </w:r>
      <w:r>
        <w:rPr>
          <w:cs/>
        </w:rPr>
        <w:tab/>
        <w:t>ดังต่อไปนี้</w:t>
      </w:r>
    </w:p>
    <w:p w14:paraId="4D92780D" w14:textId="77777777" w:rsidR="005711D8" w:rsidRDefault="005711D8" w:rsidP="005711D8">
      <w:pPr>
        <w:pStyle w:val="Heading7"/>
      </w:pPr>
      <w:r>
        <w:rPr>
          <w:cs/>
        </w:rPr>
        <w:t>ก. มีคุณวุฒิและคุณสมบัติตามข้อ ๗ แห่งระเบียบมหาวิทยาลัยเทคโนโลยีพระจอมเกล้าพระนครเหนือ ว่าด้วย การศึกษาระดับปริญญาบัณฑิต (ฉบับที่ ๗) พ.ศ. ๒๕๕๖</w:t>
      </w:r>
    </w:p>
    <w:p w14:paraId="07145FB2" w14:textId="77777777" w:rsidR="005711D8" w:rsidRDefault="005711D8" w:rsidP="005711D8">
      <w:pPr>
        <w:pStyle w:val="Heading7"/>
      </w:pPr>
      <w:r>
        <w:rPr>
          <w:cs/>
        </w:rPr>
        <w:t>ข. ผ่านการสอบคัดเลือกตามที่มหาวิทยาลัยกําหนด และขึ้นทะเบียนเป็นนักศึกษาของมหาวิทยาลัยแล้ว</w:t>
      </w:r>
    </w:p>
    <w:p w14:paraId="33A7E264" w14:textId="77777777" w:rsidR="005711D8" w:rsidRDefault="005711D8" w:rsidP="005711D8">
      <w:pPr>
        <w:pStyle w:val="Heading7"/>
      </w:pPr>
      <w:r>
        <w:rPr>
          <w:cs/>
        </w:rPr>
        <w:t xml:space="preserve">ค. รายวิชาที่นํามาขอเทียบโอน ต้องมีคะแนนหรือผลการประเมินไม่ต่ำกว่า </w:t>
      </w:r>
      <w:r>
        <w:t xml:space="preserve">C </w:t>
      </w:r>
      <w:r>
        <w:rPr>
          <w:cs/>
        </w:rPr>
        <w:t>หรือ ๒.๐๐ หรือเทียบเท่า</w:t>
      </w:r>
    </w:p>
    <w:p w14:paraId="4AA4EF0B" w14:textId="77777777" w:rsidR="005711D8" w:rsidRDefault="005711D8" w:rsidP="005711D8">
      <w:pPr>
        <w:pStyle w:val="Heading7"/>
      </w:pPr>
      <w:r>
        <w:rPr>
          <w:cs/>
        </w:rPr>
        <w:t>ง. ผลการเรียนจากการศึกษาในระบบหรือหลักฐานแสดงความรู้และประสบการณ์จากการศึกษานอกระบบ และ/หรือการศึกษาตามอัธยาศัยต้องมีอายุไม่เกิน ๘ ปี นับจากวันสิ้นสุดภาคการศึกษาของรายวิชาที่ขอเทียบโอน หรือวันสุดท้ายของประสบการณ์ที่ยื่นขอรับการประเมิน</w:t>
      </w:r>
    </w:p>
    <w:p w14:paraId="3473553C" w14:textId="77777777" w:rsidR="005711D8" w:rsidRDefault="005711D8" w:rsidP="005711D8"/>
    <w:p w14:paraId="4799A947" w14:textId="77777777" w:rsidR="005711D8" w:rsidRDefault="005711D8" w:rsidP="005711D8"/>
    <w:p w14:paraId="6CFFD165" w14:textId="77777777" w:rsidR="005711D8" w:rsidRDefault="005711D8" w:rsidP="005711D8">
      <w:pPr>
        <w:pStyle w:val="Heading7"/>
      </w:pPr>
      <w:r>
        <w:rPr>
          <w:cs/>
        </w:rPr>
        <w:lastRenderedPageBreak/>
        <w:t>จ. ได้รับอนุมัติการเทียบโอนรายวิชาก่อนการอนุมัติผลการศึกษาในรายวิชาที่ขอเทียบโอน</w:t>
      </w:r>
    </w:p>
    <w:p w14:paraId="2D111045" w14:textId="77777777" w:rsidR="005711D8" w:rsidRDefault="005711D8" w:rsidP="005711D8">
      <w:pPr>
        <w:pStyle w:val="Heading5"/>
      </w:pPr>
      <w:r>
        <w:rPr>
          <w:cs/>
        </w:rPr>
        <w:t>(๒) การดําเนินการขอเทียบโอน</w:t>
      </w:r>
    </w:p>
    <w:p w14:paraId="02A9F538" w14:textId="77777777" w:rsidR="005711D8" w:rsidRDefault="005711D8" w:rsidP="005711D8">
      <w:pPr>
        <w:pStyle w:val="Heading6"/>
      </w:pPr>
      <w:r>
        <w:rPr>
          <w:cs/>
        </w:rPr>
        <w:t>นักศึกษาที่ประสงค์จะขออนุมัติการเทียบโอนรายวิชาและผลการเรียน ให้</w:t>
      </w:r>
      <w:r>
        <w:rPr>
          <w:cs/>
        </w:rPr>
        <w:tab/>
        <w:t>ดําเนินการดังนี้</w:t>
      </w:r>
    </w:p>
    <w:p w14:paraId="4D312A21" w14:textId="77777777" w:rsidR="005711D8" w:rsidRDefault="005711D8" w:rsidP="005711D8">
      <w:pPr>
        <w:pStyle w:val="Heading7"/>
      </w:pPr>
      <w:r>
        <w:rPr>
          <w:cs/>
        </w:rPr>
        <w:t>ก. แจ้งความจํานงถึงงานทะเบียนและสถิตินักศึกษา กองบริการการศึกษา ภายใน ๑๕ วัน นับจากวันเปิดภาคการศึกษาที่ประสงค์จะยื่นคําร้องขอเทียบโอน</w:t>
      </w:r>
    </w:p>
    <w:p w14:paraId="722A0416" w14:textId="77777777" w:rsidR="005711D8" w:rsidRDefault="005711D8" w:rsidP="005711D8">
      <w:pPr>
        <w:pStyle w:val="Heading7"/>
      </w:pPr>
      <w:r>
        <w:rPr>
          <w:cs/>
        </w:rPr>
        <w:t>ข. ผลการเรียนจากการศึกษาในระบบ อาทิ ระเบียนผลการเรียน (</w:t>
      </w:r>
      <w:r>
        <w:t xml:space="preserve">Transcript) </w:t>
      </w:r>
      <w:r>
        <w:rPr>
          <w:cs/>
        </w:rPr>
        <w:t>และรายละเอียดเนื้อหาวิชาที่ได้เรียนไปแล้วให้ติดต่อสถาบันเดิมจัดส่งมายังมหาวิทยาลัยโดยตรง</w:t>
      </w:r>
    </w:p>
    <w:p w14:paraId="50EBB781" w14:textId="77777777" w:rsidR="005711D8" w:rsidRDefault="005711D8" w:rsidP="005711D8">
      <w:pPr>
        <w:pStyle w:val="Heading7"/>
      </w:pPr>
      <w:r>
        <w:rPr>
          <w:cs/>
        </w:rPr>
        <w:t>ค. หลักฐานแสดงความรู้และประสบการณ์จากการศึกษานอกระบบ และ/หรือการศึกษาตามอัธยาศัย นักศึกษาเป็นผู้นําส่งด้วยตนเองที่ภาควิชา</w:t>
      </w:r>
    </w:p>
    <w:p w14:paraId="7DEB9EE9" w14:textId="77777777" w:rsidR="005711D8" w:rsidRDefault="005711D8" w:rsidP="005711D8">
      <w:pPr>
        <w:pStyle w:val="Heading5"/>
      </w:pPr>
      <w:r>
        <w:rPr>
          <w:cs/>
        </w:rPr>
        <w:t>(๓) การเทียบโอนผลการเรียนระหว่างการศึกษาในระบบ (ระเบียบมหาวิทยาลัย</w:t>
      </w:r>
      <w:r>
        <w:rPr>
          <w:cs/>
        </w:rPr>
        <w:tab/>
        <w:t xml:space="preserve">เทคโนโลยีพระจอมเกล้าพระนครเหนือ ว่าด้วยการศึกษาระดับปริญญาบัณฑิต </w:t>
      </w:r>
      <w:r>
        <w:rPr>
          <w:cs/>
        </w:rPr>
        <w:br/>
      </w:r>
      <w:r>
        <w:rPr>
          <w:cs/>
        </w:rPr>
        <w:tab/>
        <w:t>(ฉบับที่ 7) พ.ศ. 2566)</w:t>
      </w:r>
    </w:p>
    <w:p w14:paraId="533C42AF" w14:textId="77777777" w:rsidR="005711D8" w:rsidRDefault="005711D8" w:rsidP="005711D8">
      <w:pPr>
        <w:pStyle w:val="Heading6"/>
      </w:pPr>
      <w:r>
        <w:rPr>
          <w:cs/>
        </w:rPr>
        <w:t>ก. การเทียบโอนของนักศึกษาที่เคยศึกษาในมหาวิทยาลัย</w:t>
      </w:r>
    </w:p>
    <w:p w14:paraId="49D71F19" w14:textId="77777777" w:rsidR="005711D8" w:rsidRDefault="005711D8" w:rsidP="005711D8">
      <w:pPr>
        <w:pStyle w:val="Heading7"/>
      </w:pPr>
      <w:r>
        <w:rPr>
          <w:cs/>
        </w:rPr>
        <w:t>๑. รายวิชาเดิมที่ขออนุมัติเทียบโอนต้องมีเนื้อหาวิชาอยู่ในระดับเดียวกัน และมีปริมาณเท่ากันหรือไม่น้อยกว่ารายวิชาในหลักสูตรใหม่และต้องศึกษามาแล้วไม่เกิน 8 ปีการศึกษา</w:t>
      </w:r>
    </w:p>
    <w:p w14:paraId="5CD0CEA8" w14:textId="77777777" w:rsidR="005711D8" w:rsidRDefault="005711D8" w:rsidP="005711D8">
      <w:pPr>
        <w:pStyle w:val="Heading7"/>
      </w:pPr>
      <w:r>
        <w:rPr>
          <w:cs/>
        </w:rPr>
        <w:t>๒. นักศึกษาสามารถเทียบโอนรายวิชาได้ไม่เกิน 3 ใน 4 ของจํานวนหน่วยกิตรวมตลอดหลักสูตร</w:t>
      </w:r>
    </w:p>
    <w:p w14:paraId="5194F54C" w14:textId="77777777" w:rsidR="005711D8" w:rsidRDefault="005711D8" w:rsidP="005711D8">
      <w:pPr>
        <w:pStyle w:val="Heading6"/>
      </w:pPr>
      <w:r>
        <w:rPr>
          <w:cs/>
        </w:rPr>
        <w:t>ข. การเทียบโอนของนักศึกษาที่กําลังศึกษาในมหาวิทยาลัยหรือต่างสถาบัน</w:t>
      </w:r>
    </w:p>
    <w:p w14:paraId="5A933E86" w14:textId="77777777" w:rsidR="005711D8" w:rsidRDefault="005711D8" w:rsidP="005711D8">
      <w:pPr>
        <w:pStyle w:val="Heading7"/>
      </w:pPr>
      <w:r>
        <w:rPr>
          <w:cs/>
        </w:rPr>
        <w:t>๑. ต้องศึกษาอยู่ในสถาบันอุดมศึกษาเดิมมาแล้วไม่น้อยกว่า ๒ ภาคการศึกษาปกติโดยไม่นับภาคการศึกษาที่ลาพัก มีคะแนนเฉลี่ยสะสมไม่น้อยกว่า ๒.๕๐</w:t>
      </w:r>
    </w:p>
    <w:p w14:paraId="5DD27352" w14:textId="77777777" w:rsidR="005711D8" w:rsidRDefault="005711D8" w:rsidP="005711D8">
      <w:pPr>
        <w:pStyle w:val="Heading7"/>
      </w:pPr>
      <w:r>
        <w:rPr>
          <w:cs/>
        </w:rPr>
        <w:lastRenderedPageBreak/>
        <w:t>๒. มีรายวิชาที่ได้เรียนมาแล้วจากสถาบันอุดมศึกษาเดิมเทียบได้กับรายวิชาในมหาวิทยาลัยตามแผนกําหนดการศึกษาของสาขาวิชาที่รับโอน โดยจะต้องโอนมาศึกษาในสาขาวิชาเดียวกันกับสาขาวิชาที่กําลังศึกษาอยู่ในสถาบันอุดมศึกษาเดิมหรือสาขาวิชาที่ใกล้เคียงกัน โดยได้รับความเห็นชอบจากคณะกรรมการประจําคณะ/วิทยาลัย</w:t>
      </w:r>
    </w:p>
    <w:p w14:paraId="6D9EE60E" w14:textId="77777777" w:rsidR="005711D8" w:rsidRDefault="005711D8" w:rsidP="005711D8">
      <w:pPr>
        <w:pStyle w:val="Heading7"/>
      </w:pPr>
      <w:r>
        <w:rPr>
          <w:cs/>
        </w:rPr>
        <w:t>๓. รายวิชาที่ขอเทียบโอนต้องมีเนื้อหาสาระครอบคลุมไม่น้อยกว่าสามในสี่ของรายวิชาที่ขอเทียบโอน</w:t>
      </w:r>
    </w:p>
    <w:p w14:paraId="03EC9C0E" w14:textId="77777777" w:rsidR="005711D8" w:rsidRDefault="005711D8" w:rsidP="005711D8">
      <w:pPr>
        <w:pStyle w:val="Heading7"/>
      </w:pPr>
      <w:r>
        <w:rPr>
          <w:cs/>
        </w:rPr>
        <w:t>๔. รายวิชาเดิมที่จะพิจารณาเทียบโอนหน่วยกิตจะกระทําได้ไม่เกินครึ่งหนึ่งของจํานวนหน่วยกิตรวม ของหลักสูตรที่รับโอน</w:t>
      </w:r>
    </w:p>
    <w:p w14:paraId="272B6708" w14:textId="77777777" w:rsidR="005711D8" w:rsidRDefault="005711D8" w:rsidP="005711D8">
      <w:pPr>
        <w:pStyle w:val="Heading7"/>
      </w:pPr>
      <w:r>
        <w:rPr>
          <w:cs/>
        </w:rPr>
        <w:t>๕. ให้คณะ/วิทยาลัยเป็นผู้กําหนดเวลาการประเมิน ระยะเวลาที่ใช้ในการประเมิน และแจ้งผลการประเมินให้นักศึกษาทราบโดยจัดทําเป็นประกาศคณะ/วิทยาลัย</w:t>
      </w:r>
    </w:p>
    <w:p w14:paraId="471C5C3F" w14:textId="77777777" w:rsidR="005711D8" w:rsidRDefault="005711D8" w:rsidP="005711D8">
      <w:pPr>
        <w:pStyle w:val="Heading6"/>
      </w:pPr>
      <w:r>
        <w:rPr>
          <w:cs/>
        </w:rPr>
        <w:t>ค. การเทียบโอนของนักศึกษาเพื่อปริญญาที่สอง</w:t>
      </w:r>
    </w:p>
    <w:p w14:paraId="260BBB86" w14:textId="77777777" w:rsidR="005711D8" w:rsidRDefault="005711D8" w:rsidP="005711D8">
      <w:pPr>
        <w:pStyle w:val="Heading7"/>
      </w:pPr>
      <w:r>
        <w:rPr>
          <w:cs/>
        </w:rPr>
        <w:t>นักศึกษาผู้ได้รับปริญญาตรีหรือเทียบเท่าที่เข้าศึกษาเป็นนักศึกษาเพื่อปริญญาที</w:t>
      </w:r>
      <w:r>
        <w:rPr>
          <w:rFonts w:hint="cs"/>
          <w:cs/>
        </w:rPr>
        <w:t>่</w:t>
      </w:r>
      <w:r>
        <w:rPr>
          <w:cs/>
        </w:rPr>
        <w:tab/>
        <w:t>สองของมหาวิทยาลัย ต้องลงทะเบียนรายวิชาในหลักสูตรสาขาวิชาใหม่อีกไม่น้อย</w:t>
      </w:r>
      <w:r>
        <w:rPr>
          <w:cs/>
        </w:rPr>
        <w:tab/>
        <w:t>กว่า ๔๒ หน่วยกิต ทั้งนี้ หน่วยกิตสะสมรวมเพื่อสําเร็จกการศึกษาต้องเป็นไปตาม</w:t>
      </w:r>
      <w:r>
        <w:rPr>
          <w:cs/>
        </w:rPr>
        <w:tab/>
        <w:t>หลักสูตรสาขาวิชาใหม่กําหนด</w:t>
      </w:r>
    </w:p>
    <w:p w14:paraId="2B25C6F8" w14:textId="77777777" w:rsidR="005711D8" w:rsidRDefault="005711D8" w:rsidP="005711D8">
      <w:pPr>
        <w:pStyle w:val="Heading5"/>
      </w:pPr>
      <w:r>
        <w:rPr>
          <w:cs/>
        </w:rPr>
        <w:t>(๔) การเทียบโอนความรู้และการให้หน่วยกิตจากการศึกษานอกระบบและ/หรือ</w:t>
      </w:r>
      <w:r>
        <w:rPr>
          <w:cs/>
        </w:rPr>
        <w:tab/>
        <w:t>การศึกษาตามอัธยาศัยเข้าสู่การศึกษาในระบบ</w:t>
      </w:r>
    </w:p>
    <w:p w14:paraId="634ECFEA" w14:textId="77777777" w:rsidR="005711D8" w:rsidRDefault="005711D8" w:rsidP="005711D8">
      <w:pPr>
        <w:pStyle w:val="Heading6"/>
      </w:pPr>
      <w:r>
        <w:rPr>
          <w:cs/>
        </w:rPr>
        <w:t>ก. ต้องผ่านการทดสอบในรายวิชาที่ขอเทียบโอน โดยคณะ/วิทยาลัยจัดให้มีการ</w:t>
      </w:r>
      <w:r>
        <w:rPr>
          <w:cs/>
        </w:rPr>
        <w:tab/>
        <w:t>ทดสอบ หรือผ่านการทดสอบจากหน่วยงานที่มหาวิทยาลัยเห็นชอบ หรือประเมิน</w:t>
      </w:r>
      <w:r>
        <w:rPr>
          <w:cs/>
        </w:rPr>
        <w:tab/>
        <w:t>จากแฟ้มสะสมผลการเรียนรู้ โดยพิจารณาจากความรู้ และจากประสบการณ์ที่</w:t>
      </w:r>
      <w:r>
        <w:rPr>
          <w:cs/>
        </w:rPr>
        <w:tab/>
        <w:t>เสนอให้ประเมิน รวมทั้งการประเมินจากการสัมภาษณ์</w:t>
      </w:r>
    </w:p>
    <w:p w14:paraId="618B2A35" w14:textId="77777777" w:rsidR="005711D8" w:rsidRDefault="005711D8" w:rsidP="005711D8">
      <w:pPr>
        <w:pStyle w:val="Heading6"/>
      </w:pPr>
      <w:r>
        <w:rPr>
          <w:cs/>
        </w:rPr>
        <w:lastRenderedPageBreak/>
        <w:t>ข. การบันทึกผลการเรียนให้บันทึกการได้หน่วยกิตตามวิธีการประเมินดังนี้ จากการ</w:t>
      </w:r>
      <w:r>
        <w:rPr>
          <w:cs/>
        </w:rPr>
        <w:tab/>
        <w:t>ทดสอบมาตรฐาน (</w:t>
      </w:r>
      <w:r>
        <w:t xml:space="preserve">Standardized tests) </w:t>
      </w:r>
      <w:r>
        <w:rPr>
          <w:cs/>
        </w:rPr>
        <w:t>ให้บันทึก “</w:t>
      </w:r>
      <w:r>
        <w:t xml:space="preserve">CS” (Credits from </w:t>
      </w:r>
      <w:r>
        <w:rPr>
          <w:cs/>
        </w:rPr>
        <w:tab/>
      </w:r>
      <w:r>
        <w:t xml:space="preserve">Standardized test) </w:t>
      </w:r>
      <w:r>
        <w:rPr>
          <w:cs/>
        </w:rPr>
        <w:t>จากการทดสอบที่ไม่ใช่การทดสอบมาตรฐาน (</w:t>
      </w:r>
      <w:r>
        <w:t>Non-</w:t>
      </w:r>
      <w:r>
        <w:rPr>
          <w:cs/>
        </w:rPr>
        <w:tab/>
      </w:r>
      <w:r>
        <w:t xml:space="preserve">Standardized test) </w:t>
      </w:r>
      <w:r>
        <w:rPr>
          <w:cs/>
        </w:rPr>
        <w:t>ให้บันทึก “</w:t>
      </w:r>
      <w:r>
        <w:t xml:space="preserve">CE” (Credits from exam) </w:t>
      </w:r>
      <w:r>
        <w:rPr>
          <w:cs/>
        </w:rPr>
        <w:t>การศึกษา/อบรมที่</w:t>
      </w:r>
      <w:r>
        <w:rPr>
          <w:cs/>
        </w:rPr>
        <w:tab/>
        <w:t>จัดโดยหน่วยงานอื่นที่ไม่ใช่สถาบันอุดมศึกษา (</w:t>
      </w:r>
      <w:r>
        <w:t xml:space="preserve">Evaluation of No sponsored </w:t>
      </w:r>
      <w:r>
        <w:rPr>
          <w:cs/>
        </w:rPr>
        <w:tab/>
      </w:r>
      <w:r>
        <w:t xml:space="preserve">training) </w:t>
      </w:r>
      <w:r>
        <w:rPr>
          <w:cs/>
        </w:rPr>
        <w:t>ให้บันทึก“</w:t>
      </w:r>
      <w:r>
        <w:t xml:space="preserve">CT” (Credits from training) </w:t>
      </w:r>
      <w:r>
        <w:rPr>
          <w:cs/>
        </w:rPr>
        <w:t xml:space="preserve">จากการเสนอแฟ้มสะสมผลงาน </w:t>
      </w:r>
      <w:r>
        <w:rPr>
          <w:cs/>
        </w:rPr>
        <w:tab/>
        <w:t>(</w:t>
      </w:r>
      <w:r>
        <w:t xml:space="preserve">Portfolio) </w:t>
      </w:r>
      <w:r>
        <w:rPr>
          <w:cs/>
        </w:rPr>
        <w:t>ให้บันทึก “</w:t>
      </w:r>
      <w:r>
        <w:t>CP” (Credits from</w:t>
      </w:r>
      <w:r>
        <w:rPr>
          <w:rFonts w:hint="cs"/>
          <w:cs/>
        </w:rPr>
        <w:t xml:space="preserve"> </w:t>
      </w:r>
      <w:r>
        <w:t>portfolio)</w:t>
      </w:r>
    </w:p>
    <w:p w14:paraId="32DF2A2B" w14:textId="77777777" w:rsidR="005711D8" w:rsidRDefault="005711D8" w:rsidP="005711D8">
      <w:pPr>
        <w:pStyle w:val="Heading6"/>
      </w:pPr>
      <w:r>
        <w:rPr>
          <w:cs/>
        </w:rPr>
        <w:t>ค. ให้คณะ/วิทยาลัยแต่งตั้งคณะกรรมการผู้เชี่ยวชาญในรายวิชาหรือกลุ่มรายวิชาที่</w:t>
      </w:r>
      <w:r>
        <w:rPr>
          <w:cs/>
        </w:rPr>
        <w:tab/>
        <w:t>นักศึกษาขอเทียบโอน ผลการเรียนเป็นผู้พิจารณา แล้วเสนอผลการพิจารณาเป็นค่า</w:t>
      </w:r>
      <w:r>
        <w:rPr>
          <w:cs/>
        </w:rPr>
        <w:tab/>
        <w:t>ระดับคะแนนให้คณะกรรมการประจําคณะ/วิทยาลัยให้ ความเห็นชอบ</w:t>
      </w:r>
    </w:p>
    <w:p w14:paraId="36617137" w14:textId="77777777" w:rsidR="005711D8" w:rsidRDefault="005711D8" w:rsidP="005711D8">
      <w:pPr>
        <w:pStyle w:val="Heading6"/>
      </w:pPr>
      <w:r>
        <w:rPr>
          <w:cs/>
        </w:rPr>
        <w:t>ง. คณะกรรมการสภาวิชาการพิจารณาอนุมัติการเทียบโอนผลการเรียน โดยให้</w:t>
      </w:r>
      <w:r>
        <w:rPr>
          <w:cs/>
        </w:rPr>
        <w:tab/>
        <w:t>เทียบโอนเข้าศึกษาได้ไม่เกินกว่าชั้นปี และภาคการศึกษาที่ได้รับอนุญาตให้มี</w:t>
      </w:r>
      <w:r>
        <w:rPr>
          <w:cs/>
        </w:rPr>
        <w:tab/>
        <w:t>นักศึกษาเรียนอยู่ตามหลักสูตรที่ได้รับความเห็นชอบแล้ว</w:t>
      </w:r>
    </w:p>
    <w:p w14:paraId="53410A4B" w14:textId="77777777" w:rsidR="005711D8" w:rsidRDefault="005711D8" w:rsidP="005711D8">
      <w:pPr>
        <w:pStyle w:val="Heading6"/>
      </w:pPr>
      <w:r>
        <w:rPr>
          <w:cs/>
        </w:rPr>
        <w:t>จ. การเทียบโอนรายวิชาให้นับหน่วยกิตได้รวมกันไม่เกินครึ่งหนึ่งของจํานวนหน่วย</w:t>
      </w:r>
      <w:r>
        <w:rPr>
          <w:cs/>
        </w:rPr>
        <w:tab/>
        <w:t>กิตรวมของหลักสูตรที่รับโอน เว้นแต่ หลักสูตรดังต่อไปนี้ ให้เทียบโอนได้ไม่เกินสาม</w:t>
      </w:r>
      <w:r>
        <w:rPr>
          <w:cs/>
        </w:rPr>
        <w:tab/>
        <w:t>ในสี่ของหน่วยกิตรวมตลอดหลักสูตร(ระเบียบมหาวิทยาลัยเทคโนโลยีพระจอมเกล้า</w:t>
      </w:r>
      <w:r>
        <w:rPr>
          <w:cs/>
        </w:rPr>
        <w:tab/>
        <w:t>พระนครเหนือ ว่าด้วย การศึกษาระดับปริญญาบัณฑิต(ฉบับที่ 6 พ.ศ.2562)</w:t>
      </w:r>
    </w:p>
    <w:p w14:paraId="0134CBBF" w14:textId="77777777" w:rsidR="005711D8" w:rsidRDefault="005711D8" w:rsidP="005711D8">
      <w:pPr>
        <w:pStyle w:val="Heading7"/>
      </w:pPr>
      <w:r>
        <w:rPr>
          <w:cs/>
        </w:rPr>
        <w:t>1. หลักสูตรบริหารธุรกิจบัณฑิต สําหรับผู้สําเร็จการศึกษาระดับประกาศนียบัตรวิชาชีพชั้นสูง(ปวส.) ซึ่งผ่านการทํางานในสถานประกอบการมาแล้วไม่น้อยกว่า 2 ปี และผ่านหลักสูตรฝึกอบรมนักเทคโนโลยีหรือนักปฏิบัติการขั้นสูงตามมาตรฐานมหาวิทยาลัยหรือหลักสูตรฝึกอบรมเทียบเท่าที่มหาวิทยาลัยรับรอง</w:t>
      </w:r>
    </w:p>
    <w:p w14:paraId="61791276" w14:textId="77777777" w:rsidR="005711D8" w:rsidRDefault="005711D8" w:rsidP="005711D8">
      <w:pPr>
        <w:pStyle w:val="Heading7"/>
      </w:pPr>
      <w:r>
        <w:rPr>
          <w:cs/>
        </w:rPr>
        <w:t>2. หลักสูตรอุตสาหกรรมศาสตรบัณฑิต สําหรับผู้สําเร็จการศึกษาระดับประกาศนียบัตรวิชาชีพชั้นสูง (ปวส.) สาขาวิชาตามที่แต่ละหลักสูตรกําหนด ซึ่งมีประสบการณ์การทํางานในภาคอุตสาหกรรมและมีคุณสมบัติอื่น ๆ ตามที่หลักสูตรกําหนด ทั้งนี้ ขึ้นอยู่กับการพิจารณาของคณะกรรมการประจําส่วนงาน</w:t>
      </w:r>
    </w:p>
    <w:p w14:paraId="7CC61BEC" w14:textId="77777777" w:rsidR="005711D8" w:rsidRDefault="005711D8" w:rsidP="005711D8">
      <w:pPr>
        <w:pStyle w:val="Heading7"/>
      </w:pPr>
      <w:r>
        <w:rPr>
          <w:cs/>
        </w:rPr>
        <w:lastRenderedPageBreak/>
        <w:t>3. หลักสูตรครุศาสตร์อุตสาหกรรมบัณฑิต สําหรับผู้สําเร็จการศึกษาระดับประกาศนียบัตรวิชาชีพชั้นสูง (ปวส.) โดยมีระดับคะแนนเฉลี่ยสะสมไม่ต่ำกว่า 2.00 ในสาขาวิชาตามที่แต่ละหลักสูตรกําหนดหรือในสาขาวิชาอื่นตามที่คณะกรรมการประจําส่วนงานเห็นชอบ และผ่านหลักสูตรฝึกอบรมการพัฒนาครูช่างเทคนิคขั้นสูงตามมาตรฐานมหาวิทยาลัยหรือหลักสูตรฝึกอบรมเทียบเท่าที่มหาวิทยาลัยรับรอง</w:t>
      </w:r>
    </w:p>
    <w:p w14:paraId="572A16FB" w14:textId="77777777" w:rsidR="005711D8" w:rsidRDefault="005711D8" w:rsidP="005711D8">
      <w:pPr>
        <w:pStyle w:val="Heading7"/>
      </w:pPr>
      <w:r>
        <w:rPr>
          <w:cs/>
        </w:rPr>
        <w:t>(๕) การนับระยะเวลาการศึกษานักศึกษาที่ได้รับอนุมัติให้เทียบโอน สามารถศึกษาได้ไม่เกินระยะเวลาสองเท่าของหลักสูตร กรณีโอนมาจากสถาบันเดิมให้นับระยะเวลาการศึกษาจากสถาบันเดิมรวมด้วย</w:t>
      </w:r>
    </w:p>
    <w:p w14:paraId="04C08AE8" w14:textId="77777777" w:rsidR="005711D8" w:rsidRDefault="005711D8" w:rsidP="005711D8">
      <w:pPr>
        <w:pStyle w:val="Heading7"/>
      </w:pPr>
      <w:r>
        <w:rPr>
          <w:cs/>
        </w:rPr>
        <w:t>(๖) การนับหน่วยกิตและการคิดแต้มระดับคะแนนเฉลี่ยสะสมให้นับหน่วยกิตรายวิชาที่เทียบโอนเป็นหน่วยกิตสะสมเพื่อให้ครบตามหลักสูตร แต่ไม่นํามาคํานวณแต้มระดับคะแนนเฉลี่ยสะสมเดิม</w:t>
      </w:r>
    </w:p>
    <w:p w14:paraId="699D9316" w14:textId="77777777" w:rsidR="005711D8" w:rsidRDefault="005711D8" w:rsidP="005711D8">
      <w:pPr>
        <w:pStyle w:val="Heading7"/>
      </w:pPr>
      <w:r>
        <w:rPr>
          <w:cs/>
        </w:rPr>
        <w:t>(๗) การให้ปริญญาเกียรตินิยมนักศึกษาที่เทียบโอนไม่มีสิทธิได้รับเกียรตินิยม</w:t>
      </w:r>
    </w:p>
    <w:p w14:paraId="5D20A4A8" w14:textId="77777777" w:rsidR="005711D8" w:rsidRDefault="005711D8" w:rsidP="005711D8">
      <w:pPr>
        <w:pStyle w:val="Heading7"/>
      </w:pPr>
      <w:r>
        <w:rPr>
          <w:cs/>
        </w:rPr>
        <w:t>(๘) การชําระเงินนักศึกษาจะต้องชําระเงินค่าธรรมเนียมการโอนหน่วยกิตและรายวิชาที่ได้รับอนุมัติเทียบโอนตามระเบียบของมหาวิทยาลัย</w:t>
      </w:r>
    </w:p>
    <w:p w14:paraId="4859AFED" w14:textId="77777777" w:rsidR="005711D8" w:rsidRDefault="005711D8" w:rsidP="005711D8">
      <w:pPr>
        <w:pStyle w:val="Heading4"/>
      </w:pPr>
      <w:r>
        <w:rPr>
          <w:cs/>
        </w:rPr>
        <w:t>ข้อ ๑๖ เวลาเรียน</w:t>
      </w:r>
    </w:p>
    <w:p w14:paraId="33BEEA58" w14:textId="77777777" w:rsidR="005711D8" w:rsidRDefault="005711D8" w:rsidP="005711D8">
      <w:pPr>
        <w:pStyle w:val="Heading5"/>
      </w:pPr>
      <w:r>
        <w:rPr>
          <w:cs/>
        </w:rPr>
        <w:t>(๑) นักศึกษาซึ่งมีเวลาเรียนวิชาใดต่ำกว่าร้อยละ ๘๐ ให้ถือว่าไม่มีสิทธิ์สอบและตกใน</w:t>
      </w:r>
      <w:r>
        <w:tab/>
      </w:r>
      <w:r>
        <w:rPr>
          <w:cs/>
        </w:rPr>
        <w:t>วิชานั้น [</w:t>
      </w:r>
      <w:r>
        <w:t>Fa]</w:t>
      </w:r>
      <w:r>
        <w:rPr>
          <w:cs/>
        </w:rPr>
        <w:t>(ตกเนื่องจากเวลาเรียนไม่พอ) การคิดค่าระดับคะแนนเฉลี่ยให้นําหน่วย</w:t>
      </w:r>
      <w:r>
        <w:br/>
      </w:r>
      <w:r>
        <w:tab/>
      </w:r>
      <w:r>
        <w:rPr>
          <w:cs/>
        </w:rPr>
        <w:t>กิตของวิชานั้นไปคิดด้วย</w:t>
      </w:r>
    </w:p>
    <w:p w14:paraId="3E31043E" w14:textId="77777777" w:rsidR="005711D8" w:rsidRDefault="005711D8" w:rsidP="005711D8">
      <w:pPr>
        <w:pStyle w:val="Heading5"/>
      </w:pPr>
      <w:r>
        <w:rPr>
          <w:cs/>
        </w:rPr>
        <w:t>(๒) นักศึกษาซึ่งขาดสอบวิชาใดโดยไม่มีเหตุผลสมควร ให้ถือว่าตกในวิชานั้น [</w:t>
      </w:r>
      <w:r>
        <w:t>Fe] (</w:t>
      </w:r>
      <w:r>
        <w:rPr>
          <w:cs/>
        </w:rPr>
        <w:t>ตก</w:t>
      </w:r>
      <w:r>
        <w:tab/>
      </w:r>
      <w:r>
        <w:rPr>
          <w:cs/>
        </w:rPr>
        <w:t>เนื่องจากขาดสอบ) การคิดค่าระดับคะแนนเฉลี่ยให้นําหน่วยกิตของวิชานั้นไปคิดด้วย</w:t>
      </w:r>
    </w:p>
    <w:p w14:paraId="797C82EE" w14:textId="77777777" w:rsidR="005711D8" w:rsidRDefault="005711D8" w:rsidP="005711D8"/>
    <w:p w14:paraId="38B7DE72" w14:textId="77777777" w:rsidR="005711D8" w:rsidRDefault="005711D8" w:rsidP="005711D8"/>
    <w:p w14:paraId="00DD8A2B" w14:textId="77777777" w:rsidR="005711D8" w:rsidRDefault="005711D8" w:rsidP="005711D8"/>
    <w:p w14:paraId="4E0A436D" w14:textId="77777777" w:rsidR="005711D8" w:rsidRDefault="005711D8" w:rsidP="005711D8"/>
    <w:p w14:paraId="7AC98217" w14:textId="77777777" w:rsidR="005711D8" w:rsidRDefault="005711D8" w:rsidP="005711D8"/>
    <w:p w14:paraId="1F909B54" w14:textId="77777777" w:rsidR="005711D8" w:rsidRDefault="005711D8" w:rsidP="005711D8">
      <w:pPr>
        <w:pStyle w:val="Heading3"/>
      </w:pPr>
      <w:r>
        <w:rPr>
          <w:cs/>
        </w:rPr>
        <w:lastRenderedPageBreak/>
        <w:t>หมวดการวัดผลการศึก</w:t>
      </w:r>
      <w:r>
        <w:rPr>
          <w:rFonts w:hint="cs"/>
          <w:cs/>
        </w:rPr>
        <w:t>หมวด</w:t>
      </w:r>
      <w:r>
        <w:rPr>
          <w:cs/>
        </w:rPr>
        <w:t>ษาและสภาพการเป็นนักศึกษา</w:t>
      </w:r>
    </w:p>
    <w:p w14:paraId="09A39972" w14:textId="77777777" w:rsidR="005711D8" w:rsidRDefault="005711D8" w:rsidP="005711D8">
      <w:pPr>
        <w:pStyle w:val="Heading4"/>
      </w:pPr>
      <w:r>
        <w:rPr>
          <w:cs/>
        </w:rPr>
        <w:t>ข้อ ๑๗ ระบบการวัดผลการศึกษา</w:t>
      </w:r>
    </w:p>
    <w:p w14:paraId="6442592B" w14:textId="77777777" w:rsidR="005711D8" w:rsidRDefault="005711D8" w:rsidP="005711D8">
      <w:pPr>
        <w:pStyle w:val="Heading5"/>
      </w:pPr>
      <w:r>
        <w:rPr>
          <w:cs/>
        </w:rPr>
        <w:t>(๑) ให้กําหนดค่าระดับคะแนนเป็นสัญลักษณ์ตัวอักษร และในการคิดค่าระดับคะแนน</w:t>
      </w:r>
      <w:r>
        <w:rPr>
          <w:cs/>
        </w:rPr>
        <w:tab/>
      </w:r>
      <w:r>
        <w:rPr>
          <w:cs/>
        </w:rPr>
        <w:tab/>
        <w:t>เฉลี่ยให้เทียบค่าตัวอักษรเป็นแต้มดังต่อไปนี้ (ระเบียบมหาวิทยาลัยเทคโนโลยีพระ</w:t>
      </w:r>
      <w:r>
        <w:rPr>
          <w:cs/>
        </w:rPr>
        <w:tab/>
      </w:r>
      <w:r>
        <w:rPr>
          <w:cs/>
        </w:rPr>
        <w:tab/>
        <w:t xml:space="preserve">จอมเกล้าพระนครเหนือ ว่าด้วยการศึกษาระดับปริญญาบัณฑิต 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  <w:t>(ฉบับที่ 5) พ.ศ. 2561)</w:t>
      </w:r>
    </w:p>
    <w:p w14:paraId="6063ADA5" w14:textId="77777777" w:rsidR="005711D8" w:rsidRDefault="005711D8" w:rsidP="005711D8">
      <w:pPr>
        <w:pStyle w:val="Heading6"/>
      </w:pPr>
      <w:r>
        <w:t xml:space="preserve">A </w:t>
      </w:r>
      <w:r>
        <w:rPr>
          <w:cs/>
        </w:rPr>
        <w:t>๔.๐ ดีเลิศ (</w:t>
      </w:r>
      <w:r>
        <w:t>Excellent)</w:t>
      </w:r>
    </w:p>
    <w:p w14:paraId="6B0989C6" w14:textId="77777777" w:rsidR="005711D8" w:rsidRDefault="005711D8" w:rsidP="005711D8">
      <w:pPr>
        <w:pStyle w:val="Heading6"/>
      </w:pPr>
      <w:r>
        <w:t xml:space="preserve">B+ </w:t>
      </w:r>
      <w:r>
        <w:rPr>
          <w:cs/>
        </w:rPr>
        <w:t>๓.๕ ดีมาก (</w:t>
      </w:r>
      <w:r>
        <w:t>Very Good)</w:t>
      </w:r>
    </w:p>
    <w:p w14:paraId="67F77447" w14:textId="77777777" w:rsidR="005711D8" w:rsidRDefault="005711D8" w:rsidP="005711D8">
      <w:pPr>
        <w:pStyle w:val="Heading6"/>
      </w:pPr>
      <w:r>
        <w:t xml:space="preserve">B </w:t>
      </w:r>
      <w:r>
        <w:rPr>
          <w:cs/>
        </w:rPr>
        <w:t>๓.๐ ดี (</w:t>
      </w:r>
      <w:r>
        <w:t>Good)</w:t>
      </w:r>
    </w:p>
    <w:p w14:paraId="1B34B1AB" w14:textId="77777777" w:rsidR="005711D8" w:rsidRDefault="005711D8" w:rsidP="005711D8">
      <w:pPr>
        <w:pStyle w:val="Heading6"/>
      </w:pPr>
      <w:r>
        <w:t xml:space="preserve">C+ </w:t>
      </w:r>
      <w:r>
        <w:rPr>
          <w:cs/>
        </w:rPr>
        <w:t>๒.๕ ค่อนข้างดี (</w:t>
      </w:r>
      <w:r>
        <w:t>Above Average)</w:t>
      </w:r>
    </w:p>
    <w:p w14:paraId="4F90B9D9" w14:textId="77777777" w:rsidR="005711D8" w:rsidRDefault="005711D8" w:rsidP="005711D8">
      <w:pPr>
        <w:pStyle w:val="Heading6"/>
      </w:pPr>
      <w:r>
        <w:t xml:space="preserve">C </w:t>
      </w:r>
      <w:r>
        <w:rPr>
          <w:cs/>
        </w:rPr>
        <w:t>๒.๐ พอใช้ (</w:t>
      </w:r>
      <w:r>
        <w:t>Average)</w:t>
      </w:r>
    </w:p>
    <w:p w14:paraId="7E3693AB" w14:textId="77777777" w:rsidR="005711D8" w:rsidRDefault="005711D8" w:rsidP="005711D8">
      <w:pPr>
        <w:pStyle w:val="Heading6"/>
      </w:pPr>
      <w:r>
        <w:t xml:space="preserve">D+ </w:t>
      </w:r>
      <w:r>
        <w:rPr>
          <w:cs/>
        </w:rPr>
        <w:t>๑.๕ เกือบพอใช้ (</w:t>
      </w:r>
      <w:r>
        <w:t>Below Average)</w:t>
      </w:r>
    </w:p>
    <w:p w14:paraId="0ECBFF29" w14:textId="77777777" w:rsidR="005711D8" w:rsidRDefault="005711D8" w:rsidP="005711D8">
      <w:pPr>
        <w:pStyle w:val="Heading6"/>
      </w:pPr>
      <w:r>
        <w:t xml:space="preserve">D </w:t>
      </w:r>
      <w:r>
        <w:rPr>
          <w:cs/>
        </w:rPr>
        <w:t>๑.๐ อ่อน (</w:t>
      </w:r>
      <w:r>
        <w:t>Poor)</w:t>
      </w:r>
    </w:p>
    <w:p w14:paraId="43087B12" w14:textId="77777777" w:rsidR="005711D8" w:rsidRDefault="005711D8" w:rsidP="005711D8">
      <w:pPr>
        <w:pStyle w:val="Heading6"/>
      </w:pPr>
      <w:r>
        <w:t xml:space="preserve">F </w:t>
      </w:r>
      <w:r>
        <w:rPr>
          <w:cs/>
        </w:rPr>
        <w:t>๐ ตก (</w:t>
      </w:r>
      <w:r>
        <w:t>Failure)</w:t>
      </w:r>
    </w:p>
    <w:p w14:paraId="37663DB4" w14:textId="77777777" w:rsidR="005711D8" w:rsidRDefault="005711D8" w:rsidP="005711D8">
      <w:pPr>
        <w:pStyle w:val="Heading6"/>
      </w:pPr>
      <w:r>
        <w:t xml:space="preserve">Fa </w:t>
      </w:r>
      <w:r>
        <w:rPr>
          <w:cs/>
        </w:rPr>
        <w:t>๐ ตกเนื่องจากเวลาเรียนไม่พอ ไม่มีสิทธิ์สอบ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Failed, Insufficient </w:t>
      </w:r>
      <w:r>
        <w:rPr>
          <w:cs/>
        </w:rPr>
        <w:tab/>
      </w:r>
      <w:r>
        <w:t>Attendance)</w:t>
      </w:r>
    </w:p>
    <w:p w14:paraId="6859E5E6" w14:textId="77777777" w:rsidR="005711D8" w:rsidRDefault="005711D8" w:rsidP="005711D8">
      <w:pPr>
        <w:pStyle w:val="Heading6"/>
      </w:pPr>
      <w:r>
        <w:t xml:space="preserve">Fe </w:t>
      </w:r>
      <w:r>
        <w:rPr>
          <w:cs/>
        </w:rPr>
        <w:t>๐ ตกเนื่องจากขาดสอบ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Failed, Absent from Examination)</w:t>
      </w:r>
    </w:p>
    <w:p w14:paraId="5BD59BA5" w14:textId="77777777" w:rsidR="005711D8" w:rsidRDefault="005711D8" w:rsidP="005711D8">
      <w:pPr>
        <w:pStyle w:val="Heading6"/>
      </w:pPr>
      <w:r>
        <w:t xml:space="preserve">Ip </w:t>
      </w:r>
      <w:proofErr w:type="gramStart"/>
      <w:r>
        <w:t xml:space="preserve">- </w:t>
      </w:r>
      <w:r>
        <w:rPr>
          <w:cs/>
        </w:rPr>
        <w:t xml:space="preserve">การวัดผลโครงงานพิเศษ ปริญญานิพนธ์หรือรายวิชาสหกิจศึกษายังไม่สิ้นสุด </w:t>
      </w:r>
      <w:r>
        <w:rPr>
          <w:cs/>
        </w:rPr>
        <w:tab/>
        <w:t>(</w:t>
      </w:r>
      <w:proofErr w:type="gramEnd"/>
      <w:r>
        <w:t>In-progress)</w:t>
      </w:r>
    </w:p>
    <w:p w14:paraId="2CC0E2C8" w14:textId="77777777" w:rsidR="005711D8" w:rsidRDefault="005711D8" w:rsidP="005711D8">
      <w:pPr>
        <w:pStyle w:val="Heading6"/>
      </w:pPr>
      <w:r>
        <w:t xml:space="preserve">I - </w:t>
      </w:r>
      <w:r>
        <w:rPr>
          <w:cs/>
        </w:rPr>
        <w:t>ไม่สมบูรณ์ (</w:t>
      </w:r>
      <w:r>
        <w:t>Incomplete)</w:t>
      </w:r>
    </w:p>
    <w:p w14:paraId="7EC8E453" w14:textId="77777777" w:rsidR="005711D8" w:rsidRDefault="005711D8" w:rsidP="005711D8">
      <w:pPr>
        <w:pStyle w:val="Heading6"/>
      </w:pPr>
      <w:r>
        <w:t xml:space="preserve">S - </w:t>
      </w:r>
      <w:r>
        <w:rPr>
          <w:cs/>
        </w:rPr>
        <w:t>พอใจ (</w:t>
      </w:r>
      <w:r>
        <w:t>Satisfactory)</w:t>
      </w:r>
    </w:p>
    <w:p w14:paraId="7BEC43E7" w14:textId="77777777" w:rsidR="005711D8" w:rsidRDefault="005711D8" w:rsidP="005711D8">
      <w:pPr>
        <w:pStyle w:val="Heading6"/>
      </w:pPr>
      <w:r>
        <w:t xml:space="preserve">U - </w:t>
      </w:r>
      <w:r>
        <w:rPr>
          <w:cs/>
        </w:rPr>
        <w:t>ไม่พอใจ (</w:t>
      </w:r>
      <w:r>
        <w:t>Unsatisfactory)</w:t>
      </w:r>
    </w:p>
    <w:p w14:paraId="31F5E995" w14:textId="77777777" w:rsidR="005711D8" w:rsidRDefault="005711D8" w:rsidP="005711D8">
      <w:pPr>
        <w:pStyle w:val="Heading6"/>
      </w:pPr>
      <w:r>
        <w:t xml:space="preserve">W – </w:t>
      </w:r>
      <w:r>
        <w:rPr>
          <w:cs/>
        </w:rPr>
        <w:t>ขอถอนวิชาเรียนหลังกําหนด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Withdrawal)</w:t>
      </w:r>
    </w:p>
    <w:p w14:paraId="420ECBED" w14:textId="77777777" w:rsidR="005711D8" w:rsidRDefault="005711D8" w:rsidP="005711D8">
      <w:pPr>
        <w:pStyle w:val="Heading5"/>
      </w:pPr>
      <w:r>
        <w:rPr>
          <w:cs/>
        </w:rPr>
        <w:t>(๒) ให้มีการวัดผลการศึกษาปลายภาคการศึกษา ๑ ครั้ง และควรมีการสอบกลางภาค</w:t>
      </w:r>
      <w:r>
        <w:rPr>
          <w:cs/>
        </w:rPr>
        <w:tab/>
        <w:t>การศึกษาครั้งหนึ่งด้วย</w:t>
      </w:r>
    </w:p>
    <w:p w14:paraId="4CB211EC" w14:textId="77777777" w:rsidR="005711D8" w:rsidRDefault="005711D8" w:rsidP="005711D8">
      <w:pPr>
        <w:pStyle w:val="Heading5"/>
      </w:pPr>
      <w:r>
        <w:rPr>
          <w:cs/>
        </w:rPr>
        <w:t>(๓) ให้คณะกรรมการประจําคณะ/วิทยาลัยพิจารณาผลของการวัดผลการศึกษาทุก</w:t>
      </w:r>
      <w:r>
        <w:rPr>
          <w:cs/>
        </w:rPr>
        <w:tab/>
        <w:t>ภาคการศึกษา</w:t>
      </w:r>
    </w:p>
    <w:p w14:paraId="666667DE" w14:textId="77777777" w:rsidR="005711D8" w:rsidRDefault="005711D8" w:rsidP="005711D8">
      <w:pPr>
        <w:pStyle w:val="Heading5"/>
      </w:pPr>
      <w:r>
        <w:rPr>
          <w:cs/>
        </w:rPr>
        <w:t>โดยมีคณบดี/ผู้อํานวยการเป็นผู้ลงนามอนุมัติผลการวัดผลการศึกษาและพิจารณา</w:t>
      </w:r>
      <w:r>
        <w:rPr>
          <w:cs/>
        </w:rPr>
        <w:tab/>
        <w:t>เสนอต่อสภามหาวิทยาลัยเพื่ออนุมัติปริญญา</w:t>
      </w:r>
    </w:p>
    <w:p w14:paraId="01ABA763" w14:textId="77777777" w:rsidR="005711D8" w:rsidRDefault="005711D8" w:rsidP="005711D8">
      <w:pPr>
        <w:pStyle w:val="Heading5"/>
      </w:pPr>
      <w:r>
        <w:rPr>
          <w:cs/>
        </w:rPr>
        <w:t>(๔) ให้คณะ/วิทยาลัยเก็บกระดาษคําตอบในการวัดผลการศึกษาไว้อย่างน้อย ๑ ภาค</w:t>
      </w:r>
      <w:r>
        <w:rPr>
          <w:cs/>
        </w:rPr>
        <w:tab/>
        <w:t>การศึกษา</w:t>
      </w:r>
    </w:p>
    <w:p w14:paraId="31413E7B" w14:textId="77777777" w:rsidR="005711D8" w:rsidRDefault="005711D8" w:rsidP="005711D8">
      <w:pPr>
        <w:pStyle w:val="Heading5"/>
      </w:pPr>
      <w:r>
        <w:rPr>
          <w:cs/>
        </w:rPr>
        <w:lastRenderedPageBreak/>
        <w:t>นับแต่วันประกาศผลการศึกษา เมื่อพ้นกําหนดนี้แล้วให้คณบดี/ผู้อํานวยการสั่งทําลาย</w:t>
      </w:r>
      <w:r>
        <w:rPr>
          <w:cs/>
        </w:rPr>
        <w:tab/>
        <w:t>ได้</w:t>
      </w:r>
    </w:p>
    <w:p w14:paraId="2F06D366" w14:textId="77777777" w:rsidR="005711D8" w:rsidRDefault="005711D8" w:rsidP="005711D8">
      <w:pPr>
        <w:pStyle w:val="Heading4"/>
      </w:pPr>
      <w:r>
        <w:rPr>
          <w:cs/>
        </w:rPr>
        <w:t>ข้อ ๑๘ การคิดค่าระดับคะแนนเฉลี่ย</w:t>
      </w:r>
    </w:p>
    <w:p w14:paraId="33E8AAF3" w14:textId="77777777" w:rsidR="005711D8" w:rsidRDefault="005711D8" w:rsidP="005711D8">
      <w:pPr>
        <w:pStyle w:val="Heading5"/>
      </w:pPr>
      <w:r>
        <w:rPr>
          <w:cs/>
        </w:rPr>
        <w:t xml:space="preserve">(๑) ให้คูณหน่วยกิตด้วยแต้มของค่าระดับคะแนนเป็นรายวิชาแล้วรวมกันเข้าด้วยกัน </w:t>
      </w:r>
      <w:r>
        <w:rPr>
          <w:cs/>
        </w:rPr>
        <w:tab/>
        <w:t>หารด้วยจํานวนหน่วยกิต รวมทุกวิชา ให้มีทศนิยม ๒ ตําแหน่งไม่ปัดเศษ วิชาใดที่</w:t>
      </w:r>
      <w:r>
        <w:rPr>
          <w:cs/>
        </w:rPr>
        <w:tab/>
        <w:t>นักศึกษาเรียนซ้ำหรือเรียนแทน ให้นําหน่วยกิตของวิชานั้นไปคิดด้วยทุกครั้ง</w:t>
      </w:r>
    </w:p>
    <w:p w14:paraId="7FF2FD45" w14:textId="77777777" w:rsidR="005711D8" w:rsidRDefault="005711D8" w:rsidP="005711D8">
      <w:pPr>
        <w:pStyle w:val="Heading5"/>
      </w:pPr>
      <w:r>
        <w:rPr>
          <w:cs/>
        </w:rPr>
        <w:t>(๒) ให้คิดค่าระดับคะแนนเฉลี่ยเป็น ๒ ประเภท ดังนี้</w:t>
      </w:r>
    </w:p>
    <w:p w14:paraId="27EB4DD5" w14:textId="77777777" w:rsidR="005711D8" w:rsidRDefault="005711D8" w:rsidP="005711D8">
      <w:pPr>
        <w:pStyle w:val="Heading6"/>
      </w:pPr>
      <w:r>
        <w:rPr>
          <w:cs/>
        </w:rPr>
        <w:t>ก. ค่าระดับคะแนนเฉลี่ยประจําภาคการศึกษา คือค่าระดับคะแนนเฉลี่ยที่คิดจาก</w:t>
      </w:r>
      <w:r>
        <w:rPr>
          <w:cs/>
        </w:rPr>
        <w:tab/>
        <w:t>ผลการศึกษาของนักศึกษาในแต่ละภาคการศึกษา</w:t>
      </w:r>
    </w:p>
    <w:p w14:paraId="0915B155" w14:textId="77777777" w:rsidR="005711D8" w:rsidRDefault="005711D8" w:rsidP="005711D8">
      <w:pPr>
        <w:pStyle w:val="Heading6"/>
      </w:pPr>
      <w:r>
        <w:rPr>
          <w:cs/>
        </w:rPr>
        <w:t>ข. ค่าระดับคะแนนเฉลี่ยสะสม คือค่าระดับคะแนนเฉลี่ยที่คิดจากผลการศึกษาของ</w:t>
      </w:r>
      <w:r>
        <w:rPr>
          <w:cs/>
        </w:rPr>
        <w:tab/>
        <w:t>นักศึกษาตั้งแต่เริ่มเข้าศึกษาจนถึงภาคการศึกษาที่กําลังคิดค่าระดับคะแนน</w:t>
      </w:r>
    </w:p>
    <w:p w14:paraId="2040D243" w14:textId="77777777" w:rsidR="005711D8" w:rsidRDefault="005711D8" w:rsidP="005711D8">
      <w:pPr>
        <w:pStyle w:val="Heading4"/>
      </w:pPr>
      <w:r>
        <w:rPr>
          <w:cs/>
        </w:rPr>
        <w:t>ข้อ ๑๙ การเรียนซ้ำวิชาเรียน</w:t>
      </w:r>
    </w:p>
    <w:p w14:paraId="71CF19A5" w14:textId="77777777" w:rsidR="005711D8" w:rsidRDefault="005711D8" w:rsidP="005711D8">
      <w:pPr>
        <w:pStyle w:val="Heading5"/>
      </w:pPr>
      <w:r>
        <w:rPr>
          <w:cs/>
        </w:rPr>
        <w:t>(๑) นักศึกษาที่สอบตกวิชาใดวิชาหนึ่งต้องเรียนซ้ำวิชานั้น หรือเลือกเรียนวิชาใดวิชา</w:t>
      </w:r>
      <w:r>
        <w:rPr>
          <w:cs/>
        </w:rPr>
        <w:tab/>
        <w:t>หนึ่งที่ภาควิชาอนุมัติตามหลักเกณฑ์ที่กําหนด</w:t>
      </w:r>
    </w:p>
    <w:p w14:paraId="3117CFD2" w14:textId="77777777" w:rsidR="005711D8" w:rsidRDefault="005711D8" w:rsidP="005711D8">
      <w:pPr>
        <w:pStyle w:val="Heading5"/>
      </w:pPr>
      <w:r>
        <w:rPr>
          <w:cs/>
        </w:rPr>
        <w:t>(๒) นักศึกษาที่มีผลการเรียนในรายวิชาต่ำกว่าพอใช้ (</w:t>
      </w:r>
      <w:r>
        <w:t xml:space="preserve">C </w:t>
      </w:r>
      <w:r>
        <w:rPr>
          <w:cs/>
        </w:rPr>
        <w:t>หรือ ๒.๐๐) อาจขอเรียนซ้ำใน</w:t>
      </w:r>
      <w:r>
        <w:rPr>
          <w:cs/>
        </w:rPr>
        <w:tab/>
        <w:t>รายวิชานั้นได้โดยได้รับอนุมัติจากภาควิชาก่อนการลงทะเบียนวิชาเรียน ในการคิดค่า</w:t>
      </w:r>
      <w:r>
        <w:rPr>
          <w:cs/>
        </w:rPr>
        <w:tab/>
        <w:t>ระดับคะแนนเฉลี่ยให้นําหน่วยกิตและค่าระดับคะแนนที่ได้มารวมด้วยทุกครั้ง</w:t>
      </w:r>
    </w:p>
    <w:p w14:paraId="798C6EF2" w14:textId="77777777" w:rsidR="005711D8" w:rsidRDefault="005711D8" w:rsidP="005711D8">
      <w:pPr>
        <w:pStyle w:val="Heading4"/>
      </w:pPr>
      <w:r>
        <w:rPr>
          <w:cs/>
        </w:rPr>
        <w:t xml:space="preserve">ข้อ ๒๐ การให้ค่าระดับคะแนน </w:t>
      </w:r>
      <w:r>
        <w:t>I (Incomplete)</w:t>
      </w:r>
    </w:p>
    <w:p w14:paraId="1B893AF1" w14:textId="77777777" w:rsidR="005711D8" w:rsidRDefault="005711D8" w:rsidP="005711D8">
      <w:pPr>
        <w:pStyle w:val="Heading5"/>
      </w:pPr>
      <w:r>
        <w:rPr>
          <w:cs/>
        </w:rPr>
        <w:t xml:space="preserve">(๑) การให้ค่าระดับคะแนน </w:t>
      </w:r>
      <w:r>
        <w:t xml:space="preserve">I </w:t>
      </w:r>
      <w:r>
        <w:rPr>
          <w:cs/>
        </w:rPr>
        <w:t>จะกระทําได้ในกรณีต่อไปนี้</w:t>
      </w:r>
    </w:p>
    <w:p w14:paraId="7AA7014B" w14:textId="77777777" w:rsidR="005711D8" w:rsidRDefault="005711D8" w:rsidP="005711D8">
      <w:pPr>
        <w:pStyle w:val="Heading6"/>
      </w:pPr>
      <w:r>
        <w:rPr>
          <w:cs/>
        </w:rPr>
        <w:t>ก. นักศึกษามีเวลาเรียนครบเกณฑ์ในข้อ ๑๖ (๑) แต่ไม่ได้เข้าสอบในบางรายวิชา</w:t>
      </w:r>
      <w:r>
        <w:rPr>
          <w:cs/>
        </w:rPr>
        <w:tab/>
        <w:t>หรือทั้งหมดได้เพราะป่วยก่อนสอบ โดยปฏิบัติถูกต้องตามข้อ ๒๘ (๑) ก. และ</w:t>
      </w:r>
      <w:r>
        <w:rPr>
          <w:cs/>
        </w:rPr>
        <w:tab/>
        <w:t>คณบดี/ผู้อํานวยการพิจารณาประกอบความเห็นชอบจากอาจารย์ผู้สอนรายวิชานั้น</w:t>
      </w:r>
      <w:r>
        <w:rPr>
          <w:cs/>
        </w:rPr>
        <w:tab/>
        <w:t>เห็นสมควรอนุมัติเพราะการศึกษาของนักศึกษาผู้นั้นขาดเนื้อหาเพียงเล็กน้อย</w:t>
      </w:r>
    </w:p>
    <w:p w14:paraId="73E9A0F7" w14:textId="77777777" w:rsidR="005711D8" w:rsidRDefault="005711D8" w:rsidP="005711D8">
      <w:pPr>
        <w:pStyle w:val="Heading6"/>
      </w:pPr>
      <w:r>
        <w:rPr>
          <w:cs/>
        </w:rPr>
        <w:t>ข. นักศึกษาป่วยระหว่างสอบ เป็นเหตุให้ไม่สามารถเข้าสอบในรายวิชาหรือทั้งหมด</w:t>
      </w:r>
      <w:r>
        <w:rPr>
          <w:cs/>
        </w:rPr>
        <w:tab/>
        <w:t>ได้ โดยปฏิบัติถูกต้องตามข้อ ๒๘ (๑) ข. และได้รับอนุมัติจากคณบดี/ผู้อํานวยการ</w:t>
      </w:r>
    </w:p>
    <w:p w14:paraId="64D11459" w14:textId="77777777" w:rsidR="005711D8" w:rsidRDefault="005711D8" w:rsidP="005711D8">
      <w:pPr>
        <w:pStyle w:val="Heading6"/>
      </w:pPr>
      <w:r>
        <w:rPr>
          <w:cs/>
        </w:rPr>
        <w:t>ค. นักศึกษาขาดสอบโดยเหตุอันพ้นวิสัย และคณบดี/ผู้อํานวยการอนุมัติ</w:t>
      </w:r>
    </w:p>
    <w:p w14:paraId="44067479" w14:textId="77777777" w:rsidR="005711D8" w:rsidRDefault="005711D8" w:rsidP="005711D8">
      <w:pPr>
        <w:pStyle w:val="Heading6"/>
      </w:pPr>
      <w:r>
        <w:rPr>
          <w:cs/>
        </w:rPr>
        <w:t>ง. นักศึกษาทํางานที่เป็นส่วนประกอบการศึกษายังไม่สมบูรณ์ และอาจารย์ผู้สอน</w:t>
      </w:r>
      <w:r>
        <w:rPr>
          <w:cs/>
        </w:rPr>
        <w:tab/>
        <w:t xml:space="preserve">เห็นสมควรให้รอผลการศึกษา ให้แจ้งการให้คะแนน </w:t>
      </w:r>
      <w:r>
        <w:t>I (</w:t>
      </w:r>
      <w:r>
        <w:rPr>
          <w:cs/>
        </w:rPr>
        <w:t>ไม่สมบูรณ์) มาพร้อมกับผล</w:t>
      </w:r>
      <w:r>
        <w:rPr>
          <w:cs/>
        </w:rPr>
        <w:tab/>
        <w:t>การศึกษาของนักศึกษาอื่นที่ลงทะเบียนเรียนรายวิชานั้น</w:t>
      </w:r>
    </w:p>
    <w:p w14:paraId="46AF0D24" w14:textId="77777777" w:rsidR="005711D8" w:rsidRDefault="005711D8" w:rsidP="005711D8">
      <w:pPr>
        <w:pStyle w:val="Heading5"/>
      </w:pPr>
      <w:r>
        <w:rPr>
          <w:cs/>
        </w:rPr>
        <w:lastRenderedPageBreak/>
        <w:t xml:space="preserve">(๒) นักศึกษาที่ได้ค่าระดับคะแนน </w:t>
      </w:r>
      <w:r>
        <w:t>I (</w:t>
      </w:r>
      <w:r>
        <w:rPr>
          <w:cs/>
        </w:rPr>
        <w:t>ไม่สมบูรณ์) จะต้องแก้ไขเปลี่ยนแปลงให้เสร็จสิ้น</w:t>
      </w:r>
      <w:r>
        <w:rPr>
          <w:cs/>
        </w:rPr>
        <w:tab/>
        <w:t>ภายใน ๓๐ วันนับจากวันอนุมัติผลการศึกษาประจําภาค ถ้าหากพ้นกําหนดเวลาแล้ว</w:t>
      </w:r>
      <w:r>
        <w:rPr>
          <w:cs/>
        </w:rPr>
        <w:tab/>
        <w:t xml:space="preserve">นักศึกษาผู้ใดยังมีค่าระดับคะแนน </w:t>
      </w:r>
      <w:r>
        <w:t>I</w:t>
      </w:r>
      <w:r>
        <w:rPr>
          <w:rFonts w:hint="cs"/>
          <w:cs/>
        </w:rPr>
        <w:t xml:space="preserve"> </w:t>
      </w:r>
      <w:r>
        <w:rPr>
          <w:cs/>
        </w:rPr>
        <w:t>(ไม่สมบูรณ์) อยู่ให้นายทะเบียนเปลี่ยนค่าระดับ</w:t>
      </w:r>
      <w:r>
        <w:rPr>
          <w:cs/>
        </w:rPr>
        <w:tab/>
        <w:t xml:space="preserve">คะแนน </w:t>
      </w:r>
      <w:r>
        <w:t>I (</w:t>
      </w:r>
      <w:r>
        <w:rPr>
          <w:cs/>
        </w:rPr>
        <w:t xml:space="preserve">ไม่สมบูรณ์) เป็น </w:t>
      </w:r>
      <w:r>
        <w:t>F (</w:t>
      </w:r>
      <w:r>
        <w:rPr>
          <w:cs/>
        </w:rPr>
        <w:t xml:space="preserve">ตก) หรือ </w:t>
      </w:r>
      <w:r>
        <w:t>U (</w:t>
      </w:r>
      <w:r>
        <w:rPr>
          <w:cs/>
        </w:rPr>
        <w:t>ไม่พอใจ)โดยอัตโนมัติ</w:t>
      </w:r>
    </w:p>
    <w:p w14:paraId="4497E6FC" w14:textId="77777777" w:rsidR="005711D8" w:rsidRDefault="005711D8" w:rsidP="005711D8">
      <w:pPr>
        <w:pStyle w:val="Heading4"/>
      </w:pPr>
      <w:r>
        <w:rPr>
          <w:cs/>
        </w:rPr>
        <w:t>ข้อ ๒๑ การศึกษาโดยไม่วัดผล</w:t>
      </w:r>
    </w:p>
    <w:p w14:paraId="12852146" w14:textId="77777777" w:rsidR="005711D8" w:rsidRDefault="005711D8" w:rsidP="005711D8">
      <w:pPr>
        <w:pStyle w:val="Heading5"/>
      </w:pPr>
      <w:r>
        <w:rPr>
          <w:cs/>
        </w:rPr>
        <w:t>(๑) นักศึกษาอาจขอคําแนะนําจากอาจารย์ที่ปรึกษาเพื่อลงทะเบียนวิชาเรียนเป็นพิเศษ</w:t>
      </w:r>
      <w:r>
        <w:rPr>
          <w:cs/>
        </w:rPr>
        <w:tab/>
        <w:t>โดยไม่ขอวัดผล [</w:t>
      </w:r>
      <w:r>
        <w:t xml:space="preserve">Audit] </w:t>
      </w:r>
      <w:r>
        <w:rPr>
          <w:cs/>
        </w:rPr>
        <w:t>รายวิชาใดวิชาหนึ่งที่อยู่นอกหลักสูตรเพื่อเป็นการเสริมความรู้</w:t>
      </w:r>
      <w:r>
        <w:rPr>
          <w:cs/>
        </w:rPr>
        <w:tab/>
        <w:t>ได้โดยได้รับอนุญาตจากอาจารย์ผู้สอนรายวิชานั้น</w:t>
      </w:r>
    </w:p>
    <w:p w14:paraId="185A3819" w14:textId="77777777" w:rsidR="005711D8" w:rsidRDefault="005711D8" w:rsidP="005711D8">
      <w:pPr>
        <w:pStyle w:val="Heading5"/>
      </w:pPr>
      <w:r>
        <w:rPr>
          <w:cs/>
        </w:rPr>
        <w:t>(๒) นักศึกษาจะต้องชําระเงินตามระเบียบของมหาวิทยาลัยและจะต้องระบุในคําร้อง</w:t>
      </w:r>
      <w:r>
        <w:rPr>
          <w:cs/>
        </w:rPr>
        <w:tab/>
        <w:t>ลงทะเบียนวิชาเรียนด้วยว่าเรียนวิชาใดเป็นพิเศษโดยไม่ขอวัดผล [</w:t>
      </w:r>
      <w:r>
        <w:t xml:space="preserve">Audit] </w:t>
      </w:r>
      <w:r>
        <w:rPr>
          <w:cs/>
        </w:rPr>
        <w:t>และเมื่อ</w:t>
      </w:r>
      <w:r>
        <w:rPr>
          <w:cs/>
        </w:rPr>
        <w:tab/>
        <w:t>ลงทะเบียนแล้วจะขอเปลี่ยนแปลงเป็นการศึกษาโดยวัดผลในภายหลังไม่ได้ เว้นแต่ใน</w:t>
      </w:r>
      <w:r>
        <w:rPr>
          <w:cs/>
        </w:rPr>
        <w:tab/>
        <w:t>กรณีที่นักศึกษาเปลี่ยนโอนสาขาวิชา และลักษณะวิชานั้นเป็นวิชา ที่กําหนดไว้ใน</w:t>
      </w:r>
      <w:r>
        <w:rPr>
          <w:cs/>
        </w:rPr>
        <w:tab/>
        <w:t>หลักสูตรให้มีการวัดผล</w:t>
      </w:r>
    </w:p>
    <w:p w14:paraId="5826DD5D" w14:textId="77777777" w:rsidR="005711D8" w:rsidRDefault="005711D8" w:rsidP="005711D8">
      <w:pPr>
        <w:pStyle w:val="Heading5"/>
      </w:pPr>
      <w:r>
        <w:rPr>
          <w:cs/>
        </w:rPr>
        <w:t>(๓) การขอลงทะเบียนวิชาเรียนโดยไม่วัดผล ให้กระทําในช่วงกําหนดเวลาของการเพิ่ม</w:t>
      </w:r>
      <w:r>
        <w:rPr>
          <w:cs/>
        </w:rPr>
        <w:tab/>
        <w:t>วิชาเรียนและนับหน่วยกิตของรายวิชาที่ศึกษาโดยไม่วัดผล [</w:t>
      </w:r>
      <w:r>
        <w:t xml:space="preserve">Audit] </w:t>
      </w:r>
      <w:r>
        <w:rPr>
          <w:cs/>
        </w:rPr>
        <w:t>รวมกับหน่วย</w:t>
      </w:r>
      <w:r>
        <w:rPr>
          <w:cs/>
        </w:rPr>
        <w:br/>
      </w:r>
      <w:r>
        <w:rPr>
          <w:cs/>
        </w:rPr>
        <w:tab/>
        <w:t>กิตรายวิชาอื่น ๆ ในการคิดจํานวนหน่วยกิตสูงสุดที่นักศึกษาลงทะเบียนด้วย แต่ไม่นับ</w:t>
      </w:r>
      <w:r>
        <w:rPr>
          <w:cs/>
        </w:rPr>
        <w:tab/>
        <w:t>รวมเป็นจํานวนหน่วยกิตต่ำสุดที่ลงทะเบียนเรียนในแต่ละภาคการศึกษา</w:t>
      </w:r>
    </w:p>
    <w:p w14:paraId="66072129" w14:textId="77777777" w:rsidR="005711D8" w:rsidRDefault="005711D8" w:rsidP="005711D8">
      <w:pPr>
        <w:pStyle w:val="Heading5"/>
      </w:pPr>
      <w:r>
        <w:rPr>
          <w:cs/>
        </w:rPr>
        <w:t>(๔) การเรียนวิชาเรียนเป็นพิเศษโดยไม่นับหน่วยกิตนี้ ไม่มีการวัดผลและให้</w:t>
      </w:r>
      <w:r>
        <w:rPr>
          <w:cs/>
        </w:rPr>
        <w:tab/>
        <w:t>มหาวิทยาลัยบันทึกอักษร</w:t>
      </w:r>
      <w:r>
        <w:rPr>
          <w:rFonts w:hint="cs"/>
          <w:cs/>
        </w:rPr>
        <w:t xml:space="preserve"> </w:t>
      </w:r>
      <w:r>
        <w:t xml:space="preserve">AU </w:t>
      </w:r>
      <w:r>
        <w:rPr>
          <w:cs/>
        </w:rPr>
        <w:t>ในระเบียนการศึกษาได้เมื่ออาจารย์ผู้สอนรายวิชา</w:t>
      </w:r>
      <w:r>
        <w:rPr>
          <w:cs/>
        </w:rPr>
        <w:tab/>
        <w:t>วินิจฉัยว่านักศึกษาได้เรียนด้วยความตั้งใจและมีเวลาเรียนครบตามข้อ ๑๖ และ</w:t>
      </w:r>
      <w:r>
        <w:rPr>
          <w:cs/>
        </w:rPr>
        <w:tab/>
        <w:t xml:space="preserve">อาจารย์ผู้สอนแจ้งผลการเรียน </w:t>
      </w:r>
      <w:r>
        <w:t xml:space="preserve">AU </w:t>
      </w:r>
      <w:r>
        <w:rPr>
          <w:cs/>
        </w:rPr>
        <w:t>ในการส่งคะแนนของวิชานั้นด้วย</w:t>
      </w:r>
    </w:p>
    <w:p w14:paraId="3A8FFCB5" w14:textId="77777777" w:rsidR="005711D8" w:rsidRDefault="005711D8" w:rsidP="005711D8">
      <w:pPr>
        <w:pStyle w:val="Heading4"/>
      </w:pPr>
      <w:r>
        <w:rPr>
          <w:cs/>
        </w:rPr>
        <w:t>ข้อ ๒๒ การจําแนกสภาพของนักศึกษา</w:t>
      </w:r>
    </w:p>
    <w:p w14:paraId="40DE8B4A" w14:textId="77777777" w:rsidR="005711D8" w:rsidRDefault="005711D8" w:rsidP="005711D8">
      <w:pPr>
        <w:pStyle w:val="Heading5"/>
      </w:pPr>
      <w:r>
        <w:rPr>
          <w:cs/>
        </w:rPr>
        <w:t>สภาพนักศึกษามี ๒ ประเภท คือ นักศึกษาสภาพปกติและนักศึกษาสภาพวิทยาทัณฑ์</w:t>
      </w:r>
    </w:p>
    <w:p w14:paraId="34926010" w14:textId="77777777" w:rsidR="005711D8" w:rsidRDefault="005711D8" w:rsidP="005711D8">
      <w:pPr>
        <w:pStyle w:val="Heading6"/>
      </w:pPr>
      <w:r>
        <w:rPr>
          <w:cs/>
        </w:rPr>
        <w:t>(๑) นักศึกษาสภาพปกติ ได้แก่ นักศึกษาที่ลงทะเบียนเรียนเป็นภาคเรียนแรกหรือ</w:t>
      </w:r>
      <w:r>
        <w:rPr>
          <w:cs/>
        </w:rPr>
        <w:tab/>
        <w:t>นักศึกษาที่สอบได้ค่าระดับคะแนนเฉลี่ยไม่ต่ำกว่า ๒.๐๐</w:t>
      </w:r>
    </w:p>
    <w:p w14:paraId="6E7C18E8" w14:textId="77777777" w:rsidR="005711D8" w:rsidRDefault="005711D8" w:rsidP="005711D8">
      <w:pPr>
        <w:pStyle w:val="Heading6"/>
      </w:pPr>
      <w:r>
        <w:rPr>
          <w:cs/>
        </w:rPr>
        <w:t>(๒) นักศึกษาสภาพวิทยาทัณฑ์ ได้แก่ นักศึกษาที่สอบได้ค่าระดับคะแนนเฉลี่</w:t>
      </w:r>
      <w:r>
        <w:rPr>
          <w:rFonts w:hint="cs"/>
          <w:cs/>
        </w:rPr>
        <w:t>ย</w:t>
      </w:r>
      <w:r>
        <w:rPr>
          <w:cs/>
        </w:rPr>
        <w:tab/>
        <w:t xml:space="preserve">สะสมไม่ถึง ๒.๐๐นักศึกษาสภาพวิทยาทัณฑ์ ต้องไปรับทราบวิทยาทัณฑ์ที่ภาควิชา </w:t>
      </w:r>
      <w:r>
        <w:rPr>
          <w:cs/>
        </w:rPr>
        <w:tab/>
        <w:t>และให้ลงทะเบียนได้ไม่เกิน ๓ ใน ๔ของหน่วยกิตรวมในภาคเรียนถัดไป หรืออยู่ใน</w:t>
      </w:r>
      <w:r>
        <w:rPr>
          <w:cs/>
        </w:rPr>
        <w:tab/>
        <w:t>ดุลยพินิจของภาควิชา นักศึกษาสภาพวิทยาทัณฑ์ จะพ้นสภาพวิทยาทัณฑ์ เมื่อ</w:t>
      </w:r>
      <w:r>
        <w:rPr>
          <w:cs/>
        </w:rPr>
        <w:tab/>
        <w:t>ได้รับค่าระดับคะแนนเฉลี่ยสะสมไม่ต่ำกว่า ๒.๐๐</w:t>
      </w:r>
    </w:p>
    <w:p w14:paraId="29D466FB" w14:textId="77777777" w:rsidR="005711D8" w:rsidRDefault="005711D8" w:rsidP="005711D8">
      <w:pPr>
        <w:pStyle w:val="Heading4"/>
      </w:pPr>
      <w:r>
        <w:rPr>
          <w:cs/>
        </w:rPr>
        <w:lastRenderedPageBreak/>
        <w:t>ข้อ ๒๓ ฐานะชั้นปีของนักศึกษา (ระเบียบมหาวิทยาลัยเทคโนโลยีพระจอมเกล้าพระนคร</w:t>
      </w:r>
      <w:r>
        <w:rPr>
          <w:cs/>
        </w:rPr>
        <w:tab/>
      </w:r>
      <w:r>
        <w:rPr>
          <w:cs/>
        </w:rPr>
        <w:tab/>
        <w:t>เหนือว่าด้วยการศึกษาระดับปริญญาบัณฑิต (ฉบับที่ 7) พ.ศ. 2566)การกําหนดฐานะชั้นปี</w:t>
      </w:r>
      <w:r>
        <w:rPr>
          <w:cs/>
        </w:rPr>
        <w:tab/>
      </w:r>
      <w:r>
        <w:rPr>
          <w:cs/>
        </w:rPr>
        <w:tab/>
        <w:t>ของนักศึกษา ให้เป็นไปตามระยะเวลาที่กําหนดไว้ในหลักสูตรหรือตามระยะเวลาที่ใช้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สําหรับหลักสูตร</w:t>
      </w:r>
    </w:p>
    <w:p w14:paraId="547F77D6" w14:textId="77777777" w:rsidR="005711D8" w:rsidRDefault="005711D8" w:rsidP="005711D8">
      <w:pPr>
        <w:pStyle w:val="Heading4"/>
      </w:pPr>
      <w:r>
        <w:rPr>
          <w:cs/>
        </w:rPr>
        <w:t>ข้อ ๒๔ ระยะเวลาที่ใช้สําหรับหลักสูตรนักศึกษาต้องใช้ระยะเวลาศึกษาไม่เกินสองเท่าของ</w:t>
      </w:r>
      <w:r>
        <w:rPr>
          <w:cs/>
        </w:rPr>
        <w:tab/>
        <w:t>ระยะเวลาตามแผนการศึกษาที่ระบุไว้ในหลักสูตรสาขาวิชานั้น ๆ การนับระยะเวลาการศึกษา ให้</w:t>
      </w:r>
      <w:r>
        <w:rPr>
          <w:cs/>
        </w:rPr>
        <w:tab/>
        <w:t>นับตั้งแต่การเข้าศึกษา โดยให้นับรวมระยะเวลาการศึกษาภาคฤดูร้อน การลาพักการศึกษา หรือ</w:t>
      </w:r>
      <w:r>
        <w:rPr>
          <w:cs/>
        </w:rPr>
        <w:tab/>
        <w:t>การถูกสั่งพักการศึกษาด้วย</w:t>
      </w:r>
    </w:p>
    <w:p w14:paraId="39251F9D" w14:textId="77777777" w:rsidR="005711D8" w:rsidRDefault="005711D8" w:rsidP="005711D8">
      <w:pPr>
        <w:pStyle w:val="Heading4"/>
      </w:pPr>
      <w:r>
        <w:rPr>
          <w:cs/>
        </w:rPr>
        <w:t>ข้อ ๒๕ การลงโทษนักศึกษาผู้กระทําผิด</w:t>
      </w:r>
    </w:p>
    <w:p w14:paraId="603A9FD4" w14:textId="77777777" w:rsidR="005711D8" w:rsidRDefault="005711D8" w:rsidP="005711D8">
      <w:pPr>
        <w:pStyle w:val="Heading5"/>
      </w:pPr>
      <w:r>
        <w:rPr>
          <w:cs/>
        </w:rPr>
        <w:t>(๑) การทุจริตในการสอบ</w:t>
      </w:r>
    </w:p>
    <w:p w14:paraId="44126108" w14:textId="77777777" w:rsidR="005711D8" w:rsidRDefault="005711D8" w:rsidP="005711D8">
      <w:pPr>
        <w:pStyle w:val="Heading6"/>
      </w:pPr>
      <w:r>
        <w:rPr>
          <w:cs/>
        </w:rPr>
        <w:t>นักศึกษาซึ่งกระทําผิด หรือร่วมกระทําผิดระเบียบการสอบในการสอบประจําภาค</w:t>
      </w:r>
      <w:r>
        <w:rPr>
          <w:cs/>
        </w:rPr>
        <w:tab/>
        <w:t>หรือการสอบระหว่างภาคอย่างชัดแจ้ง ให้คณะกรรมการประจําคณะ/วิทยาลัย</w:t>
      </w:r>
      <w:r>
        <w:rPr>
          <w:cs/>
        </w:rPr>
        <w:tab/>
        <w:t>พิจารณาลงโทษสถานใดสถานหนึ่งดังต่อไปนี้</w:t>
      </w:r>
    </w:p>
    <w:p w14:paraId="102141A8" w14:textId="77777777" w:rsidR="005711D8" w:rsidRDefault="005711D8" w:rsidP="005711D8">
      <w:pPr>
        <w:pStyle w:val="Heading7"/>
      </w:pPr>
      <w:r>
        <w:rPr>
          <w:cs/>
        </w:rPr>
        <w:t>ก. ให้ตกในรายวิชาที่ทุจริต</w:t>
      </w:r>
    </w:p>
    <w:p w14:paraId="66E08406" w14:textId="77777777" w:rsidR="005711D8" w:rsidRDefault="005711D8" w:rsidP="005711D8">
      <w:pPr>
        <w:pStyle w:val="Heading7"/>
      </w:pPr>
      <w:r>
        <w:rPr>
          <w:cs/>
        </w:rPr>
        <w:t>ข. ให้ตกในรายวิชาที่ทุจริต และให้พักการศึกษานักศึกษาผู้นั้นในภาคการศึกษาปกติถัดไปอย่างน้อยอีก ๑ ภาคการศึกษา</w:t>
      </w:r>
    </w:p>
    <w:p w14:paraId="4E35CAA6" w14:textId="77777777" w:rsidR="005711D8" w:rsidRDefault="005711D8" w:rsidP="005711D8">
      <w:pPr>
        <w:pStyle w:val="Heading7"/>
      </w:pPr>
      <w:r>
        <w:rPr>
          <w:cs/>
        </w:rPr>
        <w:t>ค. ให้ตกในรายวิชาที่ทุจริต รวมทั้งไม่พิจารณาผลการศึกษาในภาคการศึกษาที่นักศึกษากระทําการทุจริตและให้สั่งพักการศึกษานักศึกษาผู้นั้นในภาคการศึกษาปกติถัดไปอย่างน้อย ๑ ภาคการศึกษา</w:t>
      </w:r>
    </w:p>
    <w:p w14:paraId="00AC0E70" w14:textId="77777777" w:rsidR="005711D8" w:rsidRDefault="005711D8" w:rsidP="005711D8">
      <w:pPr>
        <w:pStyle w:val="Heading7"/>
      </w:pPr>
      <w:r>
        <w:rPr>
          <w:cs/>
        </w:rPr>
        <w:t>ง. ให้พ้นสภาพการเป็นนักศึกษา</w:t>
      </w:r>
    </w:p>
    <w:p w14:paraId="63B280C7" w14:textId="77777777" w:rsidR="005711D8" w:rsidRDefault="005711D8" w:rsidP="005711D8">
      <w:pPr>
        <w:pStyle w:val="Heading5"/>
      </w:pPr>
      <w:r>
        <w:rPr>
          <w:cs/>
        </w:rPr>
        <w:t>(๒) นักศึกษาที่กระทําความผิดอื่นๆ มหาวิทยาลัยจะพิจารณาให้ได้รับโทษตามควรแก่</w:t>
      </w:r>
      <w:r>
        <w:rPr>
          <w:cs/>
        </w:rPr>
        <w:tab/>
        <w:t>ความผิดนั้น</w:t>
      </w:r>
    </w:p>
    <w:p w14:paraId="520344EF" w14:textId="77777777" w:rsidR="005711D8" w:rsidRDefault="005711D8" w:rsidP="005711D8">
      <w:pPr>
        <w:pStyle w:val="Heading5"/>
      </w:pPr>
      <w:r>
        <w:rPr>
          <w:cs/>
        </w:rPr>
        <w:t>(๓) ให้นับระยะเวลาที่นักศึกษาถูกสั่งพักการศึกษา เข้าเป็นระยะเวลาการศึกษาสําหรับ</w:t>
      </w:r>
      <w:r>
        <w:rPr>
          <w:cs/>
        </w:rPr>
        <w:tab/>
        <w:t>หลักสูตรสาขาวิชานั้นด้วย</w:t>
      </w:r>
    </w:p>
    <w:p w14:paraId="627866AE" w14:textId="77777777" w:rsidR="005711D8" w:rsidRDefault="005711D8" w:rsidP="005711D8">
      <w:pPr>
        <w:pStyle w:val="Heading5"/>
      </w:pPr>
      <w:r>
        <w:rPr>
          <w:cs/>
        </w:rPr>
        <w:t>(๔) นักศึกษาที่ถูกสั่งพักการศึกษา จะต้องชําระค่ารักษาสถานภาพการเป็นนักศึกษาทุก</w:t>
      </w:r>
      <w:r>
        <w:rPr>
          <w:cs/>
        </w:rPr>
        <w:tab/>
        <w:t>ภาคการศึกษาภายในระยะเวลาที่กําหนดตามระเบียบของมหาวิทยาลัย มิฉะนั้นจะต้อง</w:t>
      </w:r>
      <w:r>
        <w:rPr>
          <w:cs/>
        </w:rPr>
        <w:tab/>
        <w:t>พ้นสภาพการเป็นนักศึกษา</w:t>
      </w:r>
    </w:p>
    <w:p w14:paraId="40080398" w14:textId="77777777" w:rsidR="005711D8" w:rsidRDefault="005711D8" w:rsidP="005711D8">
      <w:pPr>
        <w:pStyle w:val="Heading4"/>
      </w:pPr>
      <w:r>
        <w:rPr>
          <w:cs/>
        </w:rPr>
        <w:t>ข้อ ๒๖</w:t>
      </w:r>
      <w:r>
        <w:rPr>
          <w:rFonts w:hint="cs"/>
          <w:cs/>
        </w:rPr>
        <w:t xml:space="preserve"> </w:t>
      </w:r>
      <w:r>
        <w:rPr>
          <w:cs/>
        </w:rPr>
        <w:t>การพ้นสภาพการเป็นนักศึกษา เมื่อ (ระเบียบมหาวิทยาลัยเทคโนโลยีพระจอมเกล้า</w:t>
      </w:r>
      <w:r>
        <w:rPr>
          <w:cs/>
        </w:rPr>
        <w:tab/>
      </w:r>
      <w:r>
        <w:rPr>
          <w:cs/>
        </w:rPr>
        <w:tab/>
        <w:t>พระนครเหนือ ว่าด้วย การศึกษาระดับปริญญาบัณฑิต (ฉบับที่ ๒) พ.ศ. ๒๕๕๔)</w:t>
      </w:r>
    </w:p>
    <w:p w14:paraId="0E7EA4A8" w14:textId="77777777" w:rsidR="005711D8" w:rsidRPr="00C173C2" w:rsidRDefault="005711D8" w:rsidP="005711D8"/>
    <w:p w14:paraId="2B7F6A9E" w14:textId="77777777" w:rsidR="005711D8" w:rsidRDefault="005711D8" w:rsidP="005711D8">
      <w:pPr>
        <w:pStyle w:val="Heading5"/>
      </w:pPr>
      <w:r>
        <w:rPr>
          <w:cs/>
        </w:rPr>
        <w:lastRenderedPageBreak/>
        <w:t>(๑) ตาย</w:t>
      </w:r>
    </w:p>
    <w:p w14:paraId="522A01F8" w14:textId="77777777" w:rsidR="005711D8" w:rsidRDefault="005711D8" w:rsidP="005711D8">
      <w:pPr>
        <w:pStyle w:val="Heading5"/>
      </w:pPr>
      <w:r>
        <w:rPr>
          <w:cs/>
        </w:rPr>
        <w:t>(๒) ศึกษาครบตามหลักสูตรและได้รับปริญญาบัตร ตามข้อ ๓๔</w:t>
      </w:r>
    </w:p>
    <w:p w14:paraId="309A6761" w14:textId="77777777" w:rsidR="005711D8" w:rsidRDefault="005711D8" w:rsidP="005711D8">
      <w:pPr>
        <w:pStyle w:val="Heading5"/>
      </w:pPr>
      <w:r>
        <w:rPr>
          <w:cs/>
        </w:rPr>
        <w:t>(๓) ได้รับอนุมัติจากคณบดี/ผู้อํานวยการให้ลาออก</w:t>
      </w:r>
    </w:p>
    <w:p w14:paraId="2E7CB760" w14:textId="77777777" w:rsidR="005711D8" w:rsidRDefault="005711D8" w:rsidP="005711D8">
      <w:pPr>
        <w:pStyle w:val="Heading5"/>
      </w:pPr>
      <w:r>
        <w:rPr>
          <w:cs/>
        </w:rPr>
        <w:t>(๔) ถูกสั่งให้พ้นสภาพการเป็นนักศึกษา ตามข้อ ๒๕</w:t>
      </w:r>
    </w:p>
    <w:p w14:paraId="0193AE21" w14:textId="77777777" w:rsidR="005711D8" w:rsidRDefault="005711D8" w:rsidP="005711D8">
      <w:pPr>
        <w:pStyle w:val="Heading5"/>
      </w:pPr>
      <w:r>
        <w:rPr>
          <w:cs/>
        </w:rPr>
        <w:t>(๕) ศึกษาไม่จบหลักสูตรภายในระยะเวลาที่กําหนด</w:t>
      </w:r>
    </w:p>
    <w:p w14:paraId="198BC9B5" w14:textId="77777777" w:rsidR="005711D8" w:rsidRDefault="005711D8" w:rsidP="005711D8">
      <w:pPr>
        <w:pStyle w:val="Heading5"/>
      </w:pPr>
      <w:r>
        <w:rPr>
          <w:cs/>
        </w:rPr>
        <w:t>(๖) หลักสูตรปริญญาตรี 4 ปี และปริญญาตรี 5 ปี</w:t>
      </w:r>
    </w:p>
    <w:p w14:paraId="22C5F48E" w14:textId="77777777" w:rsidR="005711D8" w:rsidRDefault="005711D8" w:rsidP="005711D8">
      <w:pPr>
        <w:pStyle w:val="Heading6"/>
      </w:pPr>
      <w:r>
        <w:rPr>
          <w:cs/>
        </w:rPr>
        <w:t>ก. มีค่าระดับคะแนนเฉลี่ยสะสมต่ำกว่า ๑.๒๕ เมื่อสิ้นภาคการศึกษาแรกที่เข้ารับ</w:t>
      </w:r>
      <w:r>
        <w:rPr>
          <w:cs/>
        </w:rPr>
        <w:tab/>
        <w:t>การศึกษา</w:t>
      </w:r>
    </w:p>
    <w:p w14:paraId="1F43BBB9" w14:textId="77777777" w:rsidR="005711D8" w:rsidRDefault="005711D8" w:rsidP="005711D8">
      <w:pPr>
        <w:pStyle w:val="Heading6"/>
      </w:pPr>
      <w:r>
        <w:rPr>
          <w:cs/>
        </w:rPr>
        <w:t>ข. มีค่าระดับคะแนนเฉลี่ยสะสมต่ำกว่า ๑.๕๐ นับตั้งแต่ภาคการศึกษาที่ ๒ ที่ได้</w:t>
      </w:r>
      <w:r>
        <w:rPr>
          <w:cs/>
        </w:rPr>
        <w:tab/>
        <w:t>ลงทะเบียนเรียน</w:t>
      </w:r>
    </w:p>
    <w:p w14:paraId="04857905" w14:textId="77777777" w:rsidR="005711D8" w:rsidRDefault="005711D8" w:rsidP="005711D8">
      <w:pPr>
        <w:pStyle w:val="Heading6"/>
      </w:pPr>
      <w:r>
        <w:rPr>
          <w:cs/>
        </w:rPr>
        <w:t>ค. มีค่าระดับคะแนนเฉลี่ยสะสมต่ำกว่า ๑.๗๕ สองภาคการศึกษาต่อเนื่องกัน</w:t>
      </w:r>
      <w:r>
        <w:rPr>
          <w:cs/>
        </w:rPr>
        <w:tab/>
        <w:t>นับตั้งแต่ภาคการศึกษาที่ ๓ ที่ได้ลงทะเบียนเรียน</w:t>
      </w:r>
    </w:p>
    <w:p w14:paraId="0F80779E" w14:textId="77777777" w:rsidR="005711D8" w:rsidRDefault="005711D8" w:rsidP="005711D8">
      <w:pPr>
        <w:pStyle w:val="Heading6"/>
      </w:pPr>
      <w:r>
        <w:rPr>
          <w:cs/>
        </w:rPr>
        <w:t>ง. มีค่าระดับคะแนนเฉลี่ยสะสมต่ำกว่า ๒.๐๐ สี่ภาคการศึกษาต่อเนื่องกันนับตั้งแต่</w:t>
      </w:r>
      <w:r>
        <w:rPr>
          <w:cs/>
        </w:rPr>
        <w:tab/>
        <w:t>ภาคการศึกษาที่ ๓ ที่ได้ลงทะเบียนเรียน ยกเว้นศึกษาครบหน่วยกิตตามหลักสูตร</w:t>
      </w:r>
      <w:r>
        <w:rPr>
          <w:cs/>
        </w:rPr>
        <w:tab/>
        <w:t>แล้ว ได้รับค่าระดับคะแนนเฉลี่ยสะสมไม่ต่ำกว่า ๑.๘๐ จะได้รับอนุมัติให้เรียนวิชาที่</w:t>
      </w:r>
      <w:r>
        <w:rPr>
          <w:cs/>
        </w:rPr>
        <w:tab/>
        <w:t>อยู่ในหลักสูตรต่อไป แต่ไม่เกินระยะเวลาการศึกษาของหลักสูตร</w:t>
      </w:r>
    </w:p>
    <w:p w14:paraId="4E79AC78" w14:textId="77777777" w:rsidR="005711D8" w:rsidRDefault="005711D8" w:rsidP="005711D8">
      <w:pPr>
        <w:pStyle w:val="Heading5"/>
      </w:pPr>
      <w:r>
        <w:rPr>
          <w:cs/>
        </w:rPr>
        <w:t>(๗) นักศึกษาหลักสูตรปริญญาตรีต่อเนื่อง และปริญญาตรีเทียบโอน</w:t>
      </w:r>
    </w:p>
    <w:p w14:paraId="2CDA6567" w14:textId="77777777" w:rsidR="005711D8" w:rsidRDefault="005711D8" w:rsidP="005711D8">
      <w:pPr>
        <w:pStyle w:val="Heading6"/>
      </w:pPr>
      <w:r>
        <w:rPr>
          <w:cs/>
        </w:rPr>
        <w:t>ก. มีค่าระดับคะแนนเฉลี่ยสะสมต่ำกว่า ๑.๕๐ เมื่อสิ้นภาคการศึกษาแรกที่เข้ารับ</w:t>
      </w:r>
      <w:r>
        <w:rPr>
          <w:cs/>
        </w:rPr>
        <w:tab/>
        <w:t>การศึกษา</w:t>
      </w:r>
    </w:p>
    <w:p w14:paraId="5170EE7E" w14:textId="77777777" w:rsidR="005711D8" w:rsidRDefault="005711D8" w:rsidP="005711D8">
      <w:pPr>
        <w:pStyle w:val="Heading6"/>
      </w:pPr>
      <w:r>
        <w:rPr>
          <w:cs/>
        </w:rPr>
        <w:t>ข. มีค่าระดับคะแนนเฉลี่ยสะสมต่ำกว่า ๑.๗๕ สองภาคการศึกษาต่อเนื่องกัน</w:t>
      </w:r>
      <w:r>
        <w:rPr>
          <w:cs/>
        </w:rPr>
        <w:tab/>
        <w:t>นับตั้งแต่ภาคการศึกษาแรก ที่ได้ลงทะเบียนเรียน</w:t>
      </w:r>
    </w:p>
    <w:p w14:paraId="747A3BF3" w14:textId="77777777" w:rsidR="005711D8" w:rsidRDefault="005711D8" w:rsidP="005711D8">
      <w:pPr>
        <w:pStyle w:val="Heading6"/>
      </w:pPr>
      <w:r>
        <w:rPr>
          <w:cs/>
        </w:rPr>
        <w:t>ค. มีค่าระดับคะแนนเฉลี่ยสะสมต่ำกว่า ๒.๐๐ สี่ภาคการศึกษาต่อเนื่องกันนับตั้งแต่</w:t>
      </w:r>
      <w:r>
        <w:rPr>
          <w:cs/>
        </w:rPr>
        <w:tab/>
        <w:t>ภาคการศึกษาแรกที่ได้ลงทะเบียนเรียน ยกเว้นศึกษาครบหน่วยกิตตามหลักสูตร</w:t>
      </w:r>
      <w:r>
        <w:rPr>
          <w:cs/>
        </w:rPr>
        <w:tab/>
        <w:t>แล้ว ได้ค่าระดับคะแนนเฉลี่ยสะสมไม่ต่ำกว่า</w:t>
      </w:r>
      <w:r>
        <w:rPr>
          <w:rFonts w:hint="cs"/>
          <w:cs/>
        </w:rPr>
        <w:t xml:space="preserve"> </w:t>
      </w:r>
      <w:r>
        <w:rPr>
          <w:cs/>
        </w:rPr>
        <w:t>๑.๘๐ จะได้รับการอนุญาตให้เรียน</w:t>
      </w:r>
      <w:r>
        <w:rPr>
          <w:cs/>
        </w:rPr>
        <w:tab/>
        <w:t>วิชาที่อยู่ในหลักสูตรต่อไปแต่ไม่เกินระยะเวลาการศึกษาของหลักสูตร</w:t>
      </w:r>
    </w:p>
    <w:p w14:paraId="105AD3DD" w14:textId="77777777" w:rsidR="005711D8" w:rsidRDefault="005711D8" w:rsidP="005711D8">
      <w:pPr>
        <w:pStyle w:val="Heading5"/>
      </w:pPr>
      <w:r>
        <w:rPr>
          <w:cs/>
        </w:rPr>
        <w:t>(๘) ศึกษาครบหน่วยกิตตามหลักสูตรแล้ว ได้ค่าระดับคะแนนเฉลี่ยสะสมต่ำกว่า ๑.๘๐</w:t>
      </w:r>
    </w:p>
    <w:p w14:paraId="077E7F0F" w14:textId="77777777" w:rsidR="005711D8" w:rsidRDefault="005711D8" w:rsidP="005711D8">
      <w:pPr>
        <w:pStyle w:val="Heading5"/>
      </w:pPr>
      <w:r>
        <w:rPr>
          <w:cs/>
        </w:rPr>
        <w:t>(๙) ไม่ลงทะเบียนวิชาเรียนในภาคการศึกษาปกติที่มหาวิทยาลัยเปิดทําการสอน และ</w:t>
      </w:r>
      <w:r>
        <w:rPr>
          <w:cs/>
        </w:rPr>
        <w:tab/>
        <w:t xml:space="preserve">มิได้ดําเนินการขอลงทะเบียนเพื่อรักษาสถานภาพการเป็นนักศึกษาภายใน ๑๕ วัน </w:t>
      </w:r>
      <w:r>
        <w:rPr>
          <w:cs/>
        </w:rPr>
        <w:tab/>
        <w:t>นับตั้งแต่วันเปิดภาคการศึกษาตาม ข้อ ๑๓ (๔)</w:t>
      </w:r>
    </w:p>
    <w:p w14:paraId="1ADD17A7" w14:textId="77777777" w:rsidR="005711D8" w:rsidRDefault="005711D8" w:rsidP="005711D8">
      <w:pPr>
        <w:pStyle w:val="Heading4"/>
      </w:pPr>
      <w:r>
        <w:rPr>
          <w:cs/>
        </w:rPr>
        <w:t>ข้อ ๒๗ การขอคืนสภาพการเป็นนักศึกษา</w:t>
      </w:r>
    </w:p>
    <w:p w14:paraId="2EE113CC" w14:textId="77777777" w:rsidR="005711D8" w:rsidRDefault="005711D8" w:rsidP="005711D8">
      <w:pPr>
        <w:pStyle w:val="Heading5"/>
      </w:pPr>
      <w:r>
        <w:rPr>
          <w:cs/>
        </w:rPr>
        <w:t>(๑) นักศึกษาที่พ้นสภาพตามข้อ ๒๖ (๙) สามารถขอคืนสภาพการเป็นนักศึกษาได้</w:t>
      </w:r>
      <w:r>
        <w:rPr>
          <w:cs/>
        </w:rPr>
        <w:tab/>
        <w:t>ภายใน ๑๕ วันนับจากวันประกาศพ้นสภาพ</w:t>
      </w:r>
    </w:p>
    <w:p w14:paraId="0BC14072" w14:textId="77777777" w:rsidR="005711D8" w:rsidRDefault="005711D8" w:rsidP="005711D8">
      <w:pPr>
        <w:pStyle w:val="Heading5"/>
      </w:pPr>
      <w:r>
        <w:rPr>
          <w:cs/>
        </w:rPr>
        <w:lastRenderedPageBreak/>
        <w:t>(๒) การคืนสภาพการเป็นนักศึกษา ต้องได้รับความเห็นชอบจากหัวหน้าภาควิชา</w:t>
      </w:r>
      <w:r>
        <w:rPr>
          <w:cs/>
        </w:rPr>
        <w:tab/>
        <w:t>คณบดี/ผู้อํานวยการและได้รับอนุมัติจากอธิการบดี</w:t>
      </w:r>
    </w:p>
    <w:p w14:paraId="0FD205E5" w14:textId="77777777" w:rsidR="005711D8" w:rsidRDefault="005711D8" w:rsidP="005711D8">
      <w:pPr>
        <w:pStyle w:val="Heading5"/>
      </w:pPr>
      <w:r>
        <w:rPr>
          <w:cs/>
        </w:rPr>
        <w:t>(๓) นักศึกษาต้องชําระเงินค่าธรรมเนียมการคืนสภาพนักศึกษาตามระเบียบของ</w:t>
      </w:r>
      <w:r>
        <w:rPr>
          <w:cs/>
        </w:rPr>
        <w:tab/>
        <w:t>มหาวิทยาลัย</w:t>
      </w:r>
    </w:p>
    <w:p w14:paraId="0738E9AD" w14:textId="77777777" w:rsidR="005711D8" w:rsidRDefault="005711D8" w:rsidP="005711D8">
      <w:pPr>
        <w:pStyle w:val="Heading5"/>
      </w:pPr>
      <w:r>
        <w:rPr>
          <w:cs/>
        </w:rPr>
        <w:t>(๔) นักศึกษาที่ได้รับอนุมัติให้คืนสภาพการเป็นนักศึกษา จะมีสภาพการเป็นนักศึกษา</w:t>
      </w:r>
      <w:r>
        <w:rPr>
          <w:cs/>
        </w:rPr>
        <w:tab/>
        <w:t>เช่นเดียวกับสภาพเดิมก่อนพ้นสภาพ ทั้งนี้ การนับระยะเวลาการศึกษาให้เป็นไปตาม</w:t>
      </w:r>
      <w:r>
        <w:rPr>
          <w:cs/>
        </w:rPr>
        <w:tab/>
        <w:t>ข้อ ๒๔</w:t>
      </w:r>
    </w:p>
    <w:p w14:paraId="2D695044" w14:textId="77777777" w:rsidR="005711D8" w:rsidRDefault="005711D8" w:rsidP="005711D8">
      <w:pPr>
        <w:pStyle w:val="Heading3"/>
      </w:pPr>
      <w:r>
        <w:rPr>
          <w:cs/>
        </w:rPr>
        <w:t>หมวดการลาและการขอกลับเข้าศึกษาต่อ</w:t>
      </w:r>
    </w:p>
    <w:p w14:paraId="3C38FFF1" w14:textId="77777777" w:rsidR="005711D8" w:rsidRDefault="005711D8" w:rsidP="005711D8">
      <w:pPr>
        <w:pStyle w:val="Heading4"/>
      </w:pPr>
      <w:r>
        <w:rPr>
          <w:cs/>
        </w:rPr>
        <w:t>ข้อ ๒๘ การลาป่วย</w:t>
      </w:r>
    </w:p>
    <w:p w14:paraId="71BFA613" w14:textId="77777777" w:rsidR="005711D8" w:rsidRDefault="005711D8" w:rsidP="005711D8">
      <w:pPr>
        <w:pStyle w:val="Heading5"/>
      </w:pPr>
      <w:r>
        <w:rPr>
          <w:cs/>
        </w:rPr>
        <w:t>(๑) การลาป่วยแยกออกเป็น ๒ ประเภท ดังนี้</w:t>
      </w:r>
    </w:p>
    <w:p w14:paraId="60532BD3" w14:textId="77777777" w:rsidR="005711D8" w:rsidRDefault="005711D8" w:rsidP="005711D8">
      <w:pPr>
        <w:pStyle w:val="Heading6"/>
      </w:pPr>
      <w:r>
        <w:rPr>
          <w:cs/>
        </w:rPr>
        <w:t>ก. การลาป่วยก่อนสอบ หมายถึง นักศึกษาป่วยก่อนที่การเรียนในภาคการศึกษานั้น</w:t>
      </w:r>
      <w:r>
        <w:rPr>
          <w:cs/>
        </w:rPr>
        <w:tab/>
        <w:t>สิ้นสุดและป่วยอยู่จนกระทั่งถึงวันสอบ นักศึกษาต้องยื่นคําร้องภายในหนึ่งสัปดาห์</w:t>
      </w:r>
      <w:r>
        <w:rPr>
          <w:cs/>
        </w:rPr>
        <w:tab/>
        <w:t>นับจากวันที่นักศึกษาเริ่มป่วยพร้อมใบรับรองแพทย์ของสถานพยาบาลของทาง</w:t>
      </w:r>
      <w:r>
        <w:rPr>
          <w:cs/>
        </w:rPr>
        <w:tab/>
        <w:t>ราชการหรือสถานพยาบาลของเอกชนที่ทางราชการรับรอง</w:t>
      </w:r>
    </w:p>
    <w:p w14:paraId="71C5207B" w14:textId="77777777" w:rsidR="005711D8" w:rsidRDefault="005711D8" w:rsidP="005711D8">
      <w:pPr>
        <w:pStyle w:val="Heading6"/>
      </w:pPr>
      <w:r>
        <w:rPr>
          <w:cs/>
        </w:rPr>
        <w:t>ข. การลาป่วยระหว่างสอบ หมายถึง นักศึกษาได้ศึกษามาจนสิ้นภาคการศึกษา</w:t>
      </w:r>
      <w:r>
        <w:rPr>
          <w:cs/>
        </w:rPr>
        <w:tab/>
        <w:t>แล้วแต่เกิดป่วยจน ไม่สามารถเข้าสอบในบางรายวิชาหรือทั้งหมดได้ นักศึกษาต้อง</w:t>
      </w:r>
      <w:r>
        <w:rPr>
          <w:cs/>
        </w:rPr>
        <w:tab/>
        <w:t>ยื่นคําร้องต่อคณบดี/ผู้อํานวยการทันทีและต้องนําใบรับรองแพทย์ของ</w:t>
      </w:r>
      <w:r>
        <w:rPr>
          <w:cs/>
        </w:rPr>
        <w:tab/>
        <w:t>สถานพยาบาลของทางราชการหรือสถานพยาบาลเอกชนที่ทางราชการรับรองมาให้</w:t>
      </w:r>
      <w:r>
        <w:rPr>
          <w:cs/>
        </w:rPr>
        <w:tab/>
        <w:t>โดยด่วน</w:t>
      </w:r>
    </w:p>
    <w:p w14:paraId="327BFEED" w14:textId="77777777" w:rsidR="005711D8" w:rsidRDefault="005711D8" w:rsidP="005711D8">
      <w:pPr>
        <w:pStyle w:val="Heading4"/>
      </w:pPr>
      <w:r>
        <w:rPr>
          <w:cs/>
        </w:rPr>
        <w:t>ข้อ ๒๙ การลากิจ</w:t>
      </w:r>
    </w:p>
    <w:p w14:paraId="59EFA7D5" w14:textId="77777777" w:rsidR="005711D8" w:rsidRDefault="005711D8" w:rsidP="005711D8">
      <w:pPr>
        <w:pStyle w:val="Heading5"/>
      </w:pPr>
      <w:r>
        <w:rPr>
          <w:cs/>
        </w:rPr>
        <w:t>(๑) นักศึกษาที่จําเป็นต้องลาระหว่างชั่วโมงเรียน ต้องขออนุญาตจากอาจารย์ประจํา</w:t>
      </w:r>
      <w:r>
        <w:rPr>
          <w:cs/>
        </w:rPr>
        <w:tab/>
        <w:t>วิชานั้น</w:t>
      </w:r>
    </w:p>
    <w:p w14:paraId="5A067922" w14:textId="77777777" w:rsidR="005711D8" w:rsidRDefault="005711D8" w:rsidP="005711D8">
      <w:pPr>
        <w:pStyle w:val="Heading5"/>
      </w:pPr>
      <w:r>
        <w:rPr>
          <w:cs/>
        </w:rPr>
        <w:t>(๒) นักศึกษาที่จะต้องลากิจตั้งแต่ ๑ วันขึ้นไป ต้องยื่นใบลาก่อนวันลาพร้อมด้วยเหตุผล</w:t>
      </w:r>
      <w:r>
        <w:rPr>
          <w:cs/>
        </w:rPr>
        <w:tab/>
        <w:t>และคํารับรองของผู้ปกครอง</w:t>
      </w:r>
    </w:p>
    <w:p w14:paraId="4561F6A0" w14:textId="77777777" w:rsidR="005711D8" w:rsidRDefault="005711D8" w:rsidP="005711D8">
      <w:pPr>
        <w:pStyle w:val="Heading4"/>
      </w:pPr>
      <w:r>
        <w:rPr>
          <w:cs/>
        </w:rPr>
        <w:t>ข้อ ๓๐ การลาพักการศึกษา</w:t>
      </w:r>
    </w:p>
    <w:p w14:paraId="5A3F39D5" w14:textId="77777777" w:rsidR="005711D8" w:rsidRDefault="005711D8" w:rsidP="005711D8">
      <w:pPr>
        <w:pStyle w:val="Heading5"/>
      </w:pPr>
      <w:r>
        <w:rPr>
          <w:cs/>
        </w:rPr>
        <w:t>(๑) นักศึกษาอาจยื่นคําร้องต่อคณบดี/ผู้อํานวยการเพื่อขออนุมัติลาพักการศึกษาได้ ใน</w:t>
      </w:r>
      <w:r>
        <w:rPr>
          <w:cs/>
        </w:rPr>
        <w:tab/>
        <w:t>กรณีต่อไปนี้</w:t>
      </w:r>
    </w:p>
    <w:p w14:paraId="469A74D3" w14:textId="77777777" w:rsidR="005711D8" w:rsidRDefault="005711D8" w:rsidP="005711D8">
      <w:pPr>
        <w:pStyle w:val="Heading6"/>
      </w:pPr>
      <w:r>
        <w:rPr>
          <w:cs/>
        </w:rPr>
        <w:t>ก. ถูกเกณฑ์หรือระดมพลเข้ารับราชการทหารกองประจําการ</w:t>
      </w:r>
    </w:p>
    <w:p w14:paraId="2E809154" w14:textId="77777777" w:rsidR="005711D8" w:rsidRDefault="005711D8" w:rsidP="005711D8">
      <w:pPr>
        <w:pStyle w:val="Heading6"/>
      </w:pPr>
      <w:r>
        <w:rPr>
          <w:cs/>
        </w:rPr>
        <w:t>ข. ได้รับทุนไปอบรมหรือดูงานต่างประเทศ</w:t>
      </w:r>
    </w:p>
    <w:p w14:paraId="155412B8" w14:textId="77777777" w:rsidR="005711D8" w:rsidRDefault="005711D8" w:rsidP="005711D8">
      <w:pPr>
        <w:pStyle w:val="Heading6"/>
      </w:pPr>
      <w:r>
        <w:rPr>
          <w:cs/>
        </w:rPr>
        <w:t xml:space="preserve">ค. ป่วยซึ่งต้องได้รับการรักษาเป็นระยะเวลานานตามคําสั่งแพทย์เกินกว่าร้อยละ </w:t>
      </w:r>
      <w:r>
        <w:rPr>
          <w:cs/>
        </w:rPr>
        <w:tab/>
        <w:t>๒๐ ของเวลาเรียนทั้งหมด โดยมีใบรับรองแพทย์ที่ถูกต้องจากสถานพยาบาลของ</w:t>
      </w:r>
      <w:r>
        <w:rPr>
          <w:cs/>
        </w:rPr>
        <w:tab/>
        <w:t>ทางราชการหรือของเอกชนที่ทางราชการรับรอง</w:t>
      </w:r>
    </w:p>
    <w:p w14:paraId="555ED018" w14:textId="77777777" w:rsidR="005711D8" w:rsidRDefault="005711D8" w:rsidP="005711D8">
      <w:pPr>
        <w:pStyle w:val="Heading6"/>
      </w:pPr>
      <w:r>
        <w:rPr>
          <w:cs/>
        </w:rPr>
        <w:lastRenderedPageBreak/>
        <w:t xml:space="preserve">ง. มีความจําเป็นส่วนตัวโดยนักศึกษาผู้นั้นได้ศึกษาในสถาบันมาแล้ว ไม่น้อยกว่า ๑ </w:t>
      </w:r>
      <w:r>
        <w:rPr>
          <w:cs/>
        </w:rPr>
        <w:tab/>
        <w:t>ภาคการศึกษา</w:t>
      </w:r>
    </w:p>
    <w:p w14:paraId="31620BDA" w14:textId="77777777" w:rsidR="005711D8" w:rsidRDefault="005711D8" w:rsidP="005711D8">
      <w:pPr>
        <w:pStyle w:val="Heading5"/>
      </w:pPr>
      <w:r>
        <w:rPr>
          <w:cs/>
        </w:rPr>
        <w:t>(๒) นักศึกษาลาพักการศึกษาได้ครั้งละ ๑ ภาคการศึกษา ยกเว้นการลาพักการศึกษา</w:t>
      </w:r>
      <w:r>
        <w:rPr>
          <w:cs/>
        </w:rPr>
        <w:tab/>
        <w:t>ตามข้อ ๓๐ (๑) ก. และ ๓๐ (๑) ข.</w:t>
      </w:r>
    </w:p>
    <w:p w14:paraId="196D6996" w14:textId="77777777" w:rsidR="005711D8" w:rsidRDefault="005711D8" w:rsidP="005711D8">
      <w:pPr>
        <w:pStyle w:val="Heading5"/>
      </w:pPr>
      <w:r>
        <w:rPr>
          <w:cs/>
        </w:rPr>
        <w:t>(๓) ให้นับระยะเวลาที่ลาพักการศึกษารวมอยู่ในระยะเวลาการศึกษาด้วย ยกเว้นการ</w:t>
      </w:r>
      <w:r>
        <w:rPr>
          <w:cs/>
        </w:rPr>
        <w:tab/>
        <w:t>ลาพักการศึกษาตามข้อ ๓๐ (๑) ก.</w:t>
      </w:r>
    </w:p>
    <w:p w14:paraId="15786C99" w14:textId="77777777" w:rsidR="005711D8" w:rsidRDefault="005711D8" w:rsidP="005711D8">
      <w:pPr>
        <w:pStyle w:val="Heading5"/>
      </w:pPr>
      <w:r>
        <w:rPr>
          <w:cs/>
        </w:rPr>
        <w:t>(๔) ระหว่างที่ได้รับอนุมัติให้ลาพักการศึกษา นักศึกษาจะต้องชําระเงินค่ารักษา</w:t>
      </w:r>
      <w:r>
        <w:rPr>
          <w:cs/>
        </w:rPr>
        <w:tab/>
        <w:t>สถานภาพการเป็นนักศึกษาทุกภาคการศึกษาภายใน ๑๕ วัน นับตั้งแต่วันเปิดภาค</w:t>
      </w:r>
      <w:r>
        <w:rPr>
          <w:cs/>
        </w:rPr>
        <w:tab/>
        <w:t>การศึกษา เว้นแต่ภาคการศึกษาที่นักศึกษาได้ชําระค่าธรรมเนียมการศึกษาและ</w:t>
      </w:r>
      <w:r>
        <w:rPr>
          <w:cs/>
        </w:rPr>
        <w:tab/>
        <w:t>ค่าลงทะเบียนวิชาเรียนแล้ว มิฉะนั้นจะพ้นสภาพการเป็นนักศึกษา</w:t>
      </w:r>
    </w:p>
    <w:p w14:paraId="47EAD989" w14:textId="77777777" w:rsidR="005711D8" w:rsidRDefault="005711D8" w:rsidP="005711D8">
      <w:pPr>
        <w:pStyle w:val="Heading4"/>
      </w:pPr>
      <w:r>
        <w:rPr>
          <w:cs/>
        </w:rPr>
        <w:t>ข้อ ๓๑ การกลับเข้าศึกษาต่อ</w:t>
      </w:r>
    </w:p>
    <w:p w14:paraId="17A84034" w14:textId="77777777" w:rsidR="005711D8" w:rsidRDefault="005711D8" w:rsidP="005711D8">
      <w:pPr>
        <w:pStyle w:val="Heading5"/>
      </w:pPr>
      <w:r>
        <w:rPr>
          <w:cs/>
        </w:rPr>
        <w:t>(๑) นักศึกษาที่ได้รับอนุมัติให้ลาพักการศึกษาแล้ว เมื่อจะกลับเข้าศึกษาต่อจะต้องยื่น</w:t>
      </w:r>
      <w:r>
        <w:rPr>
          <w:cs/>
        </w:rPr>
        <w:tab/>
        <w:t>คําร้องขอกลับเข้าศึกษาต่อผ่านอาจารย์ที่ปรึกษาเพื่อขออนุมัติต่อคณบดี/ผู้อํานวยการ</w:t>
      </w:r>
      <w:r>
        <w:rPr>
          <w:cs/>
        </w:rPr>
        <w:tab/>
        <w:t>ก่อนกําหนดวันลงทะเบียนของมหาวิทยาลัย เมื่อได้รับอนุมัติให้กลับเข้าศึกษาแล้วให้มี</w:t>
      </w:r>
      <w:r>
        <w:rPr>
          <w:cs/>
        </w:rPr>
        <w:tab/>
        <w:t>สภาพเป็นนักศึกษาเหมือนก่อนได้รับอนุมัติให้ลาพักการศึกษา</w:t>
      </w:r>
    </w:p>
    <w:p w14:paraId="2CB3BFCB" w14:textId="77777777" w:rsidR="005711D8" w:rsidRDefault="005711D8" w:rsidP="005711D8">
      <w:pPr>
        <w:pStyle w:val="Heading5"/>
      </w:pPr>
      <w:r>
        <w:rPr>
          <w:cs/>
        </w:rPr>
        <w:t>(๒) นักศึกษาที่ถูกสั่งพักการศึกษา เมื่อครบกําหนดระยะเวลาแล้วให้มารายงานตัวที่</w:t>
      </w:r>
      <w:r>
        <w:rPr>
          <w:cs/>
        </w:rPr>
        <w:tab/>
        <w:t>ภาควิชา และยื่นคําร้องขอกลับเข้าศึกษาผ่านอาจารย์ที่ปรึกษาเพื่อขออนุมัติคณบดี/</w:t>
      </w:r>
      <w:r>
        <w:rPr>
          <w:cs/>
        </w:rPr>
        <w:tab/>
        <w:t>ผู้อํานวยการก่อนกําหนดวันลงทะเบียนของมหาวิทยาลัย เมื่อได้รับอนุมัติให้กลับเข้า</w:t>
      </w:r>
      <w:r>
        <w:rPr>
          <w:cs/>
        </w:rPr>
        <w:tab/>
        <w:t>ศึกษาแล้วให้มีสภาพเป็นนักศึกษาเหมือนก่อนถูกสั่งพักการศึกษา</w:t>
      </w:r>
    </w:p>
    <w:p w14:paraId="06D18B5E" w14:textId="77777777" w:rsidR="005711D8" w:rsidRDefault="005711D8" w:rsidP="005711D8">
      <w:pPr>
        <w:pStyle w:val="Heading4"/>
      </w:pPr>
      <w:r>
        <w:rPr>
          <w:cs/>
        </w:rPr>
        <w:t>หมวดการสําเร็จการศึกษา</w:t>
      </w:r>
    </w:p>
    <w:p w14:paraId="2FDC469A" w14:textId="77777777" w:rsidR="005711D8" w:rsidRDefault="005711D8" w:rsidP="005711D8">
      <w:pPr>
        <w:pStyle w:val="Heading5"/>
      </w:pPr>
      <w:r>
        <w:rPr>
          <w:cs/>
        </w:rPr>
        <w:t>ข้อ ๓๒ นักศึกษาจะมีสิทธิ์ได้รับการเสนอชื่อให้ได้รับปริญญาบัตร ต้องมีคุณสมบัติ</w:t>
      </w:r>
      <w:r>
        <w:rPr>
          <w:cs/>
        </w:rPr>
        <w:tab/>
        <w:t>ดังต่อไปนี้</w:t>
      </w:r>
    </w:p>
    <w:p w14:paraId="308D574A" w14:textId="77777777" w:rsidR="005711D8" w:rsidRDefault="005711D8" w:rsidP="005711D8">
      <w:pPr>
        <w:pStyle w:val="Heading6"/>
      </w:pPr>
      <w:r>
        <w:rPr>
          <w:cs/>
        </w:rPr>
        <w:t>(๑) ศึกษาครบหน่วยกิตและวิชาที่มหาวิทยาลัยกําหนดไว้ในหลักสูตร วิชาใดที่</w:t>
      </w:r>
      <w:r>
        <w:rPr>
          <w:cs/>
        </w:rPr>
        <w:tab/>
        <w:t>นักศึกษาเรียนซ้ำชั้นหรือเรียนแทน ให้นับหน่วยกิตของวิชานั้นเฉพาะครั้งที่สอบได้</w:t>
      </w:r>
      <w:r>
        <w:rPr>
          <w:cs/>
        </w:rPr>
        <w:tab/>
        <w:t>เพียงครั้งเดียว</w:t>
      </w:r>
    </w:p>
    <w:p w14:paraId="395A8774" w14:textId="77777777" w:rsidR="005711D8" w:rsidRDefault="005711D8" w:rsidP="005711D8">
      <w:pPr>
        <w:pStyle w:val="Heading6"/>
      </w:pPr>
      <w:r>
        <w:rPr>
          <w:cs/>
        </w:rPr>
        <w:t>(๒) ได้ค่าระดับคะแนนเฉลี่ยสะสมไม่ต่ำกว่า ๒.๐๐</w:t>
      </w:r>
    </w:p>
    <w:p w14:paraId="610B3140" w14:textId="77777777" w:rsidR="005711D8" w:rsidRDefault="005711D8" w:rsidP="005711D8">
      <w:pPr>
        <w:pStyle w:val="Heading6"/>
      </w:pPr>
      <w:r>
        <w:rPr>
          <w:cs/>
        </w:rPr>
        <w:t>(๓) เป็นผู้มีเกียรติและศักดิ์ของนักศึกษาตามข้อบังคับ ๓๔</w:t>
      </w:r>
    </w:p>
    <w:p w14:paraId="056D425D" w14:textId="77777777" w:rsidR="005711D8" w:rsidRDefault="005711D8" w:rsidP="005711D8">
      <w:pPr>
        <w:pStyle w:val="Heading5"/>
      </w:pPr>
      <w:r>
        <w:rPr>
          <w:cs/>
        </w:rPr>
        <w:t>ข้อ ๓๓ การได้เกียรตินิยมสําหรับผู้สําเร็จการศึกษา</w:t>
      </w:r>
    </w:p>
    <w:p w14:paraId="4B97A2A8" w14:textId="77777777" w:rsidR="005711D8" w:rsidRDefault="005711D8" w:rsidP="005711D8">
      <w:pPr>
        <w:pStyle w:val="Heading6"/>
      </w:pPr>
      <w:r>
        <w:rPr>
          <w:cs/>
        </w:rPr>
        <w:t>(๑) สําเร็จการศึกษาในภาคการศึกษาปกติและมีระยะเวลาการศึกษาไม่เกินที่</w:t>
      </w:r>
      <w:r>
        <w:rPr>
          <w:cs/>
        </w:rPr>
        <w:tab/>
        <w:t>กําหนดไว้ตามแผนการศึกษาของหลักสูตร</w:t>
      </w:r>
    </w:p>
    <w:p w14:paraId="1347DBB4" w14:textId="77777777" w:rsidR="005711D8" w:rsidRDefault="005711D8" w:rsidP="005711D8">
      <w:pPr>
        <w:pStyle w:val="Heading6"/>
      </w:pPr>
      <w:r>
        <w:rPr>
          <w:cs/>
        </w:rPr>
        <w:t>(๒) ไม่เคยสอบตก (</w:t>
      </w:r>
      <w:r>
        <w:t xml:space="preserve">F, Fe, Fa) </w:t>
      </w:r>
      <w:r>
        <w:rPr>
          <w:cs/>
        </w:rPr>
        <w:t>หรือได้รับผลการศึกษาไม่พอใจ (</w:t>
      </w:r>
      <w:r>
        <w:t xml:space="preserve">U) </w:t>
      </w:r>
      <w:r>
        <w:rPr>
          <w:cs/>
        </w:rPr>
        <w:t>ในรายวิชาใด</w:t>
      </w:r>
    </w:p>
    <w:p w14:paraId="46C4459B" w14:textId="77777777" w:rsidR="005711D8" w:rsidRDefault="005711D8" w:rsidP="005711D8">
      <w:pPr>
        <w:pStyle w:val="Heading6"/>
      </w:pPr>
      <w:r>
        <w:rPr>
          <w:cs/>
        </w:rPr>
        <w:t>(๓) ไม่เคยเรียนซ้ำรายวิชาใดเพื่อเปลี่ยนแต้มคะแนนเฉลี่ยสะสม</w:t>
      </w:r>
    </w:p>
    <w:p w14:paraId="72AF3481" w14:textId="77777777" w:rsidR="005711D8" w:rsidRDefault="005711D8" w:rsidP="005711D8">
      <w:pPr>
        <w:pStyle w:val="Heading6"/>
      </w:pPr>
      <w:r>
        <w:rPr>
          <w:cs/>
        </w:rPr>
        <w:lastRenderedPageBreak/>
        <w:t>(๔) นักศึกษาซึ่งได้ค่าระดับคะแนนเฉลี่ยสะสมตั้งแต่ ๓.๖๐ ขึ้นไป จะได้เกียรตินิยม</w:t>
      </w:r>
      <w:r>
        <w:rPr>
          <w:cs/>
        </w:rPr>
        <w:tab/>
      </w:r>
      <w:r>
        <w:rPr>
          <w:cs/>
        </w:rPr>
        <w:tab/>
        <w:t>อันดับหนึ่ง</w:t>
      </w:r>
    </w:p>
    <w:p w14:paraId="467E39F7" w14:textId="77777777" w:rsidR="005711D8" w:rsidRDefault="005711D8" w:rsidP="005711D8">
      <w:pPr>
        <w:pStyle w:val="Heading6"/>
      </w:pPr>
      <w:r>
        <w:rPr>
          <w:cs/>
        </w:rPr>
        <w:t>(๕) นักศึกษาซึ่งได้ค่าระดับคะแนนเฉลี่ยสะสมตั้งแต่ ๓.๒๕ ขึ้นไป จะได้เกียรตินิยม</w:t>
      </w:r>
      <w:r>
        <w:rPr>
          <w:cs/>
        </w:rPr>
        <w:tab/>
        <w:t xml:space="preserve">อันดับสองข้อบังคับมหาวิทยาลัยเทคโนโลยีพระจอมเกล้าพระนครเหนือว่าด้วย </w:t>
      </w:r>
      <w:r>
        <w:rPr>
          <w:cs/>
        </w:rPr>
        <w:tab/>
        <w:t>การศึกษาระดับบัณฑิตศึกษา</w:t>
      </w:r>
      <w:r>
        <w:rPr>
          <w:rFonts w:hint="cs"/>
          <w:cs/>
        </w:rPr>
        <w:t xml:space="preserve"> </w:t>
      </w:r>
      <w:r>
        <w:rPr>
          <w:cs/>
        </w:rPr>
        <w:t>พ.ศ. ๒๕๖๐</w:t>
      </w:r>
    </w:p>
    <w:p w14:paraId="7382915E" w14:textId="77777777" w:rsidR="005711D8" w:rsidRDefault="005711D8" w:rsidP="005711D8">
      <w:pPr>
        <w:pStyle w:val="Heading2"/>
      </w:pPr>
      <w:r>
        <w:rPr>
          <w:cs/>
        </w:rPr>
        <w:t>ระเบียบมหาวิทยาลัยเทคโนโลยีพระจอมเกล้าพระนครเหนือว่าด้วย การจัดเก็บเงินค่าธรรมเนียมและค่</w:t>
      </w:r>
      <w:r>
        <w:rPr>
          <w:rFonts w:hint="cs"/>
          <w:cs/>
        </w:rPr>
        <w:t>า</w:t>
      </w:r>
      <w:r>
        <w:rPr>
          <w:cs/>
        </w:rPr>
        <w:tab/>
        <w:t>บํารุงการศึกษาหลักสูตรประกาศนียบัตรวิชาชีพและปริญญาตรี</w:t>
      </w:r>
      <w:r>
        <w:rPr>
          <w:rFonts w:hint="cs"/>
          <w:cs/>
        </w:rPr>
        <w:t xml:space="preserve"> </w:t>
      </w:r>
      <w:r>
        <w:rPr>
          <w:cs/>
        </w:rPr>
        <w:t>พ.ศ. ๒๕๕๒</w:t>
      </w:r>
    </w:p>
    <w:p w14:paraId="730FBEC7" w14:textId="77777777" w:rsidR="005711D8" w:rsidRDefault="005711D8" w:rsidP="005711D8">
      <w:pPr>
        <w:pStyle w:val="Heading3"/>
      </w:pPr>
      <w:r>
        <w:rPr>
          <w:cs/>
        </w:rPr>
        <w:t>หมวดค่าธรรมเนียมทั่วไปหลักสูตรประกาศนียบัตรวิชาชีพและปริญญาตรี</w:t>
      </w:r>
    </w:p>
    <w:p w14:paraId="3E16CD68" w14:textId="77777777" w:rsidR="005711D8" w:rsidRDefault="005711D8" w:rsidP="005711D8">
      <w:pPr>
        <w:pStyle w:val="Heading4"/>
      </w:pPr>
      <w:r>
        <w:rPr>
          <w:cs/>
        </w:rPr>
        <w:t>ข้อ ๖ อัตราค่าธรรมเนียมต่าง ๆ ให้เรียกเก็บดังนี้</w:t>
      </w:r>
    </w:p>
    <w:p w14:paraId="0BD2E507" w14:textId="77777777" w:rsidR="005711D8" w:rsidRDefault="005711D8" w:rsidP="005711D8">
      <w:pPr>
        <w:pStyle w:val="Heading5"/>
      </w:pPr>
      <w:r>
        <w:rPr>
          <w:cs/>
        </w:rPr>
        <w:t>(๑) ค่าใบสมัครและระเบียบการรับสมัครทุกระดับ ชุดละ ๒๐๐ บาท</w:t>
      </w:r>
    </w:p>
    <w:p w14:paraId="34A8F3A4" w14:textId="77777777" w:rsidR="005711D8" w:rsidRDefault="005711D8" w:rsidP="005711D8">
      <w:pPr>
        <w:pStyle w:val="Heading5"/>
      </w:pPr>
      <w:r>
        <w:rPr>
          <w:cs/>
        </w:rPr>
        <w:t>(๒) ค่ารับสมัครสอบคัดเลือกเข้าศึกษา</w:t>
      </w:r>
    </w:p>
    <w:p w14:paraId="5097B9F6" w14:textId="77777777" w:rsidR="005711D8" w:rsidRDefault="005711D8" w:rsidP="005711D8">
      <w:pPr>
        <w:pStyle w:val="Heading6"/>
      </w:pPr>
      <w:r>
        <w:rPr>
          <w:cs/>
        </w:rPr>
        <w:t>ก. ระดับประกาศนียบัตร (ปวช.) เก็บค่าสมัครสอบเริ่มต้นสําหรับการเลือกสาขา</w:t>
      </w:r>
      <w:r>
        <w:rPr>
          <w:cs/>
        </w:rPr>
        <w:tab/>
        <w:t>อันดับ ๑</w:t>
      </w:r>
      <w:r>
        <w:rPr>
          <w:rFonts w:hint="cs"/>
          <w:cs/>
        </w:rPr>
        <w:t xml:space="preserve"> </w:t>
      </w:r>
      <w:r>
        <w:rPr>
          <w:cs/>
        </w:rPr>
        <w:t>เป็นเงิน ๓๐๐ บาท และอันดับถัดไป สาขาละ ๑๐๐ บาท</w:t>
      </w:r>
    </w:p>
    <w:p w14:paraId="67C5F4F9" w14:textId="77777777" w:rsidR="005711D8" w:rsidRDefault="005711D8" w:rsidP="005711D8">
      <w:pPr>
        <w:pStyle w:val="Heading6"/>
      </w:pPr>
      <w:r>
        <w:rPr>
          <w:cs/>
        </w:rPr>
        <w:t>ข. ระดับปริญญาตรี เก็บค่าสมัครสอบเริ่มต้นสําหรับการเลือกสาขาอันดับ ๑ เป็น</w:t>
      </w:r>
      <w:r>
        <w:rPr>
          <w:cs/>
        </w:rPr>
        <w:tab/>
        <w:t>เงิน ๔๐๐</w:t>
      </w:r>
      <w:r>
        <w:rPr>
          <w:rFonts w:hint="cs"/>
          <w:cs/>
        </w:rPr>
        <w:t xml:space="preserve"> </w:t>
      </w:r>
      <w:r>
        <w:rPr>
          <w:cs/>
        </w:rPr>
        <w:t>บาท และอันดับถัดไป สาขาละ ๑๐๐ บาท</w:t>
      </w:r>
    </w:p>
    <w:p w14:paraId="3053CFCC" w14:textId="77777777" w:rsidR="005711D8" w:rsidRDefault="005711D8" w:rsidP="005711D8">
      <w:pPr>
        <w:pStyle w:val="Heading5"/>
      </w:pPr>
      <w:r>
        <w:rPr>
          <w:cs/>
        </w:rPr>
        <w:t>(๓) ค่าธรรมเนียมการส่งเอกสารงานทะเบียนทางไปรษณีย์ ครั้งละ ๕๐ บาท</w:t>
      </w:r>
    </w:p>
    <w:p w14:paraId="1A5788B3" w14:textId="77777777" w:rsidR="005711D8" w:rsidRDefault="005711D8" w:rsidP="005711D8">
      <w:pPr>
        <w:pStyle w:val="Heading5"/>
      </w:pPr>
      <w:r>
        <w:rPr>
          <w:cs/>
        </w:rPr>
        <w:t>(๔) ค่าตรวจโรค และค่าเอกซ์เรย์นักศึกษาใหม่ คนละ ๒๕๐ บาท</w:t>
      </w:r>
    </w:p>
    <w:p w14:paraId="2B23E85C" w14:textId="77777777" w:rsidR="005711D8" w:rsidRDefault="005711D8" w:rsidP="005711D8">
      <w:pPr>
        <w:pStyle w:val="Heading5"/>
      </w:pPr>
      <w:r>
        <w:rPr>
          <w:cs/>
        </w:rPr>
        <w:t>(๕) ค่าธรรมเนียมการขอเอกสารทางการศึกษา</w:t>
      </w:r>
    </w:p>
    <w:p w14:paraId="1B95E724" w14:textId="77777777" w:rsidR="005711D8" w:rsidRDefault="005711D8" w:rsidP="005711D8">
      <w:pPr>
        <w:pStyle w:val="Heading6"/>
      </w:pPr>
      <w:r>
        <w:rPr>
          <w:cs/>
        </w:rPr>
        <w:t>ก. ใบแสดงผลการศึกษา (</w:t>
      </w:r>
      <w:r>
        <w:t xml:space="preserve">Transcript) </w:t>
      </w:r>
      <w:r>
        <w:rPr>
          <w:cs/>
        </w:rPr>
        <w:t>ฉบับละ ๔๐ บาท</w:t>
      </w:r>
    </w:p>
    <w:p w14:paraId="60D1221F" w14:textId="77777777" w:rsidR="005711D8" w:rsidRDefault="005711D8" w:rsidP="005711D8">
      <w:pPr>
        <w:pStyle w:val="Heading6"/>
      </w:pPr>
      <w:r>
        <w:rPr>
          <w:cs/>
        </w:rPr>
        <w:t>ข. ใบรับรองสถานภาพทางการศึกษา ฉบับละ ๔๐ บาทและใบรับรองอื่น ๆ</w:t>
      </w:r>
    </w:p>
    <w:p w14:paraId="5216FB7E" w14:textId="77777777" w:rsidR="005711D8" w:rsidRDefault="005711D8" w:rsidP="005711D8">
      <w:pPr>
        <w:pStyle w:val="Heading6"/>
      </w:pPr>
      <w:r>
        <w:rPr>
          <w:cs/>
        </w:rPr>
        <w:t>ค. ใบแสดงผลการศึกษา (</w:t>
      </w:r>
      <w:r>
        <w:t xml:space="preserve">Transcript) </w:t>
      </w:r>
      <w:r>
        <w:rPr>
          <w:cs/>
        </w:rPr>
        <w:t>ภาษาไทย ฉบับละ ๒๐๐ บาท</w:t>
      </w:r>
    </w:p>
    <w:p w14:paraId="56BAF0C1" w14:textId="77777777" w:rsidR="005711D8" w:rsidRDefault="005711D8" w:rsidP="005711D8">
      <w:pPr>
        <w:pStyle w:val="Heading5"/>
      </w:pPr>
      <w:r>
        <w:rPr>
          <w:cs/>
        </w:rPr>
        <w:t>(๖) ค่าธรรมเนียมการแปลปริญญาบัตร ฉบับละ ๒๐๐ บาท</w:t>
      </w:r>
    </w:p>
    <w:p w14:paraId="5CB3101A" w14:textId="77777777" w:rsidR="005711D8" w:rsidRDefault="005711D8" w:rsidP="005711D8">
      <w:pPr>
        <w:pStyle w:val="Heading5"/>
      </w:pPr>
      <w:r>
        <w:rPr>
          <w:cs/>
        </w:rPr>
        <w:t>(๗) ค่าบัตรประจําตัวนักศึกษา ฉบับละ ๒๐๐ บาท</w:t>
      </w:r>
    </w:p>
    <w:p w14:paraId="5C7D962D" w14:textId="77777777" w:rsidR="005711D8" w:rsidRDefault="005711D8" w:rsidP="005711D8">
      <w:pPr>
        <w:pStyle w:val="Heading5"/>
      </w:pPr>
      <w:r>
        <w:rPr>
          <w:cs/>
        </w:rPr>
        <w:t>(๘) ค่าประกันอุบัติเหตุ ปีละ ๓๕๐ บาท</w:t>
      </w:r>
    </w:p>
    <w:p w14:paraId="58F7294B" w14:textId="77777777" w:rsidR="005711D8" w:rsidRDefault="005711D8" w:rsidP="005711D8">
      <w:pPr>
        <w:pStyle w:val="Heading6"/>
      </w:pPr>
      <w:r>
        <w:rPr>
          <w:cs/>
        </w:rPr>
        <w:t>(ระเบียบมหาวิทยาลัยเทคโนโลยีพระจอมเกล้าพระนครเหนือ ว่าด้วยการจัดเก็บ</w:t>
      </w:r>
      <w:r>
        <w:rPr>
          <w:cs/>
        </w:rPr>
        <w:tab/>
        <w:t>เงินค่าธรรมเนียมและค่าบํารุงการศึกษาหลักสูตรประกาศนียบัตรวิชาชีพและ</w:t>
      </w:r>
      <w:r>
        <w:rPr>
          <w:cs/>
        </w:rPr>
        <w:tab/>
        <w:t>ปริญญาตรี (ฉบับที่ ๗) พ.ศ. ๒๕๖๔)</w:t>
      </w:r>
    </w:p>
    <w:p w14:paraId="1CF80022" w14:textId="77777777" w:rsidR="005711D8" w:rsidRDefault="005711D8" w:rsidP="005711D8">
      <w:pPr>
        <w:pStyle w:val="Heading5"/>
      </w:pPr>
      <w:r>
        <w:rPr>
          <w:cs/>
        </w:rPr>
        <w:t>(๙) ค่าขึ้นทะเบียนเพื่อขอรับ (ระเบียบ</w:t>
      </w:r>
      <w:r>
        <w:rPr>
          <w:cs/>
        </w:rPr>
        <w:tab/>
        <w:t>มหาวิทยาลัยเทคโนโลยีพระจอมเกล้าพระนคร</w:t>
      </w:r>
      <w:r>
        <w:rPr>
          <w:cs/>
        </w:rPr>
        <w:tab/>
        <w:t>เหนือ ว่าด้วยการจัดเก็บเงินค่าธรรมเนียมและค่าบํารุงการศึกษาหลักสูตร</w:t>
      </w:r>
      <w:r>
        <w:rPr>
          <w:cs/>
        </w:rPr>
        <w:tab/>
        <w:t>ประกาศนียบัตรวิชาชีพและปริญญาตรี (ฉบับที่ ๙)พ.ศ. ๒๕๖๘)</w:t>
      </w:r>
    </w:p>
    <w:p w14:paraId="7129E2AE" w14:textId="77777777" w:rsidR="005711D8" w:rsidRDefault="005711D8" w:rsidP="005711D8"/>
    <w:p w14:paraId="6EEA0E3E" w14:textId="77777777" w:rsidR="005711D8" w:rsidRDefault="005711D8" w:rsidP="005711D8">
      <w:pPr>
        <w:pStyle w:val="Heading6"/>
      </w:pPr>
      <w:r>
        <w:rPr>
          <w:cs/>
        </w:rPr>
        <w:lastRenderedPageBreak/>
        <w:t>ก. ประกาศนียบัตรวิชาชีพหรืออนุปริญญา ๒๕๐ บาท</w:t>
      </w:r>
    </w:p>
    <w:p w14:paraId="2431430E" w14:textId="77777777" w:rsidR="005711D8" w:rsidRDefault="005711D8" w:rsidP="005711D8">
      <w:pPr>
        <w:pStyle w:val="Heading6"/>
      </w:pPr>
      <w:r>
        <w:rPr>
          <w:cs/>
        </w:rPr>
        <w:t>ข. ปริญญาบัตร ๑</w:t>
      </w:r>
      <w:r>
        <w:t>,</w:t>
      </w:r>
      <w:r>
        <w:rPr>
          <w:cs/>
        </w:rPr>
        <w:t>๗๐๐ บาท</w:t>
      </w:r>
    </w:p>
    <w:p w14:paraId="10E64489" w14:textId="77777777" w:rsidR="005711D8" w:rsidRDefault="005711D8" w:rsidP="005711D8">
      <w:pPr>
        <w:pStyle w:val="Heading7"/>
      </w:pPr>
      <w:r>
        <w:rPr>
          <w:cs/>
        </w:rPr>
        <w:t>กรณีที่ผู้ได้รับประกาศนียบัตร หรือปริญญาบัตรไปแล้วเกิดสูญหาย และมีความประสงค์จะให้มหาวิทยาลัยออกให้ใหม่ ให้เสียค่าธรรมเนียมในอัตราเดียวกันนี้และหากประสงค์จะขอรับเข็มวิทยฐานะ และปกปริญญาบัตรใหม่ด้วยต้องชําระเงินในส่วนนี้เพิ่มเติม</w:t>
      </w:r>
    </w:p>
    <w:p w14:paraId="6CDFE414" w14:textId="77777777" w:rsidR="005711D8" w:rsidRDefault="005711D8" w:rsidP="005711D8">
      <w:pPr>
        <w:pStyle w:val="Heading5"/>
      </w:pPr>
      <w:r>
        <w:rPr>
          <w:cs/>
        </w:rPr>
        <w:t>(๑๐) ค่าธรรมเนียมการขอปริญญาบัตรภาษาอังกฤษ ฉบับละ ๕๐๐ บาท</w:t>
      </w:r>
    </w:p>
    <w:p w14:paraId="643DC8D4" w14:textId="77777777" w:rsidR="005711D8" w:rsidRDefault="005711D8" w:rsidP="005711D8">
      <w:pPr>
        <w:pStyle w:val="Heading5"/>
      </w:pPr>
      <w:r>
        <w:rPr>
          <w:cs/>
        </w:rPr>
        <w:t>(๑๑) ค่าเปลี่ยนสาขาวิชา ครั้งละ ๕๐๐ บาท</w:t>
      </w:r>
    </w:p>
    <w:p w14:paraId="314E46B5" w14:textId="77777777" w:rsidR="005711D8" w:rsidRDefault="005711D8" w:rsidP="005711D8">
      <w:pPr>
        <w:pStyle w:val="Heading5"/>
      </w:pPr>
      <w:r>
        <w:rPr>
          <w:cs/>
        </w:rPr>
        <w:t>(๑๒) ค่าโอนหน่วยกิต รายวิชาละ ๓๐๐ บาท</w:t>
      </w:r>
    </w:p>
    <w:p w14:paraId="22FB517E" w14:textId="77777777" w:rsidR="005711D8" w:rsidRDefault="005711D8" w:rsidP="005711D8">
      <w:pPr>
        <w:pStyle w:val="Heading5"/>
      </w:pPr>
      <w:r>
        <w:rPr>
          <w:cs/>
        </w:rPr>
        <w:t>(๑๓) ค่าคืนสภาพนักศึกษา ครั้งละ ๘๐๐ บาท</w:t>
      </w:r>
    </w:p>
    <w:p w14:paraId="1E720A0B" w14:textId="77777777" w:rsidR="005711D8" w:rsidRDefault="005711D8" w:rsidP="005711D8">
      <w:pPr>
        <w:pStyle w:val="Heading4"/>
      </w:pPr>
      <w:r>
        <w:rPr>
          <w:cs/>
        </w:rPr>
        <w:t>ข้อ ๗ อัตราค่าธรรมเนียมการศึกษาที่เรียกเก็บครั้งเดียวสําหรับนักศึกษาใหม่ เมื่อขึ้น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ทะเบียนเป็นนักศึกษา มีดังนี้</w:t>
      </w:r>
    </w:p>
    <w:p w14:paraId="17F8157A" w14:textId="77777777" w:rsidR="005711D8" w:rsidRDefault="005711D8" w:rsidP="005711D8">
      <w:pPr>
        <w:pStyle w:val="Heading5"/>
      </w:pPr>
      <w:r>
        <w:rPr>
          <w:cs/>
        </w:rPr>
        <w:t>(๑) ค่าขึ้นทะเบียนนักศึกษาใหม่ ๑</w:t>
      </w:r>
      <w:r>
        <w:t>,</w:t>
      </w:r>
      <w:r>
        <w:rPr>
          <w:cs/>
        </w:rPr>
        <w:t>๐๐๐ บาท</w:t>
      </w:r>
    </w:p>
    <w:p w14:paraId="235C95C1" w14:textId="77777777" w:rsidR="005711D8" w:rsidRDefault="005711D8" w:rsidP="005711D8">
      <w:pPr>
        <w:pStyle w:val="Heading5"/>
      </w:pPr>
      <w:r>
        <w:rPr>
          <w:cs/>
        </w:rPr>
        <w:t>(๒) ค่าประกันทรัพย์สินเสียหาย ๑</w:t>
      </w:r>
      <w:r>
        <w:t>,</w:t>
      </w:r>
      <w:r>
        <w:rPr>
          <w:cs/>
        </w:rPr>
        <w:t>๐๐๐ บาท</w:t>
      </w:r>
    </w:p>
    <w:p w14:paraId="31E9DBF0" w14:textId="77777777" w:rsidR="005711D8" w:rsidRDefault="005711D8" w:rsidP="005711D8">
      <w:pPr>
        <w:pStyle w:val="Heading4"/>
      </w:pPr>
      <w:r>
        <w:rPr>
          <w:cs/>
        </w:rPr>
        <w:t>ข้อ ๘ ค่าปรับ</w:t>
      </w:r>
    </w:p>
    <w:p w14:paraId="73A76352" w14:textId="77777777" w:rsidR="005711D8" w:rsidRDefault="005711D8" w:rsidP="005711D8">
      <w:pPr>
        <w:pStyle w:val="Heading5"/>
      </w:pPr>
      <w:r>
        <w:rPr>
          <w:cs/>
        </w:rPr>
        <w:t>(๑) ลงทะเบียนรายวิชาช้ากว่ากําหนดสัปดาห์ละ ๒๐๐ บาท แต่ไม่เกิน ๘๐๐ บาท</w:t>
      </w:r>
    </w:p>
    <w:p w14:paraId="779A3885" w14:textId="77777777" w:rsidR="005711D8" w:rsidRDefault="005711D8" w:rsidP="005711D8">
      <w:pPr>
        <w:pStyle w:val="Heading5"/>
      </w:pPr>
      <w:r>
        <w:rPr>
          <w:cs/>
        </w:rPr>
        <w:t>(๒) การรักษาสถานภาพนักศึกษา และรักษาสภาพโครงงานพิเศษหรือปริญญานิพนธ์</w:t>
      </w:r>
      <w:r>
        <w:rPr>
          <w:cs/>
        </w:rPr>
        <w:tab/>
        <w:t>ช้ากว่ากําหนดครั้งละ ๒๐๐ บาท</w:t>
      </w:r>
    </w:p>
    <w:p w14:paraId="727750B5" w14:textId="77777777" w:rsidR="005711D8" w:rsidRDefault="005711D8" w:rsidP="005711D8">
      <w:pPr>
        <w:pStyle w:val="Heading3"/>
      </w:pPr>
      <w:r>
        <w:rPr>
          <w:cs/>
        </w:rPr>
        <w:t>หมวดค่าบํารุงการศึกษาหลักสูตรประกาศนียบัตรวิชาชีพ</w:t>
      </w:r>
    </w:p>
    <w:p w14:paraId="66601C79" w14:textId="77777777" w:rsidR="005711D8" w:rsidRDefault="005711D8" w:rsidP="005711D8">
      <w:pPr>
        <w:pStyle w:val="Heading4"/>
      </w:pPr>
      <w:r>
        <w:rPr>
          <w:cs/>
        </w:rPr>
        <w:t>ข้อ ๙ อัตราค่าบํารุงการศึกษา ให้เรียกเก็บดังนี้</w:t>
      </w:r>
    </w:p>
    <w:p w14:paraId="10313D61" w14:textId="77777777" w:rsidR="005711D8" w:rsidRDefault="005711D8" w:rsidP="005711D8">
      <w:pPr>
        <w:pStyle w:val="Heading5"/>
      </w:pPr>
      <w:r>
        <w:rPr>
          <w:cs/>
        </w:rPr>
        <w:t>(๑) ค่าบํารุงการศึกษาที่เรียกเก็บจากนักศึกษาภาคการศึกษาปกติ</w:t>
      </w:r>
    </w:p>
    <w:p w14:paraId="4C0C6989" w14:textId="77777777" w:rsidR="005711D8" w:rsidRDefault="005711D8" w:rsidP="005711D8">
      <w:pPr>
        <w:pStyle w:val="Heading6"/>
      </w:pPr>
      <w:r>
        <w:rPr>
          <w:cs/>
        </w:rPr>
        <w:t>ก. นักศึกษาปกติ ภาคการศึกษาละ ๘</w:t>
      </w:r>
      <w:r>
        <w:t>,</w:t>
      </w:r>
      <w:r>
        <w:rPr>
          <w:cs/>
        </w:rPr>
        <w:t>๕๐๐ บาท</w:t>
      </w:r>
    </w:p>
    <w:p w14:paraId="1339888F" w14:textId="77777777" w:rsidR="005711D8" w:rsidRDefault="005711D8" w:rsidP="005711D8">
      <w:pPr>
        <w:pStyle w:val="Heading6"/>
      </w:pPr>
      <w:r>
        <w:rPr>
          <w:cs/>
        </w:rPr>
        <w:t>ข. นักศึกษาสมทบพิเศษ ภาคการศึกษาละ ๑๘</w:t>
      </w:r>
      <w:r>
        <w:t>,</w:t>
      </w:r>
      <w:r>
        <w:rPr>
          <w:cs/>
        </w:rPr>
        <w:t>๕๐๐ บาท</w:t>
      </w:r>
      <w:r>
        <w:rPr>
          <w:rFonts w:hint="cs"/>
          <w:cs/>
        </w:rPr>
        <w:t xml:space="preserve"> </w:t>
      </w:r>
      <w:r>
        <w:rPr>
          <w:cs/>
        </w:rPr>
        <w:t>กรณีลงทะเบียนครบ</w:t>
      </w:r>
      <w:r>
        <w:rPr>
          <w:cs/>
        </w:rPr>
        <w:tab/>
        <w:t>ภาคการศึกษาตามจํานวนภาคการศึกษาของหลักสูตรแต่ยังมีรายวิชาที่ต้อง</w:t>
      </w:r>
      <w:r>
        <w:rPr>
          <w:cs/>
        </w:rPr>
        <w:tab/>
        <w:t>ลงทะเบียนให้ครบตามโครงสร้างของหลักสูตร ให้เก็บค่าบํารุงการศึกษาภาค</w:t>
      </w:r>
      <w:r>
        <w:rPr>
          <w:cs/>
        </w:rPr>
        <w:tab/>
        <w:t>การศึกษาละ ๔</w:t>
      </w:r>
      <w:r>
        <w:t>,</w:t>
      </w:r>
      <w:r>
        <w:rPr>
          <w:cs/>
        </w:rPr>
        <w:t>๐๐๐ บาท</w:t>
      </w:r>
    </w:p>
    <w:p w14:paraId="21389CFC" w14:textId="77777777" w:rsidR="005711D8" w:rsidRDefault="005711D8" w:rsidP="005711D8">
      <w:pPr>
        <w:pStyle w:val="Heading5"/>
      </w:pPr>
      <w:r>
        <w:rPr>
          <w:cs/>
        </w:rPr>
        <w:t>(๒) ค่าบํารุงการศึกษาที่เรียกเก็บจากนักศึกษาภาคฤดูร้อน</w:t>
      </w:r>
    </w:p>
    <w:p w14:paraId="13EB2A85" w14:textId="77777777" w:rsidR="005711D8" w:rsidRDefault="005711D8" w:rsidP="005711D8">
      <w:pPr>
        <w:pStyle w:val="Heading6"/>
      </w:pPr>
      <w:r>
        <w:rPr>
          <w:cs/>
        </w:rPr>
        <w:t>ก. นักศึกษาปกติ ภาคการศึกษาละ ๒</w:t>
      </w:r>
      <w:r>
        <w:t>,</w:t>
      </w:r>
      <w:r>
        <w:rPr>
          <w:cs/>
        </w:rPr>
        <w:t>๐๐๐ บาท</w:t>
      </w:r>
    </w:p>
    <w:p w14:paraId="3FCAE1EB" w14:textId="77777777" w:rsidR="005711D8" w:rsidRDefault="005711D8" w:rsidP="005711D8">
      <w:pPr>
        <w:pStyle w:val="Heading7"/>
      </w:pPr>
      <w:r>
        <w:rPr>
          <w:cs/>
        </w:rPr>
        <w:t>ข. นักศึกษาสมทบพิเศษ ภาคการศึกษาละ ๒</w:t>
      </w:r>
      <w:r>
        <w:t>,</w:t>
      </w:r>
      <w:r>
        <w:rPr>
          <w:cs/>
        </w:rPr>
        <w:t>๐๐๐ บาท</w:t>
      </w:r>
    </w:p>
    <w:p w14:paraId="6549D7A6" w14:textId="77777777" w:rsidR="005711D8" w:rsidRDefault="005711D8" w:rsidP="005711D8">
      <w:pPr>
        <w:pStyle w:val="Heading5"/>
      </w:pPr>
      <w:r>
        <w:rPr>
          <w:cs/>
        </w:rPr>
        <w:t>(๓) ค่ารักษาสถานภาพนักศึกษากรณีที่ยังไม่สําเร็จการศึกษา และไม่ได้ลงทะเบียน</w:t>
      </w:r>
      <w:r>
        <w:rPr>
          <w:cs/>
        </w:rPr>
        <w:tab/>
        <w:t>เรียนรายวิชาตามที่กําหนดในหลักสูตรสําหรับภาคการศึกษาปกต</w:t>
      </w:r>
      <w:r>
        <w:rPr>
          <w:rFonts w:hint="cs"/>
          <w:cs/>
        </w:rPr>
        <w:t>ิ</w:t>
      </w:r>
    </w:p>
    <w:p w14:paraId="5CE2EEFE" w14:textId="77777777" w:rsidR="005711D8" w:rsidRDefault="005711D8" w:rsidP="005711D8">
      <w:pPr>
        <w:pStyle w:val="Heading6"/>
      </w:pPr>
      <w:r>
        <w:rPr>
          <w:cs/>
        </w:rPr>
        <w:lastRenderedPageBreak/>
        <w:t>ก. นักศึกษาปกติ ภาคการศึกษาละ ๕๐๐ บาท</w:t>
      </w:r>
    </w:p>
    <w:p w14:paraId="08F77180" w14:textId="77777777" w:rsidR="005711D8" w:rsidRDefault="005711D8" w:rsidP="005711D8">
      <w:pPr>
        <w:pStyle w:val="Heading6"/>
      </w:pPr>
      <w:r>
        <w:rPr>
          <w:cs/>
        </w:rPr>
        <w:t>ข. นักศึกษาสมทบพิเศษ ภาคการศึกษาละ ๕๐๐ บาท</w:t>
      </w:r>
    </w:p>
    <w:p w14:paraId="17C9EC35" w14:textId="77777777" w:rsidR="005711D8" w:rsidRDefault="005711D8" w:rsidP="005711D8">
      <w:pPr>
        <w:pStyle w:val="Heading3"/>
      </w:pPr>
      <w:r>
        <w:rPr>
          <w:cs/>
        </w:rPr>
        <w:t>หมว</w:t>
      </w:r>
      <w:r>
        <w:rPr>
          <w:rFonts w:hint="cs"/>
          <w:cs/>
        </w:rPr>
        <w:t>ด</w:t>
      </w:r>
      <w:r>
        <w:rPr>
          <w:cs/>
        </w:rPr>
        <w:t>ค่าบํารุงการศึกษาหลักสูตรปริญญาตรี</w:t>
      </w:r>
    </w:p>
    <w:p w14:paraId="38776347" w14:textId="77777777" w:rsidR="005711D8" w:rsidRDefault="005711D8" w:rsidP="005711D8">
      <w:pPr>
        <w:pStyle w:val="Heading4"/>
      </w:pPr>
      <w:r>
        <w:rPr>
          <w:cs/>
        </w:rPr>
        <w:t>ข้อ ๑๐ อัตราค่าบํารุงการศึกษา ให้เรียกเก็บดังนี้</w:t>
      </w:r>
    </w:p>
    <w:p w14:paraId="57287335" w14:textId="77777777" w:rsidR="005711D8" w:rsidRDefault="005711D8" w:rsidP="005711D8">
      <w:pPr>
        <w:pStyle w:val="Heading5"/>
      </w:pPr>
      <w:r>
        <w:rPr>
          <w:cs/>
        </w:rPr>
        <w:t>(๑) ค่าบํารุงการศึกษาที่เรียกเก็บจากนักศึกษาภาคการศึกษาปกติ</w:t>
      </w:r>
    </w:p>
    <w:p w14:paraId="45D89EFB" w14:textId="77777777" w:rsidR="005711D8" w:rsidRDefault="005711D8" w:rsidP="005711D8">
      <w:pPr>
        <w:pStyle w:val="Heading6"/>
      </w:pPr>
      <w:r>
        <w:rPr>
          <w:cs/>
        </w:rPr>
        <w:t>ก. นักศึกษาปกติให้เรียกเก็บในอัตราที่กําหนดในบัญชีแนบท้ายระเบียบนี้</w:t>
      </w:r>
      <w:r>
        <w:rPr>
          <w:rFonts w:hint="cs"/>
          <w:cs/>
        </w:rPr>
        <w:t xml:space="preserve"> </w:t>
      </w:r>
      <w:r>
        <w:rPr>
          <w:cs/>
        </w:rPr>
        <w:t>(ระเบียบ</w:t>
      </w:r>
      <w:r>
        <w:rPr>
          <w:cs/>
        </w:rPr>
        <w:tab/>
        <w:t>มหาวิทยาลัยเทคโนโลยีพระจอมเกล้าพระนครเหนือ ว่าด้วย การจัดเก็บ</w:t>
      </w:r>
      <w:r>
        <w:rPr>
          <w:cs/>
        </w:rPr>
        <w:tab/>
        <w:t>ค่าธรรมเนียมและค่าบํารุงการศึกษาหลักสูตรประกาศนียบัตรวิชาชีพและ</w:t>
      </w:r>
      <w:r>
        <w:rPr>
          <w:cs/>
        </w:rPr>
        <w:br/>
      </w:r>
      <w:r>
        <w:rPr>
          <w:cs/>
        </w:rPr>
        <w:tab/>
        <w:t>ปริญญาตรี (ฉบับที่ 3 ) พ.ศ.2558)</w:t>
      </w:r>
    </w:p>
    <w:p w14:paraId="2257DE26" w14:textId="77777777" w:rsidR="005711D8" w:rsidRDefault="005711D8" w:rsidP="005711D8">
      <w:pPr>
        <w:pStyle w:val="Heading6"/>
      </w:pPr>
      <w:r>
        <w:rPr>
          <w:cs/>
        </w:rPr>
        <w:t>ข. นักศึกษาสมทบพิเศษ ภาคการศึกษาละ ๒๙</w:t>
      </w:r>
      <w:r>
        <w:t>,</w:t>
      </w:r>
      <w:r>
        <w:rPr>
          <w:cs/>
        </w:rPr>
        <w:t>๐๐๐ บาท</w:t>
      </w:r>
      <w:r>
        <w:rPr>
          <w:rFonts w:hint="cs"/>
          <w:cs/>
        </w:rPr>
        <w:t xml:space="preserve"> </w:t>
      </w:r>
      <w:r>
        <w:rPr>
          <w:cs/>
        </w:rPr>
        <w:t>กรณีลงทะเบียนครบ</w:t>
      </w:r>
      <w:r>
        <w:rPr>
          <w:cs/>
        </w:rPr>
        <w:tab/>
        <w:t>ภาคการศึกษาตามจํานวนภาคการศึกษาของหลักสูตร แต่ยังมีรายวิชาที่ต้อง</w:t>
      </w:r>
      <w:r>
        <w:rPr>
          <w:cs/>
        </w:rPr>
        <w:tab/>
        <w:t>ลงทะเบียนให้ครบตามโครงสร้างของหลักสูตร ให้เก็บค่าบํารุงการศึกษา ภาค</w:t>
      </w:r>
      <w:r>
        <w:rPr>
          <w:cs/>
        </w:rPr>
        <w:tab/>
        <w:t>การศึกษาละ ๕</w:t>
      </w:r>
      <w:r>
        <w:t>,</w:t>
      </w:r>
      <w:r>
        <w:rPr>
          <w:cs/>
        </w:rPr>
        <w:t>๐๐๐ บาท</w:t>
      </w:r>
    </w:p>
    <w:p w14:paraId="1FF21EEA" w14:textId="77777777" w:rsidR="005711D8" w:rsidRDefault="005711D8" w:rsidP="005711D8">
      <w:pPr>
        <w:pStyle w:val="Heading5"/>
      </w:pPr>
      <w:r>
        <w:rPr>
          <w:cs/>
        </w:rPr>
        <w:t>(๒) ค่าบํารุงการศึกษาที่เรียกเก็บจากนักศึกษาภาคฤดูร้อน</w:t>
      </w:r>
    </w:p>
    <w:p w14:paraId="2698B8F2" w14:textId="77777777" w:rsidR="005711D8" w:rsidRDefault="005711D8" w:rsidP="005711D8">
      <w:pPr>
        <w:pStyle w:val="Heading6"/>
      </w:pPr>
      <w:r>
        <w:rPr>
          <w:cs/>
        </w:rPr>
        <w:t>ก. นักศึกษาปกติ ภาคการศึกษาละ ๓</w:t>
      </w:r>
      <w:r>
        <w:t>,</w:t>
      </w:r>
      <w:r>
        <w:rPr>
          <w:cs/>
        </w:rPr>
        <w:t>๐๐๐ บาท</w:t>
      </w:r>
    </w:p>
    <w:p w14:paraId="4BFBEFC2" w14:textId="77777777" w:rsidR="005711D8" w:rsidRDefault="005711D8" w:rsidP="005711D8">
      <w:pPr>
        <w:pStyle w:val="Heading6"/>
      </w:pPr>
      <w:r>
        <w:rPr>
          <w:cs/>
        </w:rPr>
        <w:t>ข. นักศึกษาสมทบพิเศษ ภาคการศึกษาละ ๓</w:t>
      </w:r>
      <w:r>
        <w:t>,</w:t>
      </w:r>
      <w:r>
        <w:rPr>
          <w:cs/>
        </w:rPr>
        <w:t>๐๐๐ บาท</w:t>
      </w:r>
    </w:p>
    <w:p w14:paraId="1B29C922" w14:textId="77777777" w:rsidR="005711D8" w:rsidRDefault="005711D8" w:rsidP="005711D8">
      <w:pPr>
        <w:pStyle w:val="Heading5"/>
      </w:pPr>
      <w:r>
        <w:rPr>
          <w:cs/>
        </w:rPr>
        <w:t>(๓) ค่าลงทะเบียนฝึกงานภาคฤดูร้อน</w:t>
      </w:r>
    </w:p>
    <w:p w14:paraId="2D15E728" w14:textId="77777777" w:rsidR="005711D8" w:rsidRDefault="005711D8" w:rsidP="005711D8">
      <w:pPr>
        <w:pStyle w:val="Heading6"/>
      </w:pPr>
      <w:r>
        <w:rPr>
          <w:cs/>
        </w:rPr>
        <w:t>ก. นักศึกษาปกติ ภาคการศึกษาละ ๓</w:t>
      </w:r>
      <w:r>
        <w:t>,</w:t>
      </w:r>
      <w:r>
        <w:rPr>
          <w:cs/>
        </w:rPr>
        <w:t>๐๐๐ บาท</w:t>
      </w:r>
    </w:p>
    <w:p w14:paraId="3C51C026" w14:textId="77777777" w:rsidR="005711D8" w:rsidRDefault="005711D8" w:rsidP="005711D8">
      <w:pPr>
        <w:pStyle w:val="Heading6"/>
      </w:pPr>
      <w:r>
        <w:rPr>
          <w:cs/>
        </w:rPr>
        <w:t>ข. นักศึกษาสมทบพิเศษ ภาคการศึกษาละ ๓</w:t>
      </w:r>
      <w:r>
        <w:t>,</w:t>
      </w:r>
      <w:r>
        <w:rPr>
          <w:cs/>
        </w:rPr>
        <w:t>๐๐๐ บาท</w:t>
      </w:r>
    </w:p>
    <w:p w14:paraId="27454ABF" w14:textId="77777777" w:rsidR="005711D8" w:rsidRDefault="005711D8" w:rsidP="005711D8">
      <w:pPr>
        <w:pStyle w:val="Heading5"/>
      </w:pPr>
      <w:r>
        <w:rPr>
          <w:cs/>
        </w:rPr>
        <w:t>(๔) ค่ารักษาสถานภาพนักศึกษากรณีที่ยังไม่สําเร็จการศึกษา และไม่ได้ลงทะเบียน</w:t>
      </w:r>
      <w:r>
        <w:rPr>
          <w:cs/>
        </w:rPr>
        <w:tab/>
        <w:t>เรียนรายวิชาตามที่กําหนดในหลักสูตรสําหรับภาคการศึกษาปกติ</w:t>
      </w:r>
    </w:p>
    <w:p w14:paraId="28514C2B" w14:textId="77777777" w:rsidR="005711D8" w:rsidRDefault="005711D8" w:rsidP="005711D8">
      <w:pPr>
        <w:pStyle w:val="Heading6"/>
      </w:pPr>
      <w:r>
        <w:rPr>
          <w:cs/>
        </w:rPr>
        <w:t>ก. นักศึกษาปกติ ภาคการศึกษาละ ๕๐๐ บาท</w:t>
      </w:r>
    </w:p>
    <w:p w14:paraId="51E3CBBC" w14:textId="77777777" w:rsidR="005711D8" w:rsidRDefault="005711D8" w:rsidP="005711D8">
      <w:pPr>
        <w:pStyle w:val="Heading6"/>
      </w:pPr>
      <w:r>
        <w:rPr>
          <w:cs/>
        </w:rPr>
        <w:t>ข. นักศึกษาสมทบพิเศษ ภาคการศึกษาละ ๕๐๐ บาท</w:t>
      </w:r>
    </w:p>
    <w:p w14:paraId="2B0BDB64" w14:textId="77777777" w:rsidR="005711D8" w:rsidRDefault="005711D8" w:rsidP="005711D8">
      <w:pPr>
        <w:pStyle w:val="Heading5"/>
      </w:pPr>
      <w:r>
        <w:rPr>
          <w:cs/>
        </w:rPr>
        <w:t>(๕) ค่ารักษาสภาพโครงงานพิเศษหรือปริญญานิพนธ์ในภาคการศึกษาปกติหรือภาคฤดู</w:t>
      </w:r>
      <w:r>
        <w:rPr>
          <w:cs/>
        </w:rPr>
        <w:tab/>
        <w:t>ร้อน</w:t>
      </w:r>
    </w:p>
    <w:p w14:paraId="00EC5AFB" w14:textId="77777777" w:rsidR="005711D8" w:rsidRDefault="005711D8" w:rsidP="005711D8">
      <w:pPr>
        <w:pStyle w:val="Heading6"/>
      </w:pPr>
      <w:r>
        <w:rPr>
          <w:cs/>
        </w:rPr>
        <w:t>ก. นักศึกษาปกติ ภาคการศึกษาละ ๓</w:t>
      </w:r>
      <w:r>
        <w:t>,</w:t>
      </w:r>
      <w:r>
        <w:rPr>
          <w:cs/>
        </w:rPr>
        <w:t>๐๐๐ บาท</w:t>
      </w:r>
    </w:p>
    <w:p w14:paraId="066B05E3" w14:textId="77777777" w:rsidR="005711D8" w:rsidRDefault="005711D8" w:rsidP="005711D8">
      <w:pPr>
        <w:pStyle w:val="Heading6"/>
      </w:pPr>
      <w:r>
        <w:rPr>
          <w:cs/>
        </w:rPr>
        <w:t>ข. นักศึกษาสมทบพิเศษ ภาคการศึกษาละ ๓</w:t>
      </w:r>
      <w:r>
        <w:t>,</w:t>
      </w:r>
      <w:r>
        <w:rPr>
          <w:cs/>
        </w:rPr>
        <w:t>๐๐๐ บาท</w:t>
      </w:r>
    </w:p>
    <w:p w14:paraId="52CD7981" w14:textId="77777777" w:rsidR="005711D8" w:rsidRDefault="005711D8" w:rsidP="005711D8">
      <w:pPr>
        <w:pStyle w:val="Heading3"/>
      </w:pPr>
      <w:r>
        <w:rPr>
          <w:cs/>
        </w:rPr>
        <w:t>หมวดการชําระเงินและการคืนเงิน</w:t>
      </w:r>
    </w:p>
    <w:p w14:paraId="2FBB3D5D" w14:textId="77777777" w:rsidR="005711D8" w:rsidRDefault="005711D8" w:rsidP="005711D8">
      <w:pPr>
        <w:pStyle w:val="Heading4"/>
      </w:pPr>
      <w:r>
        <w:rPr>
          <w:cs/>
        </w:rPr>
        <w:t>ข้อ ๑๑ นักศึกษาต้องชําระเงินค่าธรรมเนียม และค่าบํารุงการศึกษาต่าง ๆ ภายใน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ระยะเวลาที่มหาวิทยาลัยกําหนด เมื่อชําระแล้วมหาวิทยาลัยจะไม่คืนเงินให้ เว้นแต่กรณ</w:t>
      </w:r>
      <w:r>
        <w:rPr>
          <w:rFonts w:hint="cs"/>
          <w:cs/>
        </w:rPr>
        <w:t>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ดังต่อไปนี้</w:t>
      </w:r>
    </w:p>
    <w:p w14:paraId="3D2DD7CD" w14:textId="77777777" w:rsidR="005711D8" w:rsidRDefault="005711D8" w:rsidP="005711D8">
      <w:pPr>
        <w:pStyle w:val="Heading5"/>
      </w:pPr>
      <w:r>
        <w:rPr>
          <w:cs/>
        </w:rPr>
        <w:lastRenderedPageBreak/>
        <w:t>(๑) เงินค่าประกันทรัพย์สินเสียหายตามความในข้อ ๗ (๒) มหาวิทยาลัยจะคืนให้</w:t>
      </w:r>
      <w:r>
        <w:rPr>
          <w:cs/>
        </w:rPr>
        <w:tab/>
        <w:t>เมื่อนักศึกษาพ้นสภาพการเป็นนักศึกษาแล้วภายหลังการหักชดใช้หนี้สินหรือภาระ</w:t>
      </w:r>
      <w:r>
        <w:rPr>
          <w:cs/>
        </w:rPr>
        <w:tab/>
        <w:t>ที่</w:t>
      </w:r>
      <w:r>
        <w:rPr>
          <w:cs/>
        </w:rPr>
        <w:tab/>
        <w:t xml:space="preserve">ต้องรับผิดชอบชดใช้แล้วหากนักศึกษาไม่ได้แสดงความประสงค์ขอรับคืนภายใน </w:t>
      </w:r>
      <w:r>
        <w:rPr>
          <w:cs/>
        </w:rPr>
        <w:tab/>
        <w:t xml:space="preserve">๖ </w:t>
      </w:r>
      <w:r>
        <w:rPr>
          <w:cs/>
        </w:rPr>
        <w:tab/>
        <w:t>เดือน นับจากวันพ้นสภาพการเป็นนักศึกษาให้เงินค่าประกันทรัพย์สินเสียหายตก</w:t>
      </w:r>
      <w:r>
        <w:rPr>
          <w:cs/>
        </w:rPr>
        <w:tab/>
        <w:t>เป็นเงินรายได้ของมหาวิทยาลัย</w:t>
      </w:r>
    </w:p>
    <w:p w14:paraId="22BCA419" w14:textId="77777777" w:rsidR="005711D8" w:rsidRDefault="005711D8" w:rsidP="005711D8">
      <w:pPr>
        <w:pStyle w:val="Heading5"/>
      </w:pPr>
      <w:r>
        <w:rPr>
          <w:cs/>
        </w:rPr>
        <w:t>(๒) นักศึกษาที่ได้รับการพิจารณาจากมหาวิทยาลัยให้เป็นผู้รับทุนการศึกษาของ</w:t>
      </w:r>
      <w:r>
        <w:rPr>
          <w:cs/>
        </w:rPr>
        <w:tab/>
        <w:t xml:space="preserve">มหาวิทยาลัย(ระเบียบมหาวิทยาลัยเทคโนโลยีพระจอมเกล้าพระนครเหนือ ว่าด้วย </w:t>
      </w:r>
      <w:r>
        <w:rPr>
          <w:cs/>
        </w:rPr>
        <w:tab/>
        <w:t>การจัดเก็บเงินค่าธรรมเนียมและค่าบํารุงการศึกษาหลักสูตรประกาศนียบัตรวิชาชีพ</w:t>
      </w:r>
      <w:r>
        <w:rPr>
          <w:cs/>
        </w:rPr>
        <w:tab/>
        <w:t>และปริญญาตรี (ฉบับที่ 6) พ.ศ.2561)</w:t>
      </w:r>
    </w:p>
    <w:p w14:paraId="39F017A4" w14:textId="77777777" w:rsidR="005711D8" w:rsidRDefault="005711D8" w:rsidP="005711D8">
      <w:pPr>
        <w:pStyle w:val="Heading6"/>
      </w:pPr>
      <w:r>
        <w:rPr>
          <w:cs/>
        </w:rPr>
        <w:t>(</w:t>
      </w:r>
      <w:r>
        <w:rPr>
          <w:rFonts w:hint="cs"/>
          <w:cs/>
        </w:rPr>
        <w:t>๓</w:t>
      </w:r>
      <w:r>
        <w:rPr>
          <w:cs/>
        </w:rPr>
        <w:t>) นักศึกษาที่มีเหตุให้พ้นสภาพการเป็นนักศึกษาอยู่ก่อนภาคการศึกษาที่ได้ชําระ</w:t>
      </w:r>
      <w:r>
        <w:tab/>
      </w:r>
      <w:r>
        <w:rPr>
          <w:cs/>
        </w:rPr>
        <w:t>ค่าธรรมเนียมและค่าบํารุงการศึกษา</w:t>
      </w:r>
    </w:p>
    <w:p w14:paraId="4AC7D022" w14:textId="77777777" w:rsidR="005711D8" w:rsidRDefault="005711D8" w:rsidP="005711D8">
      <w:pPr>
        <w:pStyle w:val="Heading6"/>
      </w:pPr>
      <w:r>
        <w:rPr>
          <w:cs/>
        </w:rPr>
        <w:t>(</w:t>
      </w:r>
      <w:r>
        <w:rPr>
          <w:rFonts w:hint="cs"/>
          <w:cs/>
        </w:rPr>
        <w:t>๔</w:t>
      </w:r>
      <w:r>
        <w:rPr>
          <w:cs/>
        </w:rPr>
        <w:t>) นักศึกษาที่ได้ชําระค่าธรรมเนียมและค่าบํารุงการศึกษาซ้ำในภาคการศึกษา</w:t>
      </w:r>
      <w:r>
        <w:tab/>
      </w:r>
      <w:r>
        <w:rPr>
          <w:cs/>
        </w:rPr>
        <w:t>เดียวกัน</w:t>
      </w:r>
    </w:p>
    <w:p w14:paraId="6E889538" w14:textId="77777777" w:rsidR="005711D8" w:rsidRDefault="005711D8" w:rsidP="005711D8">
      <w:pPr>
        <w:pStyle w:val="Heading2"/>
      </w:pPr>
      <w:r>
        <w:rPr>
          <w:cs/>
        </w:rPr>
        <w:t>ระเบียบมหาวิทยาลัยเทคโนโลยีพระจอมเกล้าพระนครเหนือว่าด้วย ค่าธรรมเนียมและเงินอุดหนุน</w:t>
      </w:r>
      <w:r>
        <w:rPr>
          <w:cs/>
        </w:rPr>
        <w:tab/>
        <w:t>การศึกษาสําหรับหลักสูตรเสริมทักษะภาษาอังกฤษ</w:t>
      </w:r>
      <w:r>
        <w:rPr>
          <w:rFonts w:hint="cs"/>
          <w:cs/>
        </w:rPr>
        <w:t xml:space="preserve"> </w:t>
      </w:r>
      <w:r>
        <w:rPr>
          <w:cs/>
        </w:rPr>
        <w:t>ระดับปริญญาตรี</w:t>
      </w:r>
      <w:r>
        <w:rPr>
          <w:rFonts w:hint="cs"/>
          <w:cs/>
        </w:rPr>
        <w:t xml:space="preserve"> </w:t>
      </w:r>
      <w:r>
        <w:rPr>
          <w:cs/>
        </w:rPr>
        <w:t>พ.ศ. 2563</w:t>
      </w:r>
    </w:p>
    <w:p w14:paraId="08D182A1" w14:textId="77777777" w:rsidR="005711D8" w:rsidRDefault="005711D8" w:rsidP="005711D8">
      <w:pPr>
        <w:pStyle w:val="Heading3"/>
      </w:pPr>
      <w:r>
        <w:rPr>
          <w:cs/>
        </w:rPr>
        <w:t xml:space="preserve">ข้อ ๑ ระเบียบนี้เรียกว่า "ระเบียบมหาวิทยาลัยเทคโนโลยีพระจอมเกล้าพระนครเหนือ ว่าด้วย </w:t>
      </w:r>
      <w:r>
        <w:rPr>
          <w:cs/>
        </w:rPr>
        <w:tab/>
        <w:t xml:space="preserve">ค่าธรรมเนียมและเงินอุดหนุนการศึกษาสำหรับหลักสูตรเสริมทักษะภาษาอังกฤษ ระดับปริญญาตรี </w:t>
      </w:r>
      <w:r>
        <w:rPr>
          <w:cs/>
        </w:rPr>
        <w:tab/>
        <w:t>พ.ศ. ๒๕๖๓"</w:t>
      </w:r>
    </w:p>
    <w:p w14:paraId="688D0293" w14:textId="77777777" w:rsidR="005711D8" w:rsidRDefault="005711D8" w:rsidP="005711D8">
      <w:pPr>
        <w:pStyle w:val="Heading3"/>
      </w:pPr>
      <w:r>
        <w:rPr>
          <w:cs/>
        </w:rPr>
        <w:t>ข้อ ๒ ระเบียนี้ให้ใช้บังคับตั้งแต่ภาคการศึกษาที่ ๑/๒๕๖๓ เป็นต้นไป</w:t>
      </w:r>
    </w:p>
    <w:p w14:paraId="04A8A210" w14:textId="77777777" w:rsidR="005711D8" w:rsidRDefault="005711D8" w:rsidP="005711D8">
      <w:pPr>
        <w:pStyle w:val="Heading3"/>
      </w:pPr>
      <w:r>
        <w:rPr>
          <w:cs/>
        </w:rPr>
        <w:t>ข้อ ๓ ในระเบียบนี้</w:t>
      </w:r>
    </w:p>
    <w:p w14:paraId="545DFF6D" w14:textId="77777777" w:rsidR="005711D8" w:rsidRDefault="005711D8" w:rsidP="005711D8">
      <w:pPr>
        <w:pStyle w:val="Heading4"/>
      </w:pPr>
      <w:r>
        <w:t>"</w:t>
      </w:r>
      <w:r>
        <w:rPr>
          <w:cs/>
        </w:rPr>
        <w:t>มหาวิทยาลัย” หมายความว่า มหาวิทยาลัยเทคโนโลยีพระจอมเกล้าพระนครเหนือ</w:t>
      </w:r>
    </w:p>
    <w:p w14:paraId="351CDA9B" w14:textId="77777777" w:rsidR="005711D8" w:rsidRDefault="005711D8" w:rsidP="005711D8">
      <w:pPr>
        <w:pStyle w:val="Heading4"/>
      </w:pPr>
      <w:r>
        <w:t>"</w:t>
      </w:r>
      <w:r>
        <w:rPr>
          <w:cs/>
        </w:rPr>
        <w:t>อธิการบดี" หมายความว่า อธิการบดีมหาวิทยาลัยเทคโนโลยีพระจอมเกล้าพระนครเหนือ</w:t>
      </w:r>
    </w:p>
    <w:p w14:paraId="2EFB3644" w14:textId="77777777" w:rsidR="005711D8" w:rsidRDefault="005711D8" w:rsidP="005711D8">
      <w:pPr>
        <w:pStyle w:val="Heading4"/>
      </w:pPr>
      <w:r>
        <w:t>"</w:t>
      </w:r>
      <w:r>
        <w:rPr>
          <w:cs/>
        </w:rPr>
        <w:t>หลักสูตรเสริมทักษะภาษาอังกฤษ" หมายความว่า หลักสูตรปกติระดับปริญญาตรีที่มี การ</w:t>
      </w:r>
      <w:r>
        <w:rPr>
          <w:cs/>
        </w:rPr>
        <w:tab/>
      </w:r>
      <w:r>
        <w:rPr>
          <w:cs/>
        </w:rPr>
        <w:tab/>
        <w:t>จัดการเรียนการสอนเป็นภาษาอังกฤษ อย่างน้อยร้อยละ ๒๐ ของจำนวนหน่วยกิตรวม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  <w:t>ตลอดหลักสูตร</w:t>
      </w:r>
    </w:p>
    <w:p w14:paraId="765D8CE4" w14:textId="77777777" w:rsidR="005711D8" w:rsidRDefault="005711D8" w:rsidP="005711D8">
      <w:pPr>
        <w:pStyle w:val="Heading4"/>
      </w:pPr>
      <w:r>
        <w:t>"</w:t>
      </w:r>
      <w:r>
        <w:rPr>
          <w:cs/>
        </w:rPr>
        <w:t>โครงการหลักสูตรเสริมทักษะภาษาอังกฤษ" หมายความว่า หลักสูตรปกติระดับ ปริญญาตรี</w:t>
      </w:r>
      <w:r>
        <w:rPr>
          <w:cs/>
        </w:rPr>
        <w:tab/>
      </w:r>
      <w:r>
        <w:rPr>
          <w:cs/>
        </w:rPr>
        <w:tab/>
        <w:t>ที่มีการจัดทำโครงการจัดการเรียนการสอนเป็นภาษาอังกฤษอย่างน้อยร้อยละ ๒๐ ของ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จำนวน หน่วยกิตรวมตลอดหลักสูตร</w:t>
      </w:r>
    </w:p>
    <w:p w14:paraId="7DF2FDE3" w14:textId="77777777" w:rsidR="005711D8" w:rsidRDefault="005711D8" w:rsidP="005711D8">
      <w:pPr>
        <w:pStyle w:val="Heading4"/>
      </w:pPr>
      <w:r>
        <w:t>"</w:t>
      </w:r>
      <w:r>
        <w:rPr>
          <w:cs/>
        </w:rPr>
        <w:t xml:space="preserve">นักศึกษา" หมายความว่า ผู้เข้ารับการศึกษาในมหาวิทยาลัยตามหลักสูตรเสริมทักษะ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ภาษาอังกฤษ หรือโครงการหลักสูตรเสริมทักษะภาษาอังกฤษ ทั้งนักศึกษาปกติและ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นักศึกษาสมทบพิเศษ</w:t>
      </w:r>
    </w:p>
    <w:p w14:paraId="6E02DF6E" w14:textId="77777777" w:rsidR="005711D8" w:rsidRDefault="005711D8" w:rsidP="005711D8">
      <w:pPr>
        <w:pStyle w:val="Heading4"/>
      </w:pPr>
      <w:r>
        <w:rPr>
          <w:cs/>
        </w:rPr>
        <w:lastRenderedPageBreak/>
        <w:t>ข้อ ๔ ค่าธรรมเนียมการสมัคร และค่าธรรมเนียมอื่นๆ ให้เรียกเก็บตามอัตราที่กำหนด ใน</w:t>
      </w:r>
      <w:r>
        <w:rPr>
          <w:cs/>
        </w:rPr>
        <w:tab/>
      </w:r>
      <w:r>
        <w:rPr>
          <w:cs/>
        </w:rPr>
        <w:tab/>
        <w:t>ระเบียบมหาวิทยาลัยเทคโนโลยีพระจอมเกล้าพระนครเหนือ ว่าด้วย การจัดเก็บเงิน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ค่าธรรมเนียมและค่าบำรุง การศึกษาหลักสูตรประกาศนียบัตรวิชาชีพ และปริญญาตรี</w:t>
      </w:r>
    </w:p>
    <w:p w14:paraId="7F426370" w14:textId="77777777" w:rsidR="005711D8" w:rsidRDefault="005711D8" w:rsidP="005711D8">
      <w:pPr>
        <w:pStyle w:val="Heading4"/>
      </w:pPr>
      <w:r>
        <w:rPr>
          <w:cs/>
        </w:rPr>
        <w:t>ข้อ ๕ เงินอุดหนุนการศึกษาหลักสูตรเสริมทักษะภาษาอังกฤษ และโครงการหลักสูตร เสริม</w:t>
      </w:r>
      <w:r>
        <w:rPr>
          <w:cs/>
        </w:rPr>
        <w:tab/>
      </w:r>
      <w:r>
        <w:rPr>
          <w:cs/>
        </w:rPr>
        <w:tab/>
        <w:t>ทักษะภาษาอังกฤษ ให้เรียกเก็บจากนักศึกษาในอัตรา ดังนี้</w:t>
      </w:r>
    </w:p>
    <w:p w14:paraId="30EDAFDB" w14:textId="77777777" w:rsidR="005711D8" w:rsidRDefault="005711D8" w:rsidP="005711D8">
      <w:pPr>
        <w:pStyle w:val="Heading5"/>
      </w:pPr>
      <w:r>
        <w:t>(</w:t>
      </w:r>
      <w:r>
        <w:rPr>
          <w:rFonts w:hint="cs"/>
          <w:cs/>
        </w:rPr>
        <w:t>๑</w:t>
      </w:r>
      <w:r>
        <w:rPr>
          <w:cs/>
        </w:rPr>
        <w:t>) นักศึกษาปกติ หลักสูตรปริญญาตรี ๔ ปี</w:t>
      </w:r>
    </w:p>
    <w:p w14:paraId="29803B41" w14:textId="77777777" w:rsidR="005711D8" w:rsidRDefault="005711D8" w:rsidP="005711D8">
      <w:pPr>
        <w:pStyle w:val="Heading6"/>
      </w:pPr>
      <w:r>
        <w:rPr>
          <w:cs/>
        </w:rPr>
        <w:t xml:space="preserve">ก. ภาคการศึกษาปกติ ภาคการศึกษาที่ ๑ ถึงภาคการศึกษาที่ ๘ เหมาจ่าย </w:t>
      </w:r>
      <w:r>
        <w:rPr>
          <w:cs/>
        </w:rPr>
        <w:br/>
      </w:r>
      <w:r>
        <w:rPr>
          <w:cs/>
        </w:rPr>
        <w:tab/>
        <w:t>ภา</w:t>
      </w:r>
      <w:r>
        <w:rPr>
          <w:rFonts w:hint="cs"/>
          <w:cs/>
        </w:rPr>
        <w:t>ค</w:t>
      </w:r>
      <w:r>
        <w:rPr>
          <w:cs/>
        </w:rPr>
        <w:t>การศึกษาละ ๒๕</w:t>
      </w:r>
      <w:r>
        <w:t>,</w:t>
      </w:r>
      <w:r>
        <w:rPr>
          <w:cs/>
        </w:rPr>
        <w:t>๐๐๐ บาท ตั้งแต่ภาคการศึกษาที่ ๙ เป็นต้นไปจนกว่าจะ</w:t>
      </w:r>
      <w:r>
        <w:rPr>
          <w:cs/>
        </w:rPr>
        <w:tab/>
        <w:t>สำเร็จการศึกษาหรือสิ้นสุดระยะเวลาการศึกษา เหมาจ่ายภาคการศึกษาละ ๖</w:t>
      </w:r>
      <w:r>
        <w:t>,</w:t>
      </w:r>
      <w:r>
        <w:rPr>
          <w:cs/>
        </w:rPr>
        <w:t xml:space="preserve">๐๐๐ </w:t>
      </w:r>
      <w:r>
        <w:rPr>
          <w:cs/>
        </w:rPr>
        <w:tab/>
        <w:t>บาท</w:t>
      </w:r>
    </w:p>
    <w:p w14:paraId="376DE629" w14:textId="77777777" w:rsidR="005711D8" w:rsidRDefault="005711D8" w:rsidP="005711D8">
      <w:pPr>
        <w:pStyle w:val="Heading6"/>
      </w:pPr>
      <w:r>
        <w:rPr>
          <w:cs/>
        </w:rPr>
        <w:t>ข. ภาคการศึกษาฤดูร้อน เหมาจ่ายภาคการศึกษาละ ๕</w:t>
      </w:r>
      <w:r>
        <w:t>,</w:t>
      </w:r>
      <w:r>
        <w:rPr>
          <w:cs/>
        </w:rPr>
        <w:t>๐๐๐ บาท เว้นแต่ ภาค</w:t>
      </w:r>
      <w:r>
        <w:rPr>
          <w:cs/>
        </w:rPr>
        <w:tab/>
        <w:t>การศึกษาฤดูร้อนที่เป็นการลงทะเบียนรายวิชาสหกิจศึกษาหรือฝึกงาน เหมาจ่าย</w:t>
      </w:r>
      <w:r>
        <w:rPr>
          <w:cs/>
        </w:rPr>
        <w:tab/>
        <w:t>ภาคการศึกษาละ ๓</w:t>
      </w:r>
      <w:r>
        <w:t>,</w:t>
      </w:r>
      <w:r>
        <w:rPr>
          <w:cs/>
        </w:rPr>
        <w:t>๐๐๐ บาท</w:t>
      </w:r>
    </w:p>
    <w:p w14:paraId="0E23798E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นักศึกษาปกติ หลักสูตรปริญญาตรี ๕ ปี</w:t>
      </w:r>
    </w:p>
    <w:p w14:paraId="01FAFB15" w14:textId="77777777" w:rsidR="005711D8" w:rsidRDefault="005711D8" w:rsidP="005711D8">
      <w:pPr>
        <w:pStyle w:val="Heading6"/>
      </w:pPr>
      <w:r>
        <w:rPr>
          <w:cs/>
        </w:rPr>
        <w:t>ก. ภาคการศึกษาปกติ ภาคการศึกษาที่ ๑ ถึงภาคการศึกษาที่ ๑๐ เหมาจ่าย ภา</w:t>
      </w:r>
      <w:r>
        <w:rPr>
          <w:rFonts w:hint="cs"/>
          <w:cs/>
        </w:rPr>
        <w:t>ค</w:t>
      </w:r>
      <w:r>
        <w:rPr>
          <w:cs/>
        </w:rPr>
        <w:tab/>
        <w:t>การศึกษาละ ๒๕</w:t>
      </w:r>
      <w:r>
        <w:t>,</w:t>
      </w:r>
      <w:r>
        <w:rPr>
          <w:cs/>
        </w:rPr>
        <w:t>๐๐๐ บาท ตั้งแต่ภาคการศึกษาที่ ๑๑ เป็นต้นไปจนกว่าจะสำเร็จ</w:t>
      </w:r>
      <w:r>
        <w:rPr>
          <w:cs/>
        </w:rPr>
        <w:tab/>
        <w:t>การศึกษาหรือสิ้นสุดระยะเวลาการศึกษา เหมาจ่ายภาคการศึกษาละ ๖</w:t>
      </w:r>
      <w:r>
        <w:t>,</w:t>
      </w:r>
      <w:r>
        <w:rPr>
          <w:cs/>
        </w:rPr>
        <w:t>๐๐๐ บาท</w:t>
      </w:r>
    </w:p>
    <w:p w14:paraId="147EF47A" w14:textId="77777777" w:rsidR="005711D8" w:rsidRDefault="005711D8" w:rsidP="005711D8">
      <w:pPr>
        <w:pStyle w:val="Heading6"/>
      </w:pPr>
      <w:r>
        <w:rPr>
          <w:cs/>
        </w:rPr>
        <w:t>ข. ภาคการศึกษาฤดูร้อน เหมาจ่ายภาคการศึกษาละ ๕</w:t>
      </w:r>
      <w:r>
        <w:t>,</w:t>
      </w:r>
      <w:r>
        <w:rPr>
          <w:cs/>
        </w:rPr>
        <w:t>๐๐๐ บาท เว้นแต่ ภาค</w:t>
      </w:r>
      <w:r>
        <w:rPr>
          <w:cs/>
        </w:rPr>
        <w:tab/>
        <w:t>การศึกษาฤดูร้อนที่เป็นการลงทะเบียนรายวิชาสหกิจศึกษาหรือฝึกงาน เหมาจ่าย</w:t>
      </w:r>
      <w:r>
        <w:rPr>
          <w:cs/>
        </w:rPr>
        <w:tab/>
        <w:t>ภาคการศึกษาละ ๓</w:t>
      </w:r>
      <w:r>
        <w:t>,</w:t>
      </w:r>
      <w:r>
        <w:rPr>
          <w:cs/>
        </w:rPr>
        <w:t>๐๐๐ บาท</w:t>
      </w:r>
    </w:p>
    <w:p w14:paraId="6575A75D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นักศึกษาสมทบพิเศษ หลักสูตรปริญญาตรี ๔ ปี</w:t>
      </w:r>
    </w:p>
    <w:p w14:paraId="6DA290B8" w14:textId="77777777" w:rsidR="005711D8" w:rsidRDefault="005711D8" w:rsidP="005711D8">
      <w:pPr>
        <w:pStyle w:val="Heading6"/>
      </w:pPr>
      <w:r>
        <w:rPr>
          <w:cs/>
        </w:rPr>
        <w:t>ก. ภาคการศึกษาปกติ ภาคการศึกษาที่ ๑ ถึงภาคการศึกษาที่ ๘ เหมาจ่าย ภาค</w:t>
      </w:r>
      <w:r>
        <w:rPr>
          <w:cs/>
        </w:rPr>
        <w:tab/>
        <w:t>การศึกษาละ ๓๐</w:t>
      </w:r>
      <w:r>
        <w:t>,</w:t>
      </w:r>
      <w:r>
        <w:rPr>
          <w:cs/>
        </w:rPr>
        <w:t>๐๐๐ บาท ตั้งแต่ภาคการศึกษาที่ ๙ เป็นต้นไปจนกว่าจะสำเร็จ</w:t>
      </w:r>
      <w:r>
        <w:rPr>
          <w:cs/>
        </w:rPr>
        <w:tab/>
        <w:t>การศึกษาหรือสิ้นสุดระยะเวลาการศึกษา เหมาจ่ายภาคการศึกษาละ ๗</w:t>
      </w:r>
      <w:r>
        <w:t>,</w:t>
      </w:r>
      <w:r>
        <w:rPr>
          <w:cs/>
        </w:rPr>
        <w:t>๐๐๐ บาท</w:t>
      </w:r>
    </w:p>
    <w:p w14:paraId="1096DF4E" w14:textId="77777777" w:rsidR="005711D8" w:rsidRDefault="005711D8" w:rsidP="005711D8">
      <w:pPr>
        <w:pStyle w:val="Heading6"/>
      </w:pPr>
      <w:r>
        <w:rPr>
          <w:cs/>
        </w:rPr>
        <w:t>ข. ภาคการศึกษาฤดูร้อน เหมาจ่ายภาคการศึกษาละ ๕</w:t>
      </w:r>
      <w:r>
        <w:t>,</w:t>
      </w:r>
      <w:r>
        <w:rPr>
          <w:cs/>
        </w:rPr>
        <w:t>๐๐๐ บาท เว้นแต่ ภาค</w:t>
      </w:r>
      <w:r>
        <w:rPr>
          <w:cs/>
        </w:rPr>
        <w:tab/>
        <w:t>การศึกษาฤดูร้อนที่เป็นการลงทะเบียนรายวิชาสหกิจศึกษาหรือฝึกงาน เหมาจ่าย</w:t>
      </w:r>
      <w:r>
        <w:rPr>
          <w:cs/>
        </w:rPr>
        <w:tab/>
        <w:t>ภาคการศึกษาละ ๓</w:t>
      </w:r>
      <w:r>
        <w:t>,</w:t>
      </w:r>
      <w:r>
        <w:rPr>
          <w:cs/>
        </w:rPr>
        <w:t>๐๐๐ บาท</w:t>
      </w:r>
    </w:p>
    <w:p w14:paraId="07015B94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นักศึกษาสมทบพิเศษ หลักสูตรปริญญาตรี ๕ ปี</w:t>
      </w:r>
    </w:p>
    <w:p w14:paraId="5A22DEA2" w14:textId="77777777" w:rsidR="005711D8" w:rsidRDefault="005711D8" w:rsidP="005711D8">
      <w:pPr>
        <w:pStyle w:val="Heading6"/>
      </w:pPr>
      <w:r>
        <w:rPr>
          <w:cs/>
        </w:rPr>
        <w:t>ก. ภาคการศึกษาปกติ ภาคการศึกษาที่ ๑ ถึงภาคการศึกษาที่ ๑๐ เหมาจ่าย ภาค</w:t>
      </w:r>
      <w:r>
        <w:rPr>
          <w:cs/>
        </w:rPr>
        <w:tab/>
        <w:t>การศึกษาละ ๓๐</w:t>
      </w:r>
      <w:r>
        <w:t>,</w:t>
      </w:r>
      <w:r>
        <w:rPr>
          <w:cs/>
        </w:rPr>
        <w:t>๐๐๐ บาท ตั้งแต่ภาคการศึกษาที่ ๑๑ เป็นต้นไปจนกว่าจะสำเร็จ</w:t>
      </w:r>
      <w:r>
        <w:rPr>
          <w:cs/>
        </w:rPr>
        <w:tab/>
        <w:t>การศึกษาหรือสิ้นสุดระยะเวลาการศึกษา เหมาจ่ายภาคการศึกษาละ ๗</w:t>
      </w:r>
      <w:r>
        <w:t>,</w:t>
      </w:r>
      <w:r>
        <w:rPr>
          <w:cs/>
        </w:rPr>
        <w:t>๐๐๐ บาท</w:t>
      </w:r>
    </w:p>
    <w:p w14:paraId="06C3CA97" w14:textId="77777777" w:rsidR="005711D8" w:rsidRDefault="005711D8" w:rsidP="005711D8">
      <w:pPr>
        <w:pStyle w:val="Heading5"/>
      </w:pPr>
      <w:r>
        <w:rPr>
          <w:cs/>
        </w:rPr>
        <w:lastRenderedPageBreak/>
        <w:t>ข. ภาคการศึกษาฤดูร้อน เหมาจ่ายภาคการศึกษาละ ๕</w:t>
      </w:r>
      <w:r>
        <w:t>,</w:t>
      </w:r>
      <w:r>
        <w:rPr>
          <w:cs/>
        </w:rPr>
        <w:t>๐๐๐ บาท เว้นแต่ ภาค</w:t>
      </w:r>
      <w:r>
        <w:rPr>
          <w:cs/>
        </w:rPr>
        <w:tab/>
        <w:t>การศึกษาฤดูร้อนที่เป็นการลงทะเบียนรายวิชาสหกิจศึกษาหรือฝึกงาน เหมาจ่ายภาค</w:t>
      </w:r>
      <w:r>
        <w:rPr>
          <w:cs/>
        </w:rPr>
        <w:tab/>
        <w:t>การศึกษาละ ๓</w:t>
      </w:r>
      <w:r>
        <w:t>,</w:t>
      </w:r>
      <w:r>
        <w:rPr>
          <w:cs/>
        </w:rPr>
        <w:t>๐๐๐ บาท</w:t>
      </w:r>
    </w:p>
    <w:p w14:paraId="203FBF40" w14:textId="77777777" w:rsidR="005711D8" w:rsidRDefault="005711D8" w:rsidP="005711D8">
      <w:pPr>
        <w:pStyle w:val="Heading4"/>
      </w:pPr>
      <w:r>
        <w:rPr>
          <w:cs/>
        </w:rPr>
        <w:t>ข้อ ๖ เงินอุดหนุนการศึกษาที่เรียกเก็บตามข้อ ๕ ให้เป็นรายได้ของมหาวิทยาลัย และให้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มหาวิทยาลัยมีอำนาจในการบริหารจัดการและจัดสรรเงินรายได้เพื่อประโยชน์ทาง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การศึกษา การอำนวยความสะดวกในการให้บริการแก่นักศึกษา ทั้งในด้านวิชาการและด้าน</w:t>
      </w:r>
      <w:r>
        <w:rPr>
          <w:cs/>
        </w:rPr>
        <w:tab/>
      </w:r>
      <w:r>
        <w:rPr>
          <w:cs/>
        </w:rPr>
        <w:tab/>
        <w:t>อื่นๆ ตามวัตถุประสงค์ของมหาวิทยาลัยหลักเกณฑ์การจัดสรรและการเบิกจ่ายเงินรายได้</w:t>
      </w:r>
      <w:r>
        <w:rPr>
          <w:cs/>
        </w:rPr>
        <w:tab/>
      </w:r>
      <w:r>
        <w:rPr>
          <w:cs/>
        </w:rPr>
        <w:tab/>
        <w:t>ตามวรรคหนึ่ง ให้เป็นไปตามประกาศของ มหาวิทยาลัย</w:t>
      </w:r>
    </w:p>
    <w:p w14:paraId="4898BD29" w14:textId="77777777" w:rsidR="005711D8" w:rsidRDefault="005711D8" w:rsidP="005711D8">
      <w:pPr>
        <w:pStyle w:val="Heading4"/>
      </w:pPr>
      <w:r>
        <w:rPr>
          <w:cs/>
        </w:rPr>
        <w:t>ข้อ ๗ ให้อธิการบดีรักษาการตามระเบียบนี้ และมีอำนาจออกประกาศมหาวิทยาลัย เพื่อ</w:t>
      </w:r>
      <w:r>
        <w:rPr>
          <w:cs/>
        </w:rPr>
        <w:tab/>
      </w:r>
      <w:r>
        <w:rPr>
          <w:cs/>
        </w:rPr>
        <w:tab/>
        <w:t>ปฏิบัติให้เป็นไปตามระเบียบนี้</w:t>
      </w:r>
    </w:p>
    <w:p w14:paraId="269DAF9A" w14:textId="77777777" w:rsidR="005711D8" w:rsidRPr="00753731" w:rsidRDefault="005711D8" w:rsidP="005711D8">
      <w:pPr>
        <w:pStyle w:val="Heading4"/>
      </w:pPr>
      <w:r>
        <w:rPr>
          <w:cs/>
        </w:rPr>
        <w:t xml:space="preserve">กรณีมีปัญหาในการวินิจฉัยหรือการตีความเพื่อปฏิบัติตามระเบียบนี้ ให้อธิการบดีมีอำนาจ </w:t>
      </w:r>
      <w:r>
        <w:rPr>
          <w:cs/>
        </w:rPr>
        <w:tab/>
      </w:r>
      <w:r>
        <w:rPr>
          <w:cs/>
        </w:rPr>
        <w:tab/>
        <w:t>วินิจฉัยชี้ขาด และให้ถือเป็นที่สุด</w:t>
      </w:r>
    </w:p>
    <w:p w14:paraId="0A667B65" w14:textId="77777777" w:rsidR="005711D8" w:rsidRDefault="005711D8" w:rsidP="005711D8">
      <w:pPr>
        <w:pStyle w:val="Heading2"/>
      </w:pPr>
      <w:r>
        <w:rPr>
          <w:cs/>
        </w:rPr>
        <w:t>ข้อบังคับมหาวิทยาลัยเทคโนโลยีพระจอมเกล้าพระนครเหนือ ว่าด้วย เครื่องแบบ เครื่องหมายและเครื่อง</w:t>
      </w:r>
      <w:r>
        <w:rPr>
          <w:cs/>
        </w:rPr>
        <w:tab/>
        <w:t>แต่งกายนักศึกษา พ.ศ. ๒๕๖๗</w:t>
      </w:r>
    </w:p>
    <w:p w14:paraId="18987A01" w14:textId="77777777" w:rsidR="005711D8" w:rsidRDefault="005711D8" w:rsidP="005711D8">
      <w:pPr>
        <w:pStyle w:val="Heading3"/>
      </w:pPr>
      <w:r>
        <w:rPr>
          <w:cs/>
        </w:rPr>
        <w:t xml:space="preserve">โดยที่เป็นการสมควรปรับปรุงข้อบังคับมหาวิทยาลัยเทคโนโลยีพระจอมเกล้าพระนครเหนือ </w:t>
      </w:r>
      <w:r>
        <w:rPr>
          <w:cs/>
        </w:rPr>
        <w:br/>
      </w:r>
      <w:r>
        <w:rPr>
          <w:cs/>
        </w:rPr>
        <w:tab/>
        <w:t xml:space="preserve">ว่าด้วย เครื่องแบบ เครื่องหมายและเครื่องแต่งกายนักศึกษา พ.ศ. ๒๕๕๔ </w:t>
      </w:r>
      <w:r>
        <w:rPr>
          <w:cs/>
        </w:rPr>
        <w:br/>
      </w:r>
      <w:r>
        <w:rPr>
          <w:cs/>
        </w:rPr>
        <w:tab/>
        <w:t>ซึ่งพระบาทสมเด็จพระบรมชนกาธิเบศร มหาภูมิพลอดุลยเดชมหาราชบรมนาถบพิตร พระราชทาน</w:t>
      </w:r>
      <w:r>
        <w:rPr>
          <w:cs/>
        </w:rPr>
        <w:tab/>
        <w:t>พระปรมาภิไธยและพระบรมราชสัญญาณในพระบาทสมเด็จพระจอมเกล้าเจ้าอยู่หัว เป็นชื่อและตรา</w:t>
      </w:r>
      <w:r>
        <w:rPr>
          <w:cs/>
        </w:rPr>
        <w:tab/>
        <w:t>สัญลักษณ์ของมหาวิทยาลัย เพื่อแสดงถึงเอกลักษณ์ความภาคภูมิและเกียรติตักนี้นักศึกษาของ</w:t>
      </w:r>
      <w:r>
        <w:rPr>
          <w:cs/>
        </w:rPr>
        <w:tab/>
        <w:t>มหาวิทยาลัยเทคโนโลยีพระจอมเกล้าพระนครเหนือ ทั้งนี้ เพื่อให้สอดคล้องกับการเปลี่ยนแปลงของ</w:t>
      </w:r>
      <w:r>
        <w:rPr>
          <w:cs/>
        </w:rPr>
        <w:tab/>
        <w:t>สภาพสังคมปัจจุบัน</w:t>
      </w:r>
    </w:p>
    <w:p w14:paraId="2C8D4790" w14:textId="77777777" w:rsidR="005711D8" w:rsidRDefault="005711D8" w:rsidP="005711D8">
      <w:pPr>
        <w:pStyle w:val="Heading3"/>
      </w:pPr>
      <w:r>
        <w:rPr>
          <w:cs/>
        </w:rPr>
        <w:t>อาศัยอำนาจตามความในมาตรา ๒๒ (๒) และมาตรา ๖๕ แห่งพระราชบัญญัติมหาวิทยาลัยเทคโนโลยี</w:t>
      </w:r>
      <w:r>
        <w:rPr>
          <w:cs/>
        </w:rPr>
        <w:tab/>
        <w:t>พระจอมเกล้าพระนครเหนือ พ.ศ. ๒๕๕๐ สภามหาวิทยาลัยเทคโนโลยีพระจอมเกล้าพระนครเหนือ ใน</w:t>
      </w:r>
      <w:r>
        <w:rPr>
          <w:cs/>
        </w:rPr>
        <w:tab/>
        <w:t>คราวประชุมครั้งที่ ๑๑/๒๕๖๗ เมื่อวันที่ ๒๗ พฤศจิกายน พ.ศ. ๒๕๖๗ จึงออกข้อบังคับไว้ ดังต่อไปนี้</w:t>
      </w:r>
    </w:p>
    <w:p w14:paraId="42FF38ED" w14:textId="77777777" w:rsidR="005711D8" w:rsidRDefault="005711D8" w:rsidP="005711D8">
      <w:pPr>
        <w:pStyle w:val="Heading4"/>
      </w:pPr>
      <w:r>
        <w:rPr>
          <w:cs/>
        </w:rPr>
        <w:t>ข้อ ๑ ข้อบังคับนี้เรียกว่า “ข้อบังคับมหาวิทยาลัยเทคโนโลยีพระจอมเกล้าพระนครเหนือ ว่า</w:t>
      </w:r>
      <w:r>
        <w:rPr>
          <w:cs/>
        </w:rPr>
        <w:tab/>
      </w:r>
      <w:r>
        <w:rPr>
          <w:cs/>
        </w:rPr>
        <w:tab/>
        <w:t>ด้วย เครื่องแบบ เครื่องหมายและเครื่องแต่งกายนักศึกษา พ.ศ. ๒๕๖๗”</w:t>
      </w:r>
    </w:p>
    <w:p w14:paraId="5437BF3A" w14:textId="77777777" w:rsidR="005711D8" w:rsidRDefault="005711D8" w:rsidP="005711D8">
      <w:pPr>
        <w:pStyle w:val="Heading4"/>
      </w:pPr>
      <w:r>
        <w:rPr>
          <w:cs/>
        </w:rPr>
        <w:t>ข้อ ๒ ข้อบังคับนี้ให้ใช้บังคับตั้งแต่วันถัดจากวันประกาศในราชกิจจานุเบกษาเป็นต้นไป</w:t>
      </w:r>
    </w:p>
    <w:p w14:paraId="79AFF9D2" w14:textId="77777777" w:rsidR="005711D8" w:rsidRDefault="005711D8" w:rsidP="005711D8">
      <w:pPr>
        <w:pStyle w:val="Heading4"/>
      </w:pPr>
      <w:r>
        <w:rPr>
          <w:cs/>
        </w:rPr>
        <w:t xml:space="preserve">ข้อ ๓ ให้ยกเลิกข้อบังคับมหาวิทยาลัยเทคโนโลยีพระจอมเกล้าพระนครเหนือ ว่าด้วย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เครื่องแบบ เครื่องหมายและเครื่องแต่งกายนักศึกษา พ.ศ. ๒๕๕๔</w:t>
      </w:r>
    </w:p>
    <w:p w14:paraId="6F0FE0C0" w14:textId="77777777" w:rsidR="005711D8" w:rsidRDefault="005711D8" w:rsidP="005711D8">
      <w:pPr>
        <w:pStyle w:val="Heading4"/>
      </w:pPr>
      <w:r>
        <w:rPr>
          <w:cs/>
        </w:rPr>
        <w:t>บรรดากฎ ระเบียบ ข้อบังคับ ประกาศ คำสั่ง หรือมติอื่นใดที่ขัดหรือแย้งกับข้อบังคับนี้ ให้</w:t>
      </w:r>
      <w:r>
        <w:rPr>
          <w:cs/>
        </w:rPr>
        <w:tab/>
      </w:r>
      <w:r>
        <w:rPr>
          <w:cs/>
        </w:rPr>
        <w:tab/>
        <w:t>ใช้ข้อบังคับนี้แทน</w:t>
      </w:r>
    </w:p>
    <w:p w14:paraId="4F2E2281" w14:textId="77777777" w:rsidR="005711D8" w:rsidRDefault="005711D8" w:rsidP="005711D8">
      <w:pPr>
        <w:pStyle w:val="Heading4"/>
      </w:pPr>
      <w:r>
        <w:rPr>
          <w:cs/>
        </w:rPr>
        <w:lastRenderedPageBreak/>
        <w:t>ข้อ ๔ ในข้อบังคับนี้</w:t>
      </w:r>
    </w:p>
    <w:p w14:paraId="37EE9956" w14:textId="77777777" w:rsidR="005711D8" w:rsidRDefault="005711D8" w:rsidP="005711D8">
      <w:pPr>
        <w:pStyle w:val="Heading5"/>
      </w:pPr>
      <w:r>
        <w:t>"</w:t>
      </w:r>
      <w:r>
        <w:rPr>
          <w:cs/>
        </w:rPr>
        <w:t>มหาวิทยาลัย” หมายความว่า มหาวิทยาลัยเทคโนโลยีพระจอมเกล้าพระนครเหนือ</w:t>
      </w:r>
    </w:p>
    <w:p w14:paraId="577D565A" w14:textId="77777777" w:rsidR="005711D8" w:rsidRDefault="005711D8" w:rsidP="005711D8">
      <w:pPr>
        <w:pStyle w:val="Heading5"/>
      </w:pPr>
      <w:r>
        <w:t>“</w:t>
      </w:r>
      <w:r>
        <w:rPr>
          <w:cs/>
        </w:rPr>
        <w:t>อธิการบดี” หมายความว่า อธิการบดีมหาวิทยาลัยเทคโนโลยี</w:t>
      </w:r>
      <w:r>
        <w:rPr>
          <w:cs/>
        </w:rPr>
        <w:br/>
      </w:r>
      <w:r>
        <w:rPr>
          <w:cs/>
        </w:rPr>
        <w:tab/>
        <w:t>พระจอมเกล้าพระนครเหนือ</w:t>
      </w:r>
    </w:p>
    <w:p w14:paraId="7E6699ED" w14:textId="77777777" w:rsidR="005711D8" w:rsidRDefault="005711D8" w:rsidP="005711D8">
      <w:pPr>
        <w:pStyle w:val="Heading5"/>
      </w:pPr>
      <w:r>
        <w:t>"</w:t>
      </w:r>
      <w:r>
        <w:rPr>
          <w:cs/>
        </w:rPr>
        <w:t>รองอธิการบดี" หมายความว่า รองอธิการบดีที่ได้รับมอบหมายให้กำกับดูแลฝ่าย</w:t>
      </w:r>
      <w:r>
        <w:rPr>
          <w:rFonts w:hint="cs"/>
          <w:cs/>
        </w:rPr>
        <w:t>ๆ</w:t>
      </w:r>
      <w:r>
        <w:rPr>
          <w:cs/>
        </w:rPr>
        <w:tab/>
      </w:r>
      <w:r>
        <w:rPr>
          <w:cs/>
        </w:rPr>
        <w:tab/>
        <w:t>กิจการนักศึกษาของมหาวิทยาลัย</w:t>
      </w:r>
    </w:p>
    <w:p w14:paraId="412C1421" w14:textId="77777777" w:rsidR="005711D8" w:rsidRDefault="005711D8" w:rsidP="005711D8">
      <w:pPr>
        <w:pStyle w:val="Heading5"/>
      </w:pPr>
      <w:r>
        <w:t>"</w:t>
      </w:r>
      <w:r>
        <w:rPr>
          <w:cs/>
        </w:rPr>
        <w:t>คณะ" หมายความว่า ส่วนงานตามประกาศมหาวิทยาลัยเทคโนโลยีพระจอม</w:t>
      </w:r>
      <w:r>
        <w:rPr>
          <w:cs/>
        </w:rPr>
        <w:br/>
      </w:r>
      <w:r>
        <w:rPr>
          <w:cs/>
        </w:rPr>
        <w:tab/>
        <w:t>เกล้าพระนครเหนือ ว่าด้วย การจัดตั้งส่วนงานในมหาวิทยาลัยเทคโนโลยีพระจอมเกล้า</w:t>
      </w:r>
      <w:r>
        <w:rPr>
          <w:cs/>
        </w:rPr>
        <w:tab/>
        <w:t>พระนครเหนือ ที่มีการจัดการเรียนการสอน และให้หมายความรวมถึงส่วนงานที่ได้รับ</w:t>
      </w:r>
      <w:r>
        <w:rPr>
          <w:cs/>
        </w:rPr>
        <w:tab/>
        <w:t>มอบหมายจากสภามหาวิทยาลัยเทคโนโลยีพระจอมเกล้าพระนครเหนือให้จัดการเรียน</w:t>
      </w:r>
      <w:r>
        <w:rPr>
          <w:cs/>
        </w:rPr>
        <w:tab/>
        <w:t>การสอน</w:t>
      </w:r>
    </w:p>
    <w:p w14:paraId="530D19B8" w14:textId="77777777" w:rsidR="005711D8" w:rsidRDefault="005711D8" w:rsidP="005711D8">
      <w:pPr>
        <w:pStyle w:val="Heading5"/>
      </w:pPr>
      <w:r>
        <w:t>"</w:t>
      </w:r>
      <w:r>
        <w:rPr>
          <w:cs/>
        </w:rPr>
        <w:t>คณบดี” หมายความว่า คณบดีของคณะหรือวิทยาลัย หรือหัวหน้าส่วนงานที่เรียกชื่อ</w:t>
      </w:r>
      <w:r>
        <w:rPr>
          <w:cs/>
        </w:rPr>
        <w:tab/>
        <w:t>อย่างอื่นที่มีฐานะเทียบเท่าคณะที่ได้รับมอบหมายให้จัดการเรียนการสอน</w:t>
      </w:r>
    </w:p>
    <w:p w14:paraId="38A0789E" w14:textId="77777777" w:rsidR="005711D8" w:rsidRDefault="005711D8" w:rsidP="005711D8">
      <w:pPr>
        <w:pStyle w:val="Heading5"/>
      </w:pPr>
      <w:r>
        <w:t>“</w:t>
      </w:r>
      <w:r>
        <w:rPr>
          <w:cs/>
        </w:rPr>
        <w:t>รองคณบดี” หมายความว่า รองคณบดีที่ได้รับมอบหมายให้กำกับดูแลฝ่ายกิจการ</w:t>
      </w:r>
      <w:r>
        <w:rPr>
          <w:cs/>
        </w:rPr>
        <w:tab/>
        <w:t>นักศึกษาของคณะ</w:t>
      </w:r>
    </w:p>
    <w:p w14:paraId="7F4017E4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อาจารย์" หมายความว่า ผู้สอนหรือผู้บรรยายประจำรายวิชาต่าง ๆ ของมหาวิทยาลัย </w:t>
      </w:r>
      <w:r>
        <w:rPr>
          <w:cs/>
        </w:rPr>
        <w:tab/>
        <w:t>และรวมถึงอาจารย์พิเศษ อาจารย์ที่ปรึกษาด้านวิชาการหรือกิจกรรมด้วย</w:t>
      </w:r>
    </w:p>
    <w:p w14:paraId="58E18581" w14:textId="77777777" w:rsidR="005711D8" w:rsidRDefault="005711D8" w:rsidP="005711D8">
      <w:pPr>
        <w:pStyle w:val="Heading5"/>
      </w:pPr>
      <w:r>
        <w:t>"</w:t>
      </w:r>
      <w:r>
        <w:rPr>
          <w:cs/>
        </w:rPr>
        <w:t>เจ้าหน้าที่" หมายความว่า พนักงานมหาวิทยาลัย ข้าราชการ ลูกจ้างประจำ พนักงาน</w:t>
      </w:r>
      <w:r>
        <w:rPr>
          <w:cs/>
        </w:rPr>
        <w:tab/>
        <w:t>พิเศษ พนักงานพิเศษจ้างเหมา พนักงานจ้างหลังเกษียณ และพนักงานจ้างเหมาใน</w:t>
      </w:r>
      <w:r>
        <w:rPr>
          <w:cs/>
        </w:rPr>
        <w:tab/>
      </w:r>
      <w:r>
        <w:rPr>
          <w:cs/>
        </w:rPr>
        <w:tab/>
        <w:t>สังกัดมหาวิทยาลัยเทคโนโลยี พระจอมเกล้าพระนครเหนือ</w:t>
      </w:r>
    </w:p>
    <w:p w14:paraId="5ECB937B" w14:textId="77777777" w:rsidR="005711D8" w:rsidRDefault="005711D8" w:rsidP="005711D8">
      <w:pPr>
        <w:pStyle w:val="Heading5"/>
      </w:pPr>
      <w:r>
        <w:t>"</w:t>
      </w:r>
      <w:r>
        <w:rPr>
          <w:cs/>
        </w:rPr>
        <w:t>นักศึกษา" หมายความว่า นักศึกษาของมหาวิทยาลัยที่กำลังศึกษาอยู่ในระดับปริญญา</w:t>
      </w:r>
      <w:r>
        <w:rPr>
          <w:cs/>
        </w:rPr>
        <w:tab/>
        <w:t>ตรี หรือระดับสูงกว่าปริญญาตรี</w:t>
      </w:r>
    </w:p>
    <w:p w14:paraId="42E5CBEC" w14:textId="77777777" w:rsidR="005711D8" w:rsidRDefault="005711D8" w:rsidP="005711D8">
      <w:pPr>
        <w:pStyle w:val="Heading5"/>
      </w:pPr>
      <w:r>
        <w:t>"</w:t>
      </w:r>
      <w:r>
        <w:rPr>
          <w:cs/>
        </w:rPr>
        <w:t>งานพิธี" หมายความว่า งานที่มหาวิทยาลัยหรือหน่วยงานอื่นใดจัดขึ้นตาม</w:t>
      </w:r>
      <w:r>
        <w:rPr>
          <w:cs/>
        </w:rPr>
        <w:tab/>
        <w:t>ขนบธรรมเนียมประเพณีการปฏิบัติ หรือประเพณีที่สำคัญ แต่มิได้กำหนดให้เป็นงาน</w:t>
      </w:r>
      <w:r>
        <w:rPr>
          <w:cs/>
        </w:rPr>
        <w:tab/>
        <w:t>พระราชพิธี หรืองานรัฐพิธี</w:t>
      </w:r>
    </w:p>
    <w:p w14:paraId="04CCE857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งานพระราชพิธี" หมายความว่า งานที่ทรงพระกรุณาโปรดเกล้าโปรดกระหม่อม </w:t>
      </w:r>
      <w:r>
        <w:rPr>
          <w:cs/>
        </w:rPr>
        <w:tab/>
        <w:t>กำหนดไว้เป็นประจำตามราชประเพณี</w:t>
      </w:r>
    </w:p>
    <w:p w14:paraId="43FA0FA5" w14:textId="77777777" w:rsidR="005711D8" w:rsidRDefault="005711D8" w:rsidP="005711D8">
      <w:pPr>
        <w:pStyle w:val="Heading5"/>
      </w:pPr>
      <w:r>
        <w:t>"</w:t>
      </w:r>
      <w:r>
        <w:rPr>
          <w:cs/>
        </w:rPr>
        <w:t>งานรัฐพิธี" หมายความว่า งานที่รัฐบาลจัดขึ้นเป็นธรรมเนียม มีหมายกำหนดการที่</w:t>
      </w:r>
      <w:r>
        <w:rPr>
          <w:cs/>
        </w:rPr>
        <w:tab/>
        <w:t>กำหนดไว้เป็นประจำ</w:t>
      </w:r>
    </w:p>
    <w:p w14:paraId="6B371610" w14:textId="77777777" w:rsidR="005711D8" w:rsidRDefault="005711D8" w:rsidP="005711D8">
      <w:pPr>
        <w:pStyle w:val="Heading5"/>
      </w:pPr>
      <w:r>
        <w:t>"</w:t>
      </w:r>
      <w:r>
        <w:rPr>
          <w:cs/>
        </w:rPr>
        <w:t>แบบสุภาพ" หมายความว่า เรียบร้อย ถูกต้องตามระเบียบของมหาวิทยาลัย หรือ</w:t>
      </w:r>
      <w:r>
        <w:rPr>
          <w:cs/>
        </w:rPr>
        <w:tab/>
        <w:t>เรียบร้อย ถูกกาลเทศะ ขนบธรรมเนียมประเพณี</w:t>
      </w:r>
    </w:p>
    <w:p w14:paraId="3B565DF2" w14:textId="77777777" w:rsidR="005711D8" w:rsidRDefault="005711D8" w:rsidP="005711D8">
      <w:pPr>
        <w:pStyle w:val="Heading5"/>
      </w:pPr>
      <w:r>
        <w:lastRenderedPageBreak/>
        <w:t>"</w:t>
      </w:r>
      <w:r>
        <w:rPr>
          <w:cs/>
        </w:rPr>
        <w:t>เพศโดยกำเนิด" หมายความว่า เพศซึ่งถูกระบุไว้เมื่อแรกเกิด โดยใช้ลักษณะเพศทาง</w:t>
      </w:r>
      <w:r>
        <w:rPr>
          <w:cs/>
        </w:rPr>
        <w:tab/>
        <w:t>สรีระหรืออวัยวะเพศมาเป็นฐานในการกำหนด</w:t>
      </w:r>
    </w:p>
    <w:p w14:paraId="7B5EE9BF" w14:textId="77777777" w:rsidR="005711D8" w:rsidRDefault="005711D8" w:rsidP="005711D8">
      <w:pPr>
        <w:pStyle w:val="Heading5"/>
      </w:pPr>
      <w:r>
        <w:t>"</w:t>
      </w:r>
      <w:r>
        <w:rPr>
          <w:cs/>
        </w:rPr>
        <w:t>เพศสภาพ หรือเพศภาวะ" หมายความว่า การแสดงพฤติกรรม การปฏิบัติ หรือการ</w:t>
      </w:r>
      <w:r>
        <w:rPr>
          <w:cs/>
        </w:rPr>
        <w:tab/>
        <w:t>แสดงบทบาททางเพศของบุคคล ซึ่งอาจตรงหรือไม่ตรงกับลักษณะเพศโดยกำเนิด</w:t>
      </w:r>
    </w:p>
    <w:p w14:paraId="033A469E" w14:textId="77777777" w:rsidR="005711D8" w:rsidRDefault="005711D8" w:rsidP="005711D8">
      <w:pPr>
        <w:pStyle w:val="Heading5"/>
      </w:pPr>
      <w:r>
        <w:t>"</w:t>
      </w:r>
      <w:r>
        <w:rPr>
          <w:cs/>
        </w:rPr>
        <w:t>อัตลักษณ์ทางเพศหรือวิถีทางเพศ" หมายความว่า ลักษณะเฉพาะของบุคคลหรือตัวตน</w:t>
      </w:r>
      <w:r>
        <w:rPr>
          <w:cs/>
        </w:rPr>
        <w:tab/>
        <w:t xml:space="preserve">ของบุคคล ซึ่งรวมทั้งจิตใจและพฤติกรรมที่แสดงออกเกี่ยวกับลักษณะทางเพศสภาพ </w:t>
      </w:r>
      <w:r>
        <w:rPr>
          <w:cs/>
        </w:rPr>
        <w:tab/>
        <w:t>หรือเพศภาวะของบุคคล</w:t>
      </w:r>
    </w:p>
    <w:p w14:paraId="6DB3C32F" w14:textId="77777777" w:rsidR="005711D8" w:rsidRDefault="005711D8" w:rsidP="005711D8">
      <w:pPr>
        <w:pStyle w:val="Heading4"/>
      </w:pPr>
      <w:r>
        <w:rPr>
          <w:cs/>
        </w:rPr>
        <w:t xml:space="preserve">ข้อ ๕ ให้อธิการบดีเป็นผู้รักษาการตามข้อบังคับนี้ และให้มีอำนาจในการกำหนดระเบียบ </w:t>
      </w:r>
      <w:r>
        <w:rPr>
          <w:cs/>
        </w:rPr>
        <w:tab/>
      </w:r>
      <w:r>
        <w:rPr>
          <w:cs/>
        </w:rPr>
        <w:tab/>
        <w:t>ออกประกาศหรือคำสั่ง เพื่อปฏิบัติให้เป็นไปตามข้อบังคับนี้</w:t>
      </w:r>
    </w:p>
    <w:p w14:paraId="2453CD3A" w14:textId="77777777" w:rsidR="005711D8" w:rsidRDefault="005711D8" w:rsidP="005711D8">
      <w:pPr>
        <w:pStyle w:val="Heading6"/>
      </w:pPr>
      <w:r>
        <w:rPr>
          <w:cs/>
        </w:rPr>
        <w:t>กรณีมีปัญหาในการวินิจฉัยหรือการตีความเพื่อปฏิบัติตามข้อบังคับนี้ ให้อธิการบดี</w:t>
      </w:r>
      <w:r>
        <w:rPr>
          <w:cs/>
        </w:rPr>
        <w:tab/>
        <w:t>เป็นผู้มีอำนาจในการวินิจฉัยชี้ขาด และให้ถือเป็นที่สุด</w:t>
      </w:r>
    </w:p>
    <w:p w14:paraId="3DF4EAE2" w14:textId="77777777" w:rsidR="005711D8" w:rsidRDefault="005711D8" w:rsidP="005711D8">
      <w:pPr>
        <w:pStyle w:val="Heading3"/>
      </w:pPr>
      <w:r>
        <w:rPr>
          <w:cs/>
        </w:rPr>
        <w:t>หมวดทั่วไป</w:t>
      </w:r>
    </w:p>
    <w:p w14:paraId="77E3BE82" w14:textId="77777777" w:rsidR="005711D8" w:rsidRDefault="005711D8" w:rsidP="005711D8">
      <w:pPr>
        <w:pStyle w:val="Heading4"/>
      </w:pPr>
      <w:r>
        <w:rPr>
          <w:cs/>
        </w:rPr>
        <w:t>ข้อ ๖ นักศึกษาจะต้องแต่งเครื่องแบบ เครื่องหมายและเครื่องแต่งกายนักศึกษา ตาม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ข้อบังคับนี้ นักศึกษาระดับสูงกว่าปริญญาตรีจะแต่งเครื่องแบบ เครื่องหมายและเครื่องแต่ง</w:t>
      </w:r>
      <w:r>
        <w:rPr>
          <w:cs/>
        </w:rPr>
        <w:tab/>
      </w:r>
      <w:r>
        <w:rPr>
          <w:cs/>
        </w:rPr>
        <w:tab/>
        <w:t>กายตามข้อบังคับนี้ หรือแต่งกายแบบสุภาพก็ได้</w:t>
      </w:r>
    </w:p>
    <w:p w14:paraId="77107C55" w14:textId="77777777" w:rsidR="005711D8" w:rsidRDefault="005711D8" w:rsidP="005711D8">
      <w:pPr>
        <w:pStyle w:val="Heading4"/>
      </w:pPr>
      <w:r>
        <w:rPr>
          <w:cs/>
        </w:rPr>
        <w:t>ข้อ ๗ การกำหนดให้ใช้เครื่องแบบ เครื่องหมายและเครื่องแต่งกายนักศึกษาที่นอกเหนือจาก</w:t>
      </w:r>
      <w:r>
        <w:rPr>
          <w:cs/>
        </w:rPr>
        <w:tab/>
      </w:r>
      <w:r>
        <w:rPr>
          <w:cs/>
        </w:rPr>
        <w:tab/>
        <w:t>ที่กำหนดไว้ในข้อบังคับนี้ ให้จัดทำเป็นประกาศมหาวิทยาลัย หรือประกาศคณะ แล้วแต่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กรณีตามความเหมาะสม</w:t>
      </w:r>
    </w:p>
    <w:p w14:paraId="4E7EB380" w14:textId="77777777" w:rsidR="005711D8" w:rsidRDefault="005711D8" w:rsidP="005711D8">
      <w:pPr>
        <w:pStyle w:val="Heading4"/>
      </w:pPr>
      <w:r>
        <w:rPr>
          <w:cs/>
        </w:rPr>
        <w:t>ข้อ ๘ นักศึกษาที่มีอัตลักษณ์ทางเพศหรือวิถีทางเพศไม่ตรงกับลักษณะเพศโดยกำเนิด ที่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ประสงค์แต่งกายด้วยเครื่องแบบ เครื่องหมาย และเครื่องแต่งกายนักศึกษาของมหาวิทยาลัย </w:t>
      </w:r>
      <w:r>
        <w:rPr>
          <w:cs/>
        </w:rPr>
        <w:tab/>
      </w:r>
      <w:r>
        <w:rPr>
          <w:cs/>
        </w:rPr>
        <w:tab/>
        <w:t>ให้เป็นไปตามประกาศมหาวิทยาลัย</w:t>
      </w:r>
    </w:p>
    <w:p w14:paraId="6DB9219E" w14:textId="77777777" w:rsidR="005711D8" w:rsidRDefault="005711D8" w:rsidP="005711D8">
      <w:pPr>
        <w:pStyle w:val="Heading3"/>
      </w:pPr>
      <w:r>
        <w:rPr>
          <w:cs/>
        </w:rPr>
        <w:t>หมวดการแต่งกายของนักศึกษา</w:t>
      </w:r>
    </w:p>
    <w:p w14:paraId="724BAEB8" w14:textId="77777777" w:rsidR="005711D8" w:rsidRDefault="005711D8" w:rsidP="005711D8">
      <w:pPr>
        <w:pStyle w:val="Heading4"/>
      </w:pPr>
      <w:r>
        <w:rPr>
          <w:cs/>
        </w:rPr>
        <w:t>ข้อ ๙ การแต่งกายของนักศึกษาในโอกาสต่าง ๆ มีดังนี้</w:t>
      </w:r>
    </w:p>
    <w:p w14:paraId="5C7AC0A7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การแต่งกายนักศึกษาในเวลาเรียน ใช้สำหรับแต่งในเวลาเรียนปกติ เวลาสอบ เวลา</w:t>
      </w:r>
      <w:r>
        <w:rPr>
          <w:cs/>
        </w:rPr>
        <w:tab/>
        <w:t>ทำการและการติดต่อกับหน่วยงานภายในมหาวิทยาลัย</w:t>
      </w:r>
    </w:p>
    <w:p w14:paraId="6C3DB197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๒) การแต่งกายนักศึกษาเข้าฝึกปฏิบัติงาน หรือเรียนวิชาปฏิบัติการ ใช้สำหรับ </w:t>
      </w:r>
      <w:r>
        <w:rPr>
          <w:cs/>
        </w:rPr>
        <w:tab/>
        <w:t>การศึกษาภาคปฏิบัติ ใช้สำหรับแต่งในห้องปฏิบัติการหรือห้องทดลองหรือโรงประลอง</w:t>
      </w:r>
      <w:r>
        <w:rPr>
          <w:cs/>
        </w:rPr>
        <w:tab/>
        <w:t>หรือการปฏิบัติการ ภาคสนามหรือในสนามกีฬา</w:t>
      </w:r>
    </w:p>
    <w:p w14:paraId="15D2CF6A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การแต่งกายนักศึกษาสำหรับงานพิธี พระราชพิธีหรือรัฐพิธี ใช้สำหรับแต่ง ในเวลา</w:t>
      </w:r>
      <w:r>
        <w:rPr>
          <w:cs/>
        </w:rPr>
        <w:tab/>
        <w:t>เข้าร่วมงานพิธี พระราชพิธีหรือรัฐพิธีหรือตามคำสั่งมหาวิทยาลัย</w:t>
      </w:r>
    </w:p>
    <w:p w14:paraId="536BDC2A" w14:textId="77777777" w:rsidR="005711D8" w:rsidRDefault="005711D8" w:rsidP="005711D8"/>
    <w:p w14:paraId="6BEA1C1C" w14:textId="77777777" w:rsidR="005711D8" w:rsidRDefault="005711D8" w:rsidP="005711D8">
      <w:pPr>
        <w:pStyle w:val="Heading3"/>
      </w:pPr>
      <w:r>
        <w:rPr>
          <w:cs/>
        </w:rPr>
        <w:lastRenderedPageBreak/>
        <w:t>ส่วน</w:t>
      </w:r>
      <w:r>
        <w:rPr>
          <w:rFonts w:hint="cs"/>
          <w:cs/>
        </w:rPr>
        <w:t xml:space="preserve">ที่ ๑ </w:t>
      </w:r>
      <w:r>
        <w:rPr>
          <w:cs/>
        </w:rPr>
        <w:t>การแต่งกายนักศึกษาในเวลาเรียนปกติ เวลาสอบ เวลาทำการและ การติดต่อกับหน่วยงาน</w:t>
      </w:r>
      <w:r>
        <w:rPr>
          <w:cs/>
        </w:rPr>
        <w:tab/>
        <w:t>ภายในมหาวิทยาลัย</w:t>
      </w:r>
    </w:p>
    <w:p w14:paraId="0F454ABF" w14:textId="77777777" w:rsidR="005711D8" w:rsidRDefault="005711D8" w:rsidP="005711D8">
      <w:pPr>
        <w:pStyle w:val="Heading4"/>
      </w:pPr>
      <w:r>
        <w:rPr>
          <w:cs/>
        </w:rPr>
        <w:t>ข้อ ๑๐ การแต่งกายของนักศึกษาชาย ประกอบด้วย</w:t>
      </w:r>
    </w:p>
    <w:p w14:paraId="70513C81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๑) ทรงผม ลักษณะของทรงผมและสีผมแบบสุภาพ เหมาะกับเครื่องแบบชุด นักศึกษา </w:t>
      </w:r>
      <w:r>
        <w:rPr>
          <w:cs/>
        </w:rPr>
        <w:tab/>
        <w:t>ความยาวด้านหลังไม่เกินปกคอเสื้อ ห้ามไว้หนวดและเครา เว้นแต่ต้องปฏิบัติตามข้อ</w:t>
      </w:r>
      <w:r>
        <w:rPr>
          <w:cs/>
        </w:rPr>
        <w:tab/>
        <w:t>ห้ามของศาสนา หรือจารีตประเพณี</w:t>
      </w:r>
    </w:p>
    <w:p w14:paraId="778B06C3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๒) เสื้อ ให้ใช้คอปกเช็ดปลายแหลม แขนสั้นเพียงเหนือศอก (ไม่ผ่าปลายแขน) หรือ </w:t>
      </w:r>
      <w:r>
        <w:rPr>
          <w:cs/>
        </w:rPr>
        <w:tab/>
        <w:t>แขนยาวถึงข้อมือ ทำจากผ้าสีขาวเกลี้ยงไม่มีลวดลาย มีความหนาพอสมควร ผ่าน้ำ</w:t>
      </w:r>
      <w:r>
        <w:rPr>
          <w:cs/>
        </w:rPr>
        <w:tab/>
      </w:r>
      <w:r>
        <w:rPr>
          <w:cs/>
        </w:rPr>
        <w:tab/>
        <w:t>ตลอด ติดกระดุม ๖ เม็ด ความยาวของเสื้อต่ำกว่าสะเอว เวลาสวมใส่เก็บปลายเสื้อไว้</w:t>
      </w:r>
      <w:r>
        <w:rPr>
          <w:cs/>
        </w:rPr>
        <w:tab/>
        <w:t>ในกางเกงให้เรียบร้อย</w:t>
      </w:r>
    </w:p>
    <w:p w14:paraId="2B8F683E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๓) เนคไท มีเครื่องหมายของมหาวิทยาลัย รูปแบบ สีและขนาดเป็นไปตามที่ </w:t>
      </w:r>
      <w:r>
        <w:rPr>
          <w:cs/>
        </w:rPr>
        <w:tab/>
        <w:t>มหาวิทยาลัยกำหนด</w:t>
      </w:r>
    </w:p>
    <w:p w14:paraId="379EE0AD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กางเกง สีดำ หรือสีกรมท่า แบบทรงสากล สุภาพ ไม่รัดรูป ผ่าไส่ซิบด้านหน้า ไม่มี</w:t>
      </w:r>
      <w:r>
        <w:rPr>
          <w:cs/>
        </w:rPr>
        <w:tab/>
        <w:t>จีบ ขายาวถึงหลังเท้าของผู้สวมใส่ไม่พับปลายขา มีหูทำจากผ้าชนิดและสีเดียวกัน</w:t>
      </w:r>
      <w:r>
        <w:rPr>
          <w:cs/>
        </w:rPr>
        <w:tab/>
        <w:t>สำหรับสอดคาดเข็มขัด เวลาสวมใส่ให้ทับชายเสื้อไว้ให้เรียบร้อย (ห้ามใช้ผ้ายืน)</w:t>
      </w:r>
    </w:p>
    <w:p w14:paraId="651E11A1" w14:textId="77777777" w:rsidR="005711D8" w:rsidRDefault="005711D8" w:rsidP="005711D8">
      <w:pPr>
        <w:pStyle w:val="Heading5"/>
      </w:pPr>
      <w:r>
        <w:t>(</w:t>
      </w:r>
      <w:r>
        <w:rPr>
          <w:cs/>
        </w:rPr>
        <w:t>๕) เข็มขัด สีดำใช้กับหัวเข็มขัดทำด้วยโลหะ รูปแบบตามที่มหาวิทยาลัยกำหนด</w:t>
      </w:r>
    </w:p>
    <w:p w14:paraId="4D9743F3" w14:textId="77777777" w:rsidR="005711D8" w:rsidRDefault="005711D8" w:rsidP="005711D8">
      <w:pPr>
        <w:pStyle w:val="Heading5"/>
      </w:pPr>
      <w:r>
        <w:t>(</w:t>
      </w:r>
      <w:r>
        <w:rPr>
          <w:cs/>
        </w:rPr>
        <w:t>๖) รองเท้าหนังหรือผ้าใบ สีและลักษณะแบบสุภาพใช้กับถุงเท้าสีสุภาพ</w:t>
      </w:r>
    </w:p>
    <w:p w14:paraId="3F16A1C9" w14:textId="77777777" w:rsidR="005711D8" w:rsidRDefault="005711D8" w:rsidP="005711D8">
      <w:pPr>
        <w:pStyle w:val="Heading4"/>
      </w:pPr>
      <w:r>
        <w:rPr>
          <w:cs/>
        </w:rPr>
        <w:t>ข้อ ๑๑ การแต่งกายของนักศึกษาหญิง ประกอบด้วย</w:t>
      </w:r>
    </w:p>
    <w:p w14:paraId="6249740F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ทรงผม สักษณะของทรงผมและสีผมแบบสุภาพ เหมาะกับเครื่องแบบชุดนักศึกษา</w:t>
      </w:r>
    </w:p>
    <w:p w14:paraId="36F64DB3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นักศึกษาที่นับถือศาสนาอิสลาม ให้ใช้ผ้าคลุมศีรษะ สีขาวเกลี้ยง สีกรมท่าหรือ สีดำ</w:t>
      </w:r>
      <w:r>
        <w:rPr>
          <w:cs/>
        </w:rPr>
        <w:tab/>
        <w:t>เนื้อผ้าไม่บาง ไม่มีลวดลาย กลัดเครื่องหมายมหาวิทยาลัยบนผ้าคลุมด้านซ้าย</w:t>
      </w:r>
    </w:p>
    <w:p w14:paraId="220F953C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เสื้อ ให้ใช้ผ้าสีขาวเกลี้ยงไม่มีลวดลาย มีความหนาพอสมควร คอปกเช็ด ปลา</w:t>
      </w:r>
      <w:r>
        <w:rPr>
          <w:rFonts w:hint="cs"/>
          <w:cs/>
        </w:rPr>
        <w:t>ย</w:t>
      </w:r>
      <w:r>
        <w:rPr>
          <w:cs/>
        </w:rPr>
        <w:tab/>
        <w:t>แหลม แขนสั้นเพียงเหนือศอกไม่ผ่าปลายแขน ปลายแขนทำเป็นสาบตลบขึ้น มีสาบ</w:t>
      </w:r>
      <w:r>
        <w:rPr>
          <w:cs/>
        </w:rPr>
        <w:tab/>
        <w:t xml:space="preserve">ด้านหลังพอเหมาะ กับรูปร่างและไม่รัดรูป ผ่าหน้าตลอดทำสาบตลบเข้าข้างในกว้าง </w:t>
      </w:r>
      <w:r>
        <w:rPr>
          <w:cs/>
        </w:rPr>
        <w:tab/>
        <w:t>๓๐ มิลลิเมตร ติดกระดุม ๕ เม็ด ความยาว ของเสื้อดำกว่าสะเอว เวาสวมใส่เก็บปลาย</w:t>
      </w:r>
      <w:r>
        <w:rPr>
          <w:cs/>
        </w:rPr>
        <w:tab/>
        <w:t>เสื้อไว้ในกระเป๋รองให้เรียบร้อย</w:t>
      </w:r>
    </w:p>
    <w:p w14:paraId="4ADCE408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กระโปรง สีดำหรือสีกรมท่า แบบสุภาพ ไม่มีลวดลาย ห้ามใช้ผ้ายืนส์</w:t>
      </w:r>
    </w:p>
    <w:p w14:paraId="1724DA74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๕) กระดุม ทำด้วยโลหะสีเงินขนาดเส้นผ่าศูนย์กลาง ๑๗ มิลลิเมตร รูปแบบตามที่ </w:t>
      </w:r>
      <w:r>
        <w:rPr>
          <w:cs/>
        </w:rPr>
        <w:tab/>
        <w:t>มหาวิทยาลัยกำหนด</w:t>
      </w:r>
    </w:p>
    <w:p w14:paraId="7BDD5BEB" w14:textId="77777777" w:rsidR="005711D8" w:rsidRDefault="005711D8" w:rsidP="005711D8">
      <w:pPr>
        <w:pStyle w:val="Heading5"/>
      </w:pPr>
      <w:r>
        <w:t>(</w:t>
      </w:r>
      <w:r>
        <w:rPr>
          <w:cs/>
        </w:rPr>
        <w:t>๖) เข็มเครื่องหมาย ให้มีเข็มเครื่องหมายของมหาวิทยาลัยเฉพาะส่วนนมหามงกุฎ ทำ</w:t>
      </w:r>
      <w:r>
        <w:rPr>
          <w:cs/>
        </w:rPr>
        <w:tab/>
        <w:t xml:space="preserve">ด้วยโลหะสีเงิน กว้าง ๒๓ มิลลิเมตร สูง ๓๐ มิลลิเมตร ประดับหน้าอกด้านซ้าย </w:t>
      </w:r>
      <w:r>
        <w:rPr>
          <w:cs/>
        </w:rPr>
        <w:tab/>
        <w:t>รูปแบบตามที่มหาวิทยาลัย กำหนด</w:t>
      </w:r>
    </w:p>
    <w:p w14:paraId="761C4705" w14:textId="77777777" w:rsidR="005711D8" w:rsidRDefault="005711D8" w:rsidP="005711D8">
      <w:pPr>
        <w:pStyle w:val="Heading5"/>
      </w:pPr>
      <w:r>
        <w:lastRenderedPageBreak/>
        <w:t>(</w:t>
      </w:r>
      <w:r>
        <w:rPr>
          <w:cs/>
        </w:rPr>
        <w:t>๗) เข็มขัด สีดำใช้กับหัวเข็มขัดทำด้วยโลหะ รูปแบบตามที่มหาวิทยาลัยกำหนด</w:t>
      </w:r>
    </w:p>
    <w:p w14:paraId="35DD8660" w14:textId="77777777" w:rsidR="005711D8" w:rsidRDefault="005711D8" w:rsidP="005711D8">
      <w:pPr>
        <w:pStyle w:val="Heading5"/>
      </w:pPr>
      <w:r>
        <w:t>(</w:t>
      </w:r>
      <w:r>
        <w:rPr>
          <w:cs/>
        </w:rPr>
        <w:t>๘) รองเท้า หุ้มส้นหรือมีสายรัดส้น สีดำ สีน้ำตาล หรือสีขาว แบบสุภาพ</w:t>
      </w:r>
    </w:p>
    <w:p w14:paraId="0E78D896" w14:textId="77777777" w:rsidR="005711D8" w:rsidRDefault="005711D8" w:rsidP="005711D8">
      <w:pPr>
        <w:pStyle w:val="Heading3"/>
      </w:pPr>
      <w:r>
        <w:rPr>
          <w:cs/>
        </w:rPr>
        <w:t>ส่วนที่ ๒</w:t>
      </w:r>
      <w:r>
        <w:rPr>
          <w:rFonts w:hint="cs"/>
          <w:cs/>
        </w:rPr>
        <w:t xml:space="preserve"> </w:t>
      </w:r>
      <w:r>
        <w:rPr>
          <w:cs/>
        </w:rPr>
        <w:t>การแต่งภายนักศึกษาเข้าฝึกปฏิบัติงาน หรือเรียนวิชาปฏิบัติการ</w:t>
      </w:r>
    </w:p>
    <w:p w14:paraId="4D199F73" w14:textId="77777777" w:rsidR="005711D8" w:rsidRDefault="005711D8" w:rsidP="005711D8">
      <w:pPr>
        <w:pStyle w:val="Heading4"/>
      </w:pPr>
      <w:r>
        <w:rPr>
          <w:cs/>
        </w:rPr>
        <w:t>ข้อ ๑๒ การแต่งกายของนักศึกษาขายในเวลาฝึกปฏิบัติงาน ประกอบด้วย</w:t>
      </w:r>
    </w:p>
    <w:p w14:paraId="6B06D804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ทรงผม ตามข้อ ๑๐ (๑)</w:t>
      </w:r>
    </w:p>
    <w:p w14:paraId="0099F81C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เสื้อ ให้ใช้คออปกฮาวาย แขนสั้นยาวเพียงศอกไม่ผ่าปลายแขนควายของเสื้อ ถึง</w:t>
      </w:r>
      <w:r>
        <w:rPr>
          <w:cs/>
        </w:rPr>
        <w:tab/>
        <w:t xml:space="preserve">บริเวณสะโพก ทำจากผ้าชนิดหนา ที่หน้าอกด้านขวาปักเครื่องหมายมหาวิทยาลัย </w:t>
      </w:r>
      <w:r>
        <w:rPr>
          <w:cs/>
        </w:rPr>
        <w:tab/>
        <w:t>เฉพาะส่วนนมหามงกุฏ ด้วยด้ายที่ทำจากไหม และด้านล่างเครื่องหมายมีซ้อ</w:t>
      </w:r>
      <w:r>
        <w:rPr>
          <w:cs/>
        </w:rPr>
        <w:tab/>
        <w:t>มหาวิทยาลัยเทคโนโลยีพระจอมเกล้าพระนครเหนือและ ใต้ซื่อมหาวิทยาลัยปกครองที่</w:t>
      </w:r>
      <w:r>
        <w:rPr>
          <w:cs/>
        </w:rPr>
        <w:tab/>
        <w:t xml:space="preserve">นักศึกษาสังกัด มีกระเป๋าแบบจีบแตก ๓ ใบด้านบนซ้าย ๑ ใบ และด้านล่าง ๒ ใบ </w:t>
      </w:r>
      <w:r>
        <w:rPr>
          <w:cs/>
        </w:rPr>
        <w:tab/>
        <w:t>ด้านหลังเสื้อจับจีบคู่มีสายคาดยาวตลอด ห้ามมิให้ปักสัญลักษณ์อื่นใดนอกเหนือจากที่</w:t>
      </w:r>
      <w:r>
        <w:rPr>
          <w:cs/>
        </w:rPr>
        <w:tab/>
        <w:t>มหาวิทยาลัย กำหนด การสวมใส่ติดกระดุมเรียบร้อย หากสวมทับเสื้อยึดต้องเป็นสีขาว</w:t>
      </w:r>
      <w:r>
        <w:rPr>
          <w:cs/>
        </w:rPr>
        <w:tab/>
        <w:t>ล้วนไม่มีลวดลาย สีของเสื้อให้เป็นไป ตามที่ส่วนงานกำหนดโดยความเห็นชอบของ</w:t>
      </w:r>
      <w:r>
        <w:rPr>
          <w:cs/>
        </w:rPr>
        <w:tab/>
        <w:t>มหาวิทยาลัย</w:t>
      </w:r>
    </w:p>
    <w:p w14:paraId="2DCFF7F4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กางเกง ให้ใช้ตามข้อ ๑๐ (๔) การสวมใส่ให้เรียบร้อย</w:t>
      </w:r>
    </w:p>
    <w:p w14:paraId="1E6824CF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เข็มขัด ให้ใช้ตามข้อ ๑๐ (๕)</w:t>
      </w:r>
    </w:p>
    <w:p w14:paraId="1C58DE06" w14:textId="77777777" w:rsidR="005711D8" w:rsidRDefault="005711D8" w:rsidP="005711D8">
      <w:pPr>
        <w:pStyle w:val="Heading5"/>
      </w:pPr>
      <w:r>
        <w:t>(</w:t>
      </w:r>
      <w:r>
        <w:rPr>
          <w:cs/>
        </w:rPr>
        <w:t>๕) รองเท้าหนังหรือผ้าใบ สีและลักษณะแบบสุภาพใช้กับถุงเท้าสีสุภาพ</w:t>
      </w:r>
    </w:p>
    <w:p w14:paraId="184A4C95" w14:textId="77777777" w:rsidR="005711D8" w:rsidRDefault="005711D8" w:rsidP="005711D8">
      <w:pPr>
        <w:pStyle w:val="Heading4"/>
      </w:pPr>
      <w:r>
        <w:rPr>
          <w:cs/>
        </w:rPr>
        <w:t>ข้อ ๑๓ การแต่งกายของนักศึกษาหญิงในเวลาฝึกปฏิบัติงาน ประกอบด้วย</w:t>
      </w:r>
    </w:p>
    <w:p w14:paraId="7568BB64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ทรงผม ตามข้อ ๑๑ (๑)</w:t>
      </w:r>
    </w:p>
    <w:p w14:paraId="4DE9E9EB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เสื้อตามลักษณะและแบบข้อ ๑๒ (๒) การสวมใส่ติดกระดุมให้เรียบร้อย</w:t>
      </w:r>
    </w:p>
    <w:p w14:paraId="21BFC4E6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กระโปรงหรือกางเกง เป็นไปตามลักษณะการฝึกปฏิบัติงานที่คณะกำหนดไว้ตาม</w:t>
      </w:r>
      <w:r>
        <w:rPr>
          <w:cs/>
        </w:rPr>
        <w:tab/>
        <w:t>ความเหมาะสม การสวมใส่เรียบร้อยห้ามใช้ผ้ายืนส์</w:t>
      </w:r>
    </w:p>
    <w:p w14:paraId="54F16DF1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เข็มขัด ตามลักษณะและแบบข้อ ๑๑ (๗)</w:t>
      </w:r>
    </w:p>
    <w:p w14:paraId="4D138DD7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๕) รองเท้าหนังหรือผ้าใบ สีและลักษณะแบบสุภาพใช้กับถุงเท้าสีสุภาพ หรือตามข้อ </w:t>
      </w:r>
      <w:r>
        <w:rPr>
          <w:cs/>
        </w:rPr>
        <w:tab/>
        <w:t>๑๑ (๘)</w:t>
      </w:r>
    </w:p>
    <w:p w14:paraId="02356267" w14:textId="77777777" w:rsidR="005711D8" w:rsidRDefault="005711D8" w:rsidP="005711D8">
      <w:pPr>
        <w:pStyle w:val="Heading4"/>
      </w:pPr>
      <w:r>
        <w:rPr>
          <w:cs/>
        </w:rPr>
        <w:t>ข้อ ๑๔ การแต่งกายของนักศึกษาชาย - หญิงในเวลาเรียนวิชาปฏิบัติการ ประกอบด้วย</w:t>
      </w:r>
    </w:p>
    <w:p w14:paraId="550CAF1B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ทรงผม ตามข้อ ๑๐ (๑) และ ข้อ ๑๑ (๑)</w:t>
      </w:r>
    </w:p>
    <w:p w14:paraId="62A686A9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เสื้อ ให้ใช้คอปกแขนสั้นยาวเพียงเหนือศอกทำจากผ้ายึดชนิดหนาพอสมควร แบบ</w:t>
      </w:r>
      <w:r>
        <w:rPr>
          <w:cs/>
        </w:rPr>
        <w:tab/>
        <w:t>และสีเป็นไปตามที่มหาวิทยาลัยกำหนด เวลามสวมใส่เอาชายเสื้อไว้ในกางเกงให้</w:t>
      </w:r>
      <w:r>
        <w:rPr>
          <w:cs/>
        </w:rPr>
        <w:tab/>
        <w:t>เรียบร้อย</w:t>
      </w:r>
    </w:p>
    <w:p w14:paraId="2988E8CC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กางเกง ขายาวทำจากผ้ายึดหรือผ้าร่มสีสุภาพ แบบและสีตามที่มหาวิทยาลัย</w:t>
      </w:r>
      <w:r>
        <w:rPr>
          <w:cs/>
        </w:rPr>
        <w:tab/>
        <w:t>กำหนด</w:t>
      </w:r>
    </w:p>
    <w:p w14:paraId="0457A711" w14:textId="77777777" w:rsidR="005711D8" w:rsidRDefault="005711D8" w:rsidP="005711D8">
      <w:pPr>
        <w:pStyle w:val="Heading5"/>
      </w:pPr>
      <w:r>
        <w:lastRenderedPageBreak/>
        <w:t>(</w:t>
      </w:r>
      <w:r>
        <w:rPr>
          <w:cs/>
        </w:rPr>
        <w:t>๔) รองเท้าหนังหรือผ้าใบ สีและลักษณะแบบสุภาพใช้กับถุงเท้าสีสุภาพ</w:t>
      </w:r>
    </w:p>
    <w:p w14:paraId="31B0D932" w14:textId="77777777" w:rsidR="005711D8" w:rsidRDefault="005711D8" w:rsidP="005711D8">
      <w:pPr>
        <w:pStyle w:val="Heading3"/>
      </w:pPr>
      <w:r>
        <w:rPr>
          <w:cs/>
        </w:rPr>
        <w:t>ส่วนที่ ๓</w:t>
      </w:r>
      <w:r>
        <w:rPr>
          <w:rFonts w:hint="cs"/>
          <w:cs/>
        </w:rPr>
        <w:t xml:space="preserve"> </w:t>
      </w:r>
      <w:r>
        <w:rPr>
          <w:cs/>
        </w:rPr>
        <w:t>การแต่งกายนักศึกษาสำหรับงานพิธี พระราชพิธีหรือรัฐพิธี</w:t>
      </w:r>
    </w:p>
    <w:p w14:paraId="68891878" w14:textId="77777777" w:rsidR="005711D8" w:rsidRDefault="005711D8" w:rsidP="005711D8">
      <w:pPr>
        <w:pStyle w:val="Heading4"/>
      </w:pPr>
      <w:r>
        <w:rPr>
          <w:cs/>
        </w:rPr>
        <w:t>ข้อ ๑๕ ให้นักศึกษาชาย และนักศึกษาหญิงของมหาวิทยาลัยแต่งภายในงานพิธีต่าง ๆ ของ</w:t>
      </w:r>
      <w:r>
        <w:rPr>
          <w:cs/>
        </w:rPr>
        <w:tab/>
      </w:r>
      <w:r>
        <w:rPr>
          <w:cs/>
        </w:rPr>
        <w:tab/>
        <w:t>มหาวิทยาลัยหรือตามคำสั่งมหาวิทยาลัยตามที่ได้กำหนดไว้ในข้อ ๑๐ หรือ ข้อ ๑๑ แล้วแต่</w:t>
      </w:r>
      <w:r>
        <w:rPr>
          <w:cs/>
        </w:rPr>
        <w:tab/>
      </w:r>
      <w:r>
        <w:rPr>
          <w:cs/>
        </w:rPr>
        <w:tab/>
        <w:t>กรณี</w:t>
      </w:r>
    </w:p>
    <w:p w14:paraId="6E7CB478" w14:textId="77777777" w:rsidR="005711D8" w:rsidRDefault="005711D8" w:rsidP="005711D8">
      <w:pPr>
        <w:pStyle w:val="Heading4"/>
      </w:pPr>
      <w:r>
        <w:rPr>
          <w:cs/>
        </w:rPr>
        <w:t>ข้อ ๑๖ การแต่งกายของนักศึกษาชายในงานพระราชพิธีหรือรัฐพิธีประกอบด้วย</w:t>
      </w:r>
    </w:p>
    <w:p w14:paraId="4124499E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ทรงผม แบบสุภาพและห้ามทำสีผมผิดจากธรรมชาติ ความยาวด้านหลังไม่เกินปก</w:t>
      </w:r>
      <w:r>
        <w:rPr>
          <w:cs/>
        </w:rPr>
        <w:tab/>
        <w:t>คอเสื้อ ห้ามไว้หนวดและเครา เว้นแต่ต้องปฏิบัติตามข้อห้ามของศาสนาหรือจารีต</w:t>
      </w:r>
      <w:r>
        <w:rPr>
          <w:cs/>
        </w:rPr>
        <w:tab/>
        <w:t>ประเพณี</w:t>
      </w:r>
    </w:p>
    <w:p w14:paraId="28290D23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เสื้อ ให้ใช้เสื้อนอกแขนยาวแบบราชการสีขาว</w:t>
      </w:r>
    </w:p>
    <w:p w14:paraId="49E9D048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เข็มเครื่องหมาย ทำด้วยโลหะสีทอง แบบเครื่องหมายมหาวิทยาลัยเฉพาะส่วนหมำ</w:t>
      </w:r>
      <w:r>
        <w:rPr>
          <w:cs/>
        </w:rPr>
        <w:tab/>
        <w:t>มงกุฎ ขนาดกว้าง ๑๘ มิลลิเมตร สูง ๒๕ มิลลิเมตร ใช้ติดคอเสื้อทั้งสองด้าน</w:t>
      </w:r>
    </w:p>
    <w:p w14:paraId="29E82875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กระดุม ทำด้วยโลหะสีทอง เส้นผ่าศูนย์กลาง ๒๑ มิลลิเมตร มีลายดุนนูน</w:t>
      </w:r>
      <w:r>
        <w:rPr>
          <w:cs/>
        </w:rPr>
        <w:tab/>
        <w:t>เครื่องหมายมหาวิทยาลัยเฉพาะส่วน</w:t>
      </w:r>
      <w:r>
        <w:rPr>
          <w:rFonts w:hint="cs"/>
          <w:cs/>
        </w:rPr>
        <w:t>มหา</w:t>
      </w:r>
      <w:r>
        <w:rPr>
          <w:cs/>
        </w:rPr>
        <w:t>มงกุฎ จำนวน ๕ เม็ด</w:t>
      </w:r>
    </w:p>
    <w:p w14:paraId="4A64E339" w14:textId="77777777" w:rsidR="005711D8" w:rsidRDefault="005711D8" w:rsidP="005711D8">
      <w:pPr>
        <w:pStyle w:val="Heading5"/>
      </w:pPr>
      <w:r>
        <w:t>(</w:t>
      </w:r>
      <w:r>
        <w:rPr>
          <w:cs/>
        </w:rPr>
        <w:t>๕) กางเกง ทรงสากลสีขาว ผ้าขนิดเดียวกันกับเสื้อ ไม่รัดรูป ขายาวถึงหลังเท้า ไม่พับ</w:t>
      </w:r>
      <w:r>
        <w:rPr>
          <w:cs/>
        </w:rPr>
        <w:tab/>
        <w:t>ปลายขา ผ่าตรงส่วนหน้า มีกระเป๋าตามแนวตะเข็บข้าง</w:t>
      </w:r>
    </w:p>
    <w:p w14:paraId="1B6DEFEE" w14:textId="77777777" w:rsidR="005711D8" w:rsidRDefault="005711D8" w:rsidP="005711D8">
      <w:pPr>
        <w:pStyle w:val="Heading5"/>
      </w:pPr>
      <w:r>
        <w:t>(</w:t>
      </w:r>
      <w:r>
        <w:rPr>
          <w:cs/>
        </w:rPr>
        <w:t>๖) รองเท้า หนังสีดำหุ้มส้น ไม่มีลวดลาย ไม่ติดโลหะใช้กับถุงเท้าสีดำ</w:t>
      </w:r>
    </w:p>
    <w:p w14:paraId="639A385A" w14:textId="77777777" w:rsidR="005711D8" w:rsidRDefault="005711D8" w:rsidP="005711D8">
      <w:pPr>
        <w:pStyle w:val="Heading4"/>
      </w:pPr>
      <w:r>
        <w:rPr>
          <w:cs/>
        </w:rPr>
        <w:t>ข้อ ๑๗ การแต่งกายของนักศึกษาหญิงในงานพระราชพิธีหรือรัฐพิธีประกอบด้วย</w:t>
      </w:r>
    </w:p>
    <w:p w14:paraId="2E70CC0F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ทรงผม แบบสุภาพและห้ามทำสีผมผิดจากธรรมชาติ</w:t>
      </w:r>
    </w:p>
    <w:p w14:paraId="38511C7D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เสื้อ ให้ใช้เสื้อแบบนักศึกษาตามลักษณะและแบบข้อ ๑๑ (๓) และติดกระดุมที่คอ</w:t>
      </w:r>
      <w:r>
        <w:rPr>
          <w:cs/>
        </w:rPr>
        <w:tab/>
        <w:t>เสื้อ</w:t>
      </w:r>
    </w:p>
    <w:p w14:paraId="1ABEB45D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กระโปรง สีกรมท่า แบบสุภาพ ทรงสอบ ไม่อัดจิบ ความยาวคลุมเข่า เว้นแต่ต้อง</w:t>
      </w:r>
      <w:r>
        <w:rPr>
          <w:cs/>
        </w:rPr>
        <w:tab/>
        <w:t>ปฏิบัติตามข้อห้ามของศาสนาหรือจารีตประเพณี</w:t>
      </w:r>
    </w:p>
    <w:p w14:paraId="211A1C2B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กระดุม ให้ใช้ตามข้อ ๑๑ (๕)</w:t>
      </w:r>
    </w:p>
    <w:p w14:paraId="01B762EF" w14:textId="77777777" w:rsidR="005711D8" w:rsidRDefault="005711D8" w:rsidP="005711D8">
      <w:pPr>
        <w:pStyle w:val="Heading5"/>
      </w:pPr>
      <w:r>
        <w:t>(</w:t>
      </w:r>
      <w:r>
        <w:rPr>
          <w:cs/>
        </w:rPr>
        <w:t>๕) เข็มเครื่องหมาย ให้ใช้ตามข้อ ๑๑ (๖)</w:t>
      </w:r>
    </w:p>
    <w:p w14:paraId="735B1EF9" w14:textId="77777777" w:rsidR="005711D8" w:rsidRDefault="005711D8" w:rsidP="005711D8">
      <w:pPr>
        <w:pStyle w:val="Heading5"/>
      </w:pPr>
      <w:r>
        <w:t>(</w:t>
      </w:r>
      <w:r>
        <w:rPr>
          <w:cs/>
        </w:rPr>
        <w:t>๖) เข็มชัด ให้ใช้ตามข้อ ๑๑ (๗)</w:t>
      </w:r>
    </w:p>
    <w:p w14:paraId="09C0207D" w14:textId="77777777" w:rsidR="005711D8" w:rsidRDefault="005711D8" w:rsidP="005711D8">
      <w:pPr>
        <w:pStyle w:val="Heading5"/>
      </w:pPr>
      <w:r>
        <w:t>(</w:t>
      </w:r>
      <w:r>
        <w:rPr>
          <w:cs/>
        </w:rPr>
        <w:t>๗) รองเท้าหนังสีดำ หรือวัสดุเทียมหนังไม่มันวาว ไม่มีลวดลาย ทรงเรียบแบบหุ้มส้น</w:t>
      </w:r>
      <w:r>
        <w:rPr>
          <w:cs/>
        </w:rPr>
        <w:tab/>
        <w:t>ปิดปลายเท้า ส้นสูงไม่เกิน ๒ นิ้ว ห้ามใส่ส้นเข็มหรือส้นเตารีด และสวมถุงน่องสีเนื้อ</w:t>
      </w:r>
    </w:p>
    <w:p w14:paraId="2AAB005A" w14:textId="77777777" w:rsidR="005711D8" w:rsidRDefault="005711D8" w:rsidP="005711D8"/>
    <w:p w14:paraId="7D394539" w14:textId="77777777" w:rsidR="005711D8" w:rsidRPr="0054381E" w:rsidRDefault="005711D8" w:rsidP="005711D8"/>
    <w:p w14:paraId="19219551" w14:textId="77777777" w:rsidR="005711D8" w:rsidRDefault="005711D8" w:rsidP="005711D8">
      <w:pPr>
        <w:pStyle w:val="Heading2"/>
      </w:pPr>
      <w:r>
        <w:rPr>
          <w:cs/>
        </w:rPr>
        <w:lastRenderedPageBreak/>
        <w:t>ข้อบังคับมหาวิทยาลัยเทคโนโลยีพระจอมเกล้าพระนครเหนือ ว่าด้วย วินัยนักศึกษา พ.ศ. ๒๕๖๗</w:t>
      </w:r>
    </w:p>
    <w:p w14:paraId="386A16C6" w14:textId="77777777" w:rsidR="005711D8" w:rsidRDefault="005711D8" w:rsidP="005711D8">
      <w:pPr>
        <w:pStyle w:val="Heading3"/>
      </w:pPr>
      <w:r>
        <w:rPr>
          <w:cs/>
        </w:rPr>
        <w:t xml:space="preserve">โดยที่เป็นการสมควรปรับปรุงข้อบังคับมหาวิทยาลัยเทคโนโลยีพระจอมเกล้าพระนครเหนือ ว่าด้วย </w:t>
      </w:r>
      <w:r>
        <w:rPr>
          <w:cs/>
        </w:rPr>
        <w:tab/>
        <w:t xml:space="preserve">วินัยนักศึกษา พ.ศ. ๒๕๕๔ เพื่อเป็นการดำรงไว้ซึ่งเกียรติของมหาวิทยาลัย การส่งเสริมให้นักศึกษา </w:t>
      </w:r>
      <w:r>
        <w:rPr>
          <w:cs/>
        </w:rPr>
        <w:tab/>
        <w:t xml:space="preserve">รู้จักสิทธิ และหน้าที่ความรับผิดชอบ มีระเบียบวินัยในตนเอง มีการปฏิบัติตามกฎหมาย กฎ ระเบียบ </w:t>
      </w:r>
      <w:r>
        <w:rPr>
          <w:cs/>
        </w:rPr>
        <w:tab/>
        <w:t>ข้อบังคับ ในฐานะประชากรของมหาวิทยาลัยและพลเมืองของสังคม มีมารยาทและความประพฤติที่ดี</w:t>
      </w:r>
      <w:r>
        <w:rPr>
          <w:cs/>
        </w:rPr>
        <w:tab/>
        <w:t xml:space="preserve">งามเหมาะสม กับสภาพแวดล้อม สังคม ประเทศ วัฒนธรรม จนสามารถบรรลุเป้าหมายทางการศึกษา </w:t>
      </w:r>
      <w:r>
        <w:rPr>
          <w:cs/>
        </w:rPr>
        <w:tab/>
        <w:t>และเพื่อให้ สอดคล้องกับการเปลี่ยนแปลงของสภาพสังคมปัจจุบัน</w:t>
      </w:r>
    </w:p>
    <w:p w14:paraId="58F8754E" w14:textId="77777777" w:rsidR="005711D8" w:rsidRDefault="005711D8" w:rsidP="005711D8">
      <w:pPr>
        <w:pStyle w:val="Heading3"/>
      </w:pPr>
      <w:r>
        <w:rPr>
          <w:cs/>
        </w:rPr>
        <w:t>อาศัยอำนาจตามความในมาตรา ๒๒ (๒) แห่งพระราชบัญญัติมหาวิทยาลัยเทคโนโลยี พระจอมเกล้า</w:t>
      </w:r>
      <w:r>
        <w:rPr>
          <w:cs/>
        </w:rPr>
        <w:tab/>
        <w:t>พระนครเหนือ พ.ศ. ๒๕๕๐ สภามหาวิทยาลัยเทคโนโลยีพระจอมเกล้าพระนครเหนือ ในคราว ประชุม</w:t>
      </w:r>
      <w:r>
        <w:rPr>
          <w:cs/>
        </w:rPr>
        <w:tab/>
        <w:t>ครั้งที่ ๑๒/๒๕๖๗ เมื่อวันที่ ๑๘ ธันวาคม พ.ศ. ๒๕๖๗ จึงออกข้อบังคับไว้ ดังต่อไปนี้</w:t>
      </w:r>
    </w:p>
    <w:p w14:paraId="4EB92733" w14:textId="77777777" w:rsidR="005711D8" w:rsidRDefault="005711D8" w:rsidP="005711D8">
      <w:pPr>
        <w:pStyle w:val="Heading4"/>
      </w:pPr>
      <w:r>
        <w:rPr>
          <w:cs/>
        </w:rPr>
        <w:t>ข้อ ๑ ข้อบังคับนี้เรียกว่า “ข้อบังคับมหาวิทยาลัยเทคโนโลยีพระจอมเกล้าพระนครเหนือ ว่า</w:t>
      </w:r>
      <w:r>
        <w:rPr>
          <w:cs/>
        </w:rPr>
        <w:tab/>
      </w:r>
      <w:r>
        <w:rPr>
          <w:cs/>
        </w:rPr>
        <w:tab/>
        <w:t>ด้วย วินัยนักศึกษา พ.ศ. ๒๕๖๗”</w:t>
      </w:r>
    </w:p>
    <w:p w14:paraId="30219EA7" w14:textId="77777777" w:rsidR="005711D8" w:rsidRDefault="005711D8" w:rsidP="005711D8">
      <w:pPr>
        <w:pStyle w:val="Heading4"/>
      </w:pPr>
      <w:r>
        <w:rPr>
          <w:cs/>
        </w:rPr>
        <w:t>ข้อ ๒ ให้ยกเลิกข้อบังคับมหาวิทยาลัยเทคโนโลยีพระจอมเกล้าพระนครเหนือ ว่าด้วย วินัย</w:t>
      </w:r>
      <w:r>
        <w:rPr>
          <w:cs/>
        </w:rPr>
        <w:tab/>
      </w:r>
      <w:r>
        <w:rPr>
          <w:cs/>
        </w:rPr>
        <w:tab/>
        <w:t>นักศึกษา พ.ศ. ๒๕๕๔</w:t>
      </w:r>
    </w:p>
    <w:p w14:paraId="14D03F51" w14:textId="77777777" w:rsidR="005711D8" w:rsidRDefault="005711D8" w:rsidP="005711D8">
      <w:pPr>
        <w:pStyle w:val="Heading4"/>
      </w:pPr>
      <w:r>
        <w:rPr>
          <w:cs/>
        </w:rPr>
        <w:t>บรรดา กฎ ระเบียบ ข้อบังคับใดซึ่งขัดหรือแย้งกับข้อบังคับนี้ ให้ใช้ข้อบังคับนี้แทน</w:t>
      </w:r>
    </w:p>
    <w:p w14:paraId="1419C751" w14:textId="77777777" w:rsidR="005711D8" w:rsidRDefault="005711D8" w:rsidP="005711D8">
      <w:pPr>
        <w:pStyle w:val="Heading4"/>
      </w:pPr>
      <w:r>
        <w:rPr>
          <w:cs/>
        </w:rPr>
        <w:t>ข้อ ๓ ข้อบังคับนี้ให้ใช้ตั้งแต่วันถัดจากวันประกาศเป็นต้นไป</w:t>
      </w:r>
    </w:p>
    <w:p w14:paraId="3C002D71" w14:textId="77777777" w:rsidR="005711D8" w:rsidRDefault="005711D8" w:rsidP="005711D8">
      <w:pPr>
        <w:pStyle w:val="Heading4"/>
      </w:pPr>
      <w:r>
        <w:rPr>
          <w:cs/>
        </w:rPr>
        <w:t>ข้อ ๔ ในข้อบังคับนี้</w:t>
      </w:r>
    </w:p>
    <w:p w14:paraId="6DDC18AC" w14:textId="77777777" w:rsidR="005711D8" w:rsidRDefault="005711D8" w:rsidP="005711D8">
      <w:pPr>
        <w:pStyle w:val="Heading5"/>
      </w:pPr>
      <w:r>
        <w:t>"</w:t>
      </w:r>
      <w:r>
        <w:rPr>
          <w:cs/>
        </w:rPr>
        <w:t>มหาวิทยาลัย” หมายความว่า มหาวิทยาลัยเทคโนโลยีพระจอมเกล้าพระนครเหนือ</w:t>
      </w:r>
    </w:p>
    <w:p w14:paraId="2FAB6969" w14:textId="77777777" w:rsidR="005711D8" w:rsidRDefault="005711D8" w:rsidP="005711D8">
      <w:pPr>
        <w:pStyle w:val="Heading5"/>
      </w:pPr>
      <w:r>
        <w:t>“</w:t>
      </w:r>
      <w:r>
        <w:rPr>
          <w:cs/>
        </w:rPr>
        <w:t>อธิการบดี” หมายความว่า อธิการบดีมหาวิทยาลัยเทคโนโลยีพระจอมเกล้า</w:t>
      </w:r>
      <w:r>
        <w:rPr>
          <w:cs/>
        </w:rPr>
        <w:br/>
      </w:r>
      <w:r>
        <w:rPr>
          <w:cs/>
        </w:rPr>
        <w:tab/>
        <w:t>พระนครเหนือ</w:t>
      </w:r>
    </w:p>
    <w:p w14:paraId="5DF79C69" w14:textId="77777777" w:rsidR="005711D8" w:rsidRDefault="005711D8" w:rsidP="005711D8">
      <w:pPr>
        <w:pStyle w:val="Heading5"/>
      </w:pPr>
      <w:r>
        <w:t>"</w:t>
      </w:r>
      <w:r>
        <w:rPr>
          <w:cs/>
        </w:rPr>
        <w:t>รองอธิการบดี" หมายความว่า รองอธิการบดีที่ได้รับมอบหมายให้กำกับดูแลฝ่าย</w:t>
      </w:r>
      <w:r>
        <w:rPr>
          <w:cs/>
        </w:rPr>
        <w:tab/>
        <w:t>กิจการ นักศึกษาของมหาวิทยาลัย</w:t>
      </w:r>
    </w:p>
    <w:p w14:paraId="7F385BFB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คณะ" หมายความว่า ส่วนงานตามประกาศมหาวิทยาลัยเทคโนโลยีพระจอมเกล้า </w:t>
      </w:r>
      <w:r>
        <w:rPr>
          <w:cs/>
        </w:rPr>
        <w:br/>
      </w:r>
      <w:r>
        <w:rPr>
          <w:cs/>
        </w:rPr>
        <w:tab/>
        <w:t>พระนครเหนือ ว่าด้วย การจัดตั้งส่วนงานในมหาวิทยาลัยเทคโนโลยีพระจอมเกล้า</w:t>
      </w:r>
      <w:r>
        <w:rPr>
          <w:cs/>
        </w:rPr>
        <w:br/>
      </w:r>
      <w:r>
        <w:rPr>
          <w:cs/>
        </w:rPr>
        <w:tab/>
        <w:t>พระนครเหนือ ที่มีการ จัดการเรียนการสอน และให้มายความรวมถึงส่วนงานที่ได้รับ</w:t>
      </w:r>
      <w:r>
        <w:rPr>
          <w:cs/>
        </w:rPr>
        <w:tab/>
        <w:t>มอบหมายจากสภามหาวิทยาลัยเทคโนโลยี พระจอมเกล้าพระนครเหนือให้จัดการ</w:t>
      </w:r>
      <w:r>
        <w:rPr>
          <w:cs/>
        </w:rPr>
        <w:tab/>
        <w:t>เรียนการสอนด้วย</w:t>
      </w:r>
    </w:p>
    <w:p w14:paraId="302DA558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หอพักนักศึกษา" หมายความว่า ศูนย์ที่พักเพื่อการเรียนรู้และสันทนาการ มจพ. </w:t>
      </w:r>
      <w:r>
        <w:rPr>
          <w:cs/>
        </w:rPr>
        <w:tab/>
        <w:t>กรุงเทพมหานคร หอพักนักศึกษา มจพ. ปราจีนบุรี และศูนย์ที่พักเพื่อการเรียนรู้และ</w:t>
      </w:r>
      <w:r>
        <w:rPr>
          <w:cs/>
        </w:rPr>
        <w:tab/>
        <w:t>สันทนาการ มจพ. ระยอง</w:t>
      </w:r>
    </w:p>
    <w:p w14:paraId="622CEFDE" w14:textId="77777777" w:rsidR="005711D8" w:rsidRDefault="005711D8" w:rsidP="005711D8"/>
    <w:p w14:paraId="70FAFBC0" w14:textId="77777777" w:rsidR="005711D8" w:rsidRDefault="005711D8" w:rsidP="005711D8">
      <w:pPr>
        <w:pStyle w:val="Heading5"/>
      </w:pPr>
      <w:r>
        <w:lastRenderedPageBreak/>
        <w:t>"</w:t>
      </w:r>
      <w:r>
        <w:rPr>
          <w:cs/>
        </w:rPr>
        <w:t>คณบดี” หมายความว่า คณบดีของคณะหรือวิทยาลัยหรือหัวหน้าส่วนงานที่เรียกชื่อ</w:t>
      </w:r>
      <w:r>
        <w:rPr>
          <w:cs/>
        </w:rPr>
        <w:tab/>
        <w:t>อย่างอื่นที่มีฐานะเทียบเท่าคณะที่ได้รับมอบหมายให้จัดการเรียนการสอน</w:t>
      </w:r>
    </w:p>
    <w:p w14:paraId="6798E85D" w14:textId="77777777" w:rsidR="005711D8" w:rsidRDefault="005711D8" w:rsidP="005711D8">
      <w:pPr>
        <w:pStyle w:val="Heading5"/>
      </w:pPr>
      <w:r>
        <w:t>“</w:t>
      </w:r>
      <w:r>
        <w:rPr>
          <w:cs/>
        </w:rPr>
        <w:t>รองคณบดี” หมายความว่า รองคณบดีที่ได้รับมอบหมายให้กำกับดูแลกิจการ</w:t>
      </w:r>
      <w:r>
        <w:rPr>
          <w:cs/>
        </w:rPr>
        <w:tab/>
        <w:t>นักศึกษาของคณะ</w:t>
      </w:r>
    </w:p>
    <w:p w14:paraId="70171C1D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อาจารย์" หมายความว่า ผู้สอนหรือผู้บรรยายประจำรายวิชาต่าง ๆ ของมหาวิทยาลัย </w:t>
      </w:r>
      <w:r>
        <w:rPr>
          <w:cs/>
        </w:rPr>
        <w:tab/>
        <w:t>และหมายความรวมถึงอาจารย์พิเศษ อาจารย์ที่ปรึกษาด้านวิชาการหรือกิจกรรมด้วย</w:t>
      </w:r>
    </w:p>
    <w:p w14:paraId="419E66B1" w14:textId="77777777" w:rsidR="005711D8" w:rsidRDefault="005711D8" w:rsidP="005711D8">
      <w:pPr>
        <w:pStyle w:val="Heading5"/>
      </w:pPr>
      <w:r>
        <w:t>"</w:t>
      </w:r>
      <w:r>
        <w:rPr>
          <w:cs/>
        </w:rPr>
        <w:t>เจ้าหน้าที่" หมายความว่า พนักงานมหาวิทยาลัย ข้าราชการ ลูกจ้างประจำ พนักงาน</w:t>
      </w:r>
      <w:r>
        <w:rPr>
          <w:cs/>
        </w:rPr>
        <w:tab/>
        <w:t>พิเศษ พนักงานพิเศษจ้างเหมา พนักงานจ้างหลังเกษียณ และพนักงานจ้างเหมาใน</w:t>
      </w:r>
      <w:r>
        <w:rPr>
          <w:cs/>
        </w:rPr>
        <w:tab/>
        <w:t>สังกัดมหาวิทยาลัยเทคโนโลยี พระจอมเกล้าพระนครเหนือ</w:t>
      </w:r>
    </w:p>
    <w:p w14:paraId="74D66C57" w14:textId="77777777" w:rsidR="005711D8" w:rsidRDefault="005711D8" w:rsidP="005711D8">
      <w:pPr>
        <w:pStyle w:val="Heading5"/>
      </w:pPr>
      <w:r>
        <w:t>"</w:t>
      </w:r>
      <w:r>
        <w:rPr>
          <w:cs/>
        </w:rPr>
        <w:t>นักศึกษา" หมายความว่า นักศึกษาของมหาวิทยาลัยที่กำลังศึกษาอยู่ในระดับ</w:t>
      </w:r>
      <w:r>
        <w:rPr>
          <w:cs/>
        </w:rPr>
        <w:br/>
      </w:r>
      <w:r>
        <w:rPr>
          <w:cs/>
        </w:rPr>
        <w:tab/>
        <w:t>ปริญญาตรี หรือระดับสูงกว่าปริญญาตรี</w:t>
      </w:r>
    </w:p>
    <w:p w14:paraId="61072FDA" w14:textId="77777777" w:rsidR="005711D8" w:rsidRDefault="005711D8" w:rsidP="005711D8">
      <w:pPr>
        <w:pStyle w:val="Heading5"/>
      </w:pPr>
      <w:r>
        <w:t>"</w:t>
      </w:r>
      <w:r>
        <w:rPr>
          <w:cs/>
        </w:rPr>
        <w:t>คณะกรรมการวินัยนักศึกษา" หมายความว่า คณะกรรมการวินัยนักศึกษาของ</w:t>
      </w:r>
      <w:r>
        <w:rPr>
          <w:cs/>
        </w:rPr>
        <w:tab/>
        <w:t>มหาวิทยาลัย หรือคณะกรรมการวินัยนักศึกษาระดับคณะ หรือคณะกรรมการวินัย</w:t>
      </w:r>
      <w:r>
        <w:rPr>
          <w:cs/>
        </w:rPr>
        <w:tab/>
        <w:t>นักศึกษาประจำหอพักนักศึกษา ที่ได้รับการแต่งตั้งตามข้อบังคับนี้</w:t>
      </w:r>
    </w:p>
    <w:p w14:paraId="6BC3ADE9" w14:textId="77777777" w:rsidR="005711D8" w:rsidRDefault="005711D8" w:rsidP="005711D8">
      <w:pPr>
        <w:pStyle w:val="Heading5"/>
      </w:pPr>
      <w:r>
        <w:t>"</w:t>
      </w:r>
      <w:r>
        <w:rPr>
          <w:cs/>
        </w:rPr>
        <w:t>คณะกรรมการสอบสวนข้อเท็จจริง" หมายความว่า คณะกรรมการที่ได้รับการแต่งตั้ง</w:t>
      </w:r>
      <w:r>
        <w:rPr>
          <w:cs/>
        </w:rPr>
        <w:tab/>
        <w:t xml:space="preserve">จากคณะ หรือประธานคณะกรรมการบริหารหอพัก หรือมหาวิทยาลัย แล้วแต่กรณี </w:t>
      </w:r>
      <w:r>
        <w:rPr>
          <w:cs/>
        </w:rPr>
        <w:tab/>
        <w:t>ตามข้อบังคับนี้เพื่อสอบสวนหาข้อเท็จจริง หรือรวบรวมพยานหลักฐานพิสูจน์ และ</w:t>
      </w:r>
      <w:r>
        <w:rPr>
          <w:cs/>
        </w:rPr>
        <w:tab/>
        <w:t>เสนอความเห็นต่อผู้มีอำนาจสั่งการ</w:t>
      </w:r>
    </w:p>
    <w:p w14:paraId="4CF3BD2E" w14:textId="77777777" w:rsidR="005711D8" w:rsidRDefault="005711D8" w:rsidP="005711D8">
      <w:pPr>
        <w:pStyle w:val="Heading5"/>
      </w:pPr>
      <w:r>
        <w:t>"</w:t>
      </w:r>
      <w:r>
        <w:rPr>
          <w:cs/>
        </w:rPr>
        <w:t>ภาคการศึกษา" หมายความว่า ช่วงเวลาที่สถานศึกษาเปิดสอนตามปกติติดต่อกันซึ่งใน</w:t>
      </w:r>
      <w:r>
        <w:rPr>
          <w:cs/>
        </w:rPr>
        <w:tab/>
        <w:t>หนึ่งปีการศึกษาจะมีสองภาคการศึกษา</w:t>
      </w:r>
    </w:p>
    <w:p w14:paraId="3DAD592A" w14:textId="77777777" w:rsidR="005711D8" w:rsidRDefault="005711D8" w:rsidP="005711D8">
      <w:pPr>
        <w:pStyle w:val="Heading5"/>
      </w:pPr>
      <w:r>
        <w:t>"</w:t>
      </w:r>
      <w:r>
        <w:rPr>
          <w:cs/>
        </w:rPr>
        <w:t>ตักเตือน" หมายความว่า สั่งสอนให้รู้สำนึก</w:t>
      </w:r>
    </w:p>
    <w:p w14:paraId="3E4276BA" w14:textId="77777777" w:rsidR="005711D8" w:rsidRDefault="005711D8" w:rsidP="005711D8">
      <w:pPr>
        <w:pStyle w:val="Heading5"/>
      </w:pPr>
      <w:r>
        <w:t>"</w:t>
      </w:r>
      <w:r>
        <w:rPr>
          <w:cs/>
        </w:rPr>
        <w:t>ภาคทัณฑ์" หมายความว่า การตำหนิโทษหรือคาดโทษ</w:t>
      </w:r>
    </w:p>
    <w:p w14:paraId="16D18894" w14:textId="77777777" w:rsidR="005711D8" w:rsidRDefault="005711D8" w:rsidP="005711D8">
      <w:pPr>
        <w:pStyle w:val="Heading5"/>
      </w:pPr>
      <w:r>
        <w:t>"</w:t>
      </w:r>
      <w:r>
        <w:rPr>
          <w:cs/>
        </w:rPr>
        <w:t>ทัณฑ์บน" หมายความว่า ถ้อยคำหรือหนังสือสัญญาว่าจะไม่ประพฤติละเมิดตาม</w:t>
      </w:r>
      <w:r>
        <w:rPr>
          <w:cs/>
        </w:rPr>
        <w:tab/>
        <w:t>เงื่อนไขที่ได้ให้ไว้</w:t>
      </w:r>
    </w:p>
    <w:p w14:paraId="7F71426B" w14:textId="77777777" w:rsidR="005711D8" w:rsidRDefault="005711D8" w:rsidP="005711D8">
      <w:pPr>
        <w:pStyle w:val="Heading5"/>
      </w:pPr>
      <w:r>
        <w:t>"</w:t>
      </w:r>
      <w:r>
        <w:rPr>
          <w:cs/>
        </w:rPr>
        <w:t>พักการศึกษา" หมายความว่า ให้หยุดการเรียนในมหาวิทยาลัยชั่วคราวในระยะเวลา</w:t>
      </w:r>
      <w:r>
        <w:rPr>
          <w:cs/>
        </w:rPr>
        <w:tab/>
        <w:t>หนึ่งตามคำสั่งมหาวิทยาลัย</w:t>
      </w:r>
    </w:p>
    <w:p w14:paraId="370E0CF7" w14:textId="77777777" w:rsidR="005711D8" w:rsidRDefault="005711D8" w:rsidP="005711D8">
      <w:pPr>
        <w:pStyle w:val="Heading5"/>
      </w:pPr>
      <w:r>
        <w:t>"</w:t>
      </w:r>
      <w:r>
        <w:rPr>
          <w:cs/>
        </w:rPr>
        <w:t>ให้ออก" หมายความว่า การให้พ้นจากการเป็นนักศึกษาของมหาวิทยาลัย ด้วยกรณีใด</w:t>
      </w:r>
      <w:r>
        <w:rPr>
          <w:cs/>
        </w:rPr>
        <w:tab/>
        <w:t>กรณีหนึ่งตามคำสั่งของมหาวิทยาลัย</w:t>
      </w:r>
    </w:p>
    <w:p w14:paraId="31143094" w14:textId="77777777" w:rsidR="005711D8" w:rsidRDefault="005711D8" w:rsidP="005711D8">
      <w:pPr>
        <w:pStyle w:val="Heading5"/>
      </w:pPr>
      <w:r>
        <w:t>"</w:t>
      </w:r>
      <w:r>
        <w:rPr>
          <w:cs/>
        </w:rPr>
        <w:t>ไล่ออก" หมายความว่า การสั่งให้คัดชื่ออออกจากทะเบียนนักศึกษามหาวิทยาลัยและ</w:t>
      </w:r>
      <w:r>
        <w:rPr>
          <w:cs/>
        </w:rPr>
        <w:tab/>
        <w:t>สงวนสิทธิ์ในการไม่รับเข้าศึกษาต่อในมหาวิทยาลัยเป็นระยะเวลา ๑ ปี</w:t>
      </w:r>
    </w:p>
    <w:p w14:paraId="6E98773A" w14:textId="77777777" w:rsidR="005711D8" w:rsidRDefault="005711D8" w:rsidP="005711D8"/>
    <w:p w14:paraId="6A22E7A0" w14:textId="77777777" w:rsidR="005711D8" w:rsidRDefault="005711D8" w:rsidP="005711D8">
      <w:pPr>
        <w:pStyle w:val="Heading4"/>
      </w:pPr>
      <w:r>
        <w:rPr>
          <w:cs/>
        </w:rPr>
        <w:lastRenderedPageBreak/>
        <w:t>ข้อ ๕ ให้อาจารย์และเจ้าหน้าที่ของมหาวิทยาลัยมีหน้าที่ส่งเสริมสนับสนุนให้นักศึกษาเป็นผู้</w:t>
      </w:r>
      <w:r>
        <w:rPr>
          <w:cs/>
        </w:rPr>
        <w:tab/>
      </w:r>
      <w:r>
        <w:rPr>
          <w:cs/>
        </w:rPr>
        <w:tab/>
        <w:t>มีระเบียบวินัยตามข้อบังคับนี้</w:t>
      </w:r>
    </w:p>
    <w:p w14:paraId="581CD332" w14:textId="77777777" w:rsidR="005711D8" w:rsidRDefault="005711D8" w:rsidP="005711D8">
      <w:pPr>
        <w:pStyle w:val="Heading4"/>
      </w:pPr>
      <w:r>
        <w:rPr>
          <w:cs/>
        </w:rPr>
        <w:t>ข้อ ๖ ให้อธิการบดีรักษาการตามข้อบังคับนี้และให้มีอำนาจออกประกาศ หรือกำหนด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หลักเกณฑ์ เพื่อปฏิบัติให้เป็นไปตามข้อบังคับนี้</w:t>
      </w:r>
    </w:p>
    <w:p w14:paraId="64DEF87B" w14:textId="77777777" w:rsidR="005711D8" w:rsidRDefault="005711D8" w:rsidP="005711D8">
      <w:pPr>
        <w:pStyle w:val="Heading4"/>
      </w:pPr>
      <w:r>
        <w:rPr>
          <w:cs/>
        </w:rPr>
        <w:t>กรณีมีปัญหาในการวินิจฉัยหรือการตีความเพื่อปฏิบัติตามข้อบังคับนี้ ให้อธิการบดีมีอำนาจ</w:t>
      </w:r>
      <w:r>
        <w:rPr>
          <w:cs/>
        </w:rPr>
        <w:tab/>
      </w:r>
      <w:r>
        <w:rPr>
          <w:cs/>
        </w:rPr>
        <w:tab/>
        <w:t>วินิจฉัยชี้ขาดและให้ถือเป็นที่สุด</w:t>
      </w:r>
    </w:p>
    <w:p w14:paraId="58EF8649" w14:textId="77777777" w:rsidR="005711D8" w:rsidRDefault="005711D8" w:rsidP="005711D8">
      <w:pPr>
        <w:pStyle w:val="Heading3"/>
      </w:pPr>
      <w:r>
        <w:rPr>
          <w:cs/>
        </w:rPr>
        <w:t>หมวดวินัยและการรักษาวินัย</w:t>
      </w:r>
    </w:p>
    <w:p w14:paraId="77FF852B" w14:textId="77777777" w:rsidR="005711D8" w:rsidRDefault="005711D8" w:rsidP="005711D8">
      <w:pPr>
        <w:pStyle w:val="Heading4"/>
      </w:pPr>
      <w:r>
        <w:rPr>
          <w:cs/>
        </w:rPr>
        <w:t>ข้อ ๗ นักศึกษาต้องรักษาวินัยตามข้อบังคับนี้โดยเคร่งครัดอยู่เสมอ ผู้ใดฝ่าฝืนหรือไม่ปฏิบัติ</w:t>
      </w:r>
      <w:r>
        <w:rPr>
          <w:cs/>
        </w:rPr>
        <w:tab/>
      </w:r>
      <w:r>
        <w:rPr>
          <w:cs/>
        </w:rPr>
        <w:tab/>
        <w:t>ตามให้ถือว่าผู้นั้</w:t>
      </w:r>
      <w:r>
        <w:rPr>
          <w:rFonts w:hint="cs"/>
          <w:cs/>
        </w:rPr>
        <w:t>น</w:t>
      </w:r>
      <w:r>
        <w:rPr>
          <w:cs/>
        </w:rPr>
        <w:t>กระทำความผิดทางวินัย และต้องได้รับโทษตามที่กำหนดไว้ในข้อบังคับนี้</w:t>
      </w:r>
    </w:p>
    <w:p w14:paraId="20A4BCFB" w14:textId="77777777" w:rsidR="005711D8" w:rsidRDefault="005711D8" w:rsidP="005711D8">
      <w:pPr>
        <w:pStyle w:val="Heading4"/>
      </w:pPr>
      <w:r>
        <w:rPr>
          <w:cs/>
        </w:rPr>
        <w:t xml:space="preserve">ข้อ ๘ นักศึกษาต้องแต่งกายสุภาพ ให้สะอาดเรียบร้อย ในลักษณะสุภาพชนให้ถูกกาลเทศะ </w:t>
      </w:r>
      <w:r>
        <w:rPr>
          <w:cs/>
        </w:rPr>
        <w:tab/>
      </w:r>
      <w:r>
        <w:rPr>
          <w:cs/>
        </w:rPr>
        <w:tab/>
        <w:t>หรือตามแบบที่มหาวิทยาลัยกำหนด เพื่อให้เกิดความเป็นระเบียบเรียบร้อย และรักษา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เกียรติของมหาวิทยาลัย และต้องไม่แสดงกิริยาอาการใด ๆ อันไม่สมควรเมื่ออยู่ภายใน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</w:t>
      </w:r>
    </w:p>
    <w:p w14:paraId="6AF2B47C" w14:textId="77777777" w:rsidR="005711D8" w:rsidRDefault="005711D8" w:rsidP="005711D8">
      <w:pPr>
        <w:pStyle w:val="Heading4"/>
      </w:pPr>
      <w:r>
        <w:rPr>
          <w:cs/>
        </w:rPr>
        <w:t>ข้อ ๙ นักศึกษาต้องประพฤติและปฏิบัติตนต่ออาจารย์ หรือเจ้าหน้าที่ด้วยความสุภาพ มี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สัมมาคาระไม่แสดงกิริยาอาการกระด้างกระเดื่อง ลบหลู่ ดูถูก ดูหมิ่นเหยียดหยามหรือทำ</w:t>
      </w:r>
      <w:r>
        <w:rPr>
          <w:cs/>
        </w:rPr>
        <w:tab/>
      </w:r>
      <w:r>
        <w:rPr>
          <w:cs/>
        </w:rPr>
        <w:tab/>
        <w:t>ร้ายร่างกาย และต้องปฏิบัติตามคำสั่งหรือคำตักเตือนของอาจารย์หรือเจ้าหน้าที่ผู้ปฏิบัติ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หน้าที่โดยชอบ</w:t>
      </w:r>
    </w:p>
    <w:p w14:paraId="7C02E7F0" w14:textId="77777777" w:rsidR="005711D8" w:rsidRDefault="005711D8" w:rsidP="005711D8">
      <w:pPr>
        <w:pStyle w:val="Heading4"/>
      </w:pPr>
      <w:r>
        <w:rPr>
          <w:cs/>
        </w:rPr>
        <w:t>ข้อ ๑๐ นักศึกษาต้องปฏิบัติตนเป็นพลเมืองดี ตระหนักในสิทธิและหน้าที่ของนักศึกษา จึง</w:t>
      </w:r>
      <w:r>
        <w:rPr>
          <w:cs/>
        </w:rPr>
        <w:tab/>
      </w:r>
      <w:r>
        <w:rPr>
          <w:cs/>
        </w:rPr>
        <w:tab/>
        <w:t>ต้องไม่กระทำการอย่างใดอย่างหนึ่งที่ไม่เหมาะสมกับสภาวะความเป็นนักศึกษา</w:t>
      </w:r>
    </w:p>
    <w:p w14:paraId="1688DBCD" w14:textId="77777777" w:rsidR="005711D8" w:rsidRDefault="005711D8" w:rsidP="005711D8">
      <w:pPr>
        <w:pStyle w:val="Heading4"/>
      </w:pPr>
      <w:r>
        <w:rPr>
          <w:cs/>
        </w:rPr>
        <w:t>ข้อ ๑๑ นักศึกษาต้องเคารพสิทธิเสรีภาพและหน้าที่ของอาจารย์ หรือเจ้าหน้าที่หรือ ของ</w:t>
      </w:r>
      <w:r>
        <w:rPr>
          <w:cs/>
        </w:rPr>
        <w:tab/>
      </w:r>
      <w:r>
        <w:rPr>
          <w:cs/>
        </w:rPr>
        <w:tab/>
        <w:t>ผู้อื่นประพฤติตนให้อยู่ในความซื่อสัตย์สุจริต ปฏิบัติตามหลักศีลธรรม จริยธรรม และ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วัฒนธรรมอันดีงาม ของสังคมไทยในทุกโอกาส ไม่กระทำการใดๆ อันก่อให้เกิดความ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เสียหายต่อสิทธิ เสรีภาพ หน้าที่ เชื้อชาติ ศาสนา หรือการคุกคามทางเพศ</w:t>
      </w:r>
    </w:p>
    <w:p w14:paraId="1B64F375" w14:textId="77777777" w:rsidR="005711D8" w:rsidRDefault="005711D8" w:rsidP="005711D8">
      <w:pPr>
        <w:pStyle w:val="Heading4"/>
      </w:pPr>
      <w:r>
        <w:rPr>
          <w:cs/>
        </w:rPr>
        <w:t xml:space="preserve">ข้อ ๑๒ นักศึกษาต้องไม่ทำผิดระเบียบการใช้ยานพาหนะ การใช้อาคารสถานที่ หรือพื้นที่ </w:t>
      </w:r>
      <w:r>
        <w:rPr>
          <w:cs/>
        </w:rPr>
        <w:tab/>
      </w:r>
      <w:r>
        <w:rPr>
          <w:cs/>
        </w:rPr>
        <w:tab/>
        <w:t>ของมหาวิทยาลัย หรือเข้าพักอาศัยอยู่ภายในบริเวณมหาวิทยาลัยเกินกำหนดเวลา ตาม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ประกาศ</w:t>
      </w:r>
      <w:r>
        <w:rPr>
          <w:cs/>
        </w:rPr>
        <w:tab/>
        <w:t>ที่มหาวิทยาลัย กำหนด เว้นแต่ได้รับอนุญาต</w:t>
      </w:r>
    </w:p>
    <w:p w14:paraId="0ADC9AE3" w14:textId="77777777" w:rsidR="005711D8" w:rsidRDefault="005711D8" w:rsidP="005711D8">
      <w:pPr>
        <w:pStyle w:val="Heading4"/>
      </w:pPr>
      <w:r>
        <w:rPr>
          <w:cs/>
        </w:rPr>
        <w:t>ข้อ ๑๓ นักศึกษาต้องแสดงบัตรประจำตัวนักศึกษาได้ทันทีกรณีมีเหตุอันสมควร เมื่อ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อาจารย์ หรือเจ้าหน้าที่ของมหาวิทยาลัยขอตรวจสอบ</w:t>
      </w:r>
    </w:p>
    <w:p w14:paraId="4C2E9F9A" w14:textId="77777777" w:rsidR="005711D8" w:rsidRDefault="005711D8" w:rsidP="005711D8">
      <w:pPr>
        <w:pStyle w:val="Heading4"/>
      </w:pPr>
      <w:r>
        <w:rPr>
          <w:cs/>
        </w:rPr>
        <w:t>ข้อ ๑๔ นักศึกษามีข้อกล่าวหาว่าได้กระทำการละเมิดวินัยนักศึกษา ต้องแสดงตนให้ความ</w:t>
      </w:r>
      <w:r>
        <w:rPr>
          <w:cs/>
        </w:rPr>
        <w:tab/>
      </w:r>
      <w:r>
        <w:rPr>
          <w:cs/>
        </w:rPr>
        <w:tab/>
        <w:t>ร่วมมือ ไม่ขัดขืน แสดงพยานหลักฐานต่ออาจารย์ หรือเจ้าหน้าที่ของมหาวิทยาลัย ไม่แสดง</w:t>
      </w:r>
      <w:r>
        <w:rPr>
          <w:cs/>
        </w:rPr>
        <w:tab/>
      </w:r>
      <w:r>
        <w:rPr>
          <w:cs/>
        </w:rPr>
        <w:tab/>
        <w:t>หรือกล่าวข้อความ อันเป็นเท็จ เพื่อปกปิดข้อเท็จจริงที่จะทำให้ตนหรือผู้อื่นได้รับประโยชน์</w:t>
      </w:r>
    </w:p>
    <w:p w14:paraId="33ADA612" w14:textId="77777777" w:rsidR="005711D8" w:rsidRDefault="005711D8" w:rsidP="005711D8">
      <w:pPr>
        <w:pStyle w:val="Heading4"/>
      </w:pPr>
      <w:r>
        <w:rPr>
          <w:cs/>
        </w:rPr>
        <w:lastRenderedPageBreak/>
        <w:t>ข้อ ๑๕ นักศึกษาต้องไม่ปลอมแปลงเอกสารของมหาวิทยาลัย หรือเอกสารอื่นใด หรือ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กระทำการใด ๆ อันเป็นการฝ่าฝืนโดยจงใจเป็นเหตุให้ทรัพย์สินผลประโยชน์ของ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 หรือปกติสุขส่วนรวมเสียหาย หรือถูกทำลาย</w:t>
      </w:r>
    </w:p>
    <w:p w14:paraId="27C8D330" w14:textId="77777777" w:rsidR="005711D8" w:rsidRDefault="005711D8" w:rsidP="005711D8"/>
    <w:p w14:paraId="5E5A9953" w14:textId="77777777" w:rsidR="005711D8" w:rsidRDefault="005711D8" w:rsidP="005711D8">
      <w:pPr>
        <w:pStyle w:val="Heading4"/>
      </w:pPr>
      <w:r>
        <w:rPr>
          <w:cs/>
        </w:rPr>
        <w:t>ข้อ ๑๖ นักศึกษาต้องไม่ลักทรัพย์ ยักยอก ฉ้อโกงทรัพย์ หรือทำลายทรัพย์สินของผู้อื่น หรือ</w:t>
      </w:r>
      <w:r>
        <w:rPr>
          <w:cs/>
        </w:rPr>
        <w:tab/>
      </w:r>
      <w:r>
        <w:rPr>
          <w:cs/>
        </w:rPr>
        <w:tab/>
        <w:t>ของมหาวิทยาลัย</w:t>
      </w:r>
    </w:p>
    <w:p w14:paraId="54B8EA88" w14:textId="77777777" w:rsidR="005711D8" w:rsidRDefault="005711D8" w:rsidP="005711D8">
      <w:pPr>
        <w:pStyle w:val="Heading4"/>
      </w:pPr>
      <w:r>
        <w:rPr>
          <w:cs/>
        </w:rPr>
        <w:t>ข้อ ๑๗ นักศึกษาต้องรักษาชื่อเสียงของตนเองและมหาวิทยาลัย โดยมิให้ได้ชื่อว่าเป็นผู้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ทุจริต ประพฤติมิชอบใด ๆ หรือพยายามกระทำการนั้น</w:t>
      </w:r>
    </w:p>
    <w:p w14:paraId="550A3407" w14:textId="77777777" w:rsidR="005711D8" w:rsidRDefault="005711D8" w:rsidP="005711D8">
      <w:pPr>
        <w:pStyle w:val="Heading4"/>
      </w:pPr>
      <w:r>
        <w:rPr>
          <w:cs/>
        </w:rPr>
        <w:t>ข้อ ๑๘ นักศึกษาต้องไม่ประพฤติผิดทางศีลธรรม วัฒนธรรม จารีตประเพณีที่ดีงาม หรือ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กระทำ การใดๆอันก่อให้เกิดความเสื่อมเสียในทางซู่สาว</w:t>
      </w:r>
    </w:p>
    <w:p w14:paraId="037ADB78" w14:textId="77777777" w:rsidR="005711D8" w:rsidRDefault="005711D8" w:rsidP="005711D8">
      <w:pPr>
        <w:pStyle w:val="Heading4"/>
      </w:pPr>
      <w:r>
        <w:rPr>
          <w:cs/>
        </w:rPr>
        <w:t xml:space="preserve">ข้อ ๑๙ นักศึกษาต้องมีความซื่อตรง ประพฤติตนเป็นสุภาพชน ไม่แสดงอาการดูหมิ่น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เหยียดหยามผู้อื่น มีมารยาทอันดีงาม ไม่ประพฤติหรือปฏิบัติตนไปในทางที่นำมาซึ่งความ</w:t>
      </w:r>
      <w:r>
        <w:rPr>
          <w:cs/>
        </w:rPr>
        <w:tab/>
      </w:r>
      <w:r>
        <w:rPr>
          <w:cs/>
        </w:rPr>
        <w:tab/>
        <w:t>เสื่อมเสีย หรือเสียหาย ต่อชื่อเสียง และเกียรติคุณของตน หมู่คณะ ผู้ปกครอง หรือของ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</w:t>
      </w:r>
    </w:p>
    <w:p w14:paraId="1B4245CA" w14:textId="77777777" w:rsidR="005711D8" w:rsidRDefault="005711D8" w:rsidP="005711D8">
      <w:pPr>
        <w:pStyle w:val="Heading4"/>
      </w:pPr>
      <w:r>
        <w:rPr>
          <w:cs/>
        </w:rPr>
        <w:t>ข้อ ๒๐ นักศึกษาต้องไม่ใช้เครื่องมือทางอิเล็กทรอนิกส์ใด ๆ เพื่อการกระทำผิดทางสื่อ หรือ</w:t>
      </w:r>
      <w:r>
        <w:rPr>
          <w:cs/>
        </w:rPr>
        <w:tab/>
      </w:r>
      <w:r>
        <w:rPr>
          <w:cs/>
        </w:rPr>
        <w:tab/>
        <w:t>มีไว้ในครอบครองซึ่งสื่อ ภาพ สิ่งพิมพ์ สิ่งวาด สิ่งเขียน หรือสื่ออื่นใดที่ส่อไปในทางที่ทำให้</w:t>
      </w:r>
      <w:r>
        <w:rPr>
          <w:cs/>
        </w:rPr>
        <w:tab/>
      </w:r>
      <w:r>
        <w:rPr>
          <w:cs/>
        </w:rPr>
        <w:tab/>
        <w:t>เกิดความเสียหาย ต่อชื่อเสียงของผู้อื่น สังคม หรือของมหาวิทยาลัย หรือเสื่อมเสียต่อ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ศีลธรรม ขนบธรรมเนียมประเพณี วัฒนธรรม</w:t>
      </w:r>
    </w:p>
    <w:p w14:paraId="587C1CE4" w14:textId="77777777" w:rsidR="005711D8" w:rsidRDefault="005711D8" w:rsidP="005711D8">
      <w:pPr>
        <w:pStyle w:val="Heading4"/>
      </w:pPr>
      <w:r>
        <w:rPr>
          <w:cs/>
        </w:rPr>
        <w:t>ข้อ ๒๑ นักศึกษาต้องไม่ละเมิดกฎหมายอาญา กฎหมายแพ่ง หรือกฎหมายอื่นใดที่รัฐ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กำหนดไว้ หรือ กฎ ระเบียบ ข้อบังคับ ประกาศ คำสั่งของมหาวิทยาลัย คณะ หรือหอพัก</w:t>
      </w:r>
      <w:r>
        <w:rPr>
          <w:cs/>
        </w:rPr>
        <w:tab/>
      </w:r>
      <w:r>
        <w:rPr>
          <w:cs/>
        </w:rPr>
        <w:tab/>
        <w:t>นักศึกษา</w:t>
      </w:r>
    </w:p>
    <w:p w14:paraId="2C6D2DBF" w14:textId="77777777" w:rsidR="005711D8" w:rsidRDefault="005711D8" w:rsidP="005711D8">
      <w:pPr>
        <w:pStyle w:val="Heading4"/>
      </w:pPr>
      <w:r>
        <w:rPr>
          <w:cs/>
        </w:rPr>
        <w:t>ข้อ ๒๒ นักศึกษาต้องรักษาไว้ซึ่งความสามารถดี ไม่ทำการก่อกวน รบกวนความสงบ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เรียบร้อย ปกติสุขของผู้อื่น หรือทำการอย่างใดอย่างหนึ่งที่ขัดขวางอันเป็นอุปสรรคต่อการ</w:t>
      </w:r>
      <w:r>
        <w:rPr>
          <w:cs/>
        </w:rPr>
        <w:tab/>
      </w:r>
      <w:r>
        <w:rPr>
          <w:cs/>
        </w:rPr>
        <w:tab/>
        <w:t>เรียนการสอน หรือกระทำการใด ๆ อันก่อให้เกิดความแตกแยกในหมู่คณะนักศึกษาของ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</w:t>
      </w:r>
    </w:p>
    <w:p w14:paraId="7380C6D5" w14:textId="77777777" w:rsidR="005711D8" w:rsidRDefault="005711D8" w:rsidP="005711D8">
      <w:pPr>
        <w:pStyle w:val="Heading4"/>
      </w:pPr>
      <w:r>
        <w:rPr>
          <w:cs/>
        </w:rPr>
        <w:t xml:space="preserve">ข้อ ๒๓ นักศึกษาต้องไม่เป็นผู้ก่อการ หรือมีส่วนร่วมในการทะเลาะวิวาท ทำร้ายร่างกาย </w:t>
      </w:r>
      <w:r>
        <w:rPr>
          <w:cs/>
        </w:rPr>
        <w:tab/>
      </w:r>
      <w:r>
        <w:rPr>
          <w:cs/>
        </w:rPr>
        <w:tab/>
        <w:t>ระหว่างนักศึกษาของมหาวิทยาลัย หรือนักศึกษาสถาบันการศึกษาอื่น หรือบุคคลอื่น</w:t>
      </w:r>
    </w:p>
    <w:p w14:paraId="2E58E067" w14:textId="77777777" w:rsidR="005711D8" w:rsidRDefault="005711D8" w:rsidP="005711D8">
      <w:pPr>
        <w:pStyle w:val="Heading4"/>
      </w:pPr>
      <w:r>
        <w:rPr>
          <w:cs/>
        </w:rPr>
        <w:t>ข้อ ๒๔ นักศึกษาต้องไม่มีไว้ในครอบครองซึ่งอุปกรณ์การเล่นพนัน หรือเล่นการพนัน หรือ</w:t>
      </w:r>
      <w:r>
        <w:rPr>
          <w:cs/>
        </w:rPr>
        <w:tab/>
      </w:r>
      <w:r>
        <w:rPr>
          <w:cs/>
        </w:rPr>
        <w:tab/>
        <w:t>สนับสนุนให้มีการเล่นการพนัน</w:t>
      </w:r>
    </w:p>
    <w:p w14:paraId="22A58F2F" w14:textId="77777777" w:rsidR="005711D8" w:rsidRDefault="005711D8" w:rsidP="005711D8">
      <w:pPr>
        <w:pStyle w:val="Heading4"/>
      </w:pPr>
      <w:r>
        <w:rPr>
          <w:cs/>
        </w:rPr>
        <w:t xml:space="preserve">ข้อ ๒๕ นักศึกษาต้องไม่มีไว้ในครอบครองหรือพกพาซึ่งอาวุธ วัตถุระเบิด หรือสิ่งที่สามารถ </w:t>
      </w:r>
      <w:r>
        <w:rPr>
          <w:cs/>
        </w:rPr>
        <w:tab/>
      </w:r>
      <w:r>
        <w:rPr>
          <w:cs/>
        </w:rPr>
        <w:tab/>
        <w:t>ใช้เป็นอาวุธ หรือสิ่งใช้แทนอาวุธ หรือสิ่งผิดกฎหมายอื่นใดเมื่ออยู่ในบริเวณมหาวิทยาลัย</w:t>
      </w:r>
    </w:p>
    <w:p w14:paraId="4472C7A7" w14:textId="77777777" w:rsidR="005711D8" w:rsidRDefault="005711D8" w:rsidP="005711D8"/>
    <w:p w14:paraId="026239BF" w14:textId="77777777" w:rsidR="005711D8" w:rsidRDefault="005711D8" w:rsidP="005711D8">
      <w:pPr>
        <w:pStyle w:val="Heading4"/>
      </w:pPr>
      <w:r>
        <w:rPr>
          <w:cs/>
        </w:rPr>
        <w:lastRenderedPageBreak/>
        <w:t>ข้อ ๒๖ นักศึกษาต้องไม่มีไว้ในครอบครองหรือเพื่อจำหน่ายจ่ายแจกซึ่งบุหรี่ สุราเฌรัย ของ</w:t>
      </w:r>
      <w:r>
        <w:rPr>
          <w:cs/>
        </w:rPr>
        <w:tab/>
      </w:r>
      <w:r>
        <w:rPr>
          <w:cs/>
        </w:rPr>
        <w:tab/>
        <w:t>มึนเมา สิ่งเสพติด หรือสารควบคุมใด ๆ รวมถึงการห้ามมีไว้ในครอบครองซึ่งวัสดุอุปกรณ์</w:t>
      </w:r>
      <w:r>
        <w:rPr>
          <w:cs/>
        </w:rPr>
        <w:tab/>
      </w:r>
      <w:r>
        <w:rPr>
          <w:cs/>
        </w:rPr>
        <w:tab/>
        <w:t>เพื่อใช้สำหรับ การเสพสิ่งเสพติด หรือสารควบคุมใด ๆ หรือสูบบุหรี่ เสพลิ่งเสพติดนั้น ๆ ใน</w:t>
      </w:r>
      <w:r>
        <w:rPr>
          <w:cs/>
        </w:rPr>
        <w:tab/>
      </w:r>
      <w:r>
        <w:rPr>
          <w:cs/>
        </w:rPr>
        <w:tab/>
        <w:t>บริเวณพื้นที่ของมหาวิทยาลัย</w:t>
      </w:r>
    </w:p>
    <w:p w14:paraId="0D4E1354" w14:textId="77777777" w:rsidR="005711D8" w:rsidRDefault="005711D8" w:rsidP="005711D8">
      <w:pPr>
        <w:pStyle w:val="Heading4"/>
      </w:pPr>
      <w:r>
        <w:rPr>
          <w:cs/>
        </w:rPr>
        <w:t xml:space="preserve">ข้อ ๒๗ นักศึกษาต้องไม่สูบบุหรี่ ดื่มสุราเฌรัย ของมึนเมา หรือเสพสิ่งเสพติดใด ๆ ทั้งภายใน </w:t>
      </w:r>
      <w:r>
        <w:rPr>
          <w:cs/>
        </w:rPr>
        <w:tab/>
      </w:r>
      <w:r>
        <w:rPr>
          <w:cs/>
        </w:rPr>
        <w:tab/>
        <w:t>และภายนอกมหาวิทยาลัยจนเป็นเหตุให้เสื่อมเสียแก่ตนเอง ผู้อื่น หรือส่วนรวมของ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</w:t>
      </w:r>
    </w:p>
    <w:p w14:paraId="0748472D" w14:textId="77777777" w:rsidR="005711D8" w:rsidRDefault="005711D8" w:rsidP="005711D8">
      <w:pPr>
        <w:pStyle w:val="Heading4"/>
      </w:pPr>
      <w:r>
        <w:rPr>
          <w:cs/>
        </w:rPr>
        <w:t>ข้อ ๒๘ นักศึกษาต้องไม่ประพฤติละเมิดกฎหมายบ้านเมืองจนต้องโทษในคดีอาญา โดยคำ</w:t>
      </w:r>
      <w:r>
        <w:rPr>
          <w:cs/>
        </w:rPr>
        <w:tab/>
      </w:r>
      <w:r>
        <w:rPr>
          <w:cs/>
        </w:rPr>
        <w:tab/>
        <w:t>พิพากษาถึงที่สุดให้จำคุก เว้นแต่ความผิดที่ได้กระทำโดยประมาท หรือความผิดลหุโทษ ซึ่ง</w:t>
      </w:r>
      <w:r>
        <w:rPr>
          <w:cs/>
        </w:rPr>
        <w:tab/>
      </w:r>
      <w:r>
        <w:rPr>
          <w:cs/>
        </w:rPr>
        <w:tab/>
        <w:t>ลักษณะ ความผิดต้องไม่เป็นที่เสื่อมเสียแก่เกียรติคุณของมหาวิทยาลัย</w:t>
      </w:r>
    </w:p>
    <w:p w14:paraId="7ADF42A8" w14:textId="77777777" w:rsidR="005711D8" w:rsidRDefault="005711D8" w:rsidP="005711D8">
      <w:pPr>
        <w:pStyle w:val="Heading4"/>
      </w:pPr>
      <w:r>
        <w:rPr>
          <w:cs/>
        </w:rPr>
        <w:t xml:space="preserve">ข้อ ๒๙ นักศึกษาต้องไม่กระทำการอื่นใดในลักษณะที่ไม่สมควร รวมทั้งต้องไม่กระทำการใด </w:t>
      </w:r>
      <w:r>
        <w:rPr>
          <w:cs/>
        </w:rPr>
        <w:tab/>
      </w:r>
      <w:r>
        <w:rPr>
          <w:cs/>
        </w:rPr>
        <w:tab/>
        <w:t>ที่คณะกรรมการวินัยนักศึกษามีมติเป็นเอกฉันท์เห็นว่าการกระทำนั้นเป็นการกระทำที่ผิด</w:t>
      </w:r>
      <w:r>
        <w:rPr>
          <w:cs/>
        </w:rPr>
        <w:tab/>
      </w:r>
      <w:r>
        <w:rPr>
          <w:cs/>
        </w:rPr>
        <w:tab/>
        <w:t>วินัยนักศึกษา</w:t>
      </w:r>
    </w:p>
    <w:p w14:paraId="620D1640" w14:textId="77777777" w:rsidR="005711D8" w:rsidRDefault="005711D8" w:rsidP="005711D8">
      <w:pPr>
        <w:pStyle w:val="Heading3"/>
      </w:pPr>
      <w:r>
        <w:rPr>
          <w:cs/>
        </w:rPr>
        <w:t>หมวดโทษฐานผิดวินัยนักศึกษา</w:t>
      </w:r>
    </w:p>
    <w:p w14:paraId="2B1B8BDD" w14:textId="77777777" w:rsidR="005711D8" w:rsidRDefault="005711D8" w:rsidP="005711D8">
      <w:pPr>
        <w:pStyle w:val="Heading4"/>
      </w:pPr>
      <w:r>
        <w:rPr>
          <w:cs/>
        </w:rPr>
        <w:t>ข้อ ๓๐ นักศึกษาผู้ใดฝ่าฝืนข้อห้าม หรือไม่ปฏิบัติตามข้อปฏิบัติทางวินัยนักศึกษา ตามที่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บัญญัติไว้ในหมวด ๑ ผู้นั้นเป็นผู้กระทำผิดวินัยนักศึกษา จะต้องได้รับโทษทางวินัยนักศึกษา </w:t>
      </w:r>
      <w:r>
        <w:rPr>
          <w:cs/>
        </w:rPr>
        <w:tab/>
      </w:r>
      <w:r>
        <w:rPr>
          <w:cs/>
        </w:rPr>
        <w:tab/>
        <w:t>เว้นแต่ มีเหตุอันควรงดโทษตามที่มหาวิทยาลัยกำหนด</w:t>
      </w:r>
      <w:r>
        <w:rPr>
          <w:rFonts w:hint="cs"/>
          <w:cs/>
        </w:rPr>
        <w:t xml:space="preserve"> </w:t>
      </w:r>
      <w:r>
        <w:rPr>
          <w:cs/>
        </w:rPr>
        <w:t>โทษวินัยนักศึกษามี ๔ สถาน ดังนี้</w:t>
      </w:r>
    </w:p>
    <w:p w14:paraId="5AD1655D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ตักเตือนเป็นลายลักษณ์อักษร</w:t>
      </w:r>
    </w:p>
    <w:p w14:paraId="2E2A96F3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ภาคทัณฑ์และทำทัณฑ์บน</w:t>
      </w:r>
    </w:p>
    <w:p w14:paraId="32EDACEA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พักการศึกษาตั้งแต่ ๑ ภาคการศึกษา แต่ไม่เกิน ๓ ปีการศึกษา โดยไม่นับรวม ภาค</w:t>
      </w:r>
      <w:r>
        <w:rPr>
          <w:cs/>
        </w:rPr>
        <w:tab/>
        <w:t>การศึกษาฤดูร้อน พร้อมทั้งทำหนังสือแจ้งผู้ปกครองและจะต้องชำระค่ารักษาสภาพ</w:t>
      </w:r>
      <w:r>
        <w:rPr>
          <w:cs/>
        </w:rPr>
        <w:tab/>
        <w:t>การเป็นนักศึกษา ไว้ด้วย</w:t>
      </w:r>
    </w:p>
    <w:p w14:paraId="630F4F2B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ให้พ้นสภาพจากการเป็นนักศึกษาโดย</w:t>
      </w:r>
    </w:p>
    <w:p w14:paraId="5D5D0D5F" w14:textId="77777777" w:rsidR="005711D8" w:rsidRDefault="005711D8" w:rsidP="005711D8">
      <w:pPr>
        <w:pStyle w:val="Heading6"/>
      </w:pPr>
      <w:r>
        <w:rPr>
          <w:cs/>
        </w:rPr>
        <w:t>ก. ให้ออก</w:t>
      </w:r>
    </w:p>
    <w:p w14:paraId="55D6CCCD" w14:textId="77777777" w:rsidR="005711D8" w:rsidRDefault="005711D8" w:rsidP="005711D8">
      <w:pPr>
        <w:pStyle w:val="Heading6"/>
      </w:pPr>
      <w:r>
        <w:rPr>
          <w:cs/>
        </w:rPr>
        <w:t>ข. ไล่อออก</w:t>
      </w:r>
    </w:p>
    <w:p w14:paraId="2C7BC5C4" w14:textId="77777777" w:rsidR="005711D8" w:rsidRDefault="005711D8" w:rsidP="005711D8">
      <w:pPr>
        <w:pStyle w:val="Heading4"/>
      </w:pPr>
      <w:r>
        <w:rPr>
          <w:cs/>
        </w:rPr>
        <w:t xml:space="preserve">การกำหนดประเภทและลักษณะความผิดวินัยนักศึกษา ให้มหาวิทยาลัยจัดทำเป็นประกาศ </w:t>
      </w:r>
      <w:r>
        <w:rPr>
          <w:cs/>
        </w:rPr>
        <w:tab/>
      </w:r>
      <w:r>
        <w:rPr>
          <w:cs/>
        </w:rPr>
        <w:tab/>
        <w:t>มหาวิทยาลัย</w:t>
      </w:r>
    </w:p>
    <w:p w14:paraId="235EBC42" w14:textId="77777777" w:rsidR="005711D8" w:rsidRDefault="005711D8" w:rsidP="005711D8">
      <w:pPr>
        <w:pStyle w:val="Heading4"/>
      </w:pPr>
      <w:r>
        <w:rPr>
          <w:cs/>
        </w:rPr>
        <w:t xml:space="preserve">ข้อ ๓๑ นักศึกษาผู้ใดกระทำผิดวินัยตามที่บัญญัติไว้ในข้อบังคับนี้ และได้รับโทษ ตามข้อ </w:t>
      </w:r>
      <w:r>
        <w:rPr>
          <w:cs/>
        </w:rPr>
        <w:tab/>
      </w:r>
      <w:r>
        <w:rPr>
          <w:cs/>
        </w:rPr>
        <w:tab/>
        <w:t xml:space="preserve">๓๐ (๑) และ (๒) มหาวิทยาลัยหรือคณะอาจให้ผู้นั้นบำเพ็ญสาธารณประโยชน์ต่อคณะ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มหาวิทยาลัย หรือสังคมตามที่มหาวิทยาลัยกำหนดด้วยก็ได้</w:t>
      </w:r>
    </w:p>
    <w:p w14:paraId="0468F178" w14:textId="77777777" w:rsidR="005711D8" w:rsidRDefault="005711D8" w:rsidP="005711D8">
      <w:pPr>
        <w:pStyle w:val="Heading4"/>
      </w:pPr>
      <w:r>
        <w:rPr>
          <w:cs/>
        </w:rPr>
        <w:lastRenderedPageBreak/>
        <w:t xml:space="preserve">ข้อ ๓๒ กรณีนักศึกษาถูกลงโทษทางวินัยและให้บำเพ็ญสาธารณประโยชน์ด้วย ให้คณะ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หรือหน่วยงานที่มหาวิทยาลัยมอบหมาย แจ้งนักศึกษาที่กระทำผิดวินัย บำเพ็ญ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สาธารณประโยชน์ตามที่คณะ หรือมหาวิทยาลัยกำหนด</w:t>
      </w:r>
    </w:p>
    <w:p w14:paraId="490432A1" w14:textId="77777777" w:rsidR="005711D8" w:rsidRDefault="005711D8" w:rsidP="005711D8">
      <w:pPr>
        <w:pStyle w:val="Heading3"/>
      </w:pPr>
      <w:r>
        <w:rPr>
          <w:cs/>
        </w:rPr>
        <w:t>หมวดคณะกรรมการวินัยนักศึกษา</w:t>
      </w:r>
    </w:p>
    <w:p w14:paraId="41172082" w14:textId="77777777" w:rsidR="005711D8" w:rsidRDefault="005711D8" w:rsidP="005711D8">
      <w:pPr>
        <w:pStyle w:val="Heading4"/>
      </w:pPr>
      <w:r>
        <w:rPr>
          <w:cs/>
        </w:rPr>
        <w:t>ข้อ ๓๓ ให้อธิการบดีแต่งตั้งคณะกรรมการวินัยนักศึกษาของมหาวิทยาลัยเทคโนโลยี พระ</w:t>
      </w:r>
      <w:r>
        <w:rPr>
          <w:cs/>
        </w:rPr>
        <w:tab/>
      </w:r>
      <w:r>
        <w:rPr>
          <w:cs/>
        </w:rPr>
        <w:tab/>
        <w:t>จอมเกล้าพระนครเหนือ ประกอบด้วย</w:t>
      </w:r>
    </w:p>
    <w:p w14:paraId="2F46E2C9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๑) รองอธิการบดี หรือผู้ที่ได้รับมอบหมายจากอธิการบดีให้กำกับดูแลฝ่ายกิจการ </w:t>
      </w:r>
      <w:r>
        <w:rPr>
          <w:cs/>
        </w:rPr>
        <w:tab/>
        <w:t>นักศึกษาของมหาวิทยาลัย เป็นประธานกรรมการ</w:t>
      </w:r>
    </w:p>
    <w:p w14:paraId="4D76FE67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รองคณบดี หรือผู้ที่ได้รับมอบหมายจากคณบดีให้กำกับดูแลฝ่ายกิจการนักศึกษา</w:t>
      </w:r>
      <w:r>
        <w:rPr>
          <w:cs/>
        </w:rPr>
        <w:tab/>
        <w:t>ของคณะ เป็นกรรมการ</w:t>
      </w:r>
    </w:p>
    <w:p w14:paraId="690A96E6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๓) ผู้ทรงคุณวุฒิด้านจิตวิทยา สังคมวิทยา การปกครอง กฎหมาย จำนวนไม่เกิน ๔ คน </w:t>
      </w:r>
      <w:r>
        <w:rPr>
          <w:cs/>
        </w:rPr>
        <w:tab/>
        <w:t>เป็นกรรมการ</w:t>
      </w:r>
    </w:p>
    <w:p w14:paraId="564BDB75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ผู้อำนวยการกองกิจการนักศึกษา เป็นกรรมการ</w:t>
      </w:r>
    </w:p>
    <w:p w14:paraId="372EF28B" w14:textId="77777777" w:rsidR="005711D8" w:rsidRDefault="005711D8" w:rsidP="005711D8">
      <w:pPr>
        <w:pStyle w:val="Heading5"/>
      </w:pPr>
      <w:r>
        <w:t>(</w:t>
      </w:r>
      <w:r>
        <w:rPr>
          <w:cs/>
        </w:rPr>
        <w:t>๕) หัวหน้ากลุ่มงานวินัยและพัฒนานักศึกษา เป็นกรรมการและเลขานุการ</w:t>
      </w:r>
    </w:p>
    <w:p w14:paraId="1F1B8C93" w14:textId="77777777" w:rsidR="005711D8" w:rsidRDefault="005711D8" w:rsidP="005711D8">
      <w:pPr>
        <w:pStyle w:val="Heading5"/>
      </w:pPr>
      <w:r>
        <w:t>(</w:t>
      </w:r>
      <w:r>
        <w:rPr>
          <w:cs/>
        </w:rPr>
        <w:t>๖) เจ้าหน้าที่กลุ่มงานวินัยและพัฒนานักศึกษา เป็นผู้ช่วยเลขานุการ</w:t>
      </w:r>
    </w:p>
    <w:p w14:paraId="7EECA137" w14:textId="77777777" w:rsidR="005711D8" w:rsidRDefault="005711D8" w:rsidP="005711D8">
      <w:pPr>
        <w:pStyle w:val="Heading4"/>
      </w:pPr>
      <w:r>
        <w:rPr>
          <w:cs/>
        </w:rPr>
        <w:t xml:space="preserve">ข้อ ๓๔ ให้คณะกรรมการวินัยนักศึกษาของมหาวิทยาลัย ตามข้อ ๓๓ มีอำนาจและหน้าที่ </w:t>
      </w:r>
      <w:r>
        <w:rPr>
          <w:cs/>
        </w:rPr>
        <w:tab/>
      </w:r>
      <w:r>
        <w:rPr>
          <w:cs/>
        </w:rPr>
        <w:tab/>
        <w:t>ดังนี้</w:t>
      </w:r>
    </w:p>
    <w:p w14:paraId="56F1B590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ปรับปรุงแก้ไขข้อบังคับ ระเบียบ ประกาศ หรือคำสั่งเกี่ยวกับวินัยนักศึกษาเสนอ</w:t>
      </w:r>
      <w:r>
        <w:rPr>
          <w:cs/>
        </w:rPr>
        <w:tab/>
        <w:t>ต่อมหาวิทยาลัย</w:t>
      </w:r>
    </w:p>
    <w:p w14:paraId="11CF3573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เสนอปรับปรุง แก้ไข เพิ่มเติม หลักเกณฑ์การพิจารณาโทษทางวินัยนักศึกษาเสนอ</w:t>
      </w:r>
      <w:r>
        <w:rPr>
          <w:cs/>
        </w:rPr>
        <w:tab/>
        <w:t>ต่อมหาวิทยาลัย</w:t>
      </w:r>
    </w:p>
    <w:p w14:paraId="554231FA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ออกระเบียบ ประกาศ คำสั่ง โดยไม่ขัดแย้งกับข้อบังคับนี้</w:t>
      </w:r>
    </w:p>
    <w:p w14:paraId="67841C4F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กำหนดแนวทางการพัฒนานักศึกษาด้านระเบียบวินัย และส่งเสริมจริยธรรมให้</w:t>
      </w:r>
      <w:r>
        <w:rPr>
          <w:cs/>
        </w:rPr>
        <w:tab/>
        <w:t>นักศึกษาของมหาวิทยาลัย</w:t>
      </w:r>
    </w:p>
    <w:p w14:paraId="523EF065" w14:textId="77777777" w:rsidR="005711D8" w:rsidRDefault="005711D8" w:rsidP="005711D8">
      <w:pPr>
        <w:pStyle w:val="Heading5"/>
      </w:pPr>
      <w:r>
        <w:t>(</w:t>
      </w:r>
      <w:r>
        <w:rPr>
          <w:cs/>
        </w:rPr>
        <w:t>๕) เผยแพร่ประชาสัมพันธ์โดยสื่อต่าง ๆ เพื่อให้นักศึกษาและผู้ปกครองทราบถึง</w:t>
      </w:r>
      <w:r>
        <w:rPr>
          <w:cs/>
        </w:rPr>
        <w:tab/>
        <w:t>กฎระเบียบเกี่ยวกับวินัยนักศึกษา กระบวนการ และวิธีการพิจารณาโทษทางวินัย</w:t>
      </w:r>
      <w:r>
        <w:rPr>
          <w:cs/>
        </w:rPr>
        <w:tab/>
        <w:t>รวมถึงสิทธิขั้นพื้นฐานของนักศึกษา ตลอดจนระบบการคุ้มครองสิทธิซึ่งมหาวิทยาลัย</w:t>
      </w:r>
      <w:r>
        <w:rPr>
          <w:cs/>
        </w:rPr>
        <w:tab/>
        <w:t>จัดให้สำหรับนักศึกษา</w:t>
      </w:r>
    </w:p>
    <w:p w14:paraId="53992988" w14:textId="77777777" w:rsidR="005711D8" w:rsidRDefault="005711D8" w:rsidP="005711D8">
      <w:pPr>
        <w:pStyle w:val="Heading5"/>
      </w:pPr>
      <w:r>
        <w:t>(</w:t>
      </w:r>
      <w:r>
        <w:rPr>
          <w:cs/>
        </w:rPr>
        <w:t>๖) พิจารณาผลการสอบสวนข้อเท็จจริงวินัยร้ายแรง และเสนอโทษที่เหมาะสม และ</w:t>
      </w:r>
      <w:r>
        <w:rPr>
          <w:cs/>
        </w:rPr>
        <w:tab/>
        <w:t>เป็นธรรมกับการกระทำความผิดวินัยนักศึกษาต่อมหาวิทยาลัย</w:t>
      </w:r>
    </w:p>
    <w:p w14:paraId="35DB3441" w14:textId="77777777" w:rsidR="005711D8" w:rsidRDefault="005711D8" w:rsidP="005711D8">
      <w:pPr>
        <w:pStyle w:val="Heading5"/>
      </w:pPr>
      <w:r>
        <w:lastRenderedPageBreak/>
        <w:t>(</w:t>
      </w:r>
      <w:r>
        <w:rPr>
          <w:cs/>
        </w:rPr>
        <w:t>๗) ควบคุม กำกับการสอบสวนข้อเท็จจริงและการพิจารณาเสนอโทษทางวินัย</w:t>
      </w:r>
      <w:r>
        <w:rPr>
          <w:cs/>
        </w:rPr>
        <w:tab/>
        <w:t>นักศึกษาของคณะกรรมการวินัยนักศึกษาระดับคณะ และคณะกรรมการวินัยนักศึกษา</w:t>
      </w:r>
      <w:r>
        <w:rPr>
          <w:cs/>
        </w:rPr>
        <w:tab/>
        <w:t>ประจำหอพักนักศึกษาเพื่อให้อยู่ในมาตรฐานการดำเนินการและตั้งอยู่บนบรรทัดฐานที่</w:t>
      </w:r>
      <w:r>
        <w:rPr>
          <w:cs/>
        </w:rPr>
        <w:tab/>
        <w:t>เป็นธรรม</w:t>
      </w:r>
    </w:p>
    <w:p w14:paraId="35706008" w14:textId="77777777" w:rsidR="005711D8" w:rsidRDefault="005711D8" w:rsidP="005711D8">
      <w:pPr>
        <w:pStyle w:val="Heading5"/>
      </w:pPr>
      <w:r>
        <w:t>(</w:t>
      </w:r>
      <w:r>
        <w:rPr>
          <w:cs/>
        </w:rPr>
        <w:t>๘) กำหนดบทลงโทษ และวิธีการลงโทษนักศึกษาที่กระทำผิดวินัยนักศึกษา การ</w:t>
      </w:r>
      <w:r>
        <w:rPr>
          <w:cs/>
        </w:rPr>
        <w:tab/>
        <w:t>พิจารณาวินิจฉัยของคณะกรรมการวินัยนักศึกษา ให้ถือตามเสียงข้างมาก กรณีมี</w:t>
      </w:r>
      <w:r>
        <w:rPr>
          <w:cs/>
        </w:rPr>
        <w:tab/>
        <w:t xml:space="preserve">คะแนนเสียงเท่ากันให้ประธานคณะกรรมการออกเสียงเพิ่มขึ้นอีก ๑ เสียงเพื่อชี้ขาด </w:t>
      </w:r>
      <w:r>
        <w:rPr>
          <w:cs/>
        </w:rPr>
        <w:tab/>
        <w:t>โดยให้บันทึกความเห็นแย้งของกรรมการไว้ในรายงานการประชุมด้วย</w:t>
      </w:r>
    </w:p>
    <w:p w14:paraId="3320D226" w14:textId="77777777" w:rsidR="005711D8" w:rsidRDefault="005711D8" w:rsidP="005711D8">
      <w:pPr>
        <w:pStyle w:val="Heading5"/>
      </w:pPr>
      <w:r>
        <w:t>(</w:t>
      </w:r>
      <w:r>
        <w:rPr>
          <w:cs/>
        </w:rPr>
        <w:t>๙) หน้าที่อื่น ๆ ตามที่มหาวิทยาลัยมอบหมาย</w:t>
      </w:r>
    </w:p>
    <w:p w14:paraId="0D2ABAF9" w14:textId="77777777" w:rsidR="005711D8" w:rsidRDefault="005711D8" w:rsidP="005711D8">
      <w:pPr>
        <w:pStyle w:val="Heading4"/>
      </w:pPr>
      <w:r>
        <w:rPr>
          <w:cs/>
        </w:rPr>
        <w:t xml:space="preserve">ข้อ ๓๕ ให้อธิการบดีแต่งตั้งคณะกรรมการวินัยนักศึกษาระดับคณะ หรือหอพักนักศึกษา </w:t>
      </w:r>
      <w:r>
        <w:rPr>
          <w:cs/>
        </w:rPr>
        <w:tab/>
      </w:r>
      <w:r>
        <w:rPr>
          <w:cs/>
        </w:rPr>
        <w:tab/>
        <w:t>ดังนี้</w:t>
      </w:r>
    </w:p>
    <w:p w14:paraId="3B539AA7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คณะกรรมการวินัยนักศึกษาระดับคณะ ประกอบด้วย</w:t>
      </w:r>
    </w:p>
    <w:p w14:paraId="1160DB5A" w14:textId="77777777" w:rsidR="005711D8" w:rsidRDefault="005711D8" w:rsidP="005711D8">
      <w:pPr>
        <w:pStyle w:val="Heading6"/>
      </w:pPr>
      <w:r>
        <w:rPr>
          <w:cs/>
        </w:rPr>
        <w:t>ก. รองคณบดี หรือผู้ที่ได้รับมอบหมายจากคณบดีให้กำกับดูแลฝ่ายกิจการนักศึกษา</w:t>
      </w:r>
      <w:r>
        <w:rPr>
          <w:cs/>
        </w:rPr>
        <w:tab/>
        <w:t>ของคณะ เป็นประธานกรรมการ</w:t>
      </w:r>
    </w:p>
    <w:p w14:paraId="4BCBC7A3" w14:textId="77777777" w:rsidR="005711D8" w:rsidRDefault="005711D8" w:rsidP="005711D8">
      <w:pPr>
        <w:pStyle w:val="Heading6"/>
      </w:pPr>
      <w:r>
        <w:rPr>
          <w:cs/>
        </w:rPr>
        <w:t>ข. ผู้ทรงคุณวุฒิหรือผู้แทนภาควิชาต่าง ๆ ภายในคณะ จำนวนตามที่คณบดี</w:t>
      </w:r>
      <w:r>
        <w:rPr>
          <w:cs/>
        </w:rPr>
        <w:tab/>
        <w:t>เห็นสมควร เป็นกรรมการ</w:t>
      </w:r>
    </w:p>
    <w:p w14:paraId="63B69E0A" w14:textId="77777777" w:rsidR="005711D8" w:rsidRDefault="005711D8" w:rsidP="005711D8">
      <w:pPr>
        <w:pStyle w:val="Heading6"/>
      </w:pPr>
      <w:r>
        <w:rPr>
          <w:cs/>
        </w:rPr>
        <w:t>ค. หัวหน้างานกิจการนักศึกษา หรือผู้ปฏิบัติงานที่รับผิดชอบงานด้านกิจการ</w:t>
      </w:r>
      <w:r>
        <w:rPr>
          <w:cs/>
        </w:rPr>
        <w:tab/>
      </w:r>
      <w:r>
        <w:rPr>
          <w:cs/>
        </w:rPr>
        <w:tab/>
        <w:t>นักศึกษาของคณะ เป็นกรรมการและเลขานุการ</w:t>
      </w:r>
    </w:p>
    <w:p w14:paraId="6FD9E010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คณะกรรมการวินัยนักศึกษาประจำหอพักนักศึกษา ประกอบด้วย</w:t>
      </w:r>
    </w:p>
    <w:p w14:paraId="1475BE60" w14:textId="77777777" w:rsidR="005711D8" w:rsidRDefault="005711D8" w:rsidP="005711D8">
      <w:pPr>
        <w:pStyle w:val="Heading6"/>
      </w:pPr>
      <w:r>
        <w:rPr>
          <w:cs/>
        </w:rPr>
        <w:t>ก. ประธานกรรมการบริหารหอพักนักศึกษา เป็นประธานกรรมการ</w:t>
      </w:r>
    </w:p>
    <w:p w14:paraId="04152665" w14:textId="77777777" w:rsidR="005711D8" w:rsidRDefault="005711D8" w:rsidP="005711D8">
      <w:pPr>
        <w:pStyle w:val="Heading6"/>
      </w:pPr>
      <w:r>
        <w:rPr>
          <w:cs/>
        </w:rPr>
        <w:t>ข. อาจารย์หรือเจ้าหน้าที่ที่มีหน้าที่ดูแลหอพักนักศึกษาจำนวนตามที่ประธาน</w:t>
      </w:r>
      <w:r>
        <w:rPr>
          <w:rFonts w:hint="cs"/>
          <w:cs/>
        </w:rPr>
        <w:t xml:space="preserve"> </w:t>
      </w:r>
      <w:r>
        <w:rPr>
          <w:cs/>
        </w:rPr>
        <w:tab/>
        <w:t>หอพักนักศึกษาเห็นสมควร เป็นกรรมการ</w:t>
      </w:r>
    </w:p>
    <w:p w14:paraId="3A6EA90A" w14:textId="77777777" w:rsidR="005711D8" w:rsidRDefault="005711D8" w:rsidP="005711D8">
      <w:pPr>
        <w:pStyle w:val="Heading6"/>
      </w:pPr>
      <w:r>
        <w:rPr>
          <w:cs/>
        </w:rPr>
        <w:t>ค. ผู้ทรงคุณวุฒิด้านต่าง ๆ ตามที่ประธานกรรมการหอพักนักศึกษาเห็นสมควร</w:t>
      </w:r>
      <w:r>
        <w:rPr>
          <w:rFonts w:hint="cs"/>
          <w:cs/>
        </w:rPr>
        <w:t xml:space="preserve"> </w:t>
      </w:r>
      <w:r>
        <w:rPr>
          <w:cs/>
        </w:rPr>
        <w:t>เป็น</w:t>
      </w:r>
      <w:r>
        <w:rPr>
          <w:cs/>
        </w:rPr>
        <w:tab/>
        <w:t>กรรมการ</w:t>
      </w:r>
    </w:p>
    <w:p w14:paraId="4257AEE3" w14:textId="77777777" w:rsidR="005711D8" w:rsidRDefault="005711D8" w:rsidP="005711D8">
      <w:pPr>
        <w:pStyle w:val="Heading6"/>
      </w:pPr>
      <w:r>
        <w:rPr>
          <w:cs/>
        </w:rPr>
        <w:t>ง. ผู้ปฏิบัติงานที่รับผิดชอบงานหอพักนักศึกษา เป็นกรรมการและเลขานุการ</w:t>
      </w:r>
    </w:p>
    <w:p w14:paraId="38DD1488" w14:textId="77777777" w:rsidR="005711D8" w:rsidRDefault="005711D8" w:rsidP="005711D8">
      <w:pPr>
        <w:pStyle w:val="Heading4"/>
      </w:pPr>
      <w:r>
        <w:rPr>
          <w:cs/>
        </w:rPr>
        <w:t>ข้อ ๓๖ ให้คณะกรรมการตาม ข้อ ๓๕ มีอำนาจและหน้าที่ดังนี้</w:t>
      </w:r>
    </w:p>
    <w:p w14:paraId="1469659F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เสนอวิธีการ และส่งเสริมความประพฤตินักศึกษาของคณะ หรือหอพักนักศึกษา</w:t>
      </w:r>
      <w:r>
        <w:rPr>
          <w:rFonts w:hint="cs"/>
          <w:cs/>
        </w:rPr>
        <w:t xml:space="preserve"> </w:t>
      </w:r>
      <w:r>
        <w:rPr>
          <w:cs/>
        </w:rPr>
        <w:tab/>
        <w:t>ให้เป็นไปตามข้อบังคับของมหาวิทยาลัยว่าด้วยวินัยนักศึกษา หรือระเบียบ ข้อบังคับ</w:t>
      </w:r>
      <w:r>
        <w:rPr>
          <w:cs/>
        </w:rPr>
        <w:tab/>
        <w:t>อื่น</w:t>
      </w:r>
    </w:p>
    <w:p w14:paraId="2A6C51CA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พิจารณาแนวทางดำเนินการพัฒนานักศึกษาในด้านจริยธรรมและส่งเสริมคุณธรรม</w:t>
      </w:r>
      <w:r>
        <w:rPr>
          <w:cs/>
        </w:rPr>
        <w:tab/>
        <w:t>ในคณะ หรือหอพักนักศึกษา</w:t>
      </w:r>
    </w:p>
    <w:p w14:paraId="188A81BC" w14:textId="77777777" w:rsidR="005711D8" w:rsidRDefault="005711D8" w:rsidP="005711D8">
      <w:pPr>
        <w:pStyle w:val="Heading5"/>
      </w:pPr>
      <w:r>
        <w:lastRenderedPageBreak/>
        <w:t>(</w:t>
      </w:r>
      <w:r>
        <w:rPr>
          <w:cs/>
        </w:rPr>
        <w:t>๓) เสนอให้มหาวิทยาลัย คณะ หรือหอพักนักศึกษา ออกระเบียบ คำสั่ง ประกาศเพื่อ</w:t>
      </w:r>
      <w:r>
        <w:rPr>
          <w:cs/>
        </w:rPr>
        <w:tab/>
        <w:t>ส่งเสริมระเบียบวินัย คุณธรรม จริยธรรมของนักศึกษาในคณะ หรือหอพักนักศึกษา</w:t>
      </w:r>
    </w:p>
    <w:p w14:paraId="149FCA7D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พิจารณาและกำหนดโทษตามผลการสอบสวนข้อเท็จจริงของคณะกรรมการ</w:t>
      </w:r>
    </w:p>
    <w:p w14:paraId="5127D1EF" w14:textId="77777777" w:rsidR="005711D8" w:rsidRDefault="005711D8" w:rsidP="005711D8">
      <w:pPr>
        <w:pStyle w:val="Heading5"/>
      </w:pPr>
      <w:r>
        <w:rPr>
          <w:cs/>
        </w:rPr>
        <w:t>สอบสวนข้อเท็จจริง และเสนอให้ผู้มีอำนาจสั่งการสั่งลงโทษ หรือดำเนินการกับ</w:t>
      </w:r>
      <w:r>
        <w:rPr>
          <w:cs/>
        </w:rPr>
        <w:tab/>
        <w:t>นักศึกษาที่กระทำผิดวินัยนักศึกษาในคณะ หรือหอพักนักศึกษา สำหรับการกระทำ</w:t>
      </w:r>
      <w:r>
        <w:rPr>
          <w:cs/>
        </w:rPr>
        <w:tab/>
        <w:t>ความผิด ดังนี้</w:t>
      </w:r>
    </w:p>
    <w:p w14:paraId="7FADA453" w14:textId="77777777" w:rsidR="005711D8" w:rsidRDefault="005711D8" w:rsidP="005711D8">
      <w:pPr>
        <w:pStyle w:val="Heading6"/>
      </w:pPr>
      <w:r>
        <w:rPr>
          <w:cs/>
        </w:rPr>
        <w:t>ก. กรณีเป็นความผิดวินัยนักศึกษาไม่ร้ายแรง ให้คณะ หรือหอพักนักศึกษา</w:t>
      </w:r>
      <w:r>
        <w:rPr>
          <w:cs/>
        </w:rPr>
        <w:tab/>
        <w:t>ดำเนินการทุกขั้นตอน พร้อมทั้งลงโทษและรายงานผลการดำเนินการให้</w:t>
      </w:r>
      <w:r>
        <w:rPr>
          <w:cs/>
        </w:rPr>
        <w:tab/>
        <w:t>มหาวิทยาลัยทราบ</w:t>
      </w:r>
    </w:p>
    <w:p w14:paraId="4385F093" w14:textId="77777777" w:rsidR="005711D8" w:rsidRDefault="005711D8" w:rsidP="005711D8">
      <w:pPr>
        <w:pStyle w:val="Heading6"/>
      </w:pPr>
      <w:r>
        <w:rPr>
          <w:cs/>
        </w:rPr>
        <w:t>ข. กรณีเป็นความผิดวินัยนักศึกษาร้ายแรง ให้คณะ หรือหอพักนักศึกษาดำเนินการ</w:t>
      </w:r>
      <w:r>
        <w:rPr>
          <w:cs/>
        </w:rPr>
        <w:tab/>
        <w:t>ทุกขั้นตอน และเสนอให้มหาวิทยาลัยพิจารณา การเสนอบทลงโทษให้ถือตามเสียง</w:t>
      </w:r>
      <w:r>
        <w:rPr>
          <w:cs/>
        </w:rPr>
        <w:tab/>
        <w:t>ข้างมากของคณะกรรมการ ถ้าคะแนนเสียงเท่ากันให้ประธานคณะกรรมการออก</w:t>
      </w:r>
      <w:r>
        <w:rPr>
          <w:cs/>
        </w:rPr>
        <w:tab/>
        <w:t>เสียงเพิ่มขึ้นอีก ๑ เสียงเพื่อ</w:t>
      </w:r>
      <w:r>
        <w:rPr>
          <w:rFonts w:hint="cs"/>
          <w:cs/>
        </w:rPr>
        <w:t xml:space="preserve"> </w:t>
      </w:r>
      <w:r>
        <w:rPr>
          <w:cs/>
        </w:rPr>
        <w:t>ชี้ขาด โดยให้บันทึกความเห็นแย้งไว้ในรายงานการ</w:t>
      </w:r>
      <w:r>
        <w:rPr>
          <w:cs/>
        </w:rPr>
        <w:tab/>
        <w:t>ประชุมด้วย</w:t>
      </w:r>
    </w:p>
    <w:p w14:paraId="046B0AF4" w14:textId="77777777" w:rsidR="005711D8" w:rsidRDefault="005711D8" w:rsidP="005711D8">
      <w:pPr>
        <w:pStyle w:val="Heading4"/>
      </w:pPr>
      <w:r>
        <w:t>(</w:t>
      </w:r>
      <w:r>
        <w:rPr>
          <w:cs/>
        </w:rPr>
        <w:t>๕) หน้าที่อื่น ๆ ตามที่คณะ หอพักนักศึกษา หรือมหาวิทยาลัยมอบหมาย</w:t>
      </w:r>
    </w:p>
    <w:p w14:paraId="198FD410" w14:textId="77777777" w:rsidR="005711D8" w:rsidRDefault="005711D8" w:rsidP="005711D8">
      <w:pPr>
        <w:pStyle w:val="Heading3"/>
      </w:pPr>
      <w:r>
        <w:rPr>
          <w:cs/>
        </w:rPr>
        <w:t>หมวดการดำเนินการทางวินัยนักศึกษา</w:t>
      </w:r>
    </w:p>
    <w:p w14:paraId="3DC71DBD" w14:textId="77777777" w:rsidR="005711D8" w:rsidRDefault="005711D8" w:rsidP="005711D8">
      <w:pPr>
        <w:pStyle w:val="Heading4"/>
      </w:pPr>
      <w:r>
        <w:rPr>
          <w:cs/>
        </w:rPr>
        <w:t>ข้อ ๓๗ เมื่อความปรากฏว่านักศึกษาของมหาวิทยาลัยประพฤติผิดวินัย หรือมีการกล่าวหา</w:t>
      </w:r>
      <w:r>
        <w:rPr>
          <w:cs/>
        </w:rPr>
        <w:tab/>
      </w:r>
      <w:r>
        <w:rPr>
          <w:cs/>
        </w:rPr>
        <w:tab/>
        <w:t>ว่านักศึกษาผู้ใดกระทำผิดวินัยนักศึกษา นักศึกษาผู้นั้นต้องได้รับการดำเนินการทางวินัย</w:t>
      </w:r>
      <w:r>
        <w:rPr>
          <w:cs/>
        </w:rPr>
        <w:tab/>
        <w:t>นักศึกษาตามข้อบังคับนี้โดยเท่าเทียมกัน ให้อธิการบดี หรือรองอธิการบดี หรือคณบดี หรือ</w:t>
      </w:r>
      <w:r>
        <w:rPr>
          <w:cs/>
        </w:rPr>
        <w:tab/>
        <w:t xml:space="preserve">ประธานกรรมการบริหารหอพักนักศึกษาแล้วแต่กรณี แต่งตั้งคณะกรรมการสอบสวนข้อเท็จจริง </w:t>
      </w:r>
      <w:r>
        <w:rPr>
          <w:cs/>
        </w:rPr>
        <w:tab/>
        <w:t>ไม่น้อยกว่า ๓ คน ประกอบด้วยประธานกรรมการ กรรมการ และกรรมการและเลขานุการ โดย</w:t>
      </w:r>
      <w:r>
        <w:rPr>
          <w:cs/>
        </w:rPr>
        <w:tab/>
        <w:t>คำนึงถึงความเป็นธรรมและไม่เป็นผู้มีส่วนได้ส่วนเสียกับเรื่องที่สอบสวนข้อเท็จจริง เพื่อทำหน้าที่</w:t>
      </w:r>
      <w:r>
        <w:rPr>
          <w:cs/>
        </w:rPr>
        <w:tab/>
        <w:t xml:space="preserve">ในการตรวจสอบและหาข้อเท็จจริงเกี่ยวกับพฤติการณ์และการกระทำความผิดวินัยนักศึกษา </w:t>
      </w:r>
      <w:r>
        <w:rPr>
          <w:cs/>
        </w:rPr>
        <w:tab/>
        <w:t>พร้อมให้เสนอความเห็นเกี่ยวกับการลงโทษทางวินัยนักศึกษาเพื่อประกอบการพิจารณาของ</w:t>
      </w:r>
      <w:r>
        <w:rPr>
          <w:cs/>
        </w:rPr>
        <w:tab/>
        <w:t>คณะกรรมการวินัยนักศึกษา โดยอาจพิจารณาแต่งตั้งจากอาจารย์ผู้สอนข้าราชการหรือพนักงาน</w:t>
      </w:r>
      <w:r>
        <w:rPr>
          <w:cs/>
        </w:rPr>
        <w:tab/>
        <w:t>มหาวิทยาลัย หรือบุคคลที่เห็นสมควรถูกได้ ทั้งนี้ต้องไม่เป็นบุคคลเดียวกันกับคณะกรรมการวินัย</w:t>
      </w:r>
      <w:r>
        <w:tab/>
      </w:r>
      <w:r>
        <w:rPr>
          <w:cs/>
        </w:rPr>
        <w:t>นักศึกษา ระดับคณะหรือหอพักนักศึกษา</w:t>
      </w:r>
    </w:p>
    <w:p w14:paraId="1ACCB0C8" w14:textId="77777777" w:rsidR="005711D8" w:rsidRDefault="005711D8" w:rsidP="005711D8">
      <w:pPr>
        <w:pStyle w:val="Heading4"/>
      </w:pPr>
      <w:r>
        <w:rPr>
          <w:cs/>
        </w:rPr>
        <w:lastRenderedPageBreak/>
        <w:t xml:space="preserve">ข้อ ๓๘ ในกรณีการประพฤติผิดวินัย หรือการกล่าวหาว่ากระทำผิดวินัยของนักศึกษาเป็น </w:t>
      </w:r>
      <w:r>
        <w:rPr>
          <w:cs/>
        </w:rPr>
        <w:tab/>
      </w:r>
      <w:r>
        <w:tab/>
      </w:r>
      <w:r>
        <w:rPr>
          <w:cs/>
        </w:rPr>
        <w:t>การกระทำผิดชัดแจ้งและลักษณะของการกระทำผิดไม่ซับซ้อนหรือมีเงื่อนงำ และผู้กระทำ</w:t>
      </w:r>
      <w:r>
        <w:tab/>
      </w:r>
      <w:r>
        <w:tab/>
      </w:r>
      <w:r>
        <w:rPr>
          <w:cs/>
        </w:rPr>
        <w:t>ผิดให้การยอมรับ หรือเป็นความผิดเล็กน้อยไม่ร้ายแรง ให้รองอธิการบดี หรือผู้ที่ได้รับ</w:t>
      </w:r>
      <w:r>
        <w:tab/>
      </w:r>
      <w:r>
        <w:tab/>
      </w:r>
      <w:r>
        <w:tab/>
      </w:r>
      <w:r>
        <w:rPr>
          <w:cs/>
        </w:rPr>
        <w:t>มอบหมายจากอธิการบดี หรือคณบดี หรือประธานกรรมการบริหารหอพักนักศึกษา แล้วแต่</w:t>
      </w:r>
      <w:r>
        <w:tab/>
      </w:r>
      <w:r>
        <w:tab/>
      </w:r>
      <w:r>
        <w:rPr>
          <w:cs/>
        </w:rPr>
        <w:t xml:space="preserve">กรณี เรียกนักศึกษาผู้นั้นมาตกเตือนเป็นลายลักษณ์ อักษร หรือภาคทัณฑ์และทำทัณฑ์บน </w:t>
      </w:r>
      <w:r>
        <w:tab/>
      </w:r>
      <w:r>
        <w:tab/>
      </w:r>
      <w:r>
        <w:rPr>
          <w:cs/>
        </w:rPr>
        <w:t>และสั่งให้ระงับการกระทำนั้นเสีย โดยไม่ต้องแต่งตั้งคณะกรรมการสอบสวนข้อเท็จจริงก็ได้</w:t>
      </w:r>
    </w:p>
    <w:p w14:paraId="39A6A952" w14:textId="77777777" w:rsidR="005711D8" w:rsidRDefault="005711D8" w:rsidP="005711D8">
      <w:pPr>
        <w:pStyle w:val="Heading4"/>
      </w:pPr>
      <w:r>
        <w:rPr>
          <w:cs/>
        </w:rPr>
        <w:t>ข้อ ๓๙ ในการสอบสวนข้อเท็จจริง ต้องมีกรรมการสอบสวนข้อเท็จจริงอย่างน้อยเกิน กึ่ง</w:t>
      </w:r>
      <w:r>
        <w:rPr>
          <w:cs/>
        </w:rPr>
        <w:tab/>
      </w:r>
      <w:r>
        <w:tab/>
      </w:r>
      <w:r>
        <w:rPr>
          <w:cs/>
        </w:rPr>
        <w:t>หนึ่ง จึงเป็นองค์คณะดำเนินการสอบสวนข้อเท็จจริงได้ ความเห็นของคณะกรรมการ</w:t>
      </w:r>
      <w:r>
        <w:tab/>
      </w:r>
      <w:r>
        <w:tab/>
      </w:r>
      <w:r>
        <w:tab/>
      </w:r>
      <w:r>
        <w:rPr>
          <w:cs/>
        </w:rPr>
        <w:t>สอบสวนข้อเท็จจริง ต้องประกอบด้วย คำกล่าวหา คำแก้ข้อกล่าวหา ข้อเท็จจริง เหตุผล</w:t>
      </w:r>
      <w:r>
        <w:tab/>
      </w:r>
      <w:r>
        <w:tab/>
      </w:r>
      <w:r>
        <w:tab/>
      </w:r>
      <w:r>
        <w:rPr>
          <w:cs/>
        </w:rPr>
        <w:t>การพิจารณา ผลการพิจารณา และการเสนอโทษ</w:t>
      </w:r>
      <w:r>
        <w:t xml:space="preserve"> </w:t>
      </w:r>
      <w:r>
        <w:rPr>
          <w:cs/>
        </w:rPr>
        <w:t>ในการทำความเห็นเพื่อเสนอต่ออธิการบดี</w:t>
      </w:r>
      <w:r>
        <w:tab/>
      </w:r>
      <w:r>
        <w:tab/>
      </w:r>
      <w:r>
        <w:rPr>
          <w:cs/>
        </w:rPr>
        <w:t xml:space="preserve">หรือรองอธิการบดี หรือคณบดี หรือประธาน กรรมการบริหารหอพักนักศึกษาแล้วแต่กรณี </w:t>
      </w:r>
      <w:r>
        <w:tab/>
      </w:r>
      <w:r>
        <w:tab/>
      </w:r>
      <w:r>
        <w:rPr>
          <w:cs/>
        </w:rPr>
        <w:t>ให้ถือตามเสียงข้างมากของคณะกรรมการสอบสวนข้อเท็จจริง ถ้าคะแนนเสียงเท่ากันให้</w:t>
      </w:r>
      <w:r>
        <w:tab/>
      </w:r>
      <w:r>
        <w:tab/>
      </w:r>
      <w:r>
        <w:tab/>
      </w:r>
      <w:r>
        <w:rPr>
          <w:cs/>
        </w:rPr>
        <w:t>ประธานคณะกรรมการสอบสวนข้อเท็จจริง ออกเสียงเพิ่มขึ้นอีก ๑ เสียง เพื่อชี้ขาด โดยให้</w:t>
      </w:r>
      <w:r>
        <w:tab/>
      </w:r>
      <w:r>
        <w:tab/>
      </w:r>
      <w:r>
        <w:rPr>
          <w:cs/>
        </w:rPr>
        <w:t>บันทึกความเห็นแย้งไว้ในรายงานการประชุมด้วย</w:t>
      </w:r>
    </w:p>
    <w:p w14:paraId="49BA7F43" w14:textId="77777777" w:rsidR="005711D8" w:rsidRDefault="005711D8" w:rsidP="005711D8">
      <w:pPr>
        <w:pStyle w:val="Heading4"/>
      </w:pPr>
      <w:r>
        <w:rPr>
          <w:cs/>
        </w:rPr>
        <w:t>ข้อ ๔๐ ให้คณะกรรมการสอบสวนข้อเท็จจริงดำเนินการสอบสวนข้อเท็จจริงโดยมิชักช้า ให้</w:t>
      </w:r>
      <w:r>
        <w:tab/>
      </w:r>
      <w:r>
        <w:tab/>
      </w:r>
      <w:r>
        <w:rPr>
          <w:cs/>
        </w:rPr>
        <w:t>แล้วเสร็จภายใน ๖๐ วัน นับแต่วันที่ได้รับทราบคำสั่งแต่งตั้ง กรณีสอบสวนข้อเท็จจริงไม่</w:t>
      </w:r>
      <w:r>
        <w:tab/>
      </w:r>
      <w:r>
        <w:tab/>
      </w:r>
      <w:r>
        <w:tab/>
      </w:r>
      <w:r>
        <w:rPr>
          <w:cs/>
        </w:rPr>
        <w:t>แล้วเสร็จตามกำหนดเวลา ให้คณะกรรมการสอบสวนข้อเท็จจริงขอขยายเวลาการสอบสวน</w:t>
      </w:r>
      <w:r>
        <w:tab/>
      </w:r>
      <w:r>
        <w:tab/>
      </w:r>
      <w:r>
        <w:rPr>
          <w:cs/>
        </w:rPr>
        <w:t xml:space="preserve">ข้อเท็จจริงจากผู้มีอำนาจแต่งตั้งคณะกรรมการสอบสวนข้อเท็จจริงได้คราวละไม่เกิน ๓๐ </w:t>
      </w:r>
      <w:r>
        <w:tab/>
      </w:r>
      <w:r>
        <w:tab/>
      </w:r>
      <w:r>
        <w:rPr>
          <w:cs/>
        </w:rPr>
        <w:t>วัน ไม่เกิน ๒ ครั้ง</w:t>
      </w:r>
    </w:p>
    <w:p w14:paraId="12B10A54" w14:textId="77777777" w:rsidR="005711D8" w:rsidRDefault="005711D8" w:rsidP="005711D8">
      <w:pPr>
        <w:pStyle w:val="Heading4"/>
      </w:pPr>
      <w:r>
        <w:rPr>
          <w:cs/>
        </w:rPr>
        <w:t>ข้อ ๔๑ ให้คณะกรรมการสอบสวนข้อเท็จจริง มีอำนาจขอพยานหลักฐานที่อยู่ใน ความ</w:t>
      </w:r>
      <w:r>
        <w:tab/>
      </w:r>
      <w:r>
        <w:tab/>
      </w:r>
      <w:r>
        <w:tab/>
      </w:r>
      <w:r>
        <w:rPr>
          <w:cs/>
        </w:rPr>
        <w:t>ครอบครองของบุคคลที่เกี่ยวข้อง หรือเรียกบุคคลที่เกี่ยวข้องมาให้ถ้อยคำต่อคณะกรรมการ</w:t>
      </w:r>
      <w:r>
        <w:tab/>
      </w:r>
      <w:r>
        <w:tab/>
      </w:r>
      <w:r>
        <w:rPr>
          <w:cs/>
        </w:rPr>
        <w:t>สอบสวน ข้อเท็จจริง เพื่อประกอบการพิจารณาของคณะกรรมการสอบสวนข้อเท็จจริง</w:t>
      </w:r>
    </w:p>
    <w:p w14:paraId="2CE5FBF4" w14:textId="77777777" w:rsidR="005711D8" w:rsidRDefault="005711D8" w:rsidP="005711D8">
      <w:pPr>
        <w:pStyle w:val="Heading4"/>
      </w:pPr>
      <w:r>
        <w:rPr>
          <w:cs/>
        </w:rPr>
        <w:t>ข้อ ๔๒ นักศึกษาที่ถูกล่าวหาว่ากระทำผิดวินัย มีสิทธินำพยานหลักฐานต่าง ๆ มาแสดง ต่อ</w:t>
      </w:r>
      <w:r>
        <w:tab/>
      </w:r>
      <w:r>
        <w:tab/>
      </w:r>
      <w:r>
        <w:rPr>
          <w:cs/>
        </w:rPr>
        <w:t>คณะกรรมการสอบสวนข้อเท็จจริงเพื่อพิจารณาก่อนเสร็จสิ้นการพิจารณาของ</w:t>
      </w:r>
      <w:r>
        <w:tab/>
      </w:r>
      <w:r>
        <w:tab/>
      </w:r>
      <w:r>
        <w:tab/>
      </w:r>
      <w:r>
        <w:tab/>
      </w:r>
      <w:r>
        <w:rPr>
          <w:cs/>
        </w:rPr>
        <w:t>คณะกรรมการสอบสวน ข้อเท็จจริง</w:t>
      </w:r>
    </w:p>
    <w:p w14:paraId="0DFF8567" w14:textId="77777777" w:rsidR="005711D8" w:rsidRDefault="005711D8" w:rsidP="005711D8">
      <w:pPr>
        <w:pStyle w:val="Heading4"/>
      </w:pPr>
      <w:r>
        <w:rPr>
          <w:cs/>
        </w:rPr>
        <w:t xml:space="preserve">ข้อ ๔๓ ให้ฝ่ายเลขานุการคณะกรรมการสอบสวนข้อเท็จจริงตามข้อ ๓๗ จ่ายค่าเบี้ยประชุม </w:t>
      </w:r>
      <w:r>
        <w:tab/>
      </w:r>
      <w:r>
        <w:tab/>
      </w:r>
      <w:r>
        <w:rPr>
          <w:cs/>
        </w:rPr>
        <w:t>ด้วยเงินรายได้ของมหาวิทยาลัย หรือส่วนงาน อัตราตามประกาศมหาวิทยาลัยเทคโนโลยี</w:t>
      </w:r>
      <w:r>
        <w:tab/>
      </w:r>
      <w:r>
        <w:tab/>
      </w:r>
      <w:r>
        <w:rPr>
          <w:cs/>
        </w:rPr>
        <w:t xml:space="preserve">พระจอมเกล้า พระนครเหนือ เรื่อง การจ่ายเงินค่าเบี้ยประชุมคณะกรรมการสอบสวน </w:t>
      </w:r>
      <w:r>
        <w:tab/>
      </w:r>
      <w:r>
        <w:tab/>
      </w:r>
      <w:r>
        <w:tab/>
      </w:r>
      <w:r>
        <w:rPr>
          <w:cs/>
        </w:rPr>
        <w:t>คณะกรรมการสอบข้อเท็จจริง และคณะกรรมการสอบข้อเท็จจริงความรับผิดทางละเมิด ลง</w:t>
      </w:r>
      <w:r>
        <w:tab/>
      </w:r>
      <w:r>
        <w:tab/>
      </w:r>
      <w:r>
        <w:rPr>
          <w:cs/>
        </w:rPr>
        <w:t>วันที่ ๒๕ ตุลาคม พ.ศ. ๒๕๖๕</w:t>
      </w:r>
    </w:p>
    <w:p w14:paraId="1EAD7804" w14:textId="77777777" w:rsidR="005711D8" w:rsidRPr="006829DE" w:rsidRDefault="005711D8" w:rsidP="005711D8"/>
    <w:p w14:paraId="7FE202BF" w14:textId="77777777" w:rsidR="005711D8" w:rsidRDefault="005711D8" w:rsidP="005711D8">
      <w:pPr>
        <w:pStyle w:val="Heading4"/>
      </w:pPr>
      <w:r>
        <w:rPr>
          <w:cs/>
        </w:rPr>
        <w:lastRenderedPageBreak/>
        <w:t>ข้อ ๔๔ ผู้มีอำนาจสั่งลงโทษนักศึกษาได้แก่</w:t>
      </w:r>
    </w:p>
    <w:p w14:paraId="1C905CAA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อธิการบดี หรือรองอธิการบดี หรือผู้ที่อธิการบดีมอบหมาย มีอำนาจลงโทษ ทุก</w:t>
      </w:r>
      <w:r>
        <w:tab/>
      </w:r>
      <w:r>
        <w:rPr>
          <w:cs/>
        </w:rPr>
        <w:t>สถานความผิด</w:t>
      </w:r>
    </w:p>
    <w:p w14:paraId="693FA239" w14:textId="77777777" w:rsidR="005711D8" w:rsidRDefault="005711D8" w:rsidP="005711D8">
      <w:pPr>
        <w:pStyle w:val="Heading5"/>
      </w:pPr>
      <w:r>
        <w:t>(</w:t>
      </w:r>
      <w:r>
        <w:rPr>
          <w:cs/>
        </w:rPr>
        <w:t xml:space="preserve">๒) คณบดี หรือประธานกรรมการบริหารหอพักนักศึกษา มีอำนาจลงโทษเฉพาะสถาน </w:t>
      </w:r>
      <w:r>
        <w:tab/>
      </w:r>
      <w:r>
        <w:rPr>
          <w:cs/>
        </w:rPr>
        <w:t>ความผิดตามข้อ ๓๐ (๑) และข้อ ๓๐ (๒) โดยสั่งลงโทษได้แต่เฉพาะนักศึกษาในสังกัด</w:t>
      </w:r>
      <w:r>
        <w:tab/>
      </w:r>
      <w:r>
        <w:rPr>
          <w:cs/>
        </w:rPr>
        <w:t>คณะ หรือนักศึกษาที่ทำผิด วินัยนักศึกษาในบริเวณหอพักนักศึกษา แล้วแต่กรณี</w:t>
      </w:r>
    </w:p>
    <w:p w14:paraId="493F54F3" w14:textId="77777777" w:rsidR="005711D8" w:rsidRDefault="005711D8" w:rsidP="005711D8">
      <w:pPr>
        <w:pStyle w:val="Heading4"/>
      </w:pPr>
      <w:r>
        <w:rPr>
          <w:cs/>
        </w:rPr>
        <w:t>ข้อ ๔๕ คำสั่งลงโทษให้ระบุลักษณะของการกระทำผิด พร้อมทั้งโทษที่ได้รับโดยชัดแจ้ง และ</w:t>
      </w:r>
      <w:r>
        <w:tab/>
      </w:r>
      <w:r>
        <w:tab/>
      </w:r>
      <w:r>
        <w:rPr>
          <w:cs/>
        </w:rPr>
        <w:t>ให้แจ้งสิทธิการอุทธรณ์ให้นักศึกษาผู้ถูกลงโทษทราบเป็นลายลักษณ์อักษร โดยให้ผู้ถูก</w:t>
      </w:r>
      <w:r>
        <w:tab/>
      </w:r>
      <w:r>
        <w:tab/>
      </w:r>
      <w:r>
        <w:tab/>
      </w:r>
      <w:r>
        <w:rPr>
          <w:cs/>
        </w:rPr>
        <w:t>ลงโทษลงลายมือชื่อรับทราบคำสั่ง</w:t>
      </w:r>
    </w:p>
    <w:p w14:paraId="1DAACBDD" w14:textId="77777777" w:rsidR="005711D8" w:rsidRDefault="005711D8" w:rsidP="005711D8">
      <w:pPr>
        <w:pStyle w:val="Heading6"/>
      </w:pPr>
      <w:r>
        <w:rPr>
          <w:cs/>
        </w:rPr>
        <w:t>กรณีนักศึกษาผู้ถูกลงโทษไม่ยอมลงลายมือชื่อรับทราบคำสั่งลงโทษ และผู้แจ้งได้</w:t>
      </w:r>
      <w:r>
        <w:tab/>
      </w:r>
      <w:r>
        <w:tab/>
      </w:r>
      <w:r>
        <w:rPr>
          <w:cs/>
        </w:rPr>
        <w:t>แจ้งคำสั่งลงโทษให้นักศึกษาผู้ถูกลงโทษทราบพร้อมกับมอบสำเนาคำสั่งลงโทษให้</w:t>
      </w:r>
      <w:r>
        <w:tab/>
      </w:r>
      <w:r>
        <w:tab/>
      </w:r>
      <w:r>
        <w:rPr>
          <w:cs/>
        </w:rPr>
        <w:t xml:space="preserve">นักศึกษาผู้ถูกลงโทษแล้ว ให้ผู้มีหน้าที่แจ้งคำสั่งลงโทษทำบันทึกลงวัน เดือน ปี </w:t>
      </w:r>
      <w:r>
        <w:tab/>
      </w:r>
      <w:r>
        <w:rPr>
          <w:cs/>
        </w:rPr>
        <w:t xml:space="preserve">เวลา และสถานที่แจ้ง และลงลายมือชื่อผู้แจ้งพร้อมพยานรู้เห็นไว้ เป็นหลักฐาน </w:t>
      </w:r>
      <w:r>
        <w:tab/>
      </w:r>
      <w:r>
        <w:rPr>
          <w:cs/>
        </w:rPr>
        <w:t>โดยถือวันที่แจ้งนั้นเป็นวันที่นักศึกษาผู้ถูกลงโทษได้รับทราบคำสั่งลงโทษ</w:t>
      </w:r>
    </w:p>
    <w:p w14:paraId="3C5BB21B" w14:textId="77777777" w:rsidR="005711D8" w:rsidRDefault="005711D8" w:rsidP="005711D8">
      <w:pPr>
        <w:pStyle w:val="Heading6"/>
      </w:pPr>
      <w:r>
        <w:rPr>
          <w:cs/>
        </w:rPr>
        <w:t>กรณีไม่อาจแจ้งให้นักศึกษาผู้ถูกลงโทษลงลายมือชื่อรับทราบคำสั่งลงโทษได้</w:t>
      </w:r>
      <w:r>
        <w:tab/>
      </w:r>
      <w:r>
        <w:rPr>
          <w:cs/>
        </w:rPr>
        <w:t>โดยตรง ให้แจ้งเป็นหนังสือส่งสำเนาคำสั่งลงโทษทางไปรษณีย์ลงทะเบียนตอบรับ</w:t>
      </w:r>
      <w:r>
        <w:tab/>
      </w:r>
      <w:r>
        <w:rPr>
          <w:cs/>
        </w:rPr>
        <w:t>ไปให้นักศึกษาผู้ถูกลงโทษ ณ ที่อยู่ของนักศึกษาผู้ถูกลงโทษ ซึ่งปรากฏตามหลักฐาน</w:t>
      </w:r>
      <w:r>
        <w:tab/>
      </w:r>
      <w:r>
        <w:rPr>
          <w:cs/>
        </w:rPr>
        <w:t>ของทางราชการ โดยส่งสำเนาคำสั่งลงโทษไปให้สองฉบับ เพื่อให้นักศึกษาผู้ถูก</w:t>
      </w:r>
      <w:r>
        <w:tab/>
      </w:r>
      <w:r>
        <w:rPr>
          <w:cs/>
        </w:rPr>
        <w:t>ลงโทษเก็บไว้หนึ่งฉบับ และให้นักศึกษาผู้ถูกลงโทษลงลายมือชื่อและวัน เดือน ปีที่</w:t>
      </w:r>
      <w:r>
        <w:tab/>
      </w:r>
      <w:r>
        <w:rPr>
          <w:cs/>
        </w:rPr>
        <w:t>รับทราบคำสั่งลงโทษ และส่งกลับคืนมาเพื่อเก็บไว้เป็นหลักฐานหนึ่งฉบับ ในกรณี</w:t>
      </w:r>
      <w:r>
        <w:tab/>
      </w:r>
      <w:r>
        <w:rPr>
          <w:cs/>
        </w:rPr>
        <w:t xml:space="preserve">เช่นนี้เมื่อล่วงพ้นสามสิบวันนับแต่วันที่ปรากฏในใบตอบรับทางไปรษณีย์ลงทะเบียน </w:t>
      </w:r>
      <w:r>
        <w:tab/>
      </w:r>
      <w:r>
        <w:rPr>
          <w:cs/>
        </w:rPr>
        <w:t>ให้ถือว่าผู้ถูกลงโทษได้รับทราบคำสั่งลงโทษแล้ว</w:t>
      </w:r>
    </w:p>
    <w:p w14:paraId="24CC80F7" w14:textId="77777777" w:rsidR="005711D8" w:rsidRDefault="005711D8" w:rsidP="005711D8">
      <w:pPr>
        <w:pStyle w:val="Heading4"/>
      </w:pPr>
      <w:r>
        <w:rPr>
          <w:cs/>
        </w:rPr>
        <w:t>ข้อ ๔๖ เพื่อประโยชน์ในการนับระยะเวลาการอุทธรณ์ ให้ถือวันที่นักศึกษาลงลายมือชื่อ</w:t>
      </w:r>
      <w:r>
        <w:tab/>
      </w:r>
      <w:r>
        <w:tab/>
      </w:r>
      <w:r>
        <w:tab/>
      </w:r>
      <w:r>
        <w:rPr>
          <w:cs/>
        </w:rPr>
        <w:t>รับทราบคำสั่งลงโทษเป็นวันทราบคำสั่งลงโทษ</w:t>
      </w:r>
    </w:p>
    <w:p w14:paraId="547C3E53" w14:textId="77777777" w:rsidR="005711D8" w:rsidRDefault="005711D8" w:rsidP="005711D8">
      <w:pPr>
        <w:pStyle w:val="Heading4"/>
      </w:pPr>
      <w:r>
        <w:rPr>
          <w:cs/>
        </w:rPr>
        <w:t>ข้อ ๔๗ คำสั่งลงโทษให้มีผลทันที ยกเว้นโทษพักการศึกษาให้มีผลในภาคการศึกษาปกติ</w:t>
      </w:r>
      <w:r>
        <w:tab/>
      </w:r>
      <w:r>
        <w:tab/>
      </w:r>
      <w:r>
        <w:tab/>
      </w:r>
      <w:r>
        <w:rPr>
          <w:cs/>
        </w:rPr>
        <w:t>ต่อไป</w:t>
      </w:r>
    </w:p>
    <w:p w14:paraId="3D6FD1A4" w14:textId="77777777" w:rsidR="005711D8" w:rsidRDefault="005711D8" w:rsidP="005711D8">
      <w:pPr>
        <w:pStyle w:val="Heading4"/>
      </w:pPr>
      <w:r>
        <w:rPr>
          <w:cs/>
        </w:rPr>
        <w:t>ข้อ ๔๘ มหาวิทยาลัยอาจออกประกาศกำหนดโทษหรือวิธีการดำเนินการทางวินัยที่แตกต่าง</w:t>
      </w:r>
      <w:r>
        <w:tab/>
      </w:r>
      <w:r>
        <w:tab/>
      </w:r>
      <w:r>
        <w:rPr>
          <w:cs/>
        </w:rPr>
        <w:t>ไปจากที่กำหนดไว้ในข้อบังคับนี้เป็นการเฉพาะเรื่องได้</w:t>
      </w:r>
    </w:p>
    <w:p w14:paraId="05CA521B" w14:textId="77777777" w:rsidR="005711D8" w:rsidRDefault="005711D8" w:rsidP="005711D8">
      <w:pPr>
        <w:pStyle w:val="Heading4"/>
      </w:pPr>
      <w:r>
        <w:rPr>
          <w:cs/>
        </w:rPr>
        <w:t>ข้อ ๔๙ เมื่อมหาวิทยาลัยมีคำสั่งลงโทษแล้ว ให้กลุ่มงานวินัยและพัฒนานักศึกษา กอง</w:t>
      </w:r>
      <w:r>
        <w:tab/>
      </w:r>
      <w:r>
        <w:tab/>
      </w:r>
      <w:r>
        <w:tab/>
      </w:r>
      <w:r>
        <w:rPr>
          <w:cs/>
        </w:rPr>
        <w:t>กิจการนักศึกษา ดำเนินการดังนี้</w:t>
      </w:r>
    </w:p>
    <w:p w14:paraId="3DBC7AE6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แจ้งนักศึกษาผู้ถูกลงโทษและผู้ปกครอง</w:t>
      </w:r>
    </w:p>
    <w:p w14:paraId="02C3A007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แจ้งกลุ่มงานทะเบียนและสถิตินักศึกษา และหน่วยงานที่เกี่ยวข้อง</w:t>
      </w:r>
    </w:p>
    <w:p w14:paraId="25DED12F" w14:textId="77777777" w:rsidR="005711D8" w:rsidRDefault="005711D8" w:rsidP="005711D8">
      <w:pPr>
        <w:pStyle w:val="Heading5"/>
      </w:pPr>
      <w:r>
        <w:lastRenderedPageBreak/>
        <w:t>(</w:t>
      </w:r>
      <w:r>
        <w:rPr>
          <w:cs/>
        </w:rPr>
        <w:t>๓) แจ้งคณะ หรือหอพักนักศึกษาที่นักศึกษาสังกัด</w:t>
      </w:r>
    </w:p>
    <w:p w14:paraId="700BCB18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บันทึกข้อมูล</w:t>
      </w:r>
    </w:p>
    <w:p w14:paraId="0F7B5274" w14:textId="77777777" w:rsidR="005711D8" w:rsidRDefault="005711D8" w:rsidP="005711D8">
      <w:pPr>
        <w:pStyle w:val="Heading4"/>
      </w:pPr>
      <w:r>
        <w:rPr>
          <w:cs/>
        </w:rPr>
        <w:t>ข้อ ๕๐ ให้คณะ หรือหอพักนักศึกษาแล้วแต่กรณี เมื่อได้มีการสั่งลงโทษนักศึกษาแล้วต้อง</w:t>
      </w:r>
      <w:r>
        <w:tab/>
      </w:r>
      <w:r>
        <w:tab/>
      </w:r>
      <w:r>
        <w:rPr>
          <w:cs/>
        </w:rPr>
        <w:t>ดำเนินการ ดังนี้</w:t>
      </w:r>
    </w:p>
    <w:p w14:paraId="0916F400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แจ้งนักศึกษาผู้ถูกลงโทษและผู้ปกครอง</w:t>
      </w:r>
    </w:p>
    <w:p w14:paraId="509B5EE5" w14:textId="77777777" w:rsidR="005711D8" w:rsidRDefault="005711D8" w:rsidP="005711D8">
      <w:pPr>
        <w:pStyle w:val="Heading5"/>
      </w:pPr>
      <w:r>
        <w:t>(</w:t>
      </w:r>
      <w:r>
        <w:rPr>
          <w:cs/>
        </w:rPr>
        <w:t>๒) แจ้งคณะหรือภาควิชาที่นักศึกษาสังกัด</w:t>
      </w:r>
    </w:p>
    <w:p w14:paraId="73944830" w14:textId="77777777" w:rsidR="005711D8" w:rsidRDefault="005711D8" w:rsidP="005711D8">
      <w:pPr>
        <w:pStyle w:val="Heading5"/>
      </w:pPr>
      <w:r>
        <w:t>(</w:t>
      </w:r>
      <w:r>
        <w:rPr>
          <w:cs/>
        </w:rPr>
        <w:t>๓) แจ้งมหาวิทยาลัยผ่านกลุ่มงานวินัยและพัฒนานักศึกษา</w:t>
      </w:r>
    </w:p>
    <w:p w14:paraId="1AA240D7" w14:textId="77777777" w:rsidR="005711D8" w:rsidRDefault="005711D8" w:rsidP="005711D8">
      <w:pPr>
        <w:pStyle w:val="Heading5"/>
      </w:pPr>
      <w:r>
        <w:t>(</w:t>
      </w:r>
      <w:r>
        <w:rPr>
          <w:cs/>
        </w:rPr>
        <w:t>๔) บันทึกข้อมูล</w:t>
      </w:r>
    </w:p>
    <w:p w14:paraId="5D9E450E" w14:textId="77777777" w:rsidR="005711D8" w:rsidRDefault="005711D8" w:rsidP="005711D8">
      <w:pPr>
        <w:pStyle w:val="Heading3"/>
      </w:pPr>
      <w:r>
        <w:rPr>
          <w:cs/>
        </w:rPr>
        <w:t>หมวดการอุทธรณ์คำสั่งลงโทษ</w:t>
      </w:r>
    </w:p>
    <w:p w14:paraId="1BCC18D5" w14:textId="77777777" w:rsidR="005711D8" w:rsidRDefault="005711D8" w:rsidP="005711D8">
      <w:pPr>
        <w:pStyle w:val="Heading4"/>
      </w:pPr>
      <w:r>
        <w:rPr>
          <w:cs/>
        </w:rPr>
        <w:t xml:space="preserve">ข้อ ๕๑ ให้นักศึกษาที่ถูกมหาวิทยาลัย คณะ หรือหอพักนักศึกษา สั่งลงโทษวินัยมีสิทธิ </w:t>
      </w:r>
      <w:r>
        <w:tab/>
      </w:r>
      <w:r>
        <w:tab/>
      </w:r>
      <w:r>
        <w:tab/>
      </w:r>
      <w:r>
        <w:rPr>
          <w:cs/>
        </w:rPr>
        <w:t>อุทธรณ์คำสั่งลงโทษต่ออธิการบดี ภายใน ๓๐ วัน นับแต่วันรับแจ้งคำสั่งลงโทษ โดยยื่นเรื่อง</w:t>
      </w:r>
      <w:r>
        <w:tab/>
      </w:r>
      <w:r>
        <w:tab/>
      </w:r>
      <w:r>
        <w:rPr>
          <w:cs/>
        </w:rPr>
        <w:t>ผ่านกลุ่มงานวินัย และพัฒนานักศึกษา กองกิจการนักศึกษา การอุทธรณ์คำสั่งลงโทษต้อง</w:t>
      </w:r>
      <w:r>
        <w:tab/>
      </w:r>
      <w:r>
        <w:tab/>
      </w:r>
      <w:r>
        <w:rPr>
          <w:cs/>
        </w:rPr>
        <w:t>ดำเนินการด้วยตนเองและเพื่อตนเอง เท่านั้น จะมอบหมายให้ผู้อื่นอุทธรณ์แทนไม่ได้</w:t>
      </w:r>
    </w:p>
    <w:p w14:paraId="7FE168AF" w14:textId="77777777" w:rsidR="005711D8" w:rsidRDefault="005711D8" w:rsidP="005711D8">
      <w:pPr>
        <w:pStyle w:val="Heading6"/>
      </w:pPr>
      <w:r>
        <w:rPr>
          <w:cs/>
        </w:rPr>
        <w:t>กรณีการอุทธรณ์คำสั่งลงโทษวินัยไม่ร้ายแรง ให้อธิการบดี หรือผู้ที่อธิการบดี</w:t>
      </w:r>
      <w:r>
        <w:tab/>
      </w:r>
      <w:r>
        <w:tab/>
      </w:r>
      <w:r>
        <w:rPr>
          <w:cs/>
        </w:rPr>
        <w:t xml:space="preserve">มอบหมาย มีอำนาจวินิจฉัยชี้ขาด เพื่อให้ยกอุทธรณ์ เพิ่มโทษ ลดโทษ บรรเทาโทษ </w:t>
      </w:r>
      <w:r>
        <w:tab/>
      </w:r>
      <w:r>
        <w:tab/>
      </w:r>
      <w:r>
        <w:rPr>
          <w:cs/>
        </w:rPr>
        <w:t xml:space="preserve">ยกโทษ แล้วแต่กรณี ภายใน ๓๐ วัน นับแต่วันที่ได้รับหนังสืออุทธรณ์คำสั่งลงโทษ </w:t>
      </w:r>
      <w:r>
        <w:tab/>
      </w:r>
      <w:r>
        <w:tab/>
      </w:r>
      <w:r>
        <w:rPr>
          <w:cs/>
        </w:rPr>
        <w:t>และคำวินิจฉัยของรองอธิการบดี หรือผู้ที่อธิการบดีมอบหมาย ให้ถือเป็นที่สุด</w:t>
      </w:r>
    </w:p>
    <w:p w14:paraId="057A0274" w14:textId="77777777" w:rsidR="005711D8" w:rsidRDefault="005711D8" w:rsidP="005711D8">
      <w:pPr>
        <w:pStyle w:val="Heading6"/>
      </w:pPr>
      <w:r>
        <w:rPr>
          <w:cs/>
        </w:rPr>
        <w:t>กรณีการอุทธรณ์คำสั่งลงโทษวินัยร้ายแรง ให้อธิการบดีมีอำนาจริบฉันซ้ำหา หรือ</w:t>
      </w:r>
      <w:r>
        <w:tab/>
      </w:r>
      <w:r>
        <w:rPr>
          <w:cs/>
        </w:rPr>
        <w:t>แต่งตั้ง คณะกรรมการพิจารณาอุทธรณ์ ไม่น้อยกว่า ๓ คน เพื่อพิจารณาเสนอ</w:t>
      </w:r>
      <w:r>
        <w:tab/>
      </w:r>
      <w:r>
        <w:rPr>
          <w:cs/>
        </w:rPr>
        <w:t xml:space="preserve">ความเห็นประกอบการพิจารณาวินิจฉัย ชี้ขาดของอธิการบดี เพื่อสั่งให้ยกอุทธรณ์ </w:t>
      </w:r>
      <w:r>
        <w:tab/>
      </w:r>
      <w:r>
        <w:rPr>
          <w:cs/>
        </w:rPr>
        <w:t>เพิ่มโทษ ลดโทษ บรรเทาโทษหรือยกโทษแล้วแต่กรณี ภายใน ๓๐ วัน นับแต่วันที่</w:t>
      </w:r>
      <w:r>
        <w:tab/>
      </w:r>
      <w:r>
        <w:rPr>
          <w:cs/>
        </w:rPr>
        <w:t>ได้รับหนังสืออุทธรณ์คำสั่งลงโทษ และคำวินิจฉัยของอธิการบดีให้ถือเป็นที่สุด</w:t>
      </w:r>
    </w:p>
    <w:p w14:paraId="34BCDFCD" w14:textId="77777777" w:rsidR="005711D8" w:rsidRDefault="005711D8" w:rsidP="005711D8">
      <w:pPr>
        <w:pStyle w:val="Heading4"/>
      </w:pPr>
      <w:r>
        <w:rPr>
          <w:cs/>
        </w:rPr>
        <w:t xml:space="preserve">ข้อ ๕๒ การอุทธรณ์คำสั่งลงโทษให้อุทธรณ์เป็นหนังสือระบุข้อเท็จจริง ข้อโต้แย้ง และ </w:t>
      </w:r>
      <w:r>
        <w:tab/>
      </w:r>
      <w:r>
        <w:tab/>
      </w:r>
      <w:r>
        <w:tab/>
      </w:r>
      <w:r>
        <w:rPr>
          <w:cs/>
        </w:rPr>
        <w:t>เหตุผลในการอุทธรณ์คำสั่งลงโทษ พร้อมลงลายมือชื่อ และที่อยู่ของผู้ถูกลงโทษ ตาม</w:t>
      </w:r>
      <w:r>
        <w:tab/>
      </w:r>
      <w:r>
        <w:tab/>
      </w:r>
      <w:r>
        <w:tab/>
      </w:r>
      <w:r>
        <w:rPr>
          <w:cs/>
        </w:rPr>
        <w:t>แบบฟอร์ม ที่มหาวิทยาลัยกำหนด โดยยื่นเรื่องผ่านกลุ่มงานวินัยและพัฒนานักศึกษา กอง</w:t>
      </w:r>
      <w:r>
        <w:tab/>
      </w:r>
      <w:r>
        <w:tab/>
      </w:r>
      <w:r>
        <w:rPr>
          <w:cs/>
        </w:rPr>
        <w:t>กิจการนักศึกษา</w:t>
      </w:r>
    </w:p>
    <w:p w14:paraId="4CE29623" w14:textId="77777777" w:rsidR="005711D8" w:rsidRDefault="005711D8" w:rsidP="005711D8">
      <w:pPr>
        <w:pStyle w:val="Heading6"/>
      </w:pPr>
      <w:r>
        <w:rPr>
          <w:cs/>
        </w:rPr>
        <w:t xml:space="preserve">กรณีผู้ถูกลงโทษนำหนังสืออุทธรณ์มายื่น ให้ผู้รับหนังสือลงทะเบียนรับหนังสือไว้ </w:t>
      </w:r>
      <w:r>
        <w:tab/>
      </w:r>
      <w:r>
        <w:tab/>
      </w:r>
      <w:r>
        <w:rPr>
          <w:cs/>
        </w:rPr>
        <w:t>เป็นหลักฐานในวันที่รับหนังสือตามระบบงานสารบรรณของมหาวิทยาลัย และให้</w:t>
      </w:r>
      <w:r>
        <w:tab/>
      </w:r>
      <w:r>
        <w:tab/>
      </w:r>
      <w:r>
        <w:rPr>
          <w:cs/>
        </w:rPr>
        <w:t>ถือว่าวันที่ลงทะเบียน รับหนังสืออุทธรณ์ เป็นวันที่ได้รับหนังสืออุทธรณ์คำสั่ง</w:t>
      </w:r>
      <w:r>
        <w:tab/>
      </w:r>
      <w:r>
        <w:tab/>
      </w:r>
      <w:r>
        <w:rPr>
          <w:cs/>
        </w:rPr>
        <w:t>ลงโทษ</w:t>
      </w:r>
    </w:p>
    <w:p w14:paraId="2BA68E50" w14:textId="77777777" w:rsidR="005711D8" w:rsidRDefault="005711D8" w:rsidP="005711D8"/>
    <w:p w14:paraId="2FAE657C" w14:textId="77777777" w:rsidR="005711D8" w:rsidRDefault="005711D8" w:rsidP="005711D8">
      <w:pPr>
        <w:pStyle w:val="Heading6"/>
      </w:pPr>
      <w:r>
        <w:rPr>
          <w:cs/>
        </w:rPr>
        <w:lastRenderedPageBreak/>
        <w:t>กรณีผู้ถูกลงโทษส่งหนังสืออุทธรณ์ทางไปรษณีย์ลงทะเบียนตอบรับ ให้ถือวันที่ที่ทำ</w:t>
      </w:r>
      <w:r>
        <w:tab/>
      </w:r>
      <w:r>
        <w:rPr>
          <w:cs/>
        </w:rPr>
        <w:t>การ ไปรษณีย์ออกใบรับฝากเป็นวันยื่นหนังสืออุทธรณ์ และเมื่อกลุ่มงานวินัยและ</w:t>
      </w:r>
      <w:r>
        <w:tab/>
      </w:r>
      <w:r>
        <w:rPr>
          <w:cs/>
        </w:rPr>
        <w:t>พัฒนานักศึกษา กองกิจการ นักศึกษาได้รับหนังสืออุทธรณ์คำสั่งลงโทษแล้ว ให้ถือ</w:t>
      </w:r>
      <w:r>
        <w:tab/>
      </w:r>
      <w:r>
        <w:rPr>
          <w:cs/>
        </w:rPr>
        <w:t>เป็นวันที่ได้รับหนังสืออุทธรณ์คำสั่งลงโทษ</w:t>
      </w:r>
    </w:p>
    <w:p w14:paraId="50781864" w14:textId="77777777" w:rsidR="005711D8" w:rsidRDefault="005711D8" w:rsidP="005711D8">
      <w:pPr>
        <w:pStyle w:val="Heading4"/>
      </w:pPr>
      <w:r>
        <w:rPr>
          <w:cs/>
        </w:rPr>
        <w:t>ข้อ ๕๓ การเบิกจ่ายค่าเบี้ยประชุมคณะกรรมการพิจารณาอุทธรณ์ ให้เบิกจ่ายตามอัตรา ที่</w:t>
      </w:r>
      <w:r>
        <w:tab/>
      </w:r>
      <w:r>
        <w:tab/>
      </w:r>
      <w:r>
        <w:rPr>
          <w:cs/>
        </w:rPr>
        <w:t>กำหนดไว้ในประกาศมหาวิทยาลัยเทคโนโลยีพระจอมเกล้าพระนครเหนือ เรื่อง การจ่ายเงิน</w:t>
      </w:r>
      <w:r>
        <w:tab/>
      </w:r>
      <w:r>
        <w:tab/>
      </w:r>
      <w:r>
        <w:rPr>
          <w:cs/>
        </w:rPr>
        <w:t>ค่าเบี้ยประชุม คณะกรรมการสอบสวน คณะกรรมการสอบข้อเท็จจริง และคณะกรรมการ</w:t>
      </w:r>
      <w:r>
        <w:tab/>
      </w:r>
      <w:r>
        <w:tab/>
      </w:r>
      <w:r>
        <w:rPr>
          <w:cs/>
        </w:rPr>
        <w:t>สอบข้อเท็จจริงความ รับผิดทางละเมิด โดยให้เบิกจ่ายจากเงินรายได้ของมหาวิทยาลัย</w:t>
      </w:r>
    </w:p>
    <w:p w14:paraId="2A4CA612" w14:textId="77777777" w:rsidR="005711D8" w:rsidRDefault="005711D8" w:rsidP="005711D8">
      <w:pPr>
        <w:pStyle w:val="Heading4"/>
      </w:pPr>
      <w:r>
        <w:rPr>
          <w:cs/>
        </w:rPr>
        <w:t>ข้อ ๕๔ เมื่อคณะกรรมการพิจารณาอุทธรณ์พิจารณาแล้วเสร็จ ให้เสนออธิการบดี เพื่อมีคำ</w:t>
      </w:r>
      <w:r>
        <w:tab/>
      </w:r>
      <w:r>
        <w:tab/>
      </w:r>
      <w:r>
        <w:rPr>
          <w:cs/>
        </w:rPr>
        <w:t>วินิจฉัย</w:t>
      </w:r>
    </w:p>
    <w:p w14:paraId="598BD009" w14:textId="77777777" w:rsidR="005711D8" w:rsidRDefault="005711D8" w:rsidP="005711D8">
      <w:pPr>
        <w:pStyle w:val="Heading4"/>
      </w:pPr>
      <w:r>
        <w:rPr>
          <w:cs/>
        </w:rPr>
        <w:t xml:space="preserve">ข้อ ๕๕ การยื่นอุทธรณ์คำสั่งลงโทษไม่เป็นการทุเลาคำสั่งลงโทษ นักศึกษาผู้ถูกลงโทษยังคง </w:t>
      </w:r>
      <w:r>
        <w:tab/>
      </w:r>
      <w:r>
        <w:tab/>
      </w:r>
      <w:r>
        <w:rPr>
          <w:cs/>
        </w:rPr>
        <w:t>ได้รับโทษตามคำสั่งนั้น เว้นแต่ กรณีมีเหตุผลสมควรได้รับการทุเลาคำสั่งลงโทษไว้ก่อน ให้</w:t>
      </w:r>
      <w:r>
        <w:tab/>
      </w:r>
      <w:r>
        <w:tab/>
      </w:r>
      <w:r>
        <w:rPr>
          <w:cs/>
        </w:rPr>
        <w:t>นักศึกษาที่ถูก ลงโทษยื่นคำร้องขอทุเลาคำสั่งลงโทษต่ออธิการบดีพร้อมเหตุผล ให้</w:t>
      </w:r>
      <w:r>
        <w:tab/>
      </w:r>
      <w:r>
        <w:tab/>
      </w:r>
      <w:r>
        <w:tab/>
      </w:r>
      <w:r>
        <w:rPr>
          <w:cs/>
        </w:rPr>
        <w:t>อธิการบดี หรือผู้ที่อธิการบดีมอบหมาย พิจารณามีคำสั่ง</w:t>
      </w:r>
    </w:p>
    <w:p w14:paraId="63B8DEC1" w14:textId="77777777" w:rsidR="005711D8" w:rsidRDefault="005711D8" w:rsidP="005711D8">
      <w:pPr>
        <w:pStyle w:val="Heading4"/>
      </w:pPr>
      <w:r>
        <w:rPr>
          <w:cs/>
        </w:rPr>
        <w:t>ข้อ ๕๖ นักศึกษาที่ถูกดำเนินการสอบสวนทางวินัยแต่ยังไม่แล้วเสร็จ หรือนักศึกษาที่ถูก</w:t>
      </w:r>
      <w:r>
        <w:tab/>
      </w:r>
      <w:r>
        <w:tab/>
      </w:r>
      <w:r>
        <w:tab/>
      </w:r>
      <w:r>
        <w:rPr>
          <w:cs/>
        </w:rPr>
        <w:t>ลงโทษทางวินัยซึ่งได้ยื่นอุทธรณ์ต่ออธิการบดีไว้ก่อนวันที่ข้อบังคับนี้ใช้บังคับ ให้ดำเนินการ</w:t>
      </w:r>
      <w:r>
        <w:tab/>
      </w:r>
      <w:r>
        <w:tab/>
      </w:r>
      <w:r>
        <w:rPr>
          <w:cs/>
        </w:rPr>
        <w:t>ต่อไปตามข้อบังคับมหาวิทยาลัยเทคโนโลยีพระจอมเกล้าพระนครเหนือ ว่าด้วย วินัย</w:t>
      </w:r>
      <w:r>
        <w:tab/>
      </w:r>
      <w:r>
        <w:tab/>
      </w:r>
      <w:r>
        <w:tab/>
      </w:r>
      <w:r>
        <w:rPr>
          <w:cs/>
        </w:rPr>
        <w:t>นักศึกษา พ.ศ. ๒๕๕๔ จนกว่าจะแล้วเสร็จ เว้นแต่ บทบัญญัติใดแห่งข้อบังคับนี้เป็นคุณแก่</w:t>
      </w:r>
      <w:r>
        <w:tab/>
      </w:r>
      <w:r>
        <w:tab/>
      </w:r>
      <w:r>
        <w:rPr>
          <w:cs/>
        </w:rPr>
        <w:t>นักศึกษาให้ใช้บทบัญญัติที่เป็นคุณนั้นแก่นักศึกษาแทน</w:t>
      </w:r>
    </w:p>
    <w:p w14:paraId="46468B1F" w14:textId="77777777" w:rsidR="005711D8" w:rsidRDefault="005711D8" w:rsidP="005711D8">
      <w:pPr>
        <w:pStyle w:val="Heading4"/>
      </w:pPr>
      <w:r>
        <w:rPr>
          <w:cs/>
        </w:rPr>
        <w:t>ข้อ ๕๗ ให้คำสั่ง หรือประกาศมหาวิทยาลัย ที่ออกตามข้อบังคับมหาวิทยาลัยเทคโนโลยี</w:t>
      </w:r>
      <w:r>
        <w:tab/>
      </w:r>
      <w:r>
        <w:tab/>
      </w:r>
      <w:r>
        <w:tab/>
      </w:r>
      <w:r>
        <w:rPr>
          <w:cs/>
        </w:rPr>
        <w:t>พระจอมเกล้าพระนครเหนือ ว่าด้วย วินัยนักศึกษา พ.ศ. ๒๕๕๔ ที่ใช้อยู่ในวันที่ข้อบังคับนี้</w:t>
      </w:r>
      <w:r>
        <w:tab/>
      </w:r>
      <w:r>
        <w:tab/>
      </w:r>
      <w:r>
        <w:rPr>
          <w:cs/>
        </w:rPr>
        <w:t>ใช้บังคับ ใช้บังคับต่อไปได้จนกว่าจะมีคำสั่ง หรือประกาศมหาวิทยาลัย ที่ออกตามข้อบังคับ</w:t>
      </w:r>
      <w:r>
        <w:tab/>
      </w:r>
      <w:r>
        <w:tab/>
      </w:r>
      <w:r>
        <w:rPr>
          <w:cs/>
        </w:rPr>
        <w:t>นี้</w:t>
      </w:r>
    </w:p>
    <w:p w14:paraId="1B540B84" w14:textId="77777777" w:rsidR="005711D8" w:rsidRDefault="005711D8" w:rsidP="005711D8">
      <w:pPr>
        <w:pStyle w:val="Heading3"/>
      </w:pPr>
      <w:r>
        <w:rPr>
          <w:cs/>
        </w:rPr>
        <w:t>ประกาศมหาวิทยาลัยเทคโนโลยีพระจอมเกล้าพระนครเหนือ เรื่อง แนวปฏิบัติการแต่งกายของ</w:t>
      </w:r>
      <w:r>
        <w:tab/>
      </w:r>
      <w:r>
        <w:rPr>
          <w:cs/>
        </w:rPr>
        <w:t>นักศึกษาและบัณฑิต ที่มีอัตลักษณ์ทางเพศหรือวิถีทางเพศไม่ตรงกับลักษณะเพศโดยกำเนิดโดยที่เป็น</w:t>
      </w:r>
      <w:r>
        <w:tab/>
      </w:r>
      <w:r>
        <w:rPr>
          <w:cs/>
        </w:rPr>
        <w:t>การสมควรกำหนดแนวปฏิบัติการแต่งกายของนักศึกษาและบัณฑิตที่มีอัตลักษณ์ทางเพศหรือ</w:t>
      </w:r>
      <w:r>
        <w:tab/>
      </w:r>
      <w:r>
        <w:rPr>
          <w:cs/>
        </w:rPr>
        <w:t>วิถีทางเพศไม่ตรงกับเพศกำเนิด เพื่อป้องกันมิให้มีการเลือกปฏิบัติจากสาเหตุวิถีทางเพศหรือ อัตลักษณ์</w:t>
      </w:r>
      <w:r>
        <w:tab/>
      </w:r>
      <w:r>
        <w:rPr>
          <w:cs/>
        </w:rPr>
        <w:t xml:space="preserve">ทางเพศ เพื่อธำรงไว้ซึ่งความสงบเรียบร้อย ศักดิ์ศรีความเป็นมนุษย์ ความเสมอภาคระหว่างเพศ </w:t>
      </w:r>
      <w:r>
        <w:tab/>
      </w:r>
      <w:r>
        <w:rPr>
          <w:cs/>
        </w:rPr>
        <w:t>ตลอดจนหลักสิทธิมนุษยชนสากล ปราศจากการเลือกปฏิบัติโดยไม่เป็นธรรมระหว่างเพศ ตาม</w:t>
      </w:r>
      <w:r>
        <w:tab/>
      </w:r>
      <w:r>
        <w:rPr>
          <w:cs/>
        </w:rPr>
        <w:t>พระราชบัญญัติ ความเท่าเทียมระหว่างเพศ พ.ศ. ๒๕๕๘</w:t>
      </w:r>
    </w:p>
    <w:p w14:paraId="024A85F9" w14:textId="77777777" w:rsidR="005711D8" w:rsidRDefault="005711D8" w:rsidP="005711D8"/>
    <w:p w14:paraId="00024BB9" w14:textId="77777777" w:rsidR="005711D8" w:rsidRDefault="005711D8" w:rsidP="005711D8">
      <w:pPr>
        <w:pStyle w:val="Heading4"/>
      </w:pPr>
      <w:r>
        <w:rPr>
          <w:cs/>
        </w:rPr>
        <w:lastRenderedPageBreak/>
        <w:t xml:space="preserve">อาศัยอำนาจตามความในข้อ ๘ ของข้อบังคับมหาวิทยาลัยเทคโนโลยีพระจอมเกล้า </w:t>
      </w:r>
      <w:r>
        <w:br/>
      </w:r>
      <w:r>
        <w:tab/>
      </w:r>
      <w:r>
        <w:tab/>
      </w:r>
      <w:r>
        <w:rPr>
          <w:cs/>
        </w:rPr>
        <w:t xml:space="preserve">พระนครเหนือ ว่าด้วย เครื่องแบบ เครื่องหมายและเครื่องแต่งกายนักศึกษา พ.ศ. ๒๕๖๗ </w:t>
      </w:r>
      <w:r>
        <w:tab/>
      </w:r>
      <w:r>
        <w:tab/>
      </w:r>
      <w:r>
        <w:rPr>
          <w:cs/>
        </w:rPr>
        <w:t xml:space="preserve">และมติ คณะกรรมการวินัยนักศึกษาในคราวประชุมครั้งที่ ๑/๒๕๖๘ เมื่อวันที่ ๑๓ </w:t>
      </w:r>
      <w:r>
        <w:tab/>
      </w:r>
      <w:r>
        <w:tab/>
      </w:r>
      <w:r>
        <w:tab/>
      </w:r>
      <w:r>
        <w:rPr>
          <w:cs/>
        </w:rPr>
        <w:t>พฤษภาคม พ.ศ. ๒๕๖๘ ประกอบ กับมติคณะกรรมการนโยบายและแผน ในคราวประชุม</w:t>
      </w:r>
      <w:r>
        <w:tab/>
      </w:r>
      <w:r>
        <w:tab/>
      </w:r>
      <w:r>
        <w:rPr>
          <w:cs/>
        </w:rPr>
        <w:t>ครั้งที่ ๒๐/๒๕๖๘ เมื่อวันที่ ๓๐ มิถุนายน พ.ศ. ๒๕๖๘ จึงออกประกาศ ไว้ดังต่อไปนี้</w:t>
      </w:r>
    </w:p>
    <w:p w14:paraId="731F9667" w14:textId="77777777" w:rsidR="005711D8" w:rsidRDefault="005711D8" w:rsidP="005711D8">
      <w:pPr>
        <w:pStyle w:val="Heading4"/>
      </w:pPr>
      <w:r>
        <w:rPr>
          <w:cs/>
        </w:rPr>
        <w:t>ข้อ ๑ ในประกาศนี้</w:t>
      </w:r>
    </w:p>
    <w:p w14:paraId="1DD9E5F9" w14:textId="77777777" w:rsidR="005711D8" w:rsidRDefault="005711D8" w:rsidP="005711D8">
      <w:pPr>
        <w:pStyle w:val="Heading5"/>
      </w:pPr>
      <w:r>
        <w:t>"</w:t>
      </w:r>
      <w:r>
        <w:rPr>
          <w:cs/>
        </w:rPr>
        <w:t>มหาวิทยาลัย” หมายความว่า มหาวิทยาลัยเทคโนโลยีพระจอมเกล้าพระนครเหนือ</w:t>
      </w:r>
    </w:p>
    <w:p w14:paraId="4B58548D" w14:textId="77777777" w:rsidR="005711D8" w:rsidRDefault="005711D8" w:rsidP="005711D8">
      <w:pPr>
        <w:pStyle w:val="Heading5"/>
      </w:pPr>
      <w:r>
        <w:t>"</w:t>
      </w:r>
      <w:r>
        <w:rPr>
          <w:cs/>
        </w:rPr>
        <w:t>อธิการบดี” หมายความว่า อธิการบดี มหาวิทยาลัยเทคโนโลยีพระจอมเกล้าพระนคร</w:t>
      </w:r>
      <w:r>
        <w:tab/>
      </w:r>
      <w:r>
        <w:rPr>
          <w:cs/>
        </w:rPr>
        <w:t>เหนือ</w:t>
      </w:r>
    </w:p>
    <w:p w14:paraId="16B08FEC" w14:textId="77777777" w:rsidR="005711D8" w:rsidRDefault="005711D8" w:rsidP="005711D8">
      <w:pPr>
        <w:pStyle w:val="Heading5"/>
      </w:pPr>
      <w:r>
        <w:t>“</w:t>
      </w:r>
      <w:r>
        <w:rPr>
          <w:cs/>
        </w:rPr>
        <w:t>รองอธิการบดี” หมายความว่า รองอธิการบดีที่ได้รับมอบหมายให้กำกับดูแลฝ่าย</w:t>
      </w:r>
      <w:r>
        <w:tab/>
      </w:r>
      <w:r>
        <w:tab/>
      </w:r>
      <w:r>
        <w:rPr>
          <w:cs/>
        </w:rPr>
        <w:t>กิจการ นักศึกษาของมหาวิทยาลัย</w:t>
      </w:r>
    </w:p>
    <w:p w14:paraId="0E8E1D64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คณะ” หมายความว่า ส่วนงานตามประกาศมหาวิทยาลัยเทคโนโลยีพระจอมเกล้า </w:t>
      </w:r>
      <w:r>
        <w:tab/>
      </w:r>
      <w:r>
        <w:tab/>
      </w:r>
      <w:r>
        <w:rPr>
          <w:cs/>
        </w:rPr>
        <w:t>พระนครเหนือ ว่าด้วย การจัดตั้งส่วนงานในมหาวิทยาลัยเทคโนโลยีพระจอมเกล้าพระ</w:t>
      </w:r>
      <w:r>
        <w:tab/>
      </w:r>
      <w:r>
        <w:rPr>
          <w:cs/>
        </w:rPr>
        <w:t>นครเหนือ ที่มี การจัดการเรียนการสอน และให้หมายความรวมถึงส่วนงานที่ได้รับ</w:t>
      </w:r>
      <w:r>
        <w:tab/>
      </w:r>
      <w:r>
        <w:tab/>
      </w:r>
      <w:r>
        <w:rPr>
          <w:cs/>
        </w:rPr>
        <w:t>มอบหมายจากสภาพมหาวิทยาลัยเทคโนโลยี พระจอมเกล้าพระนครเหนือให้จัดการ</w:t>
      </w:r>
      <w:r>
        <w:tab/>
      </w:r>
      <w:r>
        <w:rPr>
          <w:cs/>
        </w:rPr>
        <w:t>เรียนการสอนด้วย</w:t>
      </w:r>
    </w:p>
    <w:p w14:paraId="7D0A31D5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คณบดี” หมายความว่า คณบดีของคณะหรือวิทยาลัย หรือหัวหน้าส่วนงานที่เรียกชื่อ </w:t>
      </w:r>
      <w:r>
        <w:tab/>
      </w:r>
      <w:r>
        <w:rPr>
          <w:cs/>
        </w:rPr>
        <w:t>อย่างอื่นที่มีฐานะเทียบเท่าคณะที่ได้รับมอบหมายให้จัดการเรียนการสอน</w:t>
      </w:r>
    </w:p>
    <w:p w14:paraId="0B26B48A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รองคณบดี” หมายความว่า รองคณบดีที่ได้รับมอบหมายให้กำกับดูแลฝ่ายกิจการ </w:t>
      </w:r>
      <w:r>
        <w:tab/>
      </w:r>
      <w:r>
        <w:rPr>
          <w:cs/>
        </w:rPr>
        <w:t>นักศึกษาของคณะ</w:t>
      </w:r>
    </w:p>
    <w:p w14:paraId="66E8C4DB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อาจารย์ที่ปรึกษา" หมายความว่า อาจารย์มหาวิทยาลัยเทคโนโลยีพระจอมเกล้า </w:t>
      </w:r>
      <w:r>
        <w:br/>
      </w:r>
      <w:r>
        <w:tab/>
      </w:r>
      <w:r>
        <w:rPr>
          <w:cs/>
        </w:rPr>
        <w:t>พระนครเหนือ ที่ได้รับการแต่งตั้งให้ทำหน้าที่ในการให้คำแนะนำ ดูแล และให้</w:t>
      </w:r>
      <w:r>
        <w:tab/>
      </w:r>
      <w:r>
        <w:rPr>
          <w:cs/>
        </w:rPr>
        <w:t>คำปรึกษาแก่นักศึกษา ในการศึกษาให้เป็นไปตามโครงสร้างหลักสูตร รวมทั้งการ</w:t>
      </w:r>
      <w:r>
        <w:tab/>
      </w:r>
      <w:r>
        <w:rPr>
          <w:cs/>
        </w:rPr>
        <w:t>ให้บริการต่าง ๆ ของคณะและมหาวิทยาลัย</w:t>
      </w:r>
    </w:p>
    <w:p w14:paraId="0AD504A4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ประธานคณะกรรมการฝ่ายจัดการด้านบัณฑิต" หมายความว่า ผู้ที่กำกับดูแล ควบคุม </w:t>
      </w:r>
      <w:r>
        <w:tab/>
      </w:r>
      <w:r>
        <w:rPr>
          <w:cs/>
        </w:rPr>
        <w:t>และรับรองการฝึกซ้อมของบัณฑิตในการเข้ารับพระราชทานปริญญาบัตร</w:t>
      </w:r>
    </w:p>
    <w:p w14:paraId="291FBD74" w14:textId="77777777" w:rsidR="005711D8" w:rsidRDefault="005711D8" w:rsidP="005711D8">
      <w:pPr>
        <w:pStyle w:val="Heading5"/>
      </w:pPr>
      <w:r>
        <w:t>"</w:t>
      </w:r>
      <w:r>
        <w:rPr>
          <w:cs/>
        </w:rPr>
        <w:t xml:space="preserve">ผู้ปกครอง” หมายความว่า บิดา มารดา หรือบุคคลซึ่งศาลตั้งให้ใช้อำนาจปกครอง </w:t>
      </w:r>
      <w:r>
        <w:tab/>
      </w:r>
      <w:r>
        <w:rPr>
          <w:cs/>
        </w:rPr>
        <w:t>ผู้เยาว์ที่ยังไม่บรรลุนิติภาวะ และไม่มีบิดา มารดาหรือบิดามารดากฎถอนอำนาจ</w:t>
      </w:r>
      <w:r>
        <w:tab/>
      </w:r>
      <w:r>
        <w:rPr>
          <w:cs/>
        </w:rPr>
        <w:t>ปกครอง</w:t>
      </w:r>
    </w:p>
    <w:p w14:paraId="41B3D59F" w14:textId="77777777" w:rsidR="005711D8" w:rsidRDefault="005711D8" w:rsidP="005711D8">
      <w:pPr>
        <w:pStyle w:val="Heading5"/>
      </w:pPr>
      <w:r>
        <w:t>“</w:t>
      </w:r>
      <w:r>
        <w:rPr>
          <w:cs/>
        </w:rPr>
        <w:t>นักศึกษา” หมายความว่า นักศึกษาของมหาวิทยาลัยที่กำลังศึกษาอยู่ในระดับ</w:t>
      </w:r>
      <w:r>
        <w:tab/>
      </w:r>
      <w:r>
        <w:rPr>
          <w:cs/>
        </w:rPr>
        <w:t>ปริญญาตรีหรือระดับสูงกว่าปริญญาตรี</w:t>
      </w:r>
    </w:p>
    <w:p w14:paraId="2B16FD5E" w14:textId="77777777" w:rsidR="005711D8" w:rsidRDefault="005711D8" w:rsidP="005711D8">
      <w:pPr>
        <w:pStyle w:val="Heading5"/>
        <w:numPr>
          <w:ilvl w:val="0"/>
          <w:numId w:val="0"/>
        </w:numPr>
        <w:ind w:left="2126"/>
      </w:pPr>
    </w:p>
    <w:p w14:paraId="2C02D95D" w14:textId="77777777" w:rsidR="005711D8" w:rsidRDefault="005711D8" w:rsidP="005711D8">
      <w:pPr>
        <w:pStyle w:val="Heading5"/>
      </w:pPr>
      <w:r>
        <w:lastRenderedPageBreak/>
        <w:t>"</w:t>
      </w:r>
      <w:r>
        <w:rPr>
          <w:cs/>
        </w:rPr>
        <w:t xml:space="preserve">บัณฑิต" หมายความว่า บัณฑิตมหาวิทยาลัยเทคโนโลยีพระจอมเกล้าพระนครเหนือ </w:t>
      </w:r>
      <w:r>
        <w:tab/>
      </w:r>
      <w:r>
        <w:rPr>
          <w:cs/>
        </w:rPr>
        <w:t>และให้หมายรวมถึง มหาบัณฑิต และดุษฎีบัณฑิตของมหาวิทยาลัยเทคโนโลยีพระจอม</w:t>
      </w:r>
      <w:r>
        <w:tab/>
      </w:r>
      <w:r>
        <w:rPr>
          <w:cs/>
        </w:rPr>
        <w:t>เกล้าพระนครเหนือ</w:t>
      </w:r>
    </w:p>
    <w:p w14:paraId="045992F0" w14:textId="77777777" w:rsidR="005711D8" w:rsidRDefault="005711D8" w:rsidP="005711D8">
      <w:pPr>
        <w:pStyle w:val="Heading5"/>
      </w:pPr>
      <w:r>
        <w:t>"</w:t>
      </w:r>
      <w:r>
        <w:rPr>
          <w:cs/>
        </w:rPr>
        <w:t>เพศโดยกำหนด" หมายความว่า เพศซึ่งถูกระบุไว้เมื่อแรกเกิด โดยใช้ลักษณะเพศทาง</w:t>
      </w:r>
      <w:r>
        <w:tab/>
      </w:r>
      <w:r>
        <w:rPr>
          <w:cs/>
        </w:rPr>
        <w:t>สรีระหรืออวัยวะเพศมาเป็นฐานในการกำหนด</w:t>
      </w:r>
    </w:p>
    <w:p w14:paraId="7B66C5F8" w14:textId="77777777" w:rsidR="005711D8" w:rsidRDefault="005711D8" w:rsidP="005711D8">
      <w:pPr>
        <w:pStyle w:val="Heading5"/>
      </w:pPr>
      <w:r>
        <w:t>"</w:t>
      </w:r>
      <w:r>
        <w:rPr>
          <w:cs/>
        </w:rPr>
        <w:t>เพศสภาพหรือเพศภาวะ" หมายความว่า การแสดงพฤติกรรม การปฏิบัติ หรือการ</w:t>
      </w:r>
      <w:r>
        <w:tab/>
      </w:r>
      <w:r>
        <w:rPr>
          <w:cs/>
        </w:rPr>
        <w:t>แสดงบทบาททางเพศของบุคคล ซึ่งอาจตรงหรือไม่ตรงกับลักษณะเพศโดยกำหนด</w:t>
      </w:r>
    </w:p>
    <w:p w14:paraId="30C5B18E" w14:textId="77777777" w:rsidR="005711D8" w:rsidRDefault="005711D8" w:rsidP="005711D8">
      <w:pPr>
        <w:pStyle w:val="Heading5"/>
      </w:pPr>
      <w:r>
        <w:t>"</w:t>
      </w:r>
      <w:r>
        <w:rPr>
          <w:cs/>
        </w:rPr>
        <w:t>อัตลักษณ์ทางเพศหรือวิถีทางเพศ" หมายความว่า ลักษณะเฉพาะของบุคคล หรือ</w:t>
      </w:r>
      <w:r>
        <w:tab/>
      </w:r>
      <w:r>
        <w:rPr>
          <w:cs/>
        </w:rPr>
        <w:t>ตัวตนของบุคคล ซึ่งรวมทั้งจิตใจและพฤติกรรมที่แสดงออกเกี่ยวกับลักษณะทางเพศ</w:t>
      </w:r>
      <w:r>
        <w:tab/>
      </w:r>
      <w:r>
        <w:rPr>
          <w:cs/>
        </w:rPr>
        <w:t>ภาพ หรือเพศภาวะของบุคคล</w:t>
      </w:r>
    </w:p>
    <w:p w14:paraId="2B39752C" w14:textId="77777777" w:rsidR="005711D8" w:rsidRDefault="005711D8" w:rsidP="005711D8">
      <w:pPr>
        <w:pStyle w:val="Heading4"/>
      </w:pPr>
      <w:r>
        <w:rPr>
          <w:cs/>
        </w:rPr>
        <w:t xml:space="preserve">ข้อ ๒ กรณีมีปัญหาในการวินิจฉัยหรือการตีความเพื่อปฏิบัติตามประกาศนี้ ให้อธิการบดี </w:t>
      </w:r>
      <w:r>
        <w:tab/>
      </w:r>
      <w:r>
        <w:tab/>
      </w:r>
      <w:r>
        <w:rPr>
          <w:cs/>
        </w:rPr>
        <w:t>เป็นผู้มีอำนาจในการวินิจฉัยชี้ขาด และให้ถือเป็นที่สุด</w:t>
      </w:r>
    </w:p>
    <w:p w14:paraId="5650D1A1" w14:textId="77777777" w:rsidR="005711D8" w:rsidRDefault="005711D8" w:rsidP="005711D8">
      <w:pPr>
        <w:pStyle w:val="Heading3"/>
      </w:pPr>
      <w:r>
        <w:rPr>
          <w:cs/>
        </w:rPr>
        <w:t>หมวดแนวปฏิบัติ</w:t>
      </w:r>
    </w:p>
    <w:p w14:paraId="7586F39D" w14:textId="77777777" w:rsidR="005711D8" w:rsidRDefault="005711D8" w:rsidP="005711D8">
      <w:pPr>
        <w:pStyle w:val="Heading4"/>
      </w:pPr>
      <w:r>
        <w:rPr>
          <w:cs/>
        </w:rPr>
        <w:t>ข้อ ๓ นักศึกษาที่มีอัตลักษณ์ทางเพศหรือวิถีทางเพศไม่ตรงกับลักษณะเพศโดยกำเนิด มี</w:t>
      </w:r>
      <w:r>
        <w:tab/>
      </w:r>
      <w:r>
        <w:tab/>
      </w:r>
      <w:r>
        <w:tab/>
      </w:r>
      <w:r>
        <w:rPr>
          <w:cs/>
        </w:rPr>
        <w:t>ความประสงค์ขอแต่งกายตามเพศสภาพด้วยเครื่องแบบนักศึกษาในงานทั่วไป เครื่องแบบ</w:t>
      </w:r>
      <w:r>
        <w:tab/>
      </w:r>
      <w:r>
        <w:tab/>
      </w:r>
      <w:r>
        <w:rPr>
          <w:cs/>
        </w:rPr>
        <w:t>นักศึกษาในงานพิธี หรือเครื่องแบบเฉพาะของคณะ เพื่อเข้าชั้นเรียน เข้าสอบวัดผล เข้าฝึก</w:t>
      </w:r>
      <w:r>
        <w:tab/>
      </w:r>
      <w:r>
        <w:tab/>
      </w:r>
      <w:r>
        <w:rPr>
          <w:cs/>
        </w:rPr>
        <w:t>ปฏิบัติงาน หรือติดต่อหน่วยงานต่าง ๆ ในมหาวิทยาลัยตามเพศสภาพของตน จะต้องแต่ง</w:t>
      </w:r>
      <w:r>
        <w:tab/>
      </w:r>
      <w:r>
        <w:tab/>
      </w:r>
      <w:r>
        <w:rPr>
          <w:cs/>
        </w:rPr>
        <w:t>กายในลักษณะเป็นระเบียบร้อยและถูกต้อง ตามข้อบังคับมหาวิทยาลัยเทคโนโลยีพระจอม</w:t>
      </w:r>
      <w:r>
        <w:tab/>
      </w:r>
      <w:r>
        <w:tab/>
      </w:r>
      <w:r>
        <w:rPr>
          <w:cs/>
        </w:rPr>
        <w:t xml:space="preserve">เกล้าพระนครเหนือ ว่าด้วย เครื่องแบบ เครื่องหมาย และเครื่องแต่งกายนักศึกษา พ.ศ. </w:t>
      </w:r>
      <w:r>
        <w:tab/>
      </w:r>
      <w:r>
        <w:tab/>
      </w:r>
      <w:r>
        <w:tab/>
      </w:r>
      <w:r>
        <w:rPr>
          <w:cs/>
        </w:rPr>
        <w:t>๒๕๖๗ สำหรับการแต่งกายเข้าฝึกปฏิบัติงาน หรือสหกิจศึกษาให้เป็นไปตามระเบียบของ</w:t>
      </w:r>
      <w:r>
        <w:tab/>
      </w:r>
      <w:r>
        <w:tab/>
      </w:r>
      <w:r>
        <w:rPr>
          <w:cs/>
        </w:rPr>
        <w:t>สถานประกอบการ โดยนักศึกษาต้องดำเนินการ ดังนี้</w:t>
      </w:r>
    </w:p>
    <w:p w14:paraId="553CBDFA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ยื่นคำร้องขอแต่งกายสำหรับนักศึกษาที่มีอัตลักษณ์ทางเพศหรือวิถีทางเพศ ไม่ตรง</w:t>
      </w:r>
      <w:r>
        <w:tab/>
      </w:r>
      <w:r>
        <w:rPr>
          <w:cs/>
        </w:rPr>
        <w:t>กับลักษณะเพศโดยกำเนิด ถึงรองอธิการบดี หรือผู้ที่ได้รับมอบหมายให้ดูแลงานด้าน</w:t>
      </w:r>
      <w:r>
        <w:tab/>
      </w:r>
      <w:r>
        <w:rPr>
          <w:cs/>
        </w:rPr>
        <w:t>กิจการนักศึกษา ของมหาวิทยาลัย ผ่านกลุ่มงานวินัยและพัฒนานักศึกษา กองกิจการ</w:t>
      </w:r>
      <w:r>
        <w:tab/>
      </w:r>
      <w:r>
        <w:rPr>
          <w:cs/>
        </w:rPr>
        <w:t xml:space="preserve">นักศึกษา โดยได้รับความยินยอมจาก ผู้ปกครอง (กรณีนักศึกษาระดับปริญญาตรี) </w:t>
      </w:r>
      <w:r>
        <w:tab/>
      </w:r>
      <w:r>
        <w:rPr>
          <w:cs/>
        </w:rPr>
        <w:t>อาจารย์ที่ปรึกษา และรองคณบดี หรือผู้ที่ได้รับมอบหมายให้ดูแล งานด้านกิจการ</w:t>
      </w:r>
      <w:r>
        <w:tab/>
      </w:r>
      <w:r>
        <w:rPr>
          <w:cs/>
        </w:rPr>
        <w:t>นักศึกษาของคณะ ที่นักศึกษากำลังศึกษาอยู่ในขณะนั้นตามลำดับ</w:t>
      </w:r>
    </w:p>
    <w:p w14:paraId="1651080C" w14:textId="77777777" w:rsidR="005711D8" w:rsidRDefault="005711D8" w:rsidP="005711D8"/>
    <w:p w14:paraId="3DAE813C" w14:textId="77777777" w:rsidR="005711D8" w:rsidRDefault="005711D8" w:rsidP="005711D8"/>
    <w:p w14:paraId="6AA0C292" w14:textId="77777777" w:rsidR="005711D8" w:rsidRDefault="005711D8" w:rsidP="005711D8"/>
    <w:p w14:paraId="34554AD5" w14:textId="77777777" w:rsidR="005711D8" w:rsidRPr="008F4C5E" w:rsidRDefault="005711D8" w:rsidP="005711D8"/>
    <w:p w14:paraId="4724A784" w14:textId="77777777" w:rsidR="005711D8" w:rsidRDefault="005711D8" w:rsidP="005711D8">
      <w:pPr>
        <w:pStyle w:val="Heading5"/>
      </w:pPr>
      <w:r>
        <w:lastRenderedPageBreak/>
        <w:t>(</w:t>
      </w:r>
      <w:r>
        <w:rPr>
          <w:cs/>
        </w:rPr>
        <w:t>๒) แนบหลักฐานประกอบต่าง ๆ ดังนี้</w:t>
      </w:r>
    </w:p>
    <w:p w14:paraId="643B607F" w14:textId="77777777" w:rsidR="005711D8" w:rsidRDefault="005711D8" w:rsidP="005711D8">
      <w:pPr>
        <w:pStyle w:val="Heading6"/>
      </w:pPr>
      <w:r>
        <w:rPr>
          <w:cs/>
        </w:rPr>
        <w:t>ก. สำเนาบัตรประจำตัวประชาชนของผู้ยื่นคำร้อง</w:t>
      </w:r>
    </w:p>
    <w:p w14:paraId="54F1D767" w14:textId="77777777" w:rsidR="005711D8" w:rsidRDefault="005711D8" w:rsidP="005711D8">
      <w:pPr>
        <w:pStyle w:val="Heading6"/>
      </w:pPr>
      <w:r>
        <w:rPr>
          <w:cs/>
        </w:rPr>
        <w:t>ข. สำเนาบัตรประจำตัวนักศึกษา</w:t>
      </w:r>
    </w:p>
    <w:p w14:paraId="5CE18081" w14:textId="77777777" w:rsidR="005711D8" w:rsidRDefault="005711D8" w:rsidP="005711D8">
      <w:pPr>
        <w:pStyle w:val="Heading6"/>
      </w:pPr>
      <w:r>
        <w:rPr>
          <w:cs/>
        </w:rPr>
        <w:t xml:space="preserve">ค. หนังสือรับรองผลการตรวจร่างกายและจิตใจ หรือใบสำคัญความเห็นของแพทย์ </w:t>
      </w:r>
      <w:r>
        <w:tab/>
      </w:r>
      <w:r>
        <w:tab/>
      </w:r>
      <w:r>
        <w:rPr>
          <w:cs/>
        </w:rPr>
        <w:t>(ถ้ามี)</w:t>
      </w:r>
    </w:p>
    <w:p w14:paraId="520BB8E4" w14:textId="77777777" w:rsidR="005711D8" w:rsidRDefault="005711D8" w:rsidP="005711D8">
      <w:pPr>
        <w:pStyle w:val="Heading6"/>
      </w:pPr>
      <w:r>
        <w:rPr>
          <w:cs/>
        </w:rPr>
        <w:t>ง. สำเนาบัตรประจำตัวประชาชนของผู้ปกครอง (เฉพาะนักศึกษาระดับปริญญาตรี)</w:t>
      </w:r>
    </w:p>
    <w:p w14:paraId="26C0EF7A" w14:textId="77777777" w:rsidR="005711D8" w:rsidRDefault="005711D8" w:rsidP="005711D8">
      <w:pPr>
        <w:pStyle w:val="Heading4"/>
      </w:pPr>
      <w:r>
        <w:rPr>
          <w:cs/>
        </w:rPr>
        <w:t>ข้อ ๔ บัณฑิตที่มีอัตลักษณ์ทางเพศหรือวิถีทางเพศไม่ตรงกับลักษณะเพศโดยกำเนิด ที่มี</w:t>
      </w:r>
      <w:r>
        <w:tab/>
      </w:r>
      <w:r>
        <w:rPr>
          <w:cs/>
        </w:rPr>
        <w:t>ความประสงค์ขอแต่งกายตามเพศสภาพ เพื่อเข้ารับพระราชทานปริญญาบัตรตามเพศสภาพของ</w:t>
      </w:r>
      <w:r>
        <w:tab/>
      </w:r>
      <w:r>
        <w:rPr>
          <w:cs/>
        </w:rPr>
        <w:t>ตน จะต้องแต่งภายในลักษณะเป็นระเบียบร้อยและถูกต้องตามระเบียบและข้อปฏิบัติสำหรับ</w:t>
      </w:r>
      <w:r>
        <w:tab/>
      </w:r>
      <w:r>
        <w:rPr>
          <w:cs/>
        </w:rPr>
        <w:t>บัณฑิต ที่จะเข้ารับพระราชทานปริญญาบัตร โดยต้องยื่นคำร้องขอแต่งกายสำหรับบัณฑิตที่มีอัต</w:t>
      </w:r>
      <w:r>
        <w:tab/>
      </w:r>
      <w:r>
        <w:rPr>
          <w:cs/>
        </w:rPr>
        <w:t>ลักษณ์ทางเพศหรือ วิถีทางเพศไม่ตรงกับลักษณะเพศโดยกำเนิด พร้อมแนบสำเนาบัตรประจำตัว</w:t>
      </w:r>
      <w:r>
        <w:tab/>
      </w:r>
      <w:r>
        <w:rPr>
          <w:cs/>
        </w:rPr>
        <w:t>ประชาชนของผู้ยื่นคำร้อง ถึงประธานคณะกรรมการฝ่ายจัดการด้านบัณฑิต ผ่านกลุ่มงาน</w:t>
      </w:r>
      <w:r>
        <w:tab/>
      </w:r>
      <w:r>
        <w:rPr>
          <w:cs/>
        </w:rPr>
        <w:t>ทะเบียนและสถิตินักศึกษา กองบริการ การศึกษา ภายในระยะเวลาที่คณะกรรมการฝ่ายจัดการ</w:t>
      </w:r>
      <w:r>
        <w:tab/>
      </w:r>
      <w:r>
        <w:rPr>
          <w:cs/>
        </w:rPr>
        <w:t>ด้านบัณฑิตประกาศกำหนด</w:t>
      </w:r>
    </w:p>
    <w:p w14:paraId="52AFDD55" w14:textId="77777777" w:rsidR="005711D8" w:rsidRDefault="005711D8" w:rsidP="005711D8">
      <w:pPr>
        <w:pStyle w:val="Heading3"/>
      </w:pPr>
      <w:r>
        <w:rPr>
          <w:cs/>
        </w:rPr>
        <w:t>หมวดการพิจารณา</w:t>
      </w:r>
    </w:p>
    <w:p w14:paraId="3FCAE0B1" w14:textId="77777777" w:rsidR="005711D8" w:rsidRDefault="005711D8" w:rsidP="005711D8">
      <w:pPr>
        <w:pStyle w:val="Heading4"/>
      </w:pPr>
      <w:r>
        <w:rPr>
          <w:cs/>
        </w:rPr>
        <w:t xml:space="preserve">ข้อ ๕ การพิจารณาคำร้องขออนุญาตของนักศึกษา และบัณฑิตที่ประสงค์แต่งกายสำหรับ </w:t>
      </w:r>
      <w:r>
        <w:tab/>
      </w:r>
      <w:r>
        <w:tab/>
      </w:r>
      <w:r>
        <w:rPr>
          <w:cs/>
        </w:rPr>
        <w:t xml:space="preserve">นักศึกษาและบัณฑิตที่มีอัตลักษณ์ทางเพศหรือวิถีทางเพศไม่ตรงกับลักษณะเพศโดยกำเนิด </w:t>
      </w:r>
      <w:r>
        <w:tab/>
      </w:r>
      <w:r>
        <w:tab/>
      </w:r>
      <w:r>
        <w:rPr>
          <w:cs/>
        </w:rPr>
        <w:t>ให้พิจารณา โดยคำนึงถึงความสงบเรียบร้อย หลักสิทธิมนุษยชน กฎหมายที่เกี่ยวข้อง และ</w:t>
      </w:r>
      <w:r>
        <w:tab/>
      </w:r>
      <w:r>
        <w:tab/>
      </w:r>
      <w:r>
        <w:rPr>
          <w:cs/>
        </w:rPr>
        <w:t xml:space="preserve">ข้อบังคับมหาวิทยาลัยเทคโนโลยี พระจอมเกล้าพระนครเหนือ ว่าด้วย เครื่องแบบ </w:t>
      </w:r>
      <w:r>
        <w:tab/>
      </w:r>
      <w:r>
        <w:tab/>
      </w:r>
      <w:r>
        <w:tab/>
      </w:r>
      <w:r>
        <w:rPr>
          <w:cs/>
        </w:rPr>
        <w:t>เครื่องหมาย และเครื่องแต่งกายของนักศึกษา พ.ศ. ๒๕๖๗ และระเบียบตลอดจนข้อปฏิบัติ</w:t>
      </w:r>
      <w:r>
        <w:tab/>
      </w:r>
      <w:r>
        <w:tab/>
      </w:r>
      <w:r>
        <w:rPr>
          <w:cs/>
        </w:rPr>
        <w:t>สำหรับบัณฑิตที่จะเข้ารับพระราชทานปริญญาบัตร ประกอบกับพฤติกรรม ที่ปรากฏ และ</w:t>
      </w:r>
      <w:r>
        <w:tab/>
      </w:r>
      <w:r>
        <w:tab/>
      </w:r>
      <w:r>
        <w:rPr>
          <w:cs/>
        </w:rPr>
        <w:t>พยานหลักฐานที่นักศึกษา หรือบัณฑิตแล้วแต่กรณี นำมาแสดงพร้อมกับคำร้องเป็นสำคัญ</w:t>
      </w:r>
    </w:p>
    <w:p w14:paraId="651AC5D5" w14:textId="77777777" w:rsidR="005711D8" w:rsidRDefault="005711D8" w:rsidP="005711D8">
      <w:r>
        <w:tab/>
      </w:r>
      <w:r>
        <w:tab/>
      </w:r>
      <w:r>
        <w:tab/>
      </w:r>
      <w:r>
        <w:rPr>
          <w:cs/>
        </w:rPr>
        <w:t xml:space="preserve">หากนักศึกษาหรือบัณฑิตแล้วแต่กรณี ได้ยื่นคำร้องและปฏิบัติตามแนวทางที่กำหนดไว้ใน </w:t>
      </w:r>
      <w:r>
        <w:tab/>
      </w:r>
      <w:r>
        <w:tab/>
      </w:r>
      <w:r>
        <w:tab/>
      </w:r>
      <w:r>
        <w:rPr>
          <w:cs/>
        </w:rPr>
        <w:t>หมวด ๑ อย่างถูกต้องครบถ้วนตามประกาศแล้ว ให้พิจารณาอนุญาตตามคำร้องขอกรณี</w:t>
      </w:r>
      <w:r>
        <w:tab/>
      </w:r>
      <w:r>
        <w:tab/>
      </w:r>
      <w:r>
        <w:tab/>
      </w:r>
      <w:r>
        <w:tab/>
      </w:r>
      <w:r>
        <w:rPr>
          <w:cs/>
        </w:rPr>
        <w:t>นักศึกษาหรือบัณฑิตให้การเท็จ หรือใช้หลักฐานเท็จ หรือมีพฤติกรรมที่ส่อไปในทาง ไม่</w:t>
      </w:r>
      <w:r>
        <w:tab/>
      </w:r>
      <w:r>
        <w:tab/>
      </w:r>
      <w:r>
        <w:tab/>
      </w:r>
      <w:r>
        <w:tab/>
      </w:r>
      <w:r>
        <w:rPr>
          <w:cs/>
        </w:rPr>
        <w:t xml:space="preserve">สุจริต หรือพิเคราะห์แล้วหากอนุญาตอาจเกิดโทษ หรือความเสียหายแก่นักศึกษา หรือผู้อื่น </w:t>
      </w:r>
      <w:r>
        <w:tab/>
      </w:r>
      <w:r>
        <w:tab/>
      </w:r>
      <w:r>
        <w:tab/>
      </w:r>
      <w:r>
        <w:rPr>
          <w:cs/>
        </w:rPr>
        <w:t>ให้ยกคำร้อง ดังกล่าวเสีย และดำเนินการในส่วนที่เกี่ยวข้องพร้อมกับแจ้งให้นักศึกษา หรือ</w:t>
      </w:r>
      <w:r>
        <w:tab/>
      </w:r>
      <w:r>
        <w:tab/>
      </w:r>
      <w:r>
        <w:tab/>
      </w:r>
      <w:r>
        <w:rPr>
          <w:cs/>
        </w:rPr>
        <w:t>บัณฑิตทราบพร้อมเหตุผล ประกอบโดยเร็ว</w:t>
      </w:r>
    </w:p>
    <w:p w14:paraId="4F246CEC" w14:textId="77777777" w:rsidR="005711D8" w:rsidRDefault="005711D8" w:rsidP="005711D8"/>
    <w:p w14:paraId="43736CD4" w14:textId="77777777" w:rsidR="005711D8" w:rsidRDefault="005711D8" w:rsidP="005711D8"/>
    <w:p w14:paraId="3E22EBB7" w14:textId="77777777" w:rsidR="005711D8" w:rsidRDefault="005711D8" w:rsidP="005711D8"/>
    <w:p w14:paraId="5CB99821" w14:textId="77777777" w:rsidR="005711D8" w:rsidRDefault="005711D8" w:rsidP="005711D8"/>
    <w:p w14:paraId="570E2339" w14:textId="77777777" w:rsidR="005711D8" w:rsidRDefault="005711D8" w:rsidP="005711D8">
      <w:pPr>
        <w:pStyle w:val="Heading3"/>
      </w:pPr>
      <w:r>
        <w:rPr>
          <w:cs/>
        </w:rPr>
        <w:lastRenderedPageBreak/>
        <w:t>หมวดการแต่งกาย</w:t>
      </w:r>
    </w:p>
    <w:p w14:paraId="546A1780" w14:textId="77777777" w:rsidR="005711D8" w:rsidRDefault="005711D8" w:rsidP="005711D8">
      <w:pPr>
        <w:pStyle w:val="Heading4"/>
      </w:pPr>
      <w:r>
        <w:rPr>
          <w:cs/>
        </w:rPr>
        <w:t>ข้อ ๖ นักศึกษาหรือบัณฑิต ที่ได้รับอนุญาตให้แต่งกายตามอัตลักษณ์ทางเพศหรือ วิถีทาง</w:t>
      </w:r>
      <w:r>
        <w:tab/>
      </w:r>
      <w:r>
        <w:tab/>
      </w:r>
      <w:r>
        <w:rPr>
          <w:cs/>
        </w:rPr>
        <w:t>เพศ ไม่ตรงกับลักษณะเพศโดยกำเนิดแล้ว จะต้องแต่งกายตามรูปแบบที่มหาวิทยาลัย</w:t>
      </w:r>
      <w:r>
        <w:tab/>
      </w:r>
      <w:r>
        <w:tab/>
      </w:r>
      <w:r>
        <w:tab/>
      </w:r>
      <w:r>
        <w:rPr>
          <w:cs/>
        </w:rPr>
        <w:t xml:space="preserve">กำหนดไว้ ในข้อบังคับมหาวิทยาลัยเทคโนโลยีพระจอมเกล้าพระนครเหนือ ว่าด้วย </w:t>
      </w:r>
      <w:r>
        <w:tab/>
      </w:r>
      <w:r>
        <w:tab/>
      </w:r>
      <w:r>
        <w:tab/>
      </w:r>
      <w:r>
        <w:rPr>
          <w:cs/>
        </w:rPr>
        <w:t>เครื่องแบบ เครื่องหมาย และ เครื่องแต่งกายของนักศึกษา พ.ศ. ๒๕๖๗ และระเบียบ</w:t>
      </w:r>
      <w:r>
        <w:tab/>
      </w:r>
      <w:r>
        <w:tab/>
      </w:r>
      <w:r>
        <w:tab/>
      </w:r>
      <w:r>
        <w:rPr>
          <w:cs/>
        </w:rPr>
        <w:t>ตลอดจนข้อปฏิบัติสำหรับบัณฑิตที่จะเข้ารับ พระราชทานปริญญาบัตร อย่างเคร่งครัด</w:t>
      </w:r>
    </w:p>
    <w:p w14:paraId="05146285" w14:textId="77777777" w:rsidR="005711D8" w:rsidRDefault="005711D8" w:rsidP="005711D8">
      <w:r>
        <w:tab/>
      </w:r>
      <w:r>
        <w:tab/>
      </w:r>
      <w:r>
        <w:tab/>
      </w:r>
      <w:r>
        <w:rPr>
          <w:cs/>
        </w:rPr>
        <w:t>เมื่อนักศึกษาหรือบัณฑิตได้รับอนุญาตให้แต่งกายตามอัตลักษณ์ทางเพศ หรือวิถีทางเพศ ไม่</w:t>
      </w:r>
      <w:r>
        <w:tab/>
      </w:r>
      <w:r>
        <w:tab/>
      </w:r>
      <w:r>
        <w:tab/>
      </w:r>
      <w:r>
        <w:rPr>
          <w:cs/>
        </w:rPr>
        <w:t>ตรงกับลักษณะเพศโดยกำเนิดของตน มีหน้าที่รักษาและแสดงเอกสารการขออนุมัติต่อ</w:t>
      </w:r>
      <w:r>
        <w:tab/>
      </w:r>
      <w:r>
        <w:tab/>
      </w:r>
      <w:r>
        <w:tab/>
      </w:r>
      <w:r>
        <w:tab/>
      </w:r>
      <w:r>
        <w:rPr>
          <w:cs/>
        </w:rPr>
        <w:t>บุคลากรของ มหาวิทยาลัย เมื่อมีการร้องขอเพื่อตรวจสอบ</w:t>
      </w:r>
    </w:p>
    <w:p w14:paraId="7A1433B2" w14:textId="77777777" w:rsidR="005711D8" w:rsidRDefault="005711D8" w:rsidP="005711D8">
      <w:pPr>
        <w:pStyle w:val="Heading3"/>
      </w:pPr>
      <w:r>
        <w:rPr>
          <w:cs/>
        </w:rPr>
        <w:t>หมวดการอุทธรณ์</w:t>
      </w:r>
    </w:p>
    <w:p w14:paraId="74103A62" w14:textId="77777777" w:rsidR="005711D8" w:rsidRDefault="005711D8" w:rsidP="005711D8">
      <w:pPr>
        <w:pStyle w:val="Heading4"/>
      </w:pPr>
      <w:r>
        <w:rPr>
          <w:cs/>
        </w:rPr>
        <w:t>ข้อ ๗ หากนักศึกษาหรือบัณฑิต ที่ยื่นคำร้องขอแต่งกายตามอัตลักษณ์ทางเพศ หรือวิถีทาง</w:t>
      </w:r>
      <w:r>
        <w:tab/>
      </w:r>
      <w:r>
        <w:tab/>
      </w:r>
      <w:r>
        <w:rPr>
          <w:cs/>
        </w:rPr>
        <w:t>เพศ ไม่ตรงกับลักษณะเพศโดยกำเนิด ไม่เห็นด้วยกับคำวินิจฉัยตามข้อ ๕ ให้ยื่นอุทธรณ์</w:t>
      </w:r>
      <w:r>
        <w:tab/>
      </w:r>
      <w:r>
        <w:tab/>
      </w:r>
      <w:r>
        <w:tab/>
      </w:r>
      <w:r>
        <w:rPr>
          <w:cs/>
        </w:rPr>
        <w:t>โดยตรง ต่ออธิการบดีภายใน ๓๐ วัน นับแต่วันถัดจากวันรับทราบคำวินิจฉัย ผลการ</w:t>
      </w:r>
      <w:r>
        <w:tab/>
      </w:r>
      <w:r>
        <w:tab/>
      </w:r>
      <w:r>
        <w:tab/>
      </w:r>
      <w:r>
        <w:rPr>
          <w:cs/>
        </w:rPr>
        <w:t>พิจารณาหรือคำวินิจฉัยของ อธิการบดีเป็นประการใดให้ถือเป็นที่สุด</w:t>
      </w:r>
    </w:p>
    <w:p w14:paraId="2D9CB238" w14:textId="77777777" w:rsidR="005711D8" w:rsidRDefault="005711D8" w:rsidP="005711D8">
      <w:pPr>
        <w:pStyle w:val="Heading2"/>
      </w:pPr>
      <w:r>
        <w:rPr>
          <w:cs/>
        </w:rPr>
        <w:t>ประกาศมหาวิทยาลัยเทคโนโลยีพระจอมเกล้าพระนครเหนือ เรื่อง กำหนดประเภทและลักษณะความผิด</w:t>
      </w:r>
      <w:r>
        <w:tab/>
      </w:r>
      <w:r>
        <w:rPr>
          <w:cs/>
        </w:rPr>
        <w:t>วินัยนักศึกษา</w:t>
      </w:r>
    </w:p>
    <w:p w14:paraId="6F6DE87B" w14:textId="77777777" w:rsidR="005711D8" w:rsidRDefault="005711D8" w:rsidP="005711D8">
      <w:pPr>
        <w:pStyle w:val="Heading3"/>
      </w:pPr>
      <w:r>
        <w:rPr>
          <w:cs/>
        </w:rPr>
        <w:t>โดยที่เป็นการสมควรกำหนดประเภทและลักษณะความผิดวินัยนักศึกษา เพื่อให้การบริหารจัดการงาน</w:t>
      </w:r>
      <w:r>
        <w:tab/>
      </w:r>
      <w:r>
        <w:rPr>
          <w:cs/>
        </w:rPr>
        <w:t>ด้านวินัยนักศึกษาของมหาวิทยาลัยเทคโนโลยีพระจอมเกล้าพระนครเหนือ เป็นไปด้วยความเรียบร้อย</w:t>
      </w:r>
      <w:r>
        <w:tab/>
      </w:r>
      <w:r>
        <w:rPr>
          <w:cs/>
        </w:rPr>
        <w:t>ถูกต้อง ชัดเจน และเป็นธรรม</w:t>
      </w:r>
    </w:p>
    <w:p w14:paraId="667CA43A" w14:textId="77777777" w:rsidR="005711D8" w:rsidRDefault="005711D8" w:rsidP="005711D8">
      <w:pPr>
        <w:pStyle w:val="Heading3"/>
      </w:pPr>
      <w:r>
        <w:rPr>
          <w:cs/>
        </w:rPr>
        <w:t>อาศัยอำนาจตามความในข้อ ๗ และข้อ ๓๓ แห่งข้อบังคับมหาวิทยาลัยเทคโนโลยีพระจอมเกล้าพระ</w:t>
      </w:r>
      <w:r>
        <w:tab/>
      </w:r>
      <w:r>
        <w:rPr>
          <w:cs/>
        </w:rPr>
        <w:t>นครเหนือ ว่าด้วย วินัยนักศึกษา พ.ศ. ๒๕๕๔ และมติคณะกรรมการวินัยนักศึกษา ในคราวประชุมครั้ง</w:t>
      </w:r>
      <w:r>
        <w:tab/>
      </w:r>
      <w:r>
        <w:rPr>
          <w:cs/>
        </w:rPr>
        <w:t xml:space="preserve">ที่ ๕/๒๕๕๔ เมื่อวันที่ ๒๐ กันยายน พ.ศ. ๒๕๕๔ ประกอบกับมติคณะกรรมการนโยบายและแผน </w:t>
      </w:r>
      <w:r>
        <w:tab/>
      </w:r>
      <w:r>
        <w:rPr>
          <w:cs/>
        </w:rPr>
        <w:t>ใน</w:t>
      </w:r>
      <w:r>
        <w:tab/>
      </w:r>
      <w:r>
        <w:rPr>
          <w:cs/>
        </w:rPr>
        <w:t>คราวประชุมครั้งที่ ๙/๒๕๕๕ เมื่อวันที่ ๒๔ พฤษภาคม พ.ศ. ๒๕๕๕ จึงกำหนดประเภทและลักษณะ</w:t>
      </w:r>
      <w:r>
        <w:tab/>
      </w:r>
      <w:r>
        <w:rPr>
          <w:cs/>
        </w:rPr>
        <w:t>ความผิดวินัยนักศึกษาไว้ดังต่อไปนี้</w:t>
      </w:r>
    </w:p>
    <w:p w14:paraId="56B5347D" w14:textId="77777777" w:rsidR="005711D8" w:rsidRDefault="005711D8" w:rsidP="005711D8">
      <w:pPr>
        <w:pStyle w:val="Heading4"/>
      </w:pPr>
      <w:r>
        <w:rPr>
          <w:cs/>
        </w:rPr>
        <w:t>ข้อ ๑ ในประกาศนี้</w:t>
      </w:r>
    </w:p>
    <w:p w14:paraId="00AB7D13" w14:textId="77777777" w:rsidR="005711D8" w:rsidRDefault="005711D8" w:rsidP="005711D8">
      <w:pPr>
        <w:pStyle w:val="Heading5"/>
      </w:pPr>
      <w:r>
        <w:t>"</w:t>
      </w:r>
      <w:r>
        <w:rPr>
          <w:cs/>
        </w:rPr>
        <w:t>ความผิดวินัยไม่ร้ายแรง” หมายความว่า ความผิดที่ต้องได้รับการพิจารณาลงโทษได้ไม่</w:t>
      </w:r>
      <w:r>
        <w:tab/>
      </w:r>
      <w:r>
        <w:rPr>
          <w:cs/>
        </w:rPr>
        <w:t>เกินภาคทัณฑ์หรือทำทัณฑ์บน</w:t>
      </w:r>
    </w:p>
    <w:p w14:paraId="4DE9F753" w14:textId="77777777" w:rsidR="005711D8" w:rsidRDefault="005711D8" w:rsidP="005711D8">
      <w:pPr>
        <w:pStyle w:val="Heading5"/>
      </w:pPr>
      <w:r>
        <w:t>"</w:t>
      </w:r>
      <w:r>
        <w:rPr>
          <w:cs/>
        </w:rPr>
        <w:t>ความผิดวินัยร้ายแรง" หมายความว่า ความผิดที่ต้องได้รับการพิจารณาลงโทษตั้งแต่</w:t>
      </w:r>
      <w:r>
        <w:tab/>
      </w:r>
      <w:r>
        <w:rPr>
          <w:cs/>
        </w:rPr>
        <w:t>พักการศึกษา ๑ ภาคการศึกษาขึ้นไป</w:t>
      </w:r>
    </w:p>
    <w:p w14:paraId="23C2188D" w14:textId="77777777" w:rsidR="005711D8" w:rsidRPr="00031426" w:rsidRDefault="005711D8" w:rsidP="005711D8"/>
    <w:p w14:paraId="68349FA7" w14:textId="77777777" w:rsidR="005711D8" w:rsidRDefault="005711D8" w:rsidP="005711D8">
      <w:pPr>
        <w:pStyle w:val="Heading4"/>
      </w:pPr>
      <w:r>
        <w:rPr>
          <w:cs/>
        </w:rPr>
        <w:lastRenderedPageBreak/>
        <w:t>ข้อ ๒ ประเภทและลักษณะความผิดวินัยนักศึกษา</w:t>
      </w:r>
    </w:p>
    <w:p w14:paraId="45DDBFFB" w14:textId="77777777" w:rsidR="005711D8" w:rsidRDefault="005711D8" w:rsidP="005711D8">
      <w:pPr>
        <w:pStyle w:val="Heading5"/>
      </w:pPr>
      <w:r>
        <w:t>(</w:t>
      </w:r>
      <w:r>
        <w:rPr>
          <w:cs/>
        </w:rPr>
        <w:t>๑) ประเภทความผิดวินัยไม่ร้ายแรง ได้แก่</w:t>
      </w:r>
    </w:p>
    <w:p w14:paraId="671AD2C1" w14:textId="77777777" w:rsidR="005711D8" w:rsidRDefault="005711D8" w:rsidP="005711D8">
      <w:pPr>
        <w:pStyle w:val="Heading6"/>
      </w:pPr>
      <w:r>
        <w:rPr>
          <w:cs/>
        </w:rPr>
        <w:t>ก. แต่งกายผิดระเบียบ หรือไม่สุภาพเมื่อเข้ามาในมหาวิทยาลัย</w:t>
      </w:r>
    </w:p>
    <w:p w14:paraId="0B141666" w14:textId="77777777" w:rsidR="005711D8" w:rsidRDefault="005711D8" w:rsidP="005711D8">
      <w:pPr>
        <w:pStyle w:val="Heading6"/>
      </w:pPr>
      <w:r>
        <w:rPr>
          <w:cs/>
        </w:rPr>
        <w:t>ข. มีภาพ สิ่งพิมพ์ ภาพวาด ภาพเขียน หรือสื่ออื่น ๆ ที่ลามกอนาจารไว้ใน</w:t>
      </w:r>
      <w:r>
        <w:tab/>
      </w:r>
      <w:r>
        <w:rPr>
          <w:cs/>
        </w:rPr>
        <w:t>ครอบครอง</w:t>
      </w:r>
    </w:p>
    <w:p w14:paraId="1CAC0A31" w14:textId="77777777" w:rsidR="005711D8" w:rsidRDefault="005711D8" w:rsidP="005711D8">
      <w:pPr>
        <w:pStyle w:val="Heading6"/>
      </w:pPr>
      <w:r>
        <w:rPr>
          <w:cs/>
        </w:rPr>
        <w:t>ค. สูบบุหรี่หรือมีไว้ในครอบครอง หรือจำหน่ายแจกซึ่งบุหรี่ สุราเมรัยของมีนาฬิกา</w:t>
      </w:r>
      <w:r>
        <w:tab/>
      </w:r>
      <w:r>
        <w:rPr>
          <w:cs/>
        </w:rPr>
        <w:t>หรือสารควบคุมใด ๆ รวมทั้งวัสดุอุปกรณ์เพื่อใช้สำหรับการเสพสิ่งเสพติดหรือสาร</w:t>
      </w:r>
      <w:r>
        <w:tab/>
      </w:r>
      <w:r>
        <w:rPr>
          <w:cs/>
        </w:rPr>
        <w:t>ควบคุมใด ๆ</w:t>
      </w:r>
    </w:p>
    <w:p w14:paraId="0F0FCA0D" w14:textId="77777777" w:rsidR="005711D8" w:rsidRDefault="005711D8" w:rsidP="005711D8">
      <w:pPr>
        <w:pStyle w:val="Heading6"/>
      </w:pPr>
      <w:r>
        <w:rPr>
          <w:cs/>
        </w:rPr>
        <w:t>ฆ. มีไว้ในครอบครองซึ่งอุปกรณ์การเล่นการพนัน</w:t>
      </w:r>
    </w:p>
    <w:p w14:paraId="6BC71CCD" w14:textId="77777777" w:rsidR="005711D8" w:rsidRDefault="005711D8" w:rsidP="005711D8">
      <w:pPr>
        <w:pStyle w:val="Heading6"/>
      </w:pPr>
      <w:r>
        <w:rPr>
          <w:cs/>
        </w:rPr>
        <w:t>ง. กระทำความผิดระเบียบการใช้ยานพาหนะ การใช้อาคารสถานที่ หรือพื้นที่ของ</w:t>
      </w:r>
      <w:r>
        <w:tab/>
      </w:r>
      <w:r>
        <w:rPr>
          <w:cs/>
        </w:rPr>
        <w:t>มหาวิทยาลัย หรือเข้าพักอาศัยอยู่ภายในมหาวิทยาลัยเกินกำหนดเวลาตามที่</w:t>
      </w:r>
      <w:r>
        <w:tab/>
      </w:r>
      <w:r>
        <w:rPr>
          <w:cs/>
        </w:rPr>
        <w:t>มหาวิทยาลัยกำหนด หรือกระทำการใดๆ ที่ทำให้อาคารสถานที่สกปรก</w:t>
      </w:r>
    </w:p>
    <w:p w14:paraId="50A8DAA2" w14:textId="77777777" w:rsidR="005711D8" w:rsidRDefault="005711D8" w:rsidP="005711D8">
      <w:pPr>
        <w:pStyle w:val="Heading6"/>
      </w:pPr>
      <w:r>
        <w:rPr>
          <w:cs/>
        </w:rPr>
        <w:t>จ. แสดงกิริยาไม่สุภาพต่ออาจารย์ เจ้าหน้าที่ หรือไม่เชื่อฟังคำสั่ง คำตักเตือนของ</w:t>
      </w:r>
      <w:r>
        <w:tab/>
      </w:r>
      <w:r>
        <w:rPr>
          <w:cs/>
        </w:rPr>
        <w:t>อาจารย์ หรือเจ้าหน้าที่ซึ่งปฏิบัติหน้าที่โดยชอบ หรือแสดงกิริยาอันไม่สมควรเมื่อ</w:t>
      </w:r>
      <w:r>
        <w:tab/>
      </w:r>
      <w:r>
        <w:rPr>
          <w:cs/>
        </w:rPr>
        <w:t>เข้ามาในมหาวิทยาลัย ชั้นเรียนห้องสอบ หรือติดต่อหน่วยงานของมหาวิทยาลัย</w:t>
      </w:r>
    </w:p>
    <w:p w14:paraId="78D863EC" w14:textId="77777777" w:rsidR="005711D8" w:rsidRDefault="005711D8" w:rsidP="005711D8">
      <w:pPr>
        <w:pStyle w:val="Heading6"/>
      </w:pPr>
      <w:r>
        <w:rPr>
          <w:cs/>
        </w:rPr>
        <w:t>ฉ. ไม่แสดงบัตรประจำตัวนักศึกษา เมื่ออาจารย์ หรือเจ้าหน้าที่มหาวิทยาลัยขอ</w:t>
      </w:r>
      <w:r>
        <w:tab/>
      </w:r>
      <w:r>
        <w:rPr>
          <w:cs/>
        </w:rPr>
        <w:t>ตรวจสอบ</w:t>
      </w:r>
    </w:p>
    <w:p w14:paraId="207E443B" w14:textId="77777777" w:rsidR="005711D8" w:rsidRDefault="005711D8" w:rsidP="005711D8">
      <w:pPr>
        <w:pStyle w:val="Heading6"/>
      </w:pPr>
      <w:r>
        <w:rPr>
          <w:cs/>
        </w:rPr>
        <w:t xml:space="preserve">ช. ประตูติดตนไม่เป็นสุภาพชน เช่น กล่าวคำเท็จ พูดคำหยาบ คำส่อเสียด ตำทอ </w:t>
      </w:r>
      <w:r>
        <w:tab/>
      </w:r>
      <w:r>
        <w:rPr>
          <w:cs/>
        </w:rPr>
        <w:t>เป็นต้น</w:t>
      </w:r>
    </w:p>
    <w:p w14:paraId="270C49B3" w14:textId="77777777" w:rsidR="005711D8" w:rsidRDefault="005711D8" w:rsidP="005711D8">
      <w:pPr>
        <w:pStyle w:val="Heading6"/>
      </w:pPr>
      <w:r>
        <w:rPr>
          <w:cs/>
        </w:rPr>
        <w:t>ซ. จัดทำหรือมีไว้ในครอบครองซึ่งสิ่งพิมพ์ ภาพวาด ภาพเขียน ภาพถ่าย หรือ</w:t>
      </w:r>
      <w:r>
        <w:tab/>
      </w:r>
      <w:r>
        <w:rPr>
          <w:cs/>
        </w:rPr>
        <w:t>ภาพเคลื่อนไหว หรือสื่ออื่นใดอันลามก</w:t>
      </w:r>
    </w:p>
    <w:p w14:paraId="1D742FB2" w14:textId="77777777" w:rsidR="005711D8" w:rsidRDefault="005711D8" w:rsidP="005711D8">
      <w:pPr>
        <w:pStyle w:val="Heading6"/>
      </w:pPr>
      <w:r>
        <w:rPr>
          <w:cs/>
        </w:rPr>
        <w:t>ฌ. กระทำความผิดโดยประมาท หรือความผิดลหุโทษ ซึ่งลักษณะความผิดไม่เป็นที่</w:t>
      </w:r>
      <w:r>
        <w:tab/>
      </w:r>
      <w:r>
        <w:rPr>
          <w:cs/>
        </w:rPr>
        <w:t>เสื่อมเสียแก่เกียรติคุณของมหาวิทยาลัย</w:t>
      </w:r>
    </w:p>
    <w:p w14:paraId="0D568713" w14:textId="77777777" w:rsidR="005711D8" w:rsidRDefault="005711D8" w:rsidP="005711D8">
      <w:pPr>
        <w:pStyle w:val="Heading6"/>
      </w:pPr>
      <w:r>
        <w:rPr>
          <w:cs/>
        </w:rPr>
        <w:t>ญ. ประพฤติหรือกระทำการใดๆ ในลักษณะหมิ่นเหม่อการกระทำผิดวินัยนักศึกษา</w:t>
      </w:r>
      <w:r>
        <w:tab/>
      </w:r>
      <w:r>
        <w:tab/>
      </w:r>
      <w:r>
        <w:rPr>
          <w:cs/>
        </w:rPr>
        <w:t>ร้ายแรง</w:t>
      </w:r>
    </w:p>
    <w:p w14:paraId="4B889B59" w14:textId="77777777" w:rsidR="005711D8" w:rsidRDefault="005711D8" w:rsidP="005711D8">
      <w:pPr>
        <w:pStyle w:val="Heading6"/>
      </w:pPr>
      <w:r>
        <w:rPr>
          <w:cs/>
        </w:rPr>
        <w:t>ฎ. กระทำการใด ๆ ที่ประชุมคณะกรรมการวินัยนักศึกษาพิจารณาแล้ว มีมติเป็น</w:t>
      </w:r>
      <w:r>
        <w:tab/>
      </w:r>
      <w:r>
        <w:tab/>
      </w:r>
      <w:r>
        <w:rPr>
          <w:cs/>
        </w:rPr>
        <w:t>เอกฉันท์เห็นว่าเป็นการกระทำความผิดวินัยนักศึกษาประเภทไม่ร้ายแรง</w:t>
      </w:r>
    </w:p>
    <w:p w14:paraId="52BC8F0E" w14:textId="77777777" w:rsidR="005711D8" w:rsidRDefault="005711D8" w:rsidP="005711D8"/>
    <w:p w14:paraId="26C8F13E" w14:textId="77777777" w:rsidR="005711D8" w:rsidRDefault="005711D8" w:rsidP="005711D8"/>
    <w:p w14:paraId="05DB933F" w14:textId="77777777" w:rsidR="005711D8" w:rsidRDefault="005711D8" w:rsidP="005711D8"/>
    <w:p w14:paraId="53AC8272" w14:textId="77777777" w:rsidR="005711D8" w:rsidRDefault="005711D8" w:rsidP="005711D8"/>
    <w:p w14:paraId="1C152FD9" w14:textId="77777777" w:rsidR="005711D8" w:rsidRDefault="005711D8" w:rsidP="005711D8">
      <w:pPr>
        <w:pStyle w:val="Heading5"/>
      </w:pPr>
      <w:r>
        <w:lastRenderedPageBreak/>
        <w:t>(</w:t>
      </w:r>
      <w:r>
        <w:rPr>
          <w:cs/>
        </w:rPr>
        <w:t>๒) ประเภทความผิดวินัยร้ายแรง ได้แก่</w:t>
      </w:r>
    </w:p>
    <w:p w14:paraId="73D968E7" w14:textId="77777777" w:rsidR="005711D8" w:rsidRDefault="005711D8" w:rsidP="005711D8">
      <w:pPr>
        <w:pStyle w:val="Heading6"/>
      </w:pPr>
      <w:r>
        <w:rPr>
          <w:cs/>
        </w:rPr>
        <w:t xml:space="preserve">ก. กระทำความผิดวินัยนักศึกษาประเภทไม่ร้ายแรงเป็นอาจิณและถูกคณะ </w:t>
      </w:r>
      <w:r>
        <w:tab/>
      </w:r>
      <w:r>
        <w:rPr>
          <w:cs/>
        </w:rPr>
        <w:t>วิทยาลัย หรือมหาวิทยาลัย ลงโทษตักเตือนไว้เกิน ๓ ครั้ง</w:t>
      </w:r>
    </w:p>
    <w:p w14:paraId="769A5449" w14:textId="77777777" w:rsidR="005711D8" w:rsidRDefault="005711D8" w:rsidP="005711D8">
      <w:pPr>
        <w:pStyle w:val="Heading6"/>
      </w:pPr>
      <w:r>
        <w:rPr>
          <w:cs/>
        </w:rPr>
        <w:t xml:space="preserve">ข. ไม่มีสัมมาตระวะ แสดงกิรยาก้าวร้าว กระด้างกระเดื่อง ลบหลู่ ดูถูก ดูหมิ่น </w:t>
      </w:r>
      <w:r>
        <w:tab/>
      </w:r>
      <w:r>
        <w:rPr>
          <w:cs/>
        </w:rPr>
        <w:t>เหยียดหยาม หรือทำร้ายร่างกายอาจารย์ หรือเจ้าหน้าที่ของมหาวิทยาลัย</w:t>
      </w:r>
    </w:p>
    <w:p w14:paraId="19A063CA" w14:textId="77777777" w:rsidR="005711D8" w:rsidRDefault="005711D8" w:rsidP="005711D8">
      <w:pPr>
        <w:pStyle w:val="Heading6"/>
      </w:pPr>
      <w:r>
        <w:rPr>
          <w:cs/>
        </w:rPr>
        <w:t>ค. ประพฤติผิดศีลธรรมจริยธรรม วัฒนธรรม จารีตประเพณีที่ดีงาม หรือกระทำการ</w:t>
      </w:r>
      <w:r>
        <w:tab/>
      </w:r>
      <w:r>
        <w:rPr>
          <w:cs/>
        </w:rPr>
        <w:t>ใดๆ อันก่อให้เกิดความเสื่อมเสียในทางชู้สาว</w:t>
      </w:r>
    </w:p>
    <w:p w14:paraId="39210C2F" w14:textId="77777777" w:rsidR="005711D8" w:rsidRDefault="005711D8" w:rsidP="005711D8">
      <w:pPr>
        <w:pStyle w:val="Heading6"/>
      </w:pPr>
      <w:r>
        <w:rPr>
          <w:cs/>
        </w:rPr>
        <w:t>ฆ. เล่นการพนัน มีส่วนร่วม หรือสนับสนุนการเล่นการพนัน</w:t>
      </w:r>
    </w:p>
    <w:p w14:paraId="43DD2BB5" w14:textId="77777777" w:rsidR="005711D8" w:rsidRDefault="005711D8" w:rsidP="005711D8">
      <w:pPr>
        <w:pStyle w:val="Heading6"/>
      </w:pPr>
      <w:r>
        <w:rPr>
          <w:cs/>
        </w:rPr>
        <w:t>ง. ลักทรัพย์ ยักยอก ฉ้อโกงทรัพย์ หรือทำลายทรัพย์สินของผู้อื่นหรือของ</w:t>
      </w:r>
      <w:r>
        <w:tab/>
      </w:r>
      <w:r>
        <w:rPr>
          <w:cs/>
        </w:rPr>
        <w:t>มหาวิทยาลัย</w:t>
      </w:r>
    </w:p>
    <w:p w14:paraId="16E2A748" w14:textId="77777777" w:rsidR="005711D8" w:rsidRDefault="005711D8" w:rsidP="005711D8">
      <w:pPr>
        <w:pStyle w:val="Heading6"/>
      </w:pPr>
      <w:r>
        <w:rPr>
          <w:cs/>
        </w:rPr>
        <w:t>จ. เสพสุราเมรัย ของมึนเมา หรือสิ่งเสพติดใด ๆ ทั้งภายในและภายนอก</w:t>
      </w:r>
      <w:r>
        <w:tab/>
      </w:r>
      <w:r>
        <w:rPr>
          <w:cs/>
        </w:rPr>
        <w:t>มหาวิทยาลัย</w:t>
      </w:r>
    </w:p>
    <w:p w14:paraId="1038378C" w14:textId="77777777" w:rsidR="005711D8" w:rsidRDefault="005711D8" w:rsidP="005711D8">
      <w:pPr>
        <w:pStyle w:val="Heading6"/>
      </w:pPr>
      <w:r>
        <w:rPr>
          <w:cs/>
        </w:rPr>
        <w:t>ฉ. ฝ่าฝืนกฎหมาย กฎระเบียบ ข้อบังคับ คำสั่ง ประกาศมหาวิทยาลัย หรือประกาศ</w:t>
      </w:r>
      <w:r>
        <w:tab/>
      </w:r>
      <w:r>
        <w:rPr>
          <w:cs/>
        </w:rPr>
        <w:t>ของคณะ วิทยาลัย หรือสำนัก</w:t>
      </w:r>
    </w:p>
    <w:p w14:paraId="57B7A6C9" w14:textId="77777777" w:rsidR="005711D8" w:rsidRDefault="005711D8" w:rsidP="005711D8">
      <w:pPr>
        <w:pStyle w:val="Heading6"/>
      </w:pPr>
      <w:r>
        <w:rPr>
          <w:cs/>
        </w:rPr>
        <w:t>ช. การใช้ยานพาหนะในลักษณะที่ก่อหรืออาจก่อให้เกิดอันตรายต่อชีวิตร่างกาย</w:t>
      </w:r>
      <w:r>
        <w:tab/>
      </w:r>
      <w:r>
        <w:rPr>
          <w:cs/>
        </w:rPr>
        <w:t>และทรัพย์สิน เช่น ขับรถเร็ว ขับรถย้อนศร เป็นต้น</w:t>
      </w:r>
    </w:p>
    <w:p w14:paraId="3B865E50" w14:textId="77777777" w:rsidR="005711D8" w:rsidRDefault="005711D8" w:rsidP="005711D8">
      <w:pPr>
        <w:pStyle w:val="Heading6"/>
      </w:pPr>
      <w:r>
        <w:rPr>
          <w:cs/>
        </w:rPr>
        <w:t>ซ. แสดงถ้อยคำหรือข้อความอันเป็นเท็จเพื่อประโยชน์ตนหรือบุคคลอื่น หรือปกปิด</w:t>
      </w:r>
      <w:r>
        <w:tab/>
      </w:r>
      <w:r>
        <w:rPr>
          <w:cs/>
        </w:rPr>
        <w:t>ข้อความอันควรบอกต่ออาจารย์ หรือเจ้าหน้าที่ของมหาวิทยาลัย</w:t>
      </w:r>
    </w:p>
    <w:p w14:paraId="2CDCEF1E" w14:textId="77777777" w:rsidR="005711D8" w:rsidRDefault="005711D8" w:rsidP="005711D8">
      <w:pPr>
        <w:pStyle w:val="Heading6"/>
      </w:pPr>
      <w:r>
        <w:rPr>
          <w:cs/>
        </w:rPr>
        <w:t>ฌ. ปลอมแปลงลายมือชื่ออาจารย์ หรือเจ้าหน้าที่มหาวิทยาลัย</w:t>
      </w:r>
    </w:p>
    <w:p w14:paraId="32CE1363" w14:textId="77777777" w:rsidR="005711D8" w:rsidRDefault="005711D8" w:rsidP="005711D8">
      <w:pPr>
        <w:pStyle w:val="Heading6"/>
      </w:pPr>
      <w:r>
        <w:rPr>
          <w:cs/>
        </w:rPr>
        <w:t xml:space="preserve">ญ. ปลอมแปลงเอกสารของมหาวิทยาลัย หรือเอกสารอื่นใด หรือกระทำการใดๆ </w:t>
      </w:r>
      <w:r>
        <w:tab/>
      </w:r>
      <w:r>
        <w:rPr>
          <w:cs/>
        </w:rPr>
        <w:t xml:space="preserve">อันเป็นการฝ่าฝืนโดยจงใจและเป็นเหตุให้ทรัพย์สินผลประโยชน์ของมหาวิทยาลัย </w:t>
      </w:r>
      <w:r>
        <w:tab/>
      </w:r>
      <w:r>
        <w:rPr>
          <w:cs/>
        </w:rPr>
        <w:t>ซึ่งใช้โดยปกติสุขของส่วนรวมเสียหายหรือถูกทำลาย</w:t>
      </w:r>
    </w:p>
    <w:p w14:paraId="26CA8D5D" w14:textId="77777777" w:rsidR="005711D8" w:rsidRDefault="005711D8" w:rsidP="005711D8">
      <w:pPr>
        <w:pStyle w:val="Heading6"/>
      </w:pPr>
      <w:r>
        <w:rPr>
          <w:cs/>
        </w:rPr>
        <w:t>ฏ. นำกิจกรรมหรือวิธีการอันไม่เหมาะสมมาปฏิบัติภายในมหาวิทยาลัย หรือ</w:t>
      </w:r>
      <w:r>
        <w:tab/>
      </w:r>
      <w:r>
        <w:rPr>
          <w:cs/>
        </w:rPr>
        <w:t>ภายนอกมหาวิทยาลัย</w:t>
      </w:r>
    </w:p>
    <w:p w14:paraId="439DFECE" w14:textId="77777777" w:rsidR="005711D8" w:rsidRDefault="005711D8" w:rsidP="005711D8">
      <w:pPr>
        <w:pStyle w:val="Heading6"/>
      </w:pPr>
      <w:r>
        <w:rPr>
          <w:cs/>
        </w:rPr>
        <w:t>ฎ. ก่อการหรือมีส่วนร่วมก่อการทะเลาะวิวาท หรือทำร้ายร่างกายระหว่างนักศึกษา</w:t>
      </w:r>
      <w:r>
        <w:tab/>
      </w:r>
      <w:r>
        <w:rPr>
          <w:cs/>
        </w:rPr>
        <w:t>ของมหาวิทยาลัย หรือนักศึกษาสถาบันการศึกษาอื่น หรือบุคคลอื่น</w:t>
      </w:r>
    </w:p>
    <w:p w14:paraId="1F44EC65" w14:textId="77777777" w:rsidR="005711D8" w:rsidRDefault="005711D8" w:rsidP="005711D8">
      <w:pPr>
        <w:pStyle w:val="Heading6"/>
      </w:pPr>
      <w:r>
        <w:rPr>
          <w:cs/>
        </w:rPr>
        <w:t>ฐ. พก หรือมีไว้ในครอบครองซึ่งสิ่งเสพติดต้องห้ามตามกฎหมาย</w:t>
      </w:r>
    </w:p>
    <w:p w14:paraId="322DA414" w14:textId="77777777" w:rsidR="005711D8" w:rsidRDefault="005711D8" w:rsidP="005711D8">
      <w:pPr>
        <w:pStyle w:val="Heading6"/>
      </w:pPr>
      <w:r>
        <w:rPr>
          <w:cs/>
        </w:rPr>
        <w:t xml:space="preserve">ฑ. พก หรือมีไว้ในครอบครองซึ่งอาวุธ วัตถุระเบิด หรือสิ่งที่สามารถใช้เป็นอาวุธ </w:t>
      </w:r>
      <w:r>
        <w:tab/>
      </w:r>
      <w:r>
        <w:rPr>
          <w:cs/>
        </w:rPr>
        <w:t>หรือสิ่งใช้แทนอาวุธ หรือสิ่งผิดกฎหมายอื่นใดเมื่ออยู่ภายในบริเวณมหาวิทยาลัย</w:t>
      </w:r>
    </w:p>
    <w:p w14:paraId="1BFC4E63" w14:textId="77777777" w:rsidR="005711D8" w:rsidRDefault="005711D8" w:rsidP="005711D8">
      <w:pPr>
        <w:pStyle w:val="Heading6"/>
        <w:numPr>
          <w:ilvl w:val="0"/>
          <w:numId w:val="0"/>
        </w:numPr>
        <w:ind w:left="2552"/>
      </w:pPr>
    </w:p>
    <w:p w14:paraId="3957EB81" w14:textId="77777777" w:rsidR="005711D8" w:rsidRDefault="005711D8" w:rsidP="005711D8">
      <w:pPr>
        <w:pStyle w:val="Heading6"/>
      </w:pPr>
      <w:r>
        <w:rPr>
          <w:cs/>
        </w:rPr>
        <w:lastRenderedPageBreak/>
        <w:t>ฆ. ใช้เครื่องมือทางอิเล็กทรอนิกส์ใด ๆ เพื่อกระทำผิดทางสื่อ หรือสื่ออื่นใดที่ส่อไป</w:t>
      </w:r>
      <w:r>
        <w:tab/>
      </w:r>
      <w:r>
        <w:rPr>
          <w:cs/>
        </w:rPr>
        <w:t xml:space="preserve">ในทางที่ทำให้เกิดความเสียหายต่อชื่อเสียงของผู้อื่น สังคม หรือของมหาวิทยาลัย </w:t>
      </w:r>
      <w:r>
        <w:tab/>
      </w:r>
      <w:r>
        <w:rPr>
          <w:cs/>
        </w:rPr>
        <w:t>หรือเสื่อมเสียต่อศีลธรรมขนบธรรมเนียมประเพณี วัฒนธรรม</w:t>
      </w:r>
    </w:p>
    <w:p w14:paraId="7CF28EE6" w14:textId="77777777" w:rsidR="005711D8" w:rsidRDefault="005711D8" w:rsidP="005711D8">
      <w:pPr>
        <w:pStyle w:val="Heading6"/>
      </w:pPr>
      <w:r>
        <w:rPr>
          <w:cs/>
        </w:rPr>
        <w:t>ณ. แอบอ้างหรือใช้ชื่อมหาวิทยาลัยไปดำเนินการอย่างใดอย่างหนึ่งโดยไม่ได้รับ</w:t>
      </w:r>
      <w:r>
        <w:tab/>
      </w:r>
      <w:r>
        <w:rPr>
          <w:cs/>
        </w:rPr>
        <w:t>อนุญาต</w:t>
      </w:r>
    </w:p>
    <w:p w14:paraId="006101FF" w14:textId="77777777" w:rsidR="005711D8" w:rsidRDefault="005711D8" w:rsidP="005711D8">
      <w:pPr>
        <w:pStyle w:val="Heading6"/>
      </w:pPr>
      <w:r>
        <w:rPr>
          <w:cs/>
        </w:rPr>
        <w:t>ด. กระทำความผิดโดยประมาทหรือความผิดลหุโทษและลักษณะความผิดได้สร้าง</w:t>
      </w:r>
      <w:r>
        <w:tab/>
      </w:r>
      <w:r>
        <w:rPr>
          <w:cs/>
        </w:rPr>
        <w:t>ความเสียหายหรือเสื่อมเสียต่อมหาวิทยาลัย</w:t>
      </w:r>
    </w:p>
    <w:p w14:paraId="2496519B" w14:textId="77777777" w:rsidR="005711D8" w:rsidRDefault="005711D8" w:rsidP="005711D8">
      <w:pPr>
        <w:pStyle w:val="Heading5"/>
      </w:pPr>
      <w:r>
        <w:rPr>
          <w:cs/>
        </w:rPr>
        <w:t xml:space="preserve">๓. กระทำความผิดเกี่ยวกับทรัพย์ ตามลักษณะ ๑๒ แห่งประมวลกฎหมายอาญา เช่น </w:t>
      </w:r>
      <w:r>
        <w:tab/>
      </w:r>
      <w:r>
        <w:rPr>
          <w:cs/>
        </w:rPr>
        <w:t>ลักทรัพย์ ยักยอก ฉ้อโกง เป็นต้น</w:t>
      </w:r>
    </w:p>
    <w:p w14:paraId="35C5631B" w14:textId="77777777" w:rsidR="005711D8" w:rsidRDefault="005711D8" w:rsidP="005711D8"/>
    <w:p w14:paraId="7077C2B8" w14:textId="77777777" w:rsidR="005711D8" w:rsidRDefault="005711D8" w:rsidP="005711D8">
      <w:pPr>
        <w:pStyle w:val="Heading6"/>
      </w:pPr>
      <w:r>
        <w:rPr>
          <w:cs/>
        </w:rPr>
        <w:t>ถ. กระทำความผิดอันก่อให้เกิดความเสื่อมเสียแก่มหาวิทยาลัย โดยกระทำการ</w:t>
      </w:r>
      <w:r>
        <w:tab/>
      </w:r>
      <w:r>
        <w:rPr>
          <w:cs/>
        </w:rPr>
        <w:t>ทุจริต หรือทุจริตการสอบ (ยกเว้นการสอบประจำภาคของมหาวิทยาลัย) หรือ</w:t>
      </w:r>
      <w:r>
        <w:tab/>
      </w:r>
      <w:r>
        <w:rPr>
          <w:cs/>
        </w:rPr>
        <w:t>พยายามกระทำการเช่นว่านั้น</w:t>
      </w:r>
    </w:p>
    <w:p w14:paraId="3D760AB9" w14:textId="77777777" w:rsidR="005711D8" w:rsidRDefault="005711D8" w:rsidP="005711D8">
      <w:pPr>
        <w:pStyle w:val="Heading6"/>
      </w:pPr>
      <w:r>
        <w:rPr>
          <w:cs/>
        </w:rPr>
        <w:t>ท. ละเมิดกฎหมายอาญา กฎหมายแพ่ง หรือกฎหมายอื่นใดที่รู้กำหนดไว้ หรือ</w:t>
      </w:r>
      <w:r>
        <w:tab/>
      </w:r>
      <w:r>
        <w:rPr>
          <w:cs/>
        </w:rPr>
        <w:t>กฎระเบียบ ข้อบังคับ ประกาศ คำสั่งของมหาวิทยาลัย หรือของคณะ หรือของ</w:t>
      </w:r>
      <w:r>
        <w:tab/>
      </w:r>
      <w:r>
        <w:rPr>
          <w:cs/>
        </w:rPr>
        <w:t>หอพักนักศึกษา</w:t>
      </w:r>
    </w:p>
    <w:p w14:paraId="74863B0A" w14:textId="77777777" w:rsidR="005711D8" w:rsidRDefault="005711D8" w:rsidP="005711D8">
      <w:pPr>
        <w:pStyle w:val="Heading6"/>
      </w:pPr>
      <w:r>
        <w:rPr>
          <w:cs/>
        </w:rPr>
        <w:t>ธ. ประพฤติละเมิดกฎหมายบ้านเมืองจนต้องได้รับโทษในคดีอาญาโดยคำพิพากษา</w:t>
      </w:r>
      <w:r>
        <w:tab/>
      </w:r>
      <w:r>
        <w:rPr>
          <w:cs/>
        </w:rPr>
        <w:t>ถึงที่สุดให้จำคุก</w:t>
      </w:r>
    </w:p>
    <w:p w14:paraId="5C93D4AF" w14:textId="77777777" w:rsidR="005711D8" w:rsidRDefault="005711D8" w:rsidP="005711D8">
      <w:pPr>
        <w:pStyle w:val="Heading6"/>
      </w:pPr>
      <w:r>
        <w:rPr>
          <w:cs/>
        </w:rPr>
        <w:t>น. ประพฤติหรือปฏิบัติตนไปในทางที่นำมาซึ่งความเสื่อมเสีย หรือเสียหายต่อ</w:t>
      </w:r>
      <w:r>
        <w:tab/>
      </w:r>
      <w:r>
        <w:tab/>
      </w:r>
      <w:r>
        <w:rPr>
          <w:cs/>
        </w:rPr>
        <w:t>ชื่อเสียงและเกียรติคุณของตน หมู่คณะ ผู้ปกครอง หรือของมหาวิทยาลัย</w:t>
      </w:r>
    </w:p>
    <w:p w14:paraId="2E5326B3" w14:textId="77777777" w:rsidR="005711D8" w:rsidRDefault="005711D8" w:rsidP="005711D8">
      <w:pPr>
        <w:pStyle w:val="Heading6"/>
      </w:pPr>
      <w:r>
        <w:rPr>
          <w:cs/>
        </w:rPr>
        <w:t xml:space="preserve">บ. เป็นผู้ก่อเหตุ หรือยุยงให้เกิดความวุ่นวายร้ายแรงขึ้นภายในมหาวิทยาลัย หรือ </w:t>
      </w:r>
      <w:r>
        <w:tab/>
      </w:r>
      <w:r>
        <w:tab/>
      </w:r>
      <w:r>
        <w:rPr>
          <w:cs/>
        </w:rPr>
        <w:t>ก่อให้เกิดการแสดงความสามัคคีระหว่างนักศึกษา</w:t>
      </w:r>
    </w:p>
    <w:p w14:paraId="470074CC" w14:textId="77777777" w:rsidR="005711D8" w:rsidRDefault="005711D8" w:rsidP="005711D8">
      <w:pPr>
        <w:pStyle w:val="Heading6"/>
      </w:pPr>
      <w:r>
        <w:rPr>
          <w:cs/>
        </w:rPr>
        <w:t>ป. กระทำการก่อกวน รกบกวนความสงบเรียบร้อยปกติสุขของผู้อื่น หรือกระทำ</w:t>
      </w:r>
      <w:r>
        <w:tab/>
      </w:r>
      <w:r>
        <w:rPr>
          <w:cs/>
        </w:rPr>
        <w:t>การอย่างใดอย่างหนึ่งที่ขัดขวางอันเป็นอุปสรรคต่อการเรียนการสอนหรือกระทำ</w:t>
      </w:r>
      <w:r>
        <w:tab/>
      </w:r>
      <w:r>
        <w:rPr>
          <w:cs/>
        </w:rPr>
        <w:t>การใดๆ อันก่อให้เกิดความแตกแยก ในหมู่คณะนักศึกษาของมหาวิทยาลัย</w:t>
      </w:r>
    </w:p>
    <w:p w14:paraId="778D92CB" w14:textId="77777777" w:rsidR="005711D8" w:rsidRDefault="005711D8" w:rsidP="005711D8">
      <w:pPr>
        <w:pStyle w:val="Heading6"/>
      </w:pPr>
      <w:r>
        <w:rPr>
          <w:cs/>
        </w:rPr>
        <w:t>ฝ. ทำร้ายร่างกายอาจารย์ หรือเจ้าหน้าที่ของมหาวิทยาลัย ซึ่งปฏิบัติหน้าที่โดยชอบ</w:t>
      </w:r>
      <w:r>
        <w:tab/>
      </w:r>
      <w:r>
        <w:rPr>
          <w:cs/>
        </w:rPr>
        <w:t>รวมถึงการทำร้ายบุคคลทั่วไป</w:t>
      </w:r>
    </w:p>
    <w:p w14:paraId="0D456A0A" w14:textId="77777777" w:rsidR="005711D8" w:rsidRDefault="005711D8" w:rsidP="005711D8">
      <w:pPr>
        <w:pStyle w:val="Heading6"/>
      </w:pPr>
      <w:r>
        <w:rPr>
          <w:cs/>
        </w:rPr>
        <w:t>ฝ. กระทำการใดๆ ซึ่งที่ประชุมคณะกรรมการวินัยนักศึกษาพิจารณาแล้วมีมติเป็น</w:t>
      </w:r>
      <w:r>
        <w:tab/>
      </w:r>
      <w:r>
        <w:rPr>
          <w:cs/>
        </w:rPr>
        <w:t>เอกฉันท์ว่าเป็นการกระทำความผิดวินัยนักศึกษาประเภทร้ายแรง</w:t>
      </w:r>
    </w:p>
    <w:p w14:paraId="3B01B183" w14:textId="77777777" w:rsidR="005711D8" w:rsidRDefault="005711D8" w:rsidP="005711D8"/>
    <w:p w14:paraId="4B03CB0D" w14:textId="77777777" w:rsidR="005711D8" w:rsidRDefault="005711D8" w:rsidP="005711D8">
      <w:pPr>
        <w:pStyle w:val="Heading4"/>
      </w:pPr>
      <w:r>
        <w:rPr>
          <w:cs/>
        </w:rPr>
        <w:lastRenderedPageBreak/>
        <w:t>ข้อ ๓ การพิจารณาลงโทษนักศึกษาที่กระทำความผิดวินัยนักศึกษาประเภทความผิดวินัยไม่</w:t>
      </w:r>
      <w:r>
        <w:tab/>
      </w:r>
      <w:r>
        <w:tab/>
      </w:r>
      <w:r>
        <w:rPr>
          <w:cs/>
        </w:rPr>
        <w:t xml:space="preserve">ร้ายแรงให้อยู่ในขอบข่ายตามข้อบังคับมหาวิทยาลัยเทคโนโลยีพระจอมเกล้าพระนครเหนือ </w:t>
      </w:r>
      <w:r>
        <w:tab/>
      </w:r>
      <w:r>
        <w:tab/>
      </w:r>
      <w:r>
        <w:rPr>
          <w:cs/>
        </w:rPr>
        <w:t xml:space="preserve">ว่าด้วย วินัยนักศึกษา พ.ศ. ๒๕๕๔ หมวด ๒ โทษฐานผิดวินัยนักศึกษา ข้อ ๓๑ (๑) (๒) และ </w:t>
      </w:r>
      <w:r>
        <w:tab/>
      </w:r>
      <w:r>
        <w:tab/>
      </w:r>
      <w:r>
        <w:rPr>
          <w:cs/>
        </w:rPr>
        <w:t>(๖)</w:t>
      </w:r>
    </w:p>
    <w:p w14:paraId="6B91911B" w14:textId="77777777" w:rsidR="005711D8" w:rsidRDefault="005711D8" w:rsidP="005711D8">
      <w:pPr>
        <w:pStyle w:val="Heading4"/>
      </w:pPr>
      <w:r>
        <w:rPr>
          <w:cs/>
        </w:rPr>
        <w:t>ข้อ ๔ การพิจารณาลงโทษนักศึกษาที่กระทำความผิดวินัยนักศึกษาประเภทความผิดวินัย</w:t>
      </w:r>
      <w:r>
        <w:tab/>
      </w:r>
      <w:r>
        <w:tab/>
      </w:r>
      <w:r>
        <w:rPr>
          <w:cs/>
        </w:rPr>
        <w:t xml:space="preserve">ร้ายแรงให้อยู่ในขอบข่ายตามข้อบังคับมหาวิทยาลัยเทคโนโลยีพระจอมเกล้าพระนครเหนือ </w:t>
      </w:r>
      <w:r>
        <w:tab/>
      </w:r>
      <w:r>
        <w:tab/>
      </w:r>
      <w:r>
        <w:rPr>
          <w:cs/>
        </w:rPr>
        <w:t xml:space="preserve">ว่าด้วย วินัยนักศึกษา พ.ศ. ๒๕๕๔ หมวด ๒ โทษฐานผิดวินัยนักศึกษา ข้อ ๓๑ (๓) (๔) (๕) </w:t>
      </w:r>
      <w:r>
        <w:tab/>
      </w:r>
      <w:r>
        <w:tab/>
      </w:r>
      <w:r>
        <w:rPr>
          <w:cs/>
        </w:rPr>
        <w:t>และ (๖)</w:t>
      </w:r>
    </w:p>
    <w:p w14:paraId="4A789B6A" w14:textId="77777777" w:rsidR="005711D8" w:rsidRDefault="005711D8" w:rsidP="005711D8">
      <w:pPr>
        <w:pStyle w:val="Heading4"/>
      </w:pPr>
      <w:r>
        <w:rPr>
          <w:cs/>
        </w:rPr>
        <w:t>ข้อ ๕ กรณีมีปัญหาในการวินิจฉัยหรือการตีความ เพื่อปฏิบัติตามประกาศนี้ ให้อธิการบดี</w:t>
      </w:r>
      <w:r>
        <w:tab/>
      </w:r>
      <w:r>
        <w:tab/>
      </w:r>
      <w:r>
        <w:rPr>
          <w:cs/>
        </w:rPr>
        <w:t>เป็นผู้มีอำนาจในการวินิจฉัยชี้ขาด และให้ถือเป็นที่สุด</w:t>
      </w:r>
    </w:p>
    <w:p w14:paraId="0FEF0CD9" w14:textId="77777777" w:rsidR="005711D8" w:rsidRDefault="005711D8" w:rsidP="005711D8">
      <w:pPr>
        <w:pStyle w:val="Heading2"/>
      </w:pPr>
      <w:r>
        <w:rPr>
          <w:cs/>
        </w:rPr>
        <w:t>ประกาศสถาบันเทคโนโลยีพระจอมเกล้าพระนครเหนือ เรื่อง รูปถ่ายที่ใช้ในการติดเอกสารทางการศึกษา</w:t>
      </w:r>
    </w:p>
    <w:p w14:paraId="60CCA46A" w14:textId="77777777" w:rsidR="005711D8" w:rsidRDefault="005711D8" w:rsidP="005711D8">
      <w:pPr>
        <w:pStyle w:val="Heading3"/>
      </w:pPr>
      <w:r>
        <w:rPr>
          <w:cs/>
        </w:rPr>
        <w:t>สถาบันเห็นสมควรปรับปรุงประกาศ เรื่อง รูปถ่ายที่ใช้ในการติดเอกสารทางการศึกษา เพื่อความเป็น</w:t>
      </w:r>
      <w:r>
        <w:tab/>
      </w:r>
      <w:r>
        <w:rPr>
          <w:cs/>
        </w:rPr>
        <w:t>ระเบียบและสอดคล้องกับข้อบังคับสถาบัน ว่าด้วย เครื่องแบบ เครื่องหมาย และเครื่องแต่งกาย</w:t>
      </w:r>
      <w:r>
        <w:tab/>
      </w:r>
      <w:r>
        <w:rPr>
          <w:cs/>
        </w:rPr>
        <w:t>นักศึกษา พ.ศ. ๒๕๔๔ ทั้งนี้ ตั้งแต่ภาคเรียนที่ ๒ ปีการศึกษา ๒๕๔๗ เป็นต้นไปดังนี้</w:t>
      </w:r>
    </w:p>
    <w:p w14:paraId="25CC7091" w14:textId="77777777" w:rsidR="005711D8" w:rsidRDefault="005711D8" w:rsidP="005711D8">
      <w:pPr>
        <w:pStyle w:val="Heading4"/>
      </w:pPr>
      <w:r>
        <w:rPr>
          <w:cs/>
        </w:rPr>
        <w:t xml:space="preserve">๑. รูปถ่ายที่ใช้เป็นรูปถ่ายสี หรือขาว-ดำ ขนาด ๓ </w:t>
      </w:r>
      <w:r>
        <w:t xml:space="preserve">x </w:t>
      </w:r>
      <w:r>
        <w:rPr>
          <w:cs/>
        </w:rPr>
        <w:t>๔ ซม. หน้าตรง ไม่สวมหมวก และ</w:t>
      </w:r>
      <w:r>
        <w:tab/>
      </w:r>
      <w:r>
        <w:tab/>
      </w:r>
      <w:r>
        <w:tab/>
      </w:r>
      <w:r>
        <w:rPr>
          <w:cs/>
        </w:rPr>
        <w:t>แว่นตาสีดำ ถ่ายมาแล้วไม่เกิน ๖ เดือน และห้ามสวมเครื่องประดับใด ๆ</w:t>
      </w:r>
    </w:p>
    <w:p w14:paraId="2F074065" w14:textId="77777777" w:rsidR="005711D8" w:rsidRDefault="005711D8" w:rsidP="005711D8">
      <w:pPr>
        <w:pStyle w:val="Heading4"/>
      </w:pPr>
      <w:r>
        <w:rPr>
          <w:cs/>
        </w:rPr>
        <w:t xml:space="preserve">๒. นักศึกษาต้องแต่งกายให้ถูกต้องตามข้อบังคับสถาบัน ว่าด้วย เครื่องแบบ เครื่องหมาย </w:t>
      </w:r>
      <w:r>
        <w:tab/>
      </w:r>
      <w:r>
        <w:tab/>
      </w:r>
      <w:r>
        <w:rPr>
          <w:cs/>
        </w:rPr>
        <w:t>และเครื่องแต่งกายนักศึกษา พ.ศ. ๒๕๔๔</w:t>
      </w:r>
    </w:p>
    <w:p w14:paraId="443E34BD" w14:textId="77777777" w:rsidR="005711D8" w:rsidRDefault="005711D8" w:rsidP="005711D8">
      <w:pPr>
        <w:pStyle w:val="Heading4"/>
      </w:pPr>
      <w:r>
        <w:rPr>
          <w:cs/>
        </w:rPr>
        <w:t>๓. การแต่งกายถ่ายรูปของนักศึกษาปัจจุบันให้ถือปฏิบัติดังนี้</w:t>
      </w:r>
    </w:p>
    <w:p w14:paraId="217A0C88" w14:textId="77777777" w:rsidR="005711D8" w:rsidRDefault="005711D8" w:rsidP="005711D8">
      <w:pPr>
        <w:pStyle w:val="Heading5"/>
      </w:pPr>
      <w:r>
        <w:rPr>
          <w:cs/>
        </w:rPr>
        <w:t>ระดับประกาศนียบัตรวิชาชีพ</w:t>
      </w:r>
    </w:p>
    <w:p w14:paraId="623F7706" w14:textId="77777777" w:rsidR="005711D8" w:rsidRDefault="005711D8" w:rsidP="005711D8">
      <w:pPr>
        <w:pStyle w:val="Heading6"/>
      </w:pPr>
      <w:r>
        <w:rPr>
          <w:cs/>
        </w:rPr>
        <w:t>นักศึกษาชาย</w:t>
      </w:r>
    </w:p>
    <w:p w14:paraId="37C6152B" w14:textId="77777777" w:rsidR="005711D8" w:rsidRDefault="005711D8" w:rsidP="005711D8">
      <w:pPr>
        <w:pStyle w:val="Heading7"/>
      </w:pPr>
      <w:r>
        <w:rPr>
          <w:cs/>
        </w:rPr>
        <w:t>๑. ผมสั้นทรงสุภาพ ไม่ไว้หมวดเครา</w:t>
      </w:r>
    </w:p>
    <w:p w14:paraId="4526F35B" w14:textId="77777777" w:rsidR="005711D8" w:rsidRDefault="005711D8" w:rsidP="005711D8">
      <w:pPr>
        <w:pStyle w:val="Heading7"/>
      </w:pPr>
      <w:r>
        <w:rPr>
          <w:cs/>
        </w:rPr>
        <w:t>๒. เสื้อแบบเช็ตคอตั้งสีขาวเกลี้ยง ตามข้อบังคับสถาบัน ที่ขอบกระเป๋าเสื้อด้านซ้าย ปักรูปคัทเตอร์ด้วยไหมสีแดงสด</w:t>
      </w:r>
    </w:p>
    <w:p w14:paraId="0252B0A5" w14:textId="77777777" w:rsidR="005711D8" w:rsidRDefault="005711D8" w:rsidP="005711D8">
      <w:pPr>
        <w:pStyle w:val="Heading7"/>
      </w:pPr>
      <w:r>
        <w:rPr>
          <w:cs/>
        </w:rPr>
        <w:t>๓. ผูกเนคไทสีดำ หรือสีกรมท่า มีเครื่องหมายสถาบันตามแบบที่สถาบันกำหนด</w:t>
      </w:r>
    </w:p>
    <w:p w14:paraId="394F6177" w14:textId="77777777" w:rsidR="005711D8" w:rsidRDefault="005711D8" w:rsidP="005711D8"/>
    <w:p w14:paraId="355ADC90" w14:textId="77777777" w:rsidR="005711D8" w:rsidRDefault="005711D8" w:rsidP="005711D8"/>
    <w:p w14:paraId="79CC51FB" w14:textId="77777777" w:rsidR="005711D8" w:rsidRDefault="005711D8" w:rsidP="005711D8"/>
    <w:p w14:paraId="2E7209F0" w14:textId="77777777" w:rsidR="005711D8" w:rsidRPr="006F5876" w:rsidRDefault="005711D8" w:rsidP="005711D8"/>
    <w:p w14:paraId="67F40A7C" w14:textId="77777777" w:rsidR="005711D8" w:rsidRDefault="005711D8" w:rsidP="005711D8">
      <w:pPr>
        <w:pStyle w:val="Heading6"/>
      </w:pPr>
      <w:r>
        <w:rPr>
          <w:cs/>
        </w:rPr>
        <w:lastRenderedPageBreak/>
        <w:t>นักศึกษาหญิง</w:t>
      </w:r>
    </w:p>
    <w:p w14:paraId="18433022" w14:textId="77777777" w:rsidR="005711D8" w:rsidRDefault="005711D8" w:rsidP="005711D8">
      <w:pPr>
        <w:pStyle w:val="Heading7"/>
      </w:pPr>
      <w:r>
        <w:rPr>
          <w:cs/>
        </w:rPr>
        <w:t>๑. ผมทรงสุภาพ ถ้าผมยาวรวบให้เรียบร้อย</w:t>
      </w:r>
    </w:p>
    <w:p w14:paraId="649A5035" w14:textId="77777777" w:rsidR="005711D8" w:rsidRDefault="005711D8" w:rsidP="005711D8">
      <w:pPr>
        <w:pStyle w:val="Heading7"/>
      </w:pPr>
      <w:r>
        <w:rPr>
          <w:cs/>
        </w:rPr>
        <w:t>๒. เสื้อแบบคอเชิ้ต สีขาวเกลี้ยง แบบและกระดุมเสื้อที่ใช้เป็นไปตามข้อบังคับสถาบัน และติดเครื่องหมายสถาบันที่หน้าอกข้างซ้าย</w:t>
      </w:r>
    </w:p>
    <w:p w14:paraId="0F03E284" w14:textId="77777777" w:rsidR="005711D8" w:rsidRDefault="005711D8" w:rsidP="005711D8">
      <w:pPr>
        <w:pStyle w:val="Heading5"/>
      </w:pPr>
      <w:r>
        <w:rPr>
          <w:cs/>
        </w:rPr>
        <w:t>ระดับปริญญาบัณฑิต</w:t>
      </w:r>
    </w:p>
    <w:p w14:paraId="23158C97" w14:textId="77777777" w:rsidR="005711D8" w:rsidRDefault="005711D8" w:rsidP="005711D8">
      <w:pPr>
        <w:pStyle w:val="Heading6"/>
      </w:pPr>
      <w:r>
        <w:rPr>
          <w:cs/>
        </w:rPr>
        <w:t>นักศึกษาชาย</w:t>
      </w:r>
    </w:p>
    <w:p w14:paraId="0CBF3DE6" w14:textId="77777777" w:rsidR="005711D8" w:rsidRDefault="005711D8" w:rsidP="005711D8">
      <w:pPr>
        <w:pStyle w:val="Heading7"/>
      </w:pPr>
      <w:r>
        <w:rPr>
          <w:cs/>
        </w:rPr>
        <w:t>๑. ผมสั้นทรงสุภาพ ไม่ไว้หมวดเครา</w:t>
      </w:r>
    </w:p>
    <w:p w14:paraId="1FB64725" w14:textId="77777777" w:rsidR="005711D8" w:rsidRDefault="005711D8" w:rsidP="005711D8">
      <w:pPr>
        <w:pStyle w:val="Heading7"/>
      </w:pPr>
      <w:r>
        <w:rPr>
          <w:cs/>
        </w:rPr>
        <w:t>๒. เสื้อแบบเช็ตคอตั้งสีขาวเกลี้ยง ตามข้อบังคับสถาบัน</w:t>
      </w:r>
    </w:p>
    <w:p w14:paraId="2ED41ED3" w14:textId="77777777" w:rsidR="005711D8" w:rsidRDefault="005711D8" w:rsidP="005711D8">
      <w:pPr>
        <w:pStyle w:val="Heading7"/>
      </w:pPr>
      <w:r>
        <w:rPr>
          <w:cs/>
        </w:rPr>
        <w:t>๓. ผูกเนคไทสีดำ หรือสีกรมท่า มีเครื่องหมายสถาบันตามแบบที่สถาบันกำหนด และสวมสูทสีกรมท่า หรือสีดำ ไม่มีลวดลาย</w:t>
      </w:r>
    </w:p>
    <w:p w14:paraId="1AAF49F7" w14:textId="77777777" w:rsidR="005711D8" w:rsidRDefault="005711D8" w:rsidP="005711D8">
      <w:pPr>
        <w:pStyle w:val="Heading7"/>
      </w:pPr>
      <w:r>
        <w:rPr>
          <w:cs/>
        </w:rPr>
        <w:t>๔. นักศึกษาที่เป็นข้าราชการ แต่งชุดข้าราชการปกติขาว</w:t>
      </w:r>
    </w:p>
    <w:p w14:paraId="51B53CE1" w14:textId="77777777" w:rsidR="005711D8" w:rsidRDefault="005711D8" w:rsidP="005711D8">
      <w:pPr>
        <w:pStyle w:val="Heading6"/>
      </w:pPr>
      <w:r>
        <w:rPr>
          <w:cs/>
        </w:rPr>
        <w:t>นักศึกษาหญิง</w:t>
      </w:r>
    </w:p>
    <w:p w14:paraId="30ED6DC3" w14:textId="77777777" w:rsidR="005711D8" w:rsidRDefault="005711D8" w:rsidP="005711D8">
      <w:pPr>
        <w:pStyle w:val="Heading7"/>
      </w:pPr>
      <w:r>
        <w:rPr>
          <w:cs/>
        </w:rPr>
        <w:t>๑. ผมทรงสุภาพ ถ้าผมยาวรวบให้เรียบร้อย</w:t>
      </w:r>
    </w:p>
    <w:p w14:paraId="1F98AC81" w14:textId="77777777" w:rsidR="005711D8" w:rsidRDefault="005711D8" w:rsidP="005711D8">
      <w:pPr>
        <w:pStyle w:val="Heading7"/>
      </w:pPr>
      <w:r>
        <w:rPr>
          <w:cs/>
        </w:rPr>
        <w:t>๒. เสื้อแบบคอเชิ้ต สีขาวเกลี้ยง แบบและกระดุมเสื้อที่ใช้เป็นไปตามข้อบังคับสถาบัน และติดเครื่องหมายสถาบันที่หน้าอกข้างซ้าย</w:t>
      </w:r>
    </w:p>
    <w:p w14:paraId="3F1EA276" w14:textId="77777777" w:rsidR="005711D8" w:rsidRDefault="005711D8" w:rsidP="005711D8">
      <w:pPr>
        <w:pStyle w:val="Heading7"/>
      </w:pPr>
      <w:r>
        <w:rPr>
          <w:cs/>
        </w:rPr>
        <w:t>๓. นักศึกษาที่เป็นข้าราชการ แต่งชุดข้าราชการปกติขาว</w:t>
      </w:r>
    </w:p>
    <w:p w14:paraId="154B5B4B" w14:textId="77777777" w:rsidR="005711D8" w:rsidRDefault="005711D8" w:rsidP="005711D8">
      <w:pPr>
        <w:pStyle w:val="Heading5"/>
      </w:pPr>
      <w:r>
        <w:rPr>
          <w:cs/>
        </w:rPr>
        <w:t>ระดับบัณฑิตศึกษา</w:t>
      </w:r>
    </w:p>
    <w:p w14:paraId="06F9F83C" w14:textId="77777777" w:rsidR="005711D8" w:rsidRDefault="005711D8" w:rsidP="005711D8">
      <w:pPr>
        <w:pStyle w:val="Heading6"/>
      </w:pPr>
      <w:r>
        <w:rPr>
          <w:cs/>
        </w:rPr>
        <w:t>นักศึกษาชาย</w:t>
      </w:r>
    </w:p>
    <w:p w14:paraId="3EB4BAD0" w14:textId="77777777" w:rsidR="005711D8" w:rsidRDefault="005711D8" w:rsidP="005711D8">
      <w:pPr>
        <w:pStyle w:val="Heading7"/>
      </w:pPr>
      <w:r>
        <w:rPr>
          <w:cs/>
        </w:rPr>
        <w:t>๑. ผมสั้นทรงสุภาพ ไม่ไว้หมวดเครา</w:t>
      </w:r>
    </w:p>
    <w:p w14:paraId="366F8D10" w14:textId="77777777" w:rsidR="005711D8" w:rsidRDefault="005711D8" w:rsidP="005711D8">
      <w:pPr>
        <w:pStyle w:val="Heading7"/>
      </w:pPr>
      <w:r>
        <w:rPr>
          <w:cs/>
        </w:rPr>
        <w:t>๒. เสื้อแบบเชิ้ตคอตั้งสีขาวเกลี้ยง ตามข้อบังคับสถาบัน</w:t>
      </w:r>
    </w:p>
    <w:p w14:paraId="70836DEF" w14:textId="77777777" w:rsidR="005711D8" w:rsidRDefault="005711D8" w:rsidP="005711D8">
      <w:pPr>
        <w:pStyle w:val="Heading7"/>
      </w:pPr>
      <w:r>
        <w:rPr>
          <w:cs/>
        </w:rPr>
        <w:t>๓. ผูกเนคไทสีดำ หรือสีกรมท่า มีเครื่องหมายสถาบันตามแบบที่สถาบันกำหนด และสวมสูทสีกรมท่า หรือสีดำ ไม่มีลวดลาย</w:t>
      </w:r>
    </w:p>
    <w:p w14:paraId="7D1D62D4" w14:textId="77777777" w:rsidR="005711D8" w:rsidRDefault="005711D8" w:rsidP="005711D8">
      <w:pPr>
        <w:pStyle w:val="Heading7"/>
      </w:pPr>
      <w:r>
        <w:rPr>
          <w:cs/>
        </w:rPr>
        <w:t>๔. นักศึกษาที่เป็นข้าราชการ แต่งชุดข้าราชการปกติชาว นักศึกษาหญิง</w:t>
      </w:r>
    </w:p>
    <w:p w14:paraId="6B656CB4" w14:textId="77777777" w:rsidR="005711D8" w:rsidRPr="00C624C4" w:rsidRDefault="005711D8" w:rsidP="005711D8"/>
    <w:p w14:paraId="2D0821D0" w14:textId="77777777" w:rsidR="005711D8" w:rsidRDefault="005711D8" w:rsidP="005711D8">
      <w:pPr>
        <w:pStyle w:val="Heading7"/>
      </w:pPr>
      <w:r>
        <w:lastRenderedPageBreak/>
        <w:t xml:space="preserve">    </w:t>
      </w:r>
      <w:r>
        <w:rPr>
          <w:cs/>
        </w:rPr>
        <w:t>๑. ผมทรงสุภาพ ถ้าผมยาวรวบให้เรียบร้อย</w:t>
      </w:r>
    </w:p>
    <w:p w14:paraId="2C05FC1C" w14:textId="77777777" w:rsidR="005711D8" w:rsidRPr="00C624C4" w:rsidRDefault="005711D8" w:rsidP="005711D8">
      <w:pPr>
        <w:pStyle w:val="Heading7"/>
      </w:pPr>
      <w:r>
        <w:rPr>
          <w:cs/>
        </w:rPr>
        <w:t>๒. เสื้อแบบคอเชิ้ต สีขาวเกลี้ยง แบบและกระดุมเสื้อที่ใช้เป็นไปตามข้อบังคับสถาบัน และติดเครื่องหมายสถาบันที่หน้าอกข้างซ้าย หรือเสื้อแบบคอเชิ้ต สีขาวเกลี้ยง และสวมสูทชุดทำงานสีกรมท่า หรือสีดำ ไม่มีลวดลาย</w:t>
      </w:r>
    </w:p>
    <w:p w14:paraId="7CA585F3" w14:textId="77777777" w:rsidR="005711D8" w:rsidRDefault="005711D8" w:rsidP="005711D8">
      <w:pPr>
        <w:pStyle w:val="Heading7"/>
      </w:pPr>
      <w:r>
        <w:rPr>
          <w:cs/>
        </w:rPr>
        <w:t>๓. นักศึกษาที่เป็นข้าราชการ แต่งชุดข้าราชการปกติชาว</w:t>
      </w:r>
    </w:p>
    <w:p w14:paraId="7510BBED" w14:textId="77777777" w:rsidR="005711D8" w:rsidRDefault="005711D8" w:rsidP="005711D8">
      <w:pPr>
        <w:pStyle w:val="Heading5"/>
      </w:pPr>
      <w:r>
        <w:rPr>
          <w:cs/>
        </w:rPr>
        <w:t>ระดับประกาศนียบัตรวิชาชีพ</w:t>
      </w:r>
    </w:p>
    <w:p w14:paraId="1E066EA8" w14:textId="77777777" w:rsidR="005711D8" w:rsidRDefault="005711D8" w:rsidP="005711D8">
      <w:pPr>
        <w:pStyle w:val="Heading6"/>
      </w:pPr>
      <w:r>
        <w:rPr>
          <w:cs/>
        </w:rPr>
        <w:t>นักศึกษาชาย</w:t>
      </w:r>
    </w:p>
    <w:p w14:paraId="77CFEABC" w14:textId="77777777" w:rsidR="005711D8" w:rsidRDefault="005711D8" w:rsidP="005711D8">
      <w:pPr>
        <w:pStyle w:val="Heading7"/>
      </w:pPr>
      <w:r>
        <w:rPr>
          <w:cs/>
        </w:rPr>
        <w:t>๑. ผมสั้นทรงสุภาพ ไม่ไว้หมวดเครา</w:t>
      </w:r>
    </w:p>
    <w:p w14:paraId="7E6D27FA" w14:textId="77777777" w:rsidR="005711D8" w:rsidRDefault="005711D8" w:rsidP="005711D8">
      <w:pPr>
        <w:pStyle w:val="Heading7"/>
      </w:pPr>
      <w:r>
        <w:rPr>
          <w:cs/>
        </w:rPr>
        <w:t>๒. เสื้อแบบเชิ้ตคอตั้งสีขาวเกลี้ยง ตามข้อบังคับสถาบัน ที่ขอบกระเป๋าเสื้อด้านซ้าย ปักรูปคัทเตอร์ด้วยไหมสีแดงสด</w:t>
      </w:r>
    </w:p>
    <w:p w14:paraId="3CA3A16C" w14:textId="77777777" w:rsidR="005711D8" w:rsidRDefault="005711D8" w:rsidP="005711D8">
      <w:pPr>
        <w:pStyle w:val="Heading7"/>
      </w:pPr>
      <w:r>
        <w:rPr>
          <w:cs/>
        </w:rPr>
        <w:t>๓. ผูกเนคไทสีดำ หรือสีกรมท่า มีเครื่องหมายสถาบันตามแบบที่สถาบันกำหนด</w:t>
      </w:r>
    </w:p>
    <w:p w14:paraId="6C7492F5" w14:textId="77777777" w:rsidR="005711D8" w:rsidRDefault="005711D8" w:rsidP="005711D8">
      <w:pPr>
        <w:pStyle w:val="Heading6"/>
      </w:pPr>
      <w:r>
        <w:rPr>
          <w:cs/>
        </w:rPr>
        <w:t>นักศึกษาหญิง</w:t>
      </w:r>
    </w:p>
    <w:p w14:paraId="4F36C254" w14:textId="77777777" w:rsidR="005711D8" w:rsidRDefault="005711D8" w:rsidP="005711D8">
      <w:pPr>
        <w:pStyle w:val="Heading7"/>
      </w:pPr>
      <w:r>
        <w:rPr>
          <w:cs/>
        </w:rPr>
        <w:t>๑. ผมทรงสุภาพ ถ้าผมยาวรวบให้เรียบร้อย</w:t>
      </w:r>
    </w:p>
    <w:p w14:paraId="02C9FE24" w14:textId="77777777" w:rsidR="005711D8" w:rsidRDefault="005711D8" w:rsidP="005711D8">
      <w:pPr>
        <w:pStyle w:val="Heading7"/>
      </w:pPr>
      <w:r>
        <w:rPr>
          <w:cs/>
        </w:rPr>
        <w:t>๒. เสื้อแบบคอเชิ้ต สีขาวเกลี้ยง แบบและกระดุมเสื้อที่ใช้เป็นไปตามข้อบังคับสถาบัน และติดเครื่องหมายสถาบันที่หน้าอกข้างซ้าย</w:t>
      </w:r>
    </w:p>
    <w:p w14:paraId="1A275497" w14:textId="77777777" w:rsidR="005711D8" w:rsidRDefault="005711D8" w:rsidP="005711D8">
      <w:pPr>
        <w:pStyle w:val="Heading5"/>
      </w:pPr>
      <w:r>
        <w:rPr>
          <w:cs/>
        </w:rPr>
        <w:t>ระดับปริญญาบัณฑิต</w:t>
      </w:r>
    </w:p>
    <w:p w14:paraId="71E4F075" w14:textId="77777777" w:rsidR="005711D8" w:rsidRDefault="005711D8" w:rsidP="005711D8">
      <w:pPr>
        <w:pStyle w:val="Heading6"/>
      </w:pPr>
      <w:r>
        <w:rPr>
          <w:cs/>
        </w:rPr>
        <w:t>นักศึกษาชาย</w:t>
      </w:r>
    </w:p>
    <w:p w14:paraId="76E9B3E8" w14:textId="77777777" w:rsidR="005711D8" w:rsidRDefault="005711D8" w:rsidP="005711D8">
      <w:pPr>
        <w:pStyle w:val="Heading7"/>
      </w:pPr>
      <w:r>
        <w:rPr>
          <w:cs/>
        </w:rPr>
        <w:t>๑. ผมสั้นทรงสุภาพ ไม่ไว้หมวดเครา</w:t>
      </w:r>
    </w:p>
    <w:p w14:paraId="7EA7D1C6" w14:textId="77777777" w:rsidR="005711D8" w:rsidRDefault="005711D8" w:rsidP="005711D8">
      <w:pPr>
        <w:pStyle w:val="Heading7"/>
      </w:pPr>
      <w:r>
        <w:rPr>
          <w:cs/>
        </w:rPr>
        <w:t>๒. เสื้อให้ใช้เสื้อนอกแบบราชการสีขาว ตามข้อบังคับสถาบัน สวมครุยวิทยฐานะ</w:t>
      </w:r>
    </w:p>
    <w:p w14:paraId="07279AEF" w14:textId="77777777" w:rsidR="005711D8" w:rsidRDefault="005711D8" w:rsidP="005711D8">
      <w:pPr>
        <w:pStyle w:val="Heading7"/>
      </w:pPr>
      <w:r>
        <w:rPr>
          <w:cs/>
        </w:rPr>
        <w:t>๓. ผู้ที่เป็นข้าราชการแต่งชุดข้าราชการปกติขาว สวมครุยวิทยฐานะ</w:t>
      </w:r>
    </w:p>
    <w:p w14:paraId="156F7BFF" w14:textId="77777777" w:rsidR="005711D8" w:rsidRDefault="005711D8" w:rsidP="005711D8">
      <w:pPr>
        <w:pStyle w:val="Heading6"/>
      </w:pPr>
      <w:r>
        <w:rPr>
          <w:cs/>
        </w:rPr>
        <w:t>นักศึกษาหญิง</w:t>
      </w:r>
    </w:p>
    <w:p w14:paraId="70F4AFD0" w14:textId="77777777" w:rsidR="005711D8" w:rsidRDefault="005711D8" w:rsidP="005711D8">
      <w:pPr>
        <w:pStyle w:val="Heading7"/>
      </w:pPr>
      <w:r>
        <w:rPr>
          <w:cs/>
        </w:rPr>
        <w:t>๑. ผมทรงสุภาพ ถ้าผมยาวรวบให้เรียบร้อย</w:t>
      </w:r>
    </w:p>
    <w:p w14:paraId="7609B805" w14:textId="77777777" w:rsidR="005711D8" w:rsidRDefault="005711D8" w:rsidP="005711D8">
      <w:pPr>
        <w:pStyle w:val="Heading7"/>
      </w:pPr>
      <w:r>
        <w:rPr>
          <w:cs/>
        </w:rPr>
        <w:t>๒. เสื้อแบบคอเชิ้ต สีขาวเกลี้ยง ติดกระดุมคอ แบบและกระดุมเสื้อที่ใช้เป็นไปตามข้อบังคับสถาบัน และติดเครื่องหมายสถาบันที่หน้าอกข้างซ้าย สวมครุยวิทยฐานะ</w:t>
      </w:r>
    </w:p>
    <w:p w14:paraId="6DE58296" w14:textId="77777777" w:rsidR="005711D8" w:rsidRDefault="005711D8" w:rsidP="005711D8">
      <w:pPr>
        <w:pStyle w:val="Heading7"/>
      </w:pPr>
      <w:r>
        <w:rPr>
          <w:cs/>
        </w:rPr>
        <w:t>๓. ผู้ที่เป็นข้าราชการแต่งชุดข้าราชการปกติขาว สวมครุยวิทยฐานะ</w:t>
      </w:r>
    </w:p>
    <w:p w14:paraId="18CFAE8E" w14:textId="77777777" w:rsidR="005711D8" w:rsidRDefault="005711D8" w:rsidP="005711D8"/>
    <w:p w14:paraId="72682D03" w14:textId="77777777" w:rsidR="005711D8" w:rsidRDefault="005711D8" w:rsidP="005711D8">
      <w:pPr>
        <w:pStyle w:val="Heading5"/>
      </w:pPr>
      <w:r>
        <w:rPr>
          <w:cs/>
        </w:rPr>
        <w:t>ระดับบัณฑิตศึกษา</w:t>
      </w:r>
    </w:p>
    <w:p w14:paraId="2193CB78" w14:textId="77777777" w:rsidR="005711D8" w:rsidRDefault="005711D8" w:rsidP="005711D8">
      <w:pPr>
        <w:pStyle w:val="Heading6"/>
      </w:pPr>
      <w:r>
        <w:rPr>
          <w:cs/>
        </w:rPr>
        <w:t>นักศึกษาชาย</w:t>
      </w:r>
    </w:p>
    <w:p w14:paraId="3DF18C57" w14:textId="77777777" w:rsidR="005711D8" w:rsidRDefault="005711D8" w:rsidP="005711D8">
      <w:pPr>
        <w:pStyle w:val="Heading7"/>
      </w:pPr>
      <w:r>
        <w:rPr>
          <w:cs/>
        </w:rPr>
        <w:t>๑. ผมสั้นทรงสุภาพ ไม่ไว้หมวดเครา</w:t>
      </w:r>
    </w:p>
    <w:p w14:paraId="76A1C5F6" w14:textId="77777777" w:rsidR="005711D8" w:rsidRDefault="005711D8" w:rsidP="005711D8">
      <w:pPr>
        <w:pStyle w:val="Heading7"/>
      </w:pPr>
      <w:r>
        <w:rPr>
          <w:cs/>
        </w:rPr>
        <w:t>๒. เสื้อให้ใช้เสื้อนอกแบบราชการสีขาว ตามข้อบังคับสถาบัน สวมครุยวิทยฐานะ</w:t>
      </w:r>
    </w:p>
    <w:p w14:paraId="37345ED6" w14:textId="77777777" w:rsidR="005711D8" w:rsidRDefault="005711D8" w:rsidP="005711D8">
      <w:pPr>
        <w:pStyle w:val="Heading7"/>
      </w:pPr>
      <w:r>
        <w:rPr>
          <w:cs/>
        </w:rPr>
        <w:t>๓. ผู้ที่เป็นข้าราชการแต่งชุดข้าราชการปกติขาว สวมครุยวิทยฐานะ</w:t>
      </w:r>
    </w:p>
    <w:p w14:paraId="6F2703F1" w14:textId="77777777" w:rsidR="005711D8" w:rsidRDefault="005711D8" w:rsidP="005711D8">
      <w:pPr>
        <w:pStyle w:val="Heading6"/>
      </w:pPr>
      <w:r>
        <w:rPr>
          <w:cs/>
        </w:rPr>
        <w:t>นักศึกษาหญิง</w:t>
      </w:r>
    </w:p>
    <w:p w14:paraId="46CF2A57" w14:textId="77777777" w:rsidR="005711D8" w:rsidRDefault="005711D8" w:rsidP="005711D8">
      <w:pPr>
        <w:pStyle w:val="Heading7"/>
      </w:pPr>
      <w:r>
        <w:rPr>
          <w:cs/>
        </w:rPr>
        <w:t>๑. ผมทรงสุภาพ ถ้าผมยาวรวบให้เรียบร้อย</w:t>
      </w:r>
    </w:p>
    <w:p w14:paraId="149813C4" w14:textId="77777777" w:rsidR="005711D8" w:rsidRDefault="005711D8" w:rsidP="005711D8">
      <w:pPr>
        <w:pStyle w:val="Heading7"/>
      </w:pPr>
      <w:r>
        <w:rPr>
          <w:cs/>
        </w:rPr>
        <w:t>๒. เสื้อแบบคอเชิ้ต สีขาวเกลี้ยง ติดกระดุมคอ แบบและกระดุมเสื้อที่ใช้เป็นไปตามข้อบังคับสถาบัน สวมครุยวิทยฐานะ</w:t>
      </w:r>
    </w:p>
    <w:p w14:paraId="293AF69C" w14:textId="77777777" w:rsidR="005711D8" w:rsidRDefault="005711D8" w:rsidP="005711D8">
      <w:pPr>
        <w:pStyle w:val="Heading7"/>
        <w:rPr>
          <w:rFonts w:hint="cs"/>
        </w:rPr>
      </w:pPr>
      <w:r>
        <w:rPr>
          <w:cs/>
        </w:rPr>
        <w:t>๓. ผู้ที่เป็นข้าราชการแต่งชุดข้าราชการปกติขาว สวมครุยวิทยฐานะ</w:t>
      </w:r>
    </w:p>
    <w:p w14:paraId="56137F2F" w14:textId="77777777" w:rsidR="005711D8" w:rsidRDefault="005711D8" w:rsidP="005711D8">
      <w:pPr>
        <w:pStyle w:val="Heading2"/>
      </w:pPr>
      <w:r>
        <w:rPr>
          <w:rFonts w:hint="cs"/>
          <w:cs/>
        </w:rPr>
        <w:t xml:space="preserve">ปฐิทินการศึกษา มหาวิทยาลัยเทคโนโลยีพระจอมเกล้าพระนครเหนือ ปีการศึกษา 2568 </w:t>
      </w:r>
    </w:p>
    <w:p w14:paraId="450316F9" w14:textId="77777777" w:rsidR="005711D8" w:rsidRDefault="005711D8" w:rsidP="005711D8">
      <w:pPr>
        <w:pStyle w:val="Heading3"/>
        <w:rPr>
          <w:rFonts w:hint="cs"/>
          <w:cs/>
        </w:rPr>
      </w:pPr>
      <w:r>
        <w:rPr>
          <w:cs/>
        </w:rPr>
        <w:t xml:space="preserve">ภาค 1 ปีการศึกษา 2568 </w:t>
      </w:r>
    </w:p>
    <w:p w14:paraId="229533B0" w14:textId="77777777" w:rsidR="005711D8" w:rsidRDefault="005711D8" w:rsidP="005711D8">
      <w:pPr>
        <w:pStyle w:val="Heading4"/>
      </w:pPr>
      <w:r>
        <w:rPr>
          <w:cs/>
        </w:rPr>
        <w:t>จันทร์ที่ 16</w:t>
      </w:r>
      <w:r>
        <w:rPr>
          <w:rFonts w:hint="cs"/>
          <w:cs/>
        </w:rPr>
        <w:t xml:space="preserve"> มิถุนายน 2568 </w:t>
      </w:r>
    </w:p>
    <w:p w14:paraId="50ECA99F" w14:textId="77777777" w:rsidR="005711D8" w:rsidRDefault="005711D8" w:rsidP="005711D8">
      <w:pPr>
        <w:pStyle w:val="Heading5"/>
      </w:pPr>
      <w:r>
        <w:rPr>
          <w:cs/>
        </w:rPr>
        <w:t>วันพุธอาจารย์ที่ปรึกษา ตามเวลาที่อาจารย์กำหนดและลงทะเบียนรับเรียนพร้อมชำระ</w:t>
      </w:r>
      <w:r>
        <w:rPr>
          <w:cs/>
        </w:rPr>
        <w:tab/>
        <w:t>เงินตามประกาศมหาวิทยาลัย</w:t>
      </w:r>
    </w:p>
    <w:p w14:paraId="22342BEE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จันทร์ที่ 23</w:t>
      </w:r>
      <w:r>
        <w:rPr>
          <w:rFonts w:hint="cs"/>
          <w:cs/>
        </w:rPr>
        <w:t xml:space="preserve"> มิถุนายน 2568</w:t>
      </w:r>
    </w:p>
    <w:p w14:paraId="468603E8" w14:textId="77777777" w:rsidR="005711D8" w:rsidRDefault="005711D8" w:rsidP="005711D8">
      <w:pPr>
        <w:pStyle w:val="Heading5"/>
      </w:pPr>
      <w:r>
        <w:rPr>
          <w:cs/>
        </w:rPr>
        <w:t>วันเปิดภาคการศึกษาและเริ่มเรียน</w:t>
      </w:r>
    </w:p>
    <w:p w14:paraId="1E50A8D6" w14:textId="77777777" w:rsidR="005711D8" w:rsidRDefault="005711D8" w:rsidP="005711D8">
      <w:pPr>
        <w:pStyle w:val="Heading5"/>
      </w:pPr>
      <w:r>
        <w:rPr>
          <w:cs/>
        </w:rPr>
        <w:t>วันแรกของการลงทะเบียนและรักษาสภาพลำดับชั้นก้าหนด ต้องชำระค่าปรับ</w:t>
      </w:r>
    </w:p>
    <w:p w14:paraId="1769CD25" w14:textId="77777777" w:rsidR="005711D8" w:rsidRDefault="005711D8" w:rsidP="005711D8">
      <w:pPr>
        <w:pStyle w:val="Heading5"/>
      </w:pPr>
      <w:r>
        <w:rPr>
          <w:cs/>
        </w:rPr>
        <w:t>วันแรกของกรรมเพิ่ม เปลี่ยนตอน และถอนวิชาเรียน</w:t>
      </w:r>
    </w:p>
    <w:p w14:paraId="50EFCF25" w14:textId="77777777" w:rsidR="005711D8" w:rsidRDefault="005711D8" w:rsidP="005711D8">
      <w:pPr>
        <w:pStyle w:val="Heading5"/>
      </w:pPr>
      <w:r>
        <w:rPr>
          <w:cs/>
        </w:rPr>
        <w:t>วันแรกของการรักษามาสภานักศึกษา กรณีขอลาพักการศึกษาระดับปริญญาตรี เมื่อมี</w:t>
      </w:r>
      <w:r>
        <w:rPr>
          <w:cs/>
        </w:rPr>
        <w:tab/>
        <w:t>ได้ลงทะเบียนรับเรียน</w:t>
      </w:r>
    </w:p>
    <w:p w14:paraId="1AEA9BF4" w14:textId="77777777" w:rsidR="005711D8" w:rsidRDefault="005711D8" w:rsidP="005711D8">
      <w:pPr>
        <w:pStyle w:val="Heading5"/>
      </w:pPr>
      <w:r>
        <w:rPr>
          <w:cs/>
        </w:rPr>
        <w:t>วันแรกของการขอโอนรายวิชาวิชาระดับปริญญาตรี</w:t>
      </w:r>
    </w:p>
    <w:p w14:paraId="356DAD7E" w14:textId="77777777" w:rsidR="005711D8" w:rsidRDefault="005711D8" w:rsidP="005711D8"/>
    <w:p w14:paraId="4BA58A0C" w14:textId="77777777" w:rsidR="005711D8" w:rsidRDefault="005711D8" w:rsidP="005711D8"/>
    <w:p w14:paraId="28ADCEF2" w14:textId="77777777" w:rsidR="005711D8" w:rsidRDefault="005711D8" w:rsidP="005711D8"/>
    <w:p w14:paraId="2EE8D290" w14:textId="77777777" w:rsidR="005711D8" w:rsidRDefault="005711D8" w:rsidP="005711D8">
      <w:pPr>
        <w:rPr>
          <w:rFonts w:hint="cs"/>
        </w:rPr>
      </w:pPr>
    </w:p>
    <w:p w14:paraId="34E29E14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lastRenderedPageBreak/>
        <w:t>จันทร์ที่ 7</w:t>
      </w:r>
      <w:r>
        <w:rPr>
          <w:rFonts w:hint="cs"/>
          <w:cs/>
        </w:rPr>
        <w:t xml:space="preserve"> </w:t>
      </w:r>
      <w:r>
        <w:rPr>
          <w:cs/>
        </w:rPr>
        <w:t xml:space="preserve"> กรกฎาคม 2568</w:t>
      </w:r>
    </w:p>
    <w:p w14:paraId="74D72ED8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วันสุดท้ายของการลงทะเบียนเล่าช้ากว่ากำหนด ต้องชำระค่าปรับ</w:t>
      </w:r>
    </w:p>
    <w:p w14:paraId="7E2CFC8A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วันสุดท้ายของการลงทะเบียนรักษาสภาพนักศึกษาและลาพักการศึกษากรณียังไม่ได้</w:t>
      </w:r>
      <w:r>
        <w:rPr>
          <w:cs/>
        </w:rPr>
        <w:tab/>
        <w:t>ลงทะเบียนวิชาเรียน</w:t>
      </w:r>
    </w:p>
    <w:p w14:paraId="1EE145E0" w14:textId="77777777" w:rsidR="005711D8" w:rsidRDefault="005711D8" w:rsidP="005711D8">
      <w:pPr>
        <w:pStyle w:val="Heading5"/>
      </w:pPr>
      <w:r>
        <w:rPr>
          <w:cs/>
        </w:rPr>
        <w:t>หากหัวข้อความนี้จะทำลายภาพเป็นบัญชีธนาคาร</w:t>
      </w:r>
    </w:p>
    <w:p w14:paraId="43427313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วันสุดท้ายของการขอโอนรายวิชาวิชาระดับปริญญาตรี</w:t>
      </w:r>
    </w:p>
    <w:p w14:paraId="67456B6E" w14:textId="77777777" w:rsidR="005711D8" w:rsidRDefault="005711D8" w:rsidP="005711D8">
      <w:pPr>
        <w:pStyle w:val="Heading4"/>
      </w:pPr>
      <w:r>
        <w:rPr>
          <w:cs/>
        </w:rPr>
        <w:t>อังคารที่ 8</w:t>
      </w:r>
      <w:r>
        <w:rPr>
          <w:rFonts w:hint="cs"/>
          <w:cs/>
        </w:rPr>
        <w:t xml:space="preserve"> </w:t>
      </w:r>
      <w:r>
        <w:rPr>
          <w:cs/>
        </w:rPr>
        <w:t>กรกฎาคม 2568</w:t>
      </w:r>
    </w:p>
    <w:p w14:paraId="6D373865" w14:textId="77777777" w:rsidR="005711D8" w:rsidRDefault="005711D8" w:rsidP="005711D8">
      <w:pPr>
        <w:pStyle w:val="Heading5"/>
      </w:pPr>
      <w:r>
        <w:rPr>
          <w:cs/>
        </w:rPr>
        <w:t>วันแรกของการคืนสภาพสำหรับผู้พ้นสภาพเนื่องจากมีได้ลงทะเบียนรักษาสภาพของ</w:t>
      </w:r>
      <w:r>
        <w:rPr>
          <w:cs/>
        </w:rPr>
        <w:tab/>
        <w:t>นักศึกษาระดับปริญญาตรีและบัณฑิตศึกษา</w:t>
      </w:r>
    </w:p>
    <w:p w14:paraId="7A7B67EF" w14:textId="77777777" w:rsidR="005711D8" w:rsidRDefault="005711D8" w:rsidP="005711D8">
      <w:pPr>
        <w:pStyle w:val="Heading4"/>
      </w:pPr>
      <w:r>
        <w:rPr>
          <w:cs/>
        </w:rPr>
        <w:t>จันทร์ที่ 14</w:t>
      </w:r>
      <w:r>
        <w:rPr>
          <w:rFonts w:hint="cs"/>
          <w:cs/>
        </w:rPr>
        <w:t xml:space="preserve"> </w:t>
      </w:r>
      <w:r>
        <w:rPr>
          <w:cs/>
        </w:rPr>
        <w:t>กรกฎาคม 2568</w:t>
      </w:r>
    </w:p>
    <w:p w14:paraId="6B4F35BB" w14:textId="77777777" w:rsidR="005711D8" w:rsidRDefault="005711D8" w:rsidP="005711D8">
      <w:pPr>
        <w:pStyle w:val="Heading6"/>
      </w:pPr>
      <w:r>
        <w:rPr>
          <w:cs/>
        </w:rPr>
        <w:t>วันสุดท้ายของการเพิ่ม</w:t>
      </w:r>
      <w:r>
        <w:rPr>
          <w:rFonts w:hint="cs"/>
          <w:cs/>
        </w:rPr>
        <w:t xml:space="preserve"> </w:t>
      </w:r>
      <w:r>
        <w:rPr>
          <w:cs/>
        </w:rPr>
        <w:t>เปลี่ยนตอนวิชาเรียน</w:t>
      </w:r>
    </w:p>
    <w:p w14:paraId="58CD3527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อังคารที่ 22</w:t>
      </w:r>
      <w:r>
        <w:rPr>
          <w:rFonts w:hint="cs"/>
          <w:cs/>
        </w:rPr>
        <w:t xml:space="preserve"> </w:t>
      </w:r>
      <w:r>
        <w:rPr>
          <w:cs/>
        </w:rPr>
        <w:t>กรกฎาคม 2568</w:t>
      </w:r>
    </w:p>
    <w:p w14:paraId="537CFA80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วันสุดท้ายของการคืนสภาพสำหรับผู้พ้นสภาพเนื่องจาก มิได้ลงทะเบียนรักษาสภาพ</w:t>
      </w:r>
      <w:r>
        <w:rPr>
          <w:cs/>
        </w:rPr>
        <w:tab/>
        <w:t>ของนักศึกษาระดับบัณฑิตศึกษา</w:t>
      </w:r>
    </w:p>
    <w:p w14:paraId="7CA2D876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 xml:space="preserve">จันทร์ที่ 18 </w:t>
      </w:r>
      <w:r>
        <w:rPr>
          <w:rFonts w:hint="cs"/>
          <w:cs/>
        </w:rPr>
        <w:t xml:space="preserve">และ </w:t>
      </w:r>
      <w:r>
        <w:rPr>
          <w:cs/>
        </w:rPr>
        <w:t>อาทิตย์ที่ 24</w:t>
      </w:r>
      <w:r>
        <w:rPr>
          <w:rFonts w:hint="cs"/>
          <w:cs/>
        </w:rPr>
        <w:t xml:space="preserve"> สิงหาคม 2568 </w:t>
      </w:r>
    </w:p>
    <w:p w14:paraId="0E573084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ช่วงเวลาของการสอบกลางภาคเรียน</w:t>
      </w:r>
    </w:p>
    <w:p w14:paraId="41ECDEFE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พุธที่ 10</w:t>
      </w:r>
      <w:r>
        <w:rPr>
          <w:rFonts w:hint="cs"/>
          <w:cs/>
        </w:rPr>
        <w:t xml:space="preserve"> </w:t>
      </w:r>
      <w:r>
        <w:rPr>
          <w:cs/>
        </w:rPr>
        <w:t>กันยายน 2568</w:t>
      </w:r>
    </w:p>
    <w:p w14:paraId="3733821A" w14:textId="77777777" w:rsidR="005711D8" w:rsidRDefault="005711D8" w:rsidP="005711D8">
      <w:pPr>
        <w:pStyle w:val="Heading5"/>
        <w:rPr>
          <w:rFonts w:hint="cs"/>
        </w:rPr>
      </w:pPr>
      <w:r>
        <w:rPr>
          <w:rFonts w:hint="cs"/>
          <w:cs/>
        </w:rPr>
        <w:t>วัน</w:t>
      </w:r>
      <w:r>
        <w:rPr>
          <w:cs/>
        </w:rPr>
        <w:t>สุดท้ายของการประกาศผลสอบกลางภาคเรียน</w:t>
      </w:r>
    </w:p>
    <w:p w14:paraId="4E12F264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จันทร์ที่ 15</w:t>
      </w:r>
      <w:r>
        <w:rPr>
          <w:rFonts w:hint="cs"/>
          <w:cs/>
        </w:rPr>
        <w:t xml:space="preserve"> </w:t>
      </w:r>
      <w:r>
        <w:rPr>
          <w:cs/>
        </w:rPr>
        <w:t>กันยายน 2568</w:t>
      </w:r>
    </w:p>
    <w:p w14:paraId="47E9C317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วันสุดท้ายของการถอนวิชาเรียนโดยไม่นำหน่วยกิตมาคิดค่าระดับคะแนนเฉลี่ย</w:t>
      </w:r>
    </w:p>
    <w:p w14:paraId="6DEE1E3F" w14:textId="77777777" w:rsidR="005711D8" w:rsidRDefault="005711D8" w:rsidP="005711D8">
      <w:pPr>
        <w:pStyle w:val="Heading5"/>
      </w:pPr>
      <w:r>
        <w:rPr>
          <w:cs/>
        </w:rPr>
        <w:t>วันแรกของการแจ้งความจำนงขอจบการศึกษาของนักศึกษาระดับปริญญาตรี และ</w:t>
      </w:r>
      <w:r>
        <w:rPr>
          <w:cs/>
        </w:rPr>
        <w:tab/>
      </w:r>
      <w:r>
        <w:rPr>
          <w:cs/>
        </w:rPr>
        <w:tab/>
        <w:t>บัณฑิตศึกษาที่คาดว่าจะสำเร็จการศึกษาในภาคเรียนที่ 1</w:t>
      </w:r>
    </w:p>
    <w:p w14:paraId="630B4F5F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วันแรกของการประเมินอาจารย์ผู้สอนโดยนักศึกษา</w:t>
      </w:r>
    </w:p>
    <w:p w14:paraId="43F0CC59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อาทิตย์ที่ 12</w:t>
      </w:r>
      <w:r>
        <w:rPr>
          <w:rFonts w:hint="cs"/>
          <w:cs/>
        </w:rPr>
        <w:t xml:space="preserve"> </w:t>
      </w:r>
      <w:r>
        <w:rPr>
          <w:cs/>
        </w:rPr>
        <w:t>ตุลาคม 2568</w:t>
      </w:r>
    </w:p>
    <w:p w14:paraId="07DC4E33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วันสุดท้ายของการเรียน</w:t>
      </w:r>
    </w:p>
    <w:p w14:paraId="29B0A22B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วันสุดท้ายของการแจ้งความจำนงขอจบการศึกษาของนักศึกษา ที่คาดว่าจะสำเร็จ</w:t>
      </w:r>
      <w:r>
        <w:rPr>
          <w:cs/>
        </w:rPr>
        <w:tab/>
        <w:t>การศึกษาในภาคเรียนที่ 1</w:t>
      </w:r>
    </w:p>
    <w:p w14:paraId="784A0277" w14:textId="77777777" w:rsidR="005711D8" w:rsidRDefault="005711D8" w:rsidP="005711D8"/>
    <w:p w14:paraId="4A4D8DEF" w14:textId="77777777" w:rsidR="005711D8" w:rsidRDefault="005711D8" w:rsidP="005711D8"/>
    <w:p w14:paraId="1C4AE9A9" w14:textId="77777777" w:rsidR="005711D8" w:rsidRDefault="005711D8" w:rsidP="005711D8"/>
    <w:p w14:paraId="00F2B816" w14:textId="77777777" w:rsidR="005711D8" w:rsidRPr="00A02BDE" w:rsidRDefault="005711D8" w:rsidP="005711D8">
      <w:pPr>
        <w:rPr>
          <w:rFonts w:hint="cs"/>
        </w:rPr>
      </w:pPr>
    </w:p>
    <w:p w14:paraId="7A8CE69A" w14:textId="77777777" w:rsidR="005711D8" w:rsidRDefault="005711D8" w:rsidP="005711D8"/>
    <w:p w14:paraId="0A778E26" w14:textId="77777777" w:rsidR="005711D8" w:rsidRDefault="005711D8" w:rsidP="005711D8">
      <w:pPr>
        <w:pStyle w:val="Heading4"/>
      </w:pPr>
      <w:r>
        <w:rPr>
          <w:cs/>
        </w:rPr>
        <w:lastRenderedPageBreak/>
        <w:t xml:space="preserve">อังคารที่ 14 </w:t>
      </w:r>
      <w:r>
        <w:rPr>
          <w:rFonts w:hint="cs"/>
          <w:cs/>
        </w:rPr>
        <w:t xml:space="preserve"> และ </w:t>
      </w:r>
      <w:r>
        <w:rPr>
          <w:cs/>
        </w:rPr>
        <w:t xml:space="preserve"> อาทิตย์ที่ 26</w:t>
      </w:r>
      <w:r>
        <w:rPr>
          <w:rFonts w:hint="cs"/>
          <w:cs/>
        </w:rPr>
        <w:t xml:space="preserve"> </w:t>
      </w:r>
      <w:r>
        <w:rPr>
          <w:cs/>
        </w:rPr>
        <w:t>ตุลาคม 2568</w:t>
      </w:r>
      <w:r>
        <w:rPr>
          <w:rFonts w:hint="cs"/>
          <w:cs/>
        </w:rPr>
        <w:t xml:space="preserve"> </w:t>
      </w:r>
    </w:p>
    <w:p w14:paraId="2794EB8C" w14:textId="77777777" w:rsidR="005711D8" w:rsidRDefault="005711D8" w:rsidP="005711D8">
      <w:pPr>
        <w:pStyle w:val="Heading5"/>
        <w:rPr>
          <w:rFonts w:hint="cs"/>
        </w:rPr>
      </w:pPr>
      <w:r>
        <w:rPr>
          <w:rFonts w:hint="cs"/>
          <w:cs/>
        </w:rPr>
        <w:t xml:space="preserve"> </w:t>
      </w:r>
      <w:r>
        <w:rPr>
          <w:cs/>
        </w:rPr>
        <w:t>ช่วงเวลาของการสอบประจำภาคเรียน</w:t>
      </w:r>
    </w:p>
    <w:p w14:paraId="171D25FD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เสาร์ที่ 18</w:t>
      </w:r>
      <w:r>
        <w:rPr>
          <w:rFonts w:hint="cs"/>
          <w:cs/>
        </w:rPr>
        <w:t xml:space="preserve"> </w:t>
      </w:r>
      <w:r>
        <w:rPr>
          <w:cs/>
        </w:rPr>
        <w:t>ตุลาคม 2568</w:t>
      </w:r>
    </w:p>
    <w:p w14:paraId="5447235D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วันคล้ายวันพระบรมราชสมภพ พระบาทสมเด็จพระจอมเกล้าเจ้าอยู่หัว</w:t>
      </w:r>
    </w:p>
    <w:p w14:paraId="4824996D" w14:textId="77777777" w:rsidR="005711D8" w:rsidRDefault="005711D8" w:rsidP="005711D8">
      <w:pPr>
        <w:pStyle w:val="Heading4"/>
      </w:pPr>
      <w:r>
        <w:rPr>
          <w:cs/>
        </w:rPr>
        <w:t>ศุกร์ที่ 24</w:t>
      </w:r>
      <w:r>
        <w:rPr>
          <w:rFonts w:hint="cs"/>
          <w:cs/>
        </w:rPr>
        <w:t xml:space="preserve"> </w:t>
      </w:r>
      <w:r>
        <w:rPr>
          <w:cs/>
        </w:rPr>
        <w:t>ตุลาคม 2568</w:t>
      </w:r>
    </w:p>
    <w:p w14:paraId="3F1EC0FE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วันสุดท้ายของการประเมินอาจารย์ผู้สอนโดยนักศึกษา</w:t>
      </w:r>
    </w:p>
    <w:p w14:paraId="19DE9450" w14:textId="77777777" w:rsidR="005711D8" w:rsidRDefault="005711D8" w:rsidP="005711D8">
      <w:pPr>
        <w:pStyle w:val="Heading4"/>
      </w:pPr>
      <w:r>
        <w:rPr>
          <w:cs/>
        </w:rPr>
        <w:t>อาทิตย์ที่ 26</w:t>
      </w:r>
      <w:r>
        <w:rPr>
          <w:rFonts w:hint="cs"/>
          <w:cs/>
        </w:rPr>
        <w:t xml:space="preserve"> </w:t>
      </w:r>
      <w:r>
        <w:rPr>
          <w:cs/>
        </w:rPr>
        <w:t>ตุลาคม 2568</w:t>
      </w:r>
    </w:p>
    <w:p w14:paraId="0AEC71D8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วันปิดภาคการศึกษา</w:t>
      </w:r>
    </w:p>
    <w:p w14:paraId="2BD82876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 xml:space="preserve">อังคารที่ 28 </w:t>
      </w:r>
      <w:r>
        <w:rPr>
          <w:rFonts w:hint="cs"/>
          <w:cs/>
        </w:rPr>
        <w:t xml:space="preserve">และ </w:t>
      </w:r>
      <w:r>
        <w:rPr>
          <w:cs/>
        </w:rPr>
        <w:t>พุธที่ 29</w:t>
      </w:r>
      <w:r>
        <w:rPr>
          <w:rFonts w:hint="cs"/>
          <w:cs/>
        </w:rPr>
        <w:t xml:space="preserve"> </w:t>
      </w:r>
      <w:r>
        <w:rPr>
          <w:cs/>
        </w:rPr>
        <w:t>ตุลาคม 2568</w:t>
      </w:r>
    </w:p>
    <w:p w14:paraId="1E950B2A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ช่วงเวลาการรับพระราชทานปริญญาบัตร ผู้สำเร็จการศึกษา ประจำปีการศึกษา 2567</w:t>
      </w:r>
    </w:p>
    <w:p w14:paraId="56DA0AFF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จันทร์ที่ 3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</w:p>
    <w:p w14:paraId="05E4B015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วันสุดท้ายของการส่งคะแนน</w:t>
      </w:r>
    </w:p>
    <w:p w14:paraId="3143C822" w14:textId="77777777" w:rsidR="005711D8" w:rsidRDefault="005711D8" w:rsidP="005711D8">
      <w:pPr>
        <w:pStyle w:val="Heading4"/>
      </w:pPr>
      <w:r>
        <w:rPr>
          <w:cs/>
        </w:rPr>
        <w:t>พุธที่ 5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</w:p>
    <w:p w14:paraId="1061842A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วันสุดท้ายของคณะ/วิทยาลัยประเมินผลคะแนน</w:t>
      </w:r>
    </w:p>
    <w:p w14:paraId="08180180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ศุกร์ที่ 7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</w:p>
    <w:p w14:paraId="1BFE2E7E" w14:textId="77777777" w:rsidR="005711D8" w:rsidRDefault="005711D8" w:rsidP="005711D8">
      <w:pPr>
        <w:pStyle w:val="Heading5"/>
      </w:pPr>
      <w:r>
        <w:rPr>
          <w:cs/>
        </w:rPr>
        <w:t>วันอนุมัติผลการศึกษา</w:t>
      </w:r>
    </w:p>
    <w:p w14:paraId="014A6AF3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วันสุดท้ายของการเสนอวิทยานิพนธ์ฉบับสมบูรณ์สำหรับนักศึกษา ระดับบัณฑิตศึกษา</w:t>
      </w:r>
      <w:r>
        <w:rPr>
          <w:cs/>
        </w:rPr>
        <w:tab/>
        <w:t>ที่ต้องการสำเร็จการศึกษา</w:t>
      </w:r>
    </w:p>
    <w:p w14:paraId="1EF59138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จันทร์ที่ 10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</w:p>
    <w:p w14:paraId="4DD0D9E0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วันแจ้งผลการศึกษาของคณะ/วิทยาลัย</w:t>
      </w:r>
    </w:p>
    <w:p w14:paraId="6043451F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ศุกร์ที่ 14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</w:p>
    <w:p w14:paraId="0FBF9739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วันประกาศผลการศึกษาภาคเรียนที่ 1/2568 ของระบบสารสนเทศเพื่องานทะเบียน</w:t>
      </w:r>
      <w:r>
        <w:rPr>
          <w:cs/>
        </w:rPr>
        <w:tab/>
        <w:t>นักศึกษา</w:t>
      </w:r>
    </w:p>
    <w:p w14:paraId="44191AD5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จันทร์ที่ 8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</w:p>
    <w:p w14:paraId="12272EE7" w14:textId="77777777" w:rsidR="005711D8" w:rsidRDefault="005711D8" w:rsidP="005711D8">
      <w:pPr>
        <w:pStyle w:val="Heading5"/>
      </w:pPr>
      <w:r>
        <w:rPr>
          <w:cs/>
        </w:rPr>
        <w:t xml:space="preserve">วันเปลี่ยนค่าระดับคะแนน </w:t>
      </w:r>
      <w:r>
        <w:t xml:space="preserve">I </w:t>
      </w:r>
      <w:r>
        <w:rPr>
          <w:cs/>
        </w:rPr>
        <w:t xml:space="preserve">เป็น </w:t>
      </w:r>
      <w:r>
        <w:t xml:space="preserve">F </w:t>
      </w:r>
      <w:r>
        <w:rPr>
          <w:cs/>
        </w:rPr>
        <w:t xml:space="preserve">หรือ </w:t>
      </w:r>
      <w:r>
        <w:t xml:space="preserve">U </w:t>
      </w:r>
      <w:r>
        <w:rPr>
          <w:cs/>
        </w:rPr>
        <w:t xml:space="preserve">ระดับปริญญาตรี และระดับบัณฑิตศึกษา </w:t>
      </w:r>
      <w:r>
        <w:rPr>
          <w:cs/>
        </w:rPr>
        <w:tab/>
        <w:t>ภายใน 30 วัน นับจากวันอนุมัติผลการศึกษา</w:t>
      </w:r>
    </w:p>
    <w:p w14:paraId="043F1F60" w14:textId="77777777" w:rsidR="005711D8" w:rsidRPr="00A02BDE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วันสุดท้ายของการประเมินผลวิชาโครงงานพิเศษหรือปริญญานิพนธ์</w:t>
      </w:r>
    </w:p>
    <w:p w14:paraId="04A355FC" w14:textId="77777777" w:rsidR="005711D8" w:rsidRPr="003B3F2B" w:rsidRDefault="005711D8" w:rsidP="005711D8">
      <w:pPr>
        <w:rPr>
          <w:rFonts w:hint="cs"/>
        </w:rPr>
      </w:pPr>
    </w:p>
    <w:p w14:paraId="09264931" w14:textId="77777777" w:rsidR="005711D8" w:rsidRDefault="005711D8" w:rsidP="005711D8"/>
    <w:p w14:paraId="1CD28976" w14:textId="77777777" w:rsidR="005711D8" w:rsidRDefault="005711D8" w:rsidP="005711D8"/>
    <w:p w14:paraId="53F0313C" w14:textId="77777777" w:rsidR="005711D8" w:rsidRDefault="005711D8" w:rsidP="005711D8"/>
    <w:p w14:paraId="409D9B92" w14:textId="77777777" w:rsidR="005711D8" w:rsidRDefault="005711D8" w:rsidP="005711D8"/>
    <w:p w14:paraId="79660288" w14:textId="77777777" w:rsidR="005711D8" w:rsidRDefault="005711D8" w:rsidP="005711D8">
      <w:pPr>
        <w:pStyle w:val="Heading3"/>
        <w:rPr>
          <w:rFonts w:hint="cs"/>
        </w:rPr>
      </w:pPr>
      <w:r>
        <w:rPr>
          <w:cs/>
        </w:rPr>
        <w:lastRenderedPageBreak/>
        <w:t>ภาค 2 ปีการศึกษา 2568</w:t>
      </w:r>
    </w:p>
    <w:p w14:paraId="597C1B15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จันทร์ที่ 17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  <w:r>
        <w:rPr>
          <w:cs/>
        </w:rPr>
        <w:tab/>
      </w:r>
    </w:p>
    <w:p w14:paraId="0927E241" w14:textId="77777777" w:rsidR="005711D8" w:rsidRDefault="005711D8" w:rsidP="005711D8">
      <w:pPr>
        <w:pStyle w:val="Heading5"/>
      </w:pPr>
      <w:r>
        <w:rPr>
          <w:cs/>
        </w:rPr>
        <w:t>วันพบอาจารย์ที่ปรึกษา ตามเวลาที่อาจารย์กำหนดและลงทะเบียนรักษาเรียน พร้อม</w:t>
      </w:r>
      <w:r>
        <w:rPr>
          <w:cs/>
        </w:rPr>
        <w:tab/>
        <w:t>ชำระเงินตามประกาศมหาวิทยาลัย</w:t>
      </w:r>
    </w:p>
    <w:p w14:paraId="5A1F811F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วัน</w:t>
      </w:r>
      <w:r>
        <w:rPr>
          <w:rFonts w:hint="cs"/>
          <w:cs/>
        </w:rPr>
        <w:t>จันทร์</w:t>
      </w:r>
      <w:r>
        <w:rPr>
          <w:cs/>
        </w:rPr>
        <w:t>ที่ 24</w:t>
      </w:r>
      <w:r>
        <w:rPr>
          <w:rFonts w:hint="cs"/>
          <w:cs/>
        </w:rPr>
        <w:t xml:space="preserve"> </w:t>
      </w:r>
      <w:r>
        <w:rPr>
          <w:cs/>
        </w:rPr>
        <w:t>พฤศจิกายน 2568</w:t>
      </w:r>
    </w:p>
    <w:p w14:paraId="05A9743B" w14:textId="77777777" w:rsidR="005711D8" w:rsidRDefault="005711D8" w:rsidP="005711D8">
      <w:pPr>
        <w:pStyle w:val="Heading5"/>
      </w:pPr>
      <w:r>
        <w:rPr>
          <w:cs/>
        </w:rPr>
        <w:t>เปิดภาคการศึกษาและเริ่มเรียน</w:t>
      </w:r>
    </w:p>
    <w:p w14:paraId="50DCB979" w14:textId="77777777" w:rsidR="005711D8" w:rsidRDefault="005711D8" w:rsidP="005711D8">
      <w:pPr>
        <w:pStyle w:val="Heading5"/>
      </w:pPr>
      <w:r>
        <w:rPr>
          <w:cs/>
        </w:rPr>
        <w:t>วันแรกของการลงทะเบียนและรักษากลภาพลำข้าว่ากำหนด ต้องชำระค่าปรับ</w:t>
      </w:r>
    </w:p>
    <w:p w14:paraId="3EC44015" w14:textId="77777777" w:rsidR="005711D8" w:rsidRDefault="005711D8" w:rsidP="005711D8">
      <w:pPr>
        <w:pStyle w:val="Heading5"/>
      </w:pPr>
      <w:r>
        <w:rPr>
          <w:cs/>
        </w:rPr>
        <w:t>วันแรกของการเพิ่ม เปลี่ยนตอน และถอนรักษาเรียน</w:t>
      </w:r>
    </w:p>
    <w:p w14:paraId="09DB3967" w14:textId="77777777" w:rsidR="005711D8" w:rsidRDefault="005711D8" w:rsidP="005711D8">
      <w:pPr>
        <w:pStyle w:val="Heading5"/>
      </w:pPr>
      <w:r>
        <w:rPr>
          <w:cs/>
        </w:rPr>
        <w:t>วันแรกของการรักษาสภาพบัณฑิตศึกษา กรณีขอลาพักการศึกษา เมื่อมีได้ลงทะเบียน</w:t>
      </w:r>
      <w:r>
        <w:rPr>
          <w:cs/>
        </w:rPr>
        <w:tab/>
        <w:t>รับวิชาเรียน</w:t>
      </w:r>
    </w:p>
    <w:p w14:paraId="3A35DABE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วันแรกของการขอโอนรายวิชาระดับปริญญาตรี</w:t>
      </w:r>
    </w:p>
    <w:p w14:paraId="3F1578F3" w14:textId="77777777" w:rsidR="005711D8" w:rsidRDefault="005711D8" w:rsidP="005711D8">
      <w:pPr>
        <w:pStyle w:val="Heading4"/>
        <w:rPr>
          <w:rFonts w:hint="cs"/>
        </w:rPr>
      </w:pPr>
      <w:r w:rsidRPr="00AC17A8">
        <w:rPr>
          <w:cs/>
        </w:rPr>
        <w:t xml:space="preserve">จันทร์ที่ </w:t>
      </w:r>
      <w:r w:rsidRPr="00AC17A8">
        <w:t xml:space="preserve">8 </w:t>
      </w:r>
      <w:r>
        <w:rPr>
          <w:rFonts w:hint="cs"/>
          <w:cs/>
        </w:rPr>
        <w:t>ธันวาคม 2568</w:t>
      </w:r>
    </w:p>
    <w:p w14:paraId="35CDD885" w14:textId="77777777" w:rsidR="005711D8" w:rsidRDefault="005711D8" w:rsidP="005711D8">
      <w:pPr>
        <w:pStyle w:val="Heading5"/>
      </w:pPr>
      <w:r w:rsidRPr="00AC17A8">
        <w:rPr>
          <w:cs/>
        </w:rPr>
        <w:t>วันสุดท้ายของการลงทะเบียนเรียนล่าช้ากว่า</w:t>
      </w:r>
      <w:r>
        <w:rPr>
          <w:rFonts w:hint="cs"/>
          <w:cs/>
        </w:rPr>
        <w:t>กำ</w:t>
      </w:r>
      <w:r w:rsidRPr="00AC17A8">
        <w:rPr>
          <w:cs/>
        </w:rPr>
        <w:t>หนด ต้องช</w:t>
      </w:r>
      <w:r>
        <w:rPr>
          <w:rFonts w:hint="cs"/>
          <w:cs/>
        </w:rPr>
        <w:t>ำ</w:t>
      </w:r>
      <w:r w:rsidRPr="00AC17A8">
        <w:rPr>
          <w:cs/>
        </w:rPr>
        <w:t xml:space="preserve">ระค่าปรับ </w:t>
      </w:r>
    </w:p>
    <w:p w14:paraId="34F842C7" w14:textId="77777777" w:rsidR="005711D8" w:rsidRDefault="005711D8" w:rsidP="005711D8">
      <w:pPr>
        <w:pStyle w:val="Heading5"/>
      </w:pPr>
      <w:r w:rsidRPr="00AC17A8">
        <w:rPr>
          <w:cs/>
        </w:rPr>
        <w:t>วันสุดท้ายของการลงทะเบียนรักษาสภาพนักศึกษาและลาพักการศึกษา กรณีมิได้</w:t>
      </w:r>
      <w:r>
        <w:rPr>
          <w:cs/>
        </w:rPr>
        <w:tab/>
      </w:r>
      <w:r w:rsidRPr="00AC17A8">
        <w:rPr>
          <w:cs/>
        </w:rPr>
        <w:t>ลงทะเบียนวิชาเรียน</w:t>
      </w:r>
    </w:p>
    <w:p w14:paraId="3326ABAE" w14:textId="77777777" w:rsidR="005711D8" w:rsidRDefault="005711D8" w:rsidP="005711D8">
      <w:pPr>
        <w:pStyle w:val="Heading5"/>
      </w:pPr>
      <w:r w:rsidRPr="00265058">
        <w:rPr>
          <w:cs/>
        </w:rPr>
        <w:t>หากพ้นก</w:t>
      </w:r>
      <w:r>
        <w:rPr>
          <w:rFonts w:hint="cs"/>
          <w:cs/>
        </w:rPr>
        <w:t>ำ</w:t>
      </w:r>
      <w:r w:rsidRPr="00265058">
        <w:rPr>
          <w:cs/>
        </w:rPr>
        <w:t>หนดน</w:t>
      </w:r>
      <w:r>
        <w:rPr>
          <w:rFonts w:hint="cs"/>
          <w:cs/>
        </w:rPr>
        <w:t>ี้จ</w:t>
      </w:r>
      <w:r w:rsidRPr="00265058">
        <w:rPr>
          <w:cs/>
        </w:rPr>
        <w:t xml:space="preserve">ะพ้นสภาพการเป็นนักศึกษา </w:t>
      </w:r>
    </w:p>
    <w:p w14:paraId="6D94EE73" w14:textId="77777777" w:rsidR="005711D8" w:rsidRPr="00AC17A8" w:rsidRDefault="005711D8" w:rsidP="005711D8">
      <w:pPr>
        <w:pStyle w:val="Heading5"/>
        <w:rPr>
          <w:rFonts w:hint="cs"/>
        </w:rPr>
      </w:pPr>
      <w:r w:rsidRPr="00265058">
        <w:rPr>
          <w:cs/>
        </w:rPr>
        <w:t>วันสุดท้ายของการขอโอนรายวิชาระดับปริญญาตร</w:t>
      </w:r>
      <w:r>
        <w:rPr>
          <w:rFonts w:hint="cs"/>
          <w:cs/>
        </w:rPr>
        <w:t>ี</w:t>
      </w:r>
    </w:p>
    <w:p w14:paraId="058CB37B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อังคารที่ 9</w:t>
      </w:r>
      <w:r>
        <w:rPr>
          <w:rFonts w:hint="cs"/>
          <w:cs/>
        </w:rPr>
        <w:t xml:space="preserve"> ธันวาคม</w:t>
      </w:r>
      <w:r>
        <w:rPr>
          <w:cs/>
        </w:rPr>
        <w:t xml:space="preserve"> 2569</w:t>
      </w:r>
    </w:p>
    <w:p w14:paraId="01CE3959" w14:textId="77777777" w:rsidR="005711D8" w:rsidRDefault="005711D8" w:rsidP="005711D8">
      <w:pPr>
        <w:pStyle w:val="Heading5"/>
      </w:pPr>
      <w:r>
        <w:rPr>
          <w:cs/>
        </w:rPr>
        <w:t>วันแรกของการคืนสภาพสำหรับผู้พ้นสภาพเนื่องจาก มีได้ลงทะเบียนรักษาสภาพของ</w:t>
      </w:r>
      <w:r>
        <w:rPr>
          <w:cs/>
        </w:rPr>
        <w:tab/>
        <w:t>นักศึกษาระดับปริญญาตรีและ</w:t>
      </w:r>
      <w:r>
        <w:rPr>
          <w:rFonts w:hint="cs"/>
          <w:cs/>
        </w:rPr>
        <w:t>บัณฑิตศึกษา</w:t>
      </w:r>
    </w:p>
    <w:p w14:paraId="5F7ABFA1" w14:textId="77777777" w:rsidR="005711D8" w:rsidRDefault="005711D8" w:rsidP="005711D8">
      <w:pPr>
        <w:pStyle w:val="Heading4"/>
      </w:pPr>
      <w:r>
        <w:rPr>
          <w:cs/>
        </w:rPr>
        <w:t>จันทร์ที่ 15</w:t>
      </w:r>
      <w:r>
        <w:rPr>
          <w:rFonts w:hint="cs"/>
          <w:cs/>
        </w:rPr>
        <w:t xml:space="preserve"> ธันวาคม</w:t>
      </w:r>
      <w:r>
        <w:rPr>
          <w:cs/>
        </w:rPr>
        <w:t xml:space="preserve"> 2569</w:t>
      </w:r>
    </w:p>
    <w:p w14:paraId="03167B74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วันสุดท้ายของการเพิ่ม เปลี่ยนตอนวิชาเรียน</w:t>
      </w:r>
    </w:p>
    <w:p w14:paraId="108AD434" w14:textId="77777777" w:rsidR="005711D8" w:rsidRDefault="005711D8" w:rsidP="005711D8">
      <w:pPr>
        <w:pStyle w:val="Heading4"/>
      </w:pPr>
      <w:r>
        <w:rPr>
          <w:cs/>
        </w:rPr>
        <w:t>อังคารที่ 23</w:t>
      </w:r>
      <w:r>
        <w:rPr>
          <w:rFonts w:hint="cs"/>
          <w:cs/>
        </w:rPr>
        <w:t xml:space="preserve"> ธันวาคม</w:t>
      </w:r>
      <w:r>
        <w:rPr>
          <w:cs/>
        </w:rPr>
        <w:t xml:space="preserve"> 2569</w:t>
      </w:r>
    </w:p>
    <w:p w14:paraId="38FB982C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วันสุดท้ายของการคืนสภาพสำหรับผู้พ้นสภาพของนักศึกษา เนื่องจากมีได้ลงทะเบียน</w:t>
      </w:r>
      <w:r>
        <w:rPr>
          <w:cs/>
        </w:rPr>
        <w:tab/>
        <w:t>รักษาสภาพและลาพักการศึกษา ของนักศึกษาระดับบัณฑิตศึกษา</w:t>
      </w:r>
    </w:p>
    <w:p w14:paraId="2709B331" w14:textId="77777777" w:rsidR="005711D8" w:rsidRDefault="005711D8" w:rsidP="005711D8">
      <w:pPr>
        <w:pStyle w:val="Heading4"/>
      </w:pPr>
      <w:r>
        <w:rPr>
          <w:cs/>
        </w:rPr>
        <w:t>ช่วงเดือนมกราคม – เดือนกุมภาพันธ์</w:t>
      </w:r>
      <w:r>
        <w:rPr>
          <w:rFonts w:hint="cs"/>
          <w:cs/>
        </w:rPr>
        <w:t xml:space="preserve"> 2569</w:t>
      </w:r>
    </w:p>
    <w:p w14:paraId="3A2C2529" w14:textId="77777777" w:rsidR="005711D8" w:rsidRDefault="005711D8" w:rsidP="005711D8">
      <w:pPr>
        <w:pStyle w:val="Heading5"/>
      </w:pPr>
      <w:r>
        <w:rPr>
          <w:cs/>
        </w:rPr>
        <w:t>ช่วงเวลาการแข่งขันกีฬามหาวิทยาลัย ครั้งที่ 51 (มหาวิทยาลัยจัดการเรียนการสอน</w:t>
      </w:r>
      <w:r>
        <w:rPr>
          <w:cs/>
        </w:rPr>
        <w:tab/>
        <w:t>ตามปกติ)</w:t>
      </w:r>
    </w:p>
    <w:p w14:paraId="4A9A5EE0" w14:textId="77777777" w:rsidR="005711D8" w:rsidRDefault="005711D8" w:rsidP="005711D8">
      <w:pPr>
        <w:pStyle w:val="Heading4"/>
      </w:pPr>
      <w:r>
        <w:rPr>
          <w:cs/>
        </w:rPr>
        <w:t xml:space="preserve">จันทร์ที่ 19 </w:t>
      </w:r>
      <w:r>
        <w:rPr>
          <w:rFonts w:hint="cs"/>
          <w:cs/>
        </w:rPr>
        <w:t xml:space="preserve">และ </w:t>
      </w:r>
      <w:r>
        <w:rPr>
          <w:cs/>
        </w:rPr>
        <w:t>อาทิตย์ที่ 25</w:t>
      </w:r>
      <w:r>
        <w:rPr>
          <w:rFonts w:hint="cs"/>
          <w:cs/>
        </w:rPr>
        <w:t xml:space="preserve"> มกราคม 2569</w:t>
      </w:r>
    </w:p>
    <w:p w14:paraId="1F368E12" w14:textId="77777777" w:rsidR="005711D8" w:rsidRDefault="005711D8" w:rsidP="005711D8">
      <w:pPr>
        <w:pStyle w:val="Heading5"/>
      </w:pPr>
      <w:r>
        <w:rPr>
          <w:cs/>
        </w:rPr>
        <w:t>ช่วงเวลาของการสอบกลางภาคเรียน กุมภาพันธ์ 2569</w:t>
      </w:r>
    </w:p>
    <w:p w14:paraId="0AF50216" w14:textId="77777777" w:rsidR="005711D8" w:rsidRDefault="005711D8" w:rsidP="005711D8"/>
    <w:p w14:paraId="745DCCA6" w14:textId="77777777" w:rsidR="005711D8" w:rsidRPr="0011781D" w:rsidRDefault="005711D8" w:rsidP="005711D8">
      <w:pPr>
        <w:rPr>
          <w:rFonts w:hint="cs"/>
        </w:rPr>
      </w:pPr>
    </w:p>
    <w:p w14:paraId="4D80E128" w14:textId="77777777" w:rsidR="005711D8" w:rsidRDefault="005711D8" w:rsidP="005711D8">
      <w:pPr>
        <w:pStyle w:val="Heading4"/>
      </w:pPr>
      <w:r>
        <w:rPr>
          <w:cs/>
        </w:rPr>
        <w:lastRenderedPageBreak/>
        <w:t>พุธที่ 11</w:t>
      </w:r>
      <w:r>
        <w:rPr>
          <w:rFonts w:hint="cs"/>
          <w:cs/>
        </w:rPr>
        <w:t xml:space="preserve"> </w:t>
      </w:r>
      <w:r w:rsidRPr="0011781D">
        <w:rPr>
          <w:cs/>
        </w:rPr>
        <w:t>กุมภาพันธ์</w:t>
      </w:r>
      <w:r>
        <w:rPr>
          <w:rFonts w:hint="cs"/>
          <w:cs/>
        </w:rPr>
        <w:t xml:space="preserve"> </w:t>
      </w:r>
      <w:r w:rsidRPr="0011781D">
        <w:t>2569</w:t>
      </w:r>
    </w:p>
    <w:p w14:paraId="644AA840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วันสุดท้ายของการประกาศผลสอบกลางภาคเรียน</w:t>
      </w:r>
    </w:p>
    <w:p w14:paraId="1F258E99" w14:textId="77777777" w:rsidR="005711D8" w:rsidRDefault="005711D8" w:rsidP="005711D8">
      <w:pPr>
        <w:pStyle w:val="Heading4"/>
      </w:pPr>
      <w:r>
        <w:rPr>
          <w:cs/>
        </w:rPr>
        <w:t>จันทร์ที่ 16</w:t>
      </w:r>
      <w:r>
        <w:rPr>
          <w:rFonts w:hint="cs"/>
          <w:cs/>
        </w:rPr>
        <w:t xml:space="preserve"> </w:t>
      </w:r>
      <w:r w:rsidRPr="0011781D">
        <w:rPr>
          <w:cs/>
        </w:rPr>
        <w:t>กุมภาพันธ์</w:t>
      </w:r>
      <w:r>
        <w:rPr>
          <w:rFonts w:hint="cs"/>
          <w:cs/>
        </w:rPr>
        <w:t xml:space="preserve"> </w:t>
      </w:r>
      <w:r w:rsidRPr="0011781D">
        <w:t>2569</w:t>
      </w:r>
    </w:p>
    <w:p w14:paraId="7EDC33E8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วันสุดท้ายของการถอนวิชาเรียนโดยไม่นำหน่วยกิตมาคิดค่าระดับคะแนนเฉลี่ย</w:t>
      </w:r>
    </w:p>
    <w:p w14:paraId="60C0518D" w14:textId="77777777" w:rsidR="005711D8" w:rsidRDefault="005711D8" w:rsidP="005711D8">
      <w:pPr>
        <w:pStyle w:val="Heading5"/>
      </w:pPr>
      <w:r>
        <w:rPr>
          <w:cs/>
        </w:rPr>
        <w:t>วันแรกของการแจ้งความจำนงขอจบการศึกษาของนักศึกษา ที่คาดว่าจะสำเร็จ</w:t>
      </w:r>
      <w:r>
        <w:rPr>
          <w:cs/>
        </w:rPr>
        <w:tab/>
        <w:t>การศึกษาในภาคเรียนที่ 2</w:t>
      </w:r>
    </w:p>
    <w:p w14:paraId="4D057B3E" w14:textId="77777777" w:rsidR="005711D8" w:rsidRDefault="005711D8" w:rsidP="005711D8">
      <w:pPr>
        <w:pStyle w:val="Heading5"/>
      </w:pPr>
      <w:r>
        <w:rPr>
          <w:cs/>
        </w:rPr>
        <w:t xml:space="preserve">วันแรกของการประเมินอาจารย์ผู้สอนโดยนักศึกษา </w:t>
      </w:r>
    </w:p>
    <w:p w14:paraId="6655DE60" w14:textId="77777777" w:rsidR="005711D8" w:rsidRDefault="005711D8" w:rsidP="005711D8">
      <w:pPr>
        <w:pStyle w:val="Heading4"/>
      </w:pPr>
      <w:r>
        <w:rPr>
          <w:cs/>
        </w:rPr>
        <w:t>พฤหัสบดีที่ 19</w:t>
      </w:r>
      <w:r>
        <w:rPr>
          <w:rFonts w:hint="cs"/>
          <w:cs/>
        </w:rPr>
        <w:t xml:space="preserve"> </w:t>
      </w:r>
      <w:r w:rsidRPr="0011781D">
        <w:rPr>
          <w:cs/>
        </w:rPr>
        <w:t>กุมภาพันธ์</w:t>
      </w:r>
      <w:r>
        <w:rPr>
          <w:rFonts w:hint="cs"/>
          <w:cs/>
        </w:rPr>
        <w:t xml:space="preserve"> </w:t>
      </w:r>
      <w:r w:rsidRPr="0011781D">
        <w:t>2569</w:t>
      </w:r>
    </w:p>
    <w:p w14:paraId="0740F573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วันที่ระลึกแห่งการสถาปนามหาวิทยาลัยและวันรวมน้ำใจชาว มจพ.</w:t>
      </w:r>
    </w:p>
    <w:p w14:paraId="6214F7D2" w14:textId="77777777" w:rsidR="005711D8" w:rsidRDefault="005711D8" w:rsidP="005711D8">
      <w:pPr>
        <w:pStyle w:val="Heading4"/>
      </w:pPr>
      <w:r>
        <w:rPr>
          <w:cs/>
        </w:rPr>
        <w:t>ช่วงเดือนมีนาคม</w:t>
      </w:r>
      <w:r>
        <w:rPr>
          <w:rFonts w:hint="cs"/>
          <w:cs/>
        </w:rPr>
        <w:t xml:space="preserve"> 2569</w:t>
      </w:r>
    </w:p>
    <w:p w14:paraId="59741239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ช่วงเวลาการสอบคัดเลือกเข้าศึกษาต่อในมหาวิทยาลัย (โครงการรับตรง)</w:t>
      </w:r>
    </w:p>
    <w:p w14:paraId="54EBF3DD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อาทิตย์ที่ 15</w:t>
      </w:r>
      <w:r>
        <w:rPr>
          <w:rFonts w:hint="cs"/>
          <w:cs/>
        </w:rPr>
        <w:t xml:space="preserve"> </w:t>
      </w:r>
      <w:r>
        <w:rPr>
          <w:cs/>
        </w:rPr>
        <w:t>มีนาคม 2569</w:t>
      </w:r>
    </w:p>
    <w:p w14:paraId="7AF75959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วันสุดท้ายของการเรียน</w:t>
      </w:r>
    </w:p>
    <w:p w14:paraId="7E2B9308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วันสุดท้ายของการแจ้งความจำนงขอจบการศึกษาของนักศึกษา ที่คาดว่าจะสำเร็จ</w:t>
      </w:r>
      <w:r>
        <w:rPr>
          <w:cs/>
        </w:rPr>
        <w:tab/>
        <w:t>การศึกษาในภาคเรียนที่ 2</w:t>
      </w:r>
    </w:p>
    <w:p w14:paraId="68B482BB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จันทร์ที่ 16</w:t>
      </w:r>
      <w:r>
        <w:rPr>
          <w:rFonts w:hint="cs"/>
          <w:cs/>
        </w:rPr>
        <w:t xml:space="preserve"> และ</w:t>
      </w:r>
      <w:r>
        <w:rPr>
          <w:cs/>
        </w:rPr>
        <w:t xml:space="preserve"> อาทิตย์ที่ 29</w:t>
      </w:r>
      <w:r>
        <w:rPr>
          <w:rFonts w:hint="cs"/>
          <w:cs/>
        </w:rPr>
        <w:t xml:space="preserve"> </w:t>
      </w:r>
      <w:r>
        <w:rPr>
          <w:cs/>
        </w:rPr>
        <w:t>มีนาคม 2569</w:t>
      </w:r>
    </w:p>
    <w:p w14:paraId="70081E44" w14:textId="77777777" w:rsidR="005711D8" w:rsidRDefault="005711D8" w:rsidP="005711D8">
      <w:pPr>
        <w:pStyle w:val="Heading5"/>
      </w:pPr>
      <w:r>
        <w:rPr>
          <w:cs/>
        </w:rPr>
        <w:t>ช่วงเวลาของการสอบประจำภาคเรียน</w:t>
      </w:r>
    </w:p>
    <w:p w14:paraId="027E0AD9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ศุกร์ที่ 27</w:t>
      </w:r>
      <w:r>
        <w:rPr>
          <w:rFonts w:hint="cs"/>
          <w:cs/>
        </w:rPr>
        <w:t xml:space="preserve"> </w:t>
      </w:r>
      <w:r>
        <w:rPr>
          <w:cs/>
        </w:rPr>
        <w:t>มีนาคม 2569</w:t>
      </w:r>
    </w:p>
    <w:p w14:paraId="3872C8ED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วันสุดท้ายของการประเมินอาจารย์ผู้สอนโดยนักศึกษา</w:t>
      </w:r>
    </w:p>
    <w:p w14:paraId="2692F861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อาทิตย์ที่ 29</w:t>
      </w:r>
      <w:r>
        <w:rPr>
          <w:rFonts w:hint="cs"/>
          <w:cs/>
        </w:rPr>
        <w:t xml:space="preserve"> </w:t>
      </w:r>
      <w:r>
        <w:rPr>
          <w:cs/>
        </w:rPr>
        <w:t>มีนาคม 2569</w:t>
      </w:r>
    </w:p>
    <w:p w14:paraId="6F4F6845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วันปิดภาคการศึกษา</w:t>
      </w:r>
    </w:p>
    <w:p w14:paraId="54600066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อังคารที่ 7</w:t>
      </w:r>
      <w:r>
        <w:rPr>
          <w:rFonts w:hint="cs"/>
          <w:cs/>
        </w:rPr>
        <w:t xml:space="preserve"> </w:t>
      </w:r>
      <w:r>
        <w:rPr>
          <w:cs/>
        </w:rPr>
        <w:t>เมษายน 2569</w:t>
      </w:r>
    </w:p>
    <w:p w14:paraId="01FC2119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วันสุดท้ายของการส่งคะแนน</w:t>
      </w:r>
    </w:p>
    <w:p w14:paraId="408E7FF8" w14:textId="77777777" w:rsidR="005711D8" w:rsidRDefault="005711D8" w:rsidP="005711D8">
      <w:pPr>
        <w:pStyle w:val="Heading4"/>
      </w:pPr>
      <w:r>
        <w:rPr>
          <w:cs/>
        </w:rPr>
        <w:t>พุธที่ 8</w:t>
      </w:r>
      <w:r>
        <w:rPr>
          <w:rFonts w:hint="cs"/>
          <w:cs/>
        </w:rPr>
        <w:t xml:space="preserve"> </w:t>
      </w:r>
      <w:r>
        <w:rPr>
          <w:cs/>
        </w:rPr>
        <w:t>เมษายน 2569</w:t>
      </w:r>
    </w:p>
    <w:p w14:paraId="35D0164D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วันสุดท้ายของคณะ/วิทยาลัยประเมินผลคะแนน</w:t>
      </w:r>
    </w:p>
    <w:p w14:paraId="0AF46437" w14:textId="77777777" w:rsidR="005711D8" w:rsidRDefault="005711D8" w:rsidP="005711D8">
      <w:pPr>
        <w:pStyle w:val="Heading4"/>
      </w:pPr>
      <w:r>
        <w:rPr>
          <w:cs/>
        </w:rPr>
        <w:t>ศุกร์ที่ 10</w:t>
      </w:r>
      <w:r>
        <w:rPr>
          <w:rFonts w:hint="cs"/>
          <w:cs/>
        </w:rPr>
        <w:t xml:space="preserve"> </w:t>
      </w:r>
      <w:r>
        <w:rPr>
          <w:cs/>
        </w:rPr>
        <w:t>เมษายน 2569</w:t>
      </w:r>
    </w:p>
    <w:p w14:paraId="5CB53618" w14:textId="77777777" w:rsidR="005711D8" w:rsidRDefault="005711D8" w:rsidP="005711D8">
      <w:pPr>
        <w:pStyle w:val="Heading5"/>
      </w:pPr>
      <w:r>
        <w:rPr>
          <w:cs/>
        </w:rPr>
        <w:t>วันอนุมัติผลการศึกษา</w:t>
      </w:r>
      <w:r>
        <w:rPr>
          <w:rFonts w:hint="cs"/>
          <w:cs/>
        </w:rPr>
        <w:t xml:space="preserve"> </w:t>
      </w:r>
    </w:p>
    <w:p w14:paraId="2EE925B0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วันสุดท้ายของการเสนอวิทยานิพนธ์ฉบับสมบูรณ์สำหรับนักศึกษาระดับบัณฑิตศึกษาที่</w:t>
      </w:r>
      <w:r>
        <w:rPr>
          <w:cs/>
        </w:rPr>
        <w:tab/>
        <w:t>ต้องการสำเร็จการศึกษา</w:t>
      </w:r>
    </w:p>
    <w:p w14:paraId="4157AB27" w14:textId="77777777" w:rsidR="005711D8" w:rsidRDefault="005711D8" w:rsidP="005711D8">
      <w:pPr>
        <w:pStyle w:val="Heading5"/>
      </w:pPr>
      <w:r>
        <w:rPr>
          <w:cs/>
        </w:rPr>
        <w:t>วันแจ้งผลการศึกษาของคณะ/วิทยาลัย</w:t>
      </w:r>
    </w:p>
    <w:p w14:paraId="5B4DC551" w14:textId="77777777" w:rsidR="005711D8" w:rsidRPr="008A14AF" w:rsidRDefault="005711D8" w:rsidP="005711D8"/>
    <w:p w14:paraId="51979F93" w14:textId="77777777" w:rsidR="005711D8" w:rsidRDefault="005711D8" w:rsidP="005711D8"/>
    <w:p w14:paraId="40D19A80" w14:textId="77777777" w:rsidR="005711D8" w:rsidRDefault="005711D8" w:rsidP="005711D8">
      <w:pPr>
        <w:pStyle w:val="Heading4"/>
      </w:pPr>
      <w:r>
        <w:rPr>
          <w:cs/>
        </w:rPr>
        <w:lastRenderedPageBreak/>
        <w:t>ศุกร์ที่ 24</w:t>
      </w:r>
      <w:r>
        <w:t xml:space="preserve"> </w:t>
      </w:r>
      <w:r>
        <w:rPr>
          <w:cs/>
        </w:rPr>
        <w:t>เมษายน 2569</w:t>
      </w:r>
    </w:p>
    <w:p w14:paraId="44210102" w14:textId="77777777" w:rsidR="005711D8" w:rsidRDefault="005711D8" w:rsidP="005711D8">
      <w:pPr>
        <w:pStyle w:val="Heading5"/>
      </w:pPr>
      <w:r>
        <w:rPr>
          <w:cs/>
        </w:rPr>
        <w:t>วันประกาศผลการศึกษาภาคเรียนที่ 2/2568</w:t>
      </w:r>
      <w:r>
        <w:t xml:space="preserve"> </w:t>
      </w:r>
      <w:r>
        <w:rPr>
          <w:cs/>
        </w:rPr>
        <w:t>ของระบบสารสนเทศเพื่องานทะเบียน</w:t>
      </w:r>
      <w:r>
        <w:tab/>
      </w:r>
      <w:r>
        <w:rPr>
          <w:cs/>
        </w:rPr>
        <w:t xml:space="preserve">นักศึกษา </w:t>
      </w:r>
    </w:p>
    <w:p w14:paraId="413081C4" w14:textId="77777777" w:rsidR="005711D8" w:rsidRDefault="005711D8" w:rsidP="005711D8">
      <w:pPr>
        <w:pStyle w:val="Heading4"/>
      </w:pPr>
      <w:r>
        <w:rPr>
          <w:cs/>
        </w:rPr>
        <w:t>จันทร์ที่ 11</w:t>
      </w:r>
      <w:r>
        <w:t xml:space="preserve"> </w:t>
      </w:r>
      <w:r w:rsidRPr="009464F8">
        <w:rPr>
          <w:cs/>
        </w:rPr>
        <w:t xml:space="preserve">พฤษภาคม </w:t>
      </w:r>
      <w:r w:rsidRPr="009464F8">
        <w:t>2569</w:t>
      </w:r>
    </w:p>
    <w:p w14:paraId="7CEF2673" w14:textId="77777777" w:rsidR="005711D8" w:rsidRDefault="005711D8" w:rsidP="005711D8">
      <w:pPr>
        <w:pStyle w:val="Heading5"/>
      </w:pPr>
      <w:r>
        <w:rPr>
          <w:cs/>
        </w:rPr>
        <w:t xml:space="preserve">วันเปลี่ยนค่าระดับคะแนน </w:t>
      </w:r>
      <w:r>
        <w:t xml:space="preserve">I </w:t>
      </w:r>
      <w:r>
        <w:rPr>
          <w:cs/>
        </w:rPr>
        <w:t xml:space="preserve">เป็น </w:t>
      </w:r>
      <w:r>
        <w:t xml:space="preserve">F </w:t>
      </w:r>
      <w:r>
        <w:rPr>
          <w:cs/>
        </w:rPr>
        <w:t xml:space="preserve">หรือ </w:t>
      </w:r>
      <w:r>
        <w:t xml:space="preserve">U </w:t>
      </w:r>
      <w:r>
        <w:rPr>
          <w:cs/>
        </w:rPr>
        <w:t xml:space="preserve">ระดับปริญญาตรี และระดับบัณฑิตศึกษา </w:t>
      </w:r>
      <w:r>
        <w:tab/>
      </w:r>
      <w:r>
        <w:rPr>
          <w:cs/>
        </w:rPr>
        <w:t>ภายใน 30 วัน นับจากวันอนุมัติผลการศึกษา</w:t>
      </w:r>
    </w:p>
    <w:p w14:paraId="7DA2F958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วันสุดท้ายของการประเมินผลวิชาโครงงานพิเศษหรือปริญญานิพนธ์ภาคฤดูร้อน ปี</w:t>
      </w:r>
      <w:r>
        <w:tab/>
      </w:r>
      <w:r>
        <w:rPr>
          <w:cs/>
        </w:rPr>
        <w:t>การศึกษา 2568 เมษายน 2569</w:t>
      </w:r>
    </w:p>
    <w:p w14:paraId="704490A3" w14:textId="77777777" w:rsidR="005711D8" w:rsidRDefault="005711D8" w:rsidP="005711D8">
      <w:pPr>
        <w:pStyle w:val="Heading4"/>
      </w:pPr>
      <w:r>
        <w:rPr>
          <w:cs/>
        </w:rPr>
        <w:t>พฤหัสบดีที่ 16</w:t>
      </w:r>
      <w:r>
        <w:t xml:space="preserve"> </w:t>
      </w:r>
      <w:r w:rsidRPr="009464F8">
        <w:rPr>
          <w:cs/>
        </w:rPr>
        <w:t xml:space="preserve">พฤษภาคม </w:t>
      </w:r>
      <w:r w:rsidRPr="009464F8">
        <w:t>2569</w:t>
      </w:r>
    </w:p>
    <w:p w14:paraId="116DBE2B" w14:textId="77777777" w:rsidR="005711D8" w:rsidRDefault="005711D8" w:rsidP="005711D8">
      <w:pPr>
        <w:pStyle w:val="Heading5"/>
      </w:pPr>
      <w:r>
        <w:rPr>
          <w:cs/>
        </w:rPr>
        <w:t>วันพบอาจารย์ที่ปรึกษา ตามเวลาที่อาจารย์กำหนดและลงทะเบียนวิชาเรียน ของ</w:t>
      </w:r>
      <w:r>
        <w:tab/>
      </w:r>
      <w:r>
        <w:rPr>
          <w:cs/>
        </w:rPr>
        <w:t>นักศึกษา มจพ.กรุงเทพฯ มจพ.ปราจีนบุรี มจพ.ระยอง ทุกระดับ พร้อมชำระเงินตาม</w:t>
      </w:r>
      <w:r>
        <w:tab/>
      </w:r>
      <w:r>
        <w:rPr>
          <w:cs/>
        </w:rPr>
        <w:t>ประกาศมหาวิทยาลัย</w:t>
      </w:r>
    </w:p>
    <w:p w14:paraId="3A254253" w14:textId="77777777" w:rsidR="005711D8" w:rsidRDefault="005711D8" w:rsidP="005711D8">
      <w:pPr>
        <w:pStyle w:val="Heading4"/>
      </w:pPr>
      <w:r>
        <w:rPr>
          <w:cs/>
        </w:rPr>
        <w:t>จันทร์ที่ 20</w:t>
      </w:r>
      <w:r>
        <w:t xml:space="preserve"> </w:t>
      </w:r>
      <w:r w:rsidRPr="009464F8">
        <w:rPr>
          <w:cs/>
        </w:rPr>
        <w:t xml:space="preserve">พฤษภาคม </w:t>
      </w:r>
      <w:r w:rsidRPr="009464F8">
        <w:t>2569</w:t>
      </w:r>
    </w:p>
    <w:p w14:paraId="426E47AA" w14:textId="77777777" w:rsidR="005711D8" w:rsidRDefault="005711D8" w:rsidP="005711D8">
      <w:pPr>
        <w:pStyle w:val="Heading5"/>
      </w:pPr>
      <w:r>
        <w:rPr>
          <w:cs/>
        </w:rPr>
        <w:t>วันเปิดภาคการศึกษาและเริ่มเรียน</w:t>
      </w:r>
    </w:p>
    <w:p w14:paraId="1BC0129C" w14:textId="77777777" w:rsidR="005711D8" w:rsidRDefault="005711D8" w:rsidP="005711D8">
      <w:pPr>
        <w:pStyle w:val="Heading5"/>
      </w:pPr>
      <w:r>
        <w:rPr>
          <w:cs/>
        </w:rPr>
        <w:t>วันแรกของการถอนวิชาเรียน พฤษภาคม 2569</w:t>
      </w:r>
    </w:p>
    <w:p w14:paraId="3296B9F2" w14:textId="77777777" w:rsidR="005711D8" w:rsidRDefault="005711D8" w:rsidP="005711D8">
      <w:pPr>
        <w:pStyle w:val="Heading4"/>
      </w:pPr>
      <w:r>
        <w:rPr>
          <w:cs/>
        </w:rPr>
        <w:t>จันทร์ที่ 4</w:t>
      </w:r>
      <w:r>
        <w:t xml:space="preserve"> </w:t>
      </w:r>
      <w:r w:rsidRPr="009464F8">
        <w:rPr>
          <w:cs/>
        </w:rPr>
        <w:t xml:space="preserve">พฤษภาคม </w:t>
      </w:r>
      <w:r w:rsidRPr="009464F8">
        <w:t>2569</w:t>
      </w:r>
    </w:p>
    <w:p w14:paraId="5B68597F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วันสุดท้ายของการถอนวิชาเรียน</w:t>
      </w:r>
    </w:p>
    <w:p w14:paraId="4D3E3C25" w14:textId="77777777" w:rsidR="005711D8" w:rsidRDefault="005711D8" w:rsidP="005711D8">
      <w:pPr>
        <w:pStyle w:val="Heading5"/>
      </w:pPr>
      <w:r>
        <w:rPr>
          <w:cs/>
        </w:rPr>
        <w:t>วันแรกของการแจ้งความจำนงขอจบการศึกษาของนักศึกษาที่คาดว่าจะสำเร็จ</w:t>
      </w:r>
      <w:r>
        <w:tab/>
      </w:r>
      <w:r>
        <w:rPr>
          <w:cs/>
        </w:rPr>
        <w:t>การศึกษาในภาคฤดูร้อน</w:t>
      </w:r>
    </w:p>
    <w:p w14:paraId="67963D91" w14:textId="77777777" w:rsidR="005711D8" w:rsidRDefault="005711D8" w:rsidP="005711D8">
      <w:pPr>
        <w:pStyle w:val="Heading5"/>
      </w:pPr>
      <w:r>
        <w:rPr>
          <w:cs/>
        </w:rPr>
        <w:t>วันแรกของการประเมินอาจารย์ผู้สอนโดยนักศึกษา</w:t>
      </w:r>
    </w:p>
    <w:p w14:paraId="09C4D39F" w14:textId="77777777" w:rsidR="005711D8" w:rsidRDefault="005711D8" w:rsidP="005711D8">
      <w:pPr>
        <w:pStyle w:val="Heading4"/>
      </w:pPr>
      <w:r>
        <w:rPr>
          <w:cs/>
        </w:rPr>
        <w:t>อาทิตย์ที่ 31</w:t>
      </w:r>
      <w:r>
        <w:t xml:space="preserve"> </w:t>
      </w:r>
      <w:r w:rsidRPr="009464F8">
        <w:rPr>
          <w:cs/>
        </w:rPr>
        <w:t xml:space="preserve">พฤษภาคม </w:t>
      </w:r>
      <w:r w:rsidRPr="009464F8">
        <w:t>2569</w:t>
      </w:r>
    </w:p>
    <w:p w14:paraId="5EF73C79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วันสุดท้ายของการเรียน</w:t>
      </w:r>
    </w:p>
    <w:p w14:paraId="4DD7D342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วันสุดท้ายของการแจ้งความจำนงขอจบการศึกษาของนักศึกษาที่คาดว่าจะสำเร็จ</w:t>
      </w:r>
      <w:r>
        <w:tab/>
      </w:r>
      <w:r>
        <w:rPr>
          <w:cs/>
        </w:rPr>
        <w:t>การศึกษาในภาคฤดูร้อน</w:t>
      </w:r>
    </w:p>
    <w:p w14:paraId="6BD07AFE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วันสุดท้ายของการประเมินอาจารย์ผู้สอนโดยนักศึกษา</w:t>
      </w:r>
    </w:p>
    <w:p w14:paraId="380B5151" w14:textId="77777777" w:rsidR="005711D8" w:rsidRDefault="005711D8" w:rsidP="005711D8">
      <w:pPr>
        <w:pStyle w:val="Heading5"/>
      </w:pPr>
      <w:r>
        <w:rPr>
          <w:cs/>
        </w:rPr>
        <w:t>ช่วงเวลาการสอบประจำภาคฤดูร้อนตามแต่ละวิชากำหนด</w:t>
      </w:r>
    </w:p>
    <w:p w14:paraId="253B71C2" w14:textId="77777777" w:rsidR="005711D8" w:rsidRDefault="005711D8" w:rsidP="005711D8">
      <w:pPr>
        <w:pStyle w:val="Heading5"/>
      </w:pPr>
      <w:r>
        <w:rPr>
          <w:cs/>
        </w:rPr>
        <w:t>วันปิดภาคการศึกษา มิถุนายน 2569</w:t>
      </w:r>
    </w:p>
    <w:p w14:paraId="7487F771" w14:textId="77777777" w:rsidR="005711D8" w:rsidRDefault="005711D8" w:rsidP="005711D8"/>
    <w:p w14:paraId="1F2C8D55" w14:textId="77777777" w:rsidR="005711D8" w:rsidRDefault="005711D8" w:rsidP="005711D8"/>
    <w:p w14:paraId="0B36C349" w14:textId="77777777" w:rsidR="005711D8" w:rsidRDefault="005711D8" w:rsidP="005711D8"/>
    <w:p w14:paraId="4EEE6CFC" w14:textId="77777777" w:rsidR="005711D8" w:rsidRPr="00F6714D" w:rsidRDefault="005711D8" w:rsidP="005711D8"/>
    <w:p w14:paraId="2BD7D27E" w14:textId="77777777" w:rsidR="005711D8" w:rsidRDefault="005711D8" w:rsidP="005711D8"/>
    <w:p w14:paraId="11B3088A" w14:textId="77777777" w:rsidR="005711D8" w:rsidRDefault="005711D8" w:rsidP="005711D8">
      <w:pPr>
        <w:pStyle w:val="Heading4"/>
      </w:pPr>
      <w:r>
        <w:rPr>
          <w:cs/>
        </w:rPr>
        <w:lastRenderedPageBreak/>
        <w:t>พฤหัสบดีที่ 4</w:t>
      </w:r>
      <w:r>
        <w:t xml:space="preserve"> </w:t>
      </w:r>
      <w:r w:rsidRPr="00F6714D">
        <w:rPr>
          <w:cs/>
        </w:rPr>
        <w:t xml:space="preserve">มิถุนายน </w:t>
      </w:r>
      <w:r w:rsidRPr="00F6714D">
        <w:t>2569</w:t>
      </w:r>
    </w:p>
    <w:p w14:paraId="1C5B44AA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วันสุดท้ายของการส่งคะแนน</w:t>
      </w:r>
    </w:p>
    <w:p w14:paraId="7465FFE0" w14:textId="77777777" w:rsidR="005711D8" w:rsidRDefault="005711D8" w:rsidP="005711D8">
      <w:pPr>
        <w:pStyle w:val="Heading4"/>
      </w:pPr>
      <w:r>
        <w:rPr>
          <w:cs/>
        </w:rPr>
        <w:t>ศุกร์ที่ 5</w:t>
      </w:r>
      <w:r>
        <w:t xml:space="preserve"> </w:t>
      </w:r>
      <w:r w:rsidRPr="00F6714D">
        <w:rPr>
          <w:cs/>
        </w:rPr>
        <w:t xml:space="preserve">มิถุนายน </w:t>
      </w:r>
      <w:r w:rsidRPr="00F6714D">
        <w:t>2569</w:t>
      </w:r>
    </w:p>
    <w:p w14:paraId="08163794" w14:textId="77777777" w:rsidR="005711D8" w:rsidRDefault="005711D8" w:rsidP="005711D8">
      <w:pPr>
        <w:pStyle w:val="Heading5"/>
      </w:pPr>
      <w:r>
        <w:rPr>
          <w:cs/>
        </w:rPr>
        <w:t>วันสุดท้ายของคณะ/วิทยาลัยประเมินผลคะแนน</w:t>
      </w:r>
    </w:p>
    <w:p w14:paraId="575EDE57" w14:textId="77777777" w:rsidR="005711D8" w:rsidRDefault="005711D8" w:rsidP="005711D8">
      <w:pPr>
        <w:pStyle w:val="Heading4"/>
      </w:pPr>
      <w:r>
        <w:rPr>
          <w:cs/>
        </w:rPr>
        <w:t>จันทร์ที่ 8</w:t>
      </w:r>
      <w:r>
        <w:t xml:space="preserve"> </w:t>
      </w:r>
      <w:r w:rsidRPr="00F6714D">
        <w:rPr>
          <w:cs/>
        </w:rPr>
        <w:t xml:space="preserve">มิถุนายน </w:t>
      </w:r>
      <w:r w:rsidRPr="00F6714D">
        <w:t>2569</w:t>
      </w:r>
    </w:p>
    <w:p w14:paraId="6D848492" w14:textId="77777777" w:rsidR="005711D8" w:rsidRDefault="005711D8" w:rsidP="005711D8">
      <w:pPr>
        <w:pStyle w:val="Heading5"/>
      </w:pPr>
      <w:r>
        <w:rPr>
          <w:cs/>
        </w:rPr>
        <w:t>วันอนุมัติผลการศึกษา</w:t>
      </w:r>
    </w:p>
    <w:p w14:paraId="0FDED47F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วันสุดท้ายของการเสนอวิทยานิพนธ์ฉบับสมบูรณ์สำหรับนักศึกษาระดับบัณฑิตศึกษาที่</w:t>
      </w:r>
      <w:r>
        <w:tab/>
      </w:r>
      <w:r>
        <w:rPr>
          <w:cs/>
        </w:rPr>
        <w:t>ต้องการสำเร็จการศึกษา</w:t>
      </w:r>
    </w:p>
    <w:p w14:paraId="728ABE90" w14:textId="77777777" w:rsidR="005711D8" w:rsidRDefault="005711D8" w:rsidP="005711D8">
      <w:pPr>
        <w:pStyle w:val="Heading4"/>
      </w:pPr>
      <w:r>
        <w:rPr>
          <w:cs/>
        </w:rPr>
        <w:t>พุธที่ 10</w:t>
      </w:r>
      <w:r>
        <w:t xml:space="preserve"> </w:t>
      </w:r>
      <w:r w:rsidRPr="00F6714D">
        <w:rPr>
          <w:cs/>
        </w:rPr>
        <w:t xml:space="preserve">มิถุนายน </w:t>
      </w:r>
      <w:r w:rsidRPr="00F6714D">
        <w:t>2569</w:t>
      </w:r>
    </w:p>
    <w:p w14:paraId="4FBD7D84" w14:textId="77777777" w:rsidR="005711D8" w:rsidRDefault="005711D8" w:rsidP="005711D8">
      <w:pPr>
        <w:pStyle w:val="Heading5"/>
      </w:pPr>
      <w:r>
        <w:rPr>
          <w:cs/>
        </w:rPr>
        <w:t>วันแจ้งผลการศึกษาของคณะ/วิทยาลัย</w:t>
      </w:r>
    </w:p>
    <w:p w14:paraId="33851DAD" w14:textId="77777777" w:rsidR="005711D8" w:rsidRDefault="005711D8" w:rsidP="005711D8">
      <w:pPr>
        <w:pStyle w:val="Heading4"/>
      </w:pPr>
      <w:r>
        <w:rPr>
          <w:cs/>
        </w:rPr>
        <w:t>ศุกร์ที่ 19</w:t>
      </w:r>
      <w:r>
        <w:t xml:space="preserve"> </w:t>
      </w:r>
      <w:r w:rsidRPr="00F6714D">
        <w:rPr>
          <w:cs/>
        </w:rPr>
        <w:t xml:space="preserve">มิถุนายน </w:t>
      </w:r>
      <w:r w:rsidRPr="00F6714D">
        <w:t>2569</w:t>
      </w:r>
    </w:p>
    <w:p w14:paraId="14D03ED5" w14:textId="77777777" w:rsidR="005711D8" w:rsidRDefault="005711D8" w:rsidP="005711D8">
      <w:pPr>
        <w:pStyle w:val="Heading5"/>
      </w:pPr>
      <w:r>
        <w:rPr>
          <w:cs/>
        </w:rPr>
        <w:t>วันประกาศผลการศึกษาภาคฤดูร้อน/2568ของระบบสารสนเทศเพื่องานทะเบียน</w:t>
      </w:r>
      <w:r>
        <w:tab/>
      </w:r>
      <w:r>
        <w:rPr>
          <w:cs/>
        </w:rPr>
        <w:t>นักศึกษา กรกฎาคม 2569</w:t>
      </w:r>
    </w:p>
    <w:p w14:paraId="140721B6" w14:textId="77777777" w:rsidR="005711D8" w:rsidRDefault="005711D8" w:rsidP="005711D8">
      <w:pPr>
        <w:pStyle w:val="Heading4"/>
      </w:pPr>
      <w:r>
        <w:rPr>
          <w:cs/>
        </w:rPr>
        <w:t>อังคารที่ 7</w:t>
      </w:r>
      <w:r>
        <w:t xml:space="preserve"> </w:t>
      </w:r>
      <w:r w:rsidRPr="00F6714D">
        <w:rPr>
          <w:cs/>
        </w:rPr>
        <w:t xml:space="preserve">กรกฎาคม </w:t>
      </w:r>
      <w:r w:rsidRPr="00F6714D">
        <w:t>2569</w:t>
      </w:r>
    </w:p>
    <w:p w14:paraId="70A4FCA9" w14:textId="77777777" w:rsidR="005711D8" w:rsidRDefault="005711D8" w:rsidP="005711D8">
      <w:pPr>
        <w:pStyle w:val="Heading5"/>
      </w:pPr>
      <w:r>
        <w:rPr>
          <w:cs/>
        </w:rPr>
        <w:t xml:space="preserve">วันเปลี่ยนค่าระดับคะแนน </w:t>
      </w:r>
      <w:r>
        <w:t xml:space="preserve">I </w:t>
      </w:r>
      <w:r>
        <w:rPr>
          <w:cs/>
        </w:rPr>
        <w:t xml:space="preserve">เป็น </w:t>
      </w:r>
      <w:r>
        <w:t xml:space="preserve">F </w:t>
      </w:r>
      <w:r>
        <w:rPr>
          <w:cs/>
        </w:rPr>
        <w:t xml:space="preserve">หรือ </w:t>
      </w:r>
      <w:r>
        <w:t xml:space="preserve">U </w:t>
      </w:r>
      <w:r>
        <w:rPr>
          <w:cs/>
        </w:rPr>
        <w:t xml:space="preserve">ระดับปริญญาตรี และระดับบัณฑิตศึกษา </w:t>
      </w:r>
      <w:r>
        <w:tab/>
      </w:r>
      <w:r>
        <w:rPr>
          <w:cs/>
        </w:rPr>
        <w:t>ภายใน 30 วัน นับจากวันอนุมัติผลการศึกษา</w:t>
      </w:r>
    </w:p>
    <w:p w14:paraId="047DCC6B" w14:textId="77777777" w:rsidR="005711D8" w:rsidRDefault="005711D8" w:rsidP="005711D8">
      <w:pPr>
        <w:pStyle w:val="Heading5"/>
      </w:pPr>
      <w:r>
        <w:rPr>
          <w:cs/>
        </w:rPr>
        <w:t>วันสุดท้ายของการประเมินผลวิชาโครงงานพิเศษหรือปริญญานิพนธ์</w:t>
      </w:r>
    </w:p>
    <w:p w14:paraId="6917E36F" w14:textId="77777777" w:rsidR="005711D8" w:rsidRDefault="005711D8" w:rsidP="005711D8">
      <w:pPr>
        <w:pStyle w:val="Heading2"/>
      </w:pPr>
      <w:r w:rsidRPr="00395980">
        <w:rPr>
          <w:cs/>
        </w:rPr>
        <w:t>ตารางเวลาการลงทะเบียนและชำระเงิน</w:t>
      </w:r>
      <w:r>
        <w:rPr>
          <w:rFonts w:hint="cs"/>
          <w:cs/>
        </w:rPr>
        <w:t xml:space="preserve">ของมหาวิทยาลัยเทคโนโลยีพระจอมเกล้าพระนครเหนือ </w:t>
      </w:r>
      <w:r w:rsidRPr="00395980">
        <w:rPr>
          <w:cs/>
        </w:rPr>
        <w:t xml:space="preserve"> </w:t>
      </w:r>
      <w:r>
        <w:br/>
      </w:r>
      <w:r>
        <w:tab/>
      </w:r>
      <w:r w:rsidRPr="00395980">
        <w:rPr>
          <w:cs/>
        </w:rPr>
        <w:t xml:space="preserve">ปีการศึกษา </w:t>
      </w:r>
      <w:r w:rsidRPr="00395980">
        <w:t>2568</w:t>
      </w:r>
    </w:p>
    <w:p w14:paraId="547D0CDD" w14:textId="77777777" w:rsidR="005711D8" w:rsidRDefault="005711D8" w:rsidP="005711D8">
      <w:pPr>
        <w:pStyle w:val="Heading3"/>
      </w:pPr>
      <w:r>
        <w:rPr>
          <w:rFonts w:hint="cs"/>
          <w:cs/>
        </w:rPr>
        <w:t>ภาคเรียนที่ 1</w:t>
      </w:r>
    </w:p>
    <w:p w14:paraId="5C635792" w14:textId="77777777" w:rsidR="005711D8" w:rsidRDefault="005711D8" w:rsidP="005711D8">
      <w:pPr>
        <w:pStyle w:val="Heading4"/>
      </w:pPr>
      <w:r>
        <w:t>2</w:t>
      </w:r>
      <w:r>
        <w:rPr>
          <w:cs/>
        </w:rPr>
        <w:t>6 พฤษภาคม 2568</w:t>
      </w:r>
    </w:p>
    <w:p w14:paraId="6A235B58" w14:textId="77777777" w:rsidR="005711D8" w:rsidRDefault="005711D8" w:rsidP="005711D8">
      <w:pPr>
        <w:pStyle w:val="Heading5"/>
      </w:pPr>
      <w:r>
        <w:rPr>
          <w:cs/>
        </w:rPr>
        <w:t>ระดับประกาศนียบัตรวิชาชีพ (ปวช.)</w:t>
      </w:r>
    </w:p>
    <w:p w14:paraId="697440F8" w14:textId="77777777" w:rsidR="005711D8" w:rsidRPr="00AA159E" w:rsidRDefault="005711D8" w:rsidP="005711D8">
      <w:pPr>
        <w:pStyle w:val="Heading5"/>
      </w:pPr>
      <w:r>
        <w:rPr>
          <w:cs/>
        </w:rPr>
        <w:t>นักศึกษาระดับปริญญาตรี / ปริญญาโท / ปริญญาเอก</w:t>
      </w:r>
    </w:p>
    <w:p w14:paraId="2BED498E" w14:textId="77777777" w:rsidR="005711D8" w:rsidRDefault="005711D8" w:rsidP="005711D8">
      <w:pPr>
        <w:pStyle w:val="Heading6"/>
      </w:pPr>
      <w:r>
        <w:rPr>
          <w:cs/>
        </w:rPr>
        <w:t>ชั้นปีที่ 2 – 3</w:t>
      </w:r>
    </w:p>
    <w:p w14:paraId="492B8FCC" w14:textId="77777777" w:rsidR="005711D8" w:rsidRDefault="005711D8" w:rsidP="005711D8">
      <w:pPr>
        <w:pStyle w:val="Heading4"/>
      </w:pPr>
      <w:r w:rsidRPr="00A40E2A">
        <w:t xml:space="preserve">16 </w:t>
      </w:r>
      <w:r w:rsidRPr="00A40E2A">
        <w:rPr>
          <w:cs/>
        </w:rPr>
        <w:t>ม</w:t>
      </w:r>
      <w:r>
        <w:rPr>
          <w:rFonts w:hint="cs"/>
          <w:cs/>
        </w:rPr>
        <w:t>ิถุนายน</w:t>
      </w:r>
      <w:r w:rsidRPr="00A40E2A">
        <w:rPr>
          <w:cs/>
        </w:rPr>
        <w:t xml:space="preserve"> </w:t>
      </w:r>
      <w:r w:rsidRPr="00A40E2A">
        <w:t>2568</w:t>
      </w:r>
    </w:p>
    <w:p w14:paraId="27385C54" w14:textId="77777777" w:rsidR="005711D8" w:rsidRDefault="005711D8" w:rsidP="005711D8">
      <w:pPr>
        <w:pStyle w:val="Heading5"/>
      </w:pPr>
      <w:r>
        <w:rPr>
          <w:cs/>
        </w:rPr>
        <w:t>นักศึกษาระดับปริญญาตรี / ปริญญาโท / ปริญญาเอก</w:t>
      </w:r>
    </w:p>
    <w:p w14:paraId="383AC67A" w14:textId="77777777" w:rsidR="005711D8" w:rsidRDefault="005711D8" w:rsidP="005711D8">
      <w:pPr>
        <w:pStyle w:val="Heading5"/>
      </w:pPr>
      <w:r>
        <w:rPr>
          <w:cs/>
        </w:rPr>
        <w:t xml:space="preserve"> ชั้นปีที่ 2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4 และ 5</w:t>
      </w:r>
    </w:p>
    <w:p w14:paraId="41DD067E" w14:textId="77777777" w:rsidR="005711D8" w:rsidRDefault="005711D8" w:rsidP="005711D8">
      <w:pPr>
        <w:pStyle w:val="Heading6"/>
      </w:pPr>
      <w:r>
        <w:rPr>
          <w:cs/>
        </w:rPr>
        <w:t>ชั้นปีที่ 2 (เลขประจำตัวนักศึกษาขึ้นต้นด้วย 67)</w:t>
      </w:r>
    </w:p>
    <w:p w14:paraId="574EF740" w14:textId="77777777" w:rsidR="005711D8" w:rsidRDefault="005711D8" w:rsidP="005711D8"/>
    <w:p w14:paraId="0B70262C" w14:textId="77777777" w:rsidR="005711D8" w:rsidRPr="00A40E2A" w:rsidRDefault="005711D8" w:rsidP="005711D8">
      <w:pPr>
        <w:rPr>
          <w:rFonts w:hint="cs"/>
        </w:rPr>
      </w:pPr>
    </w:p>
    <w:p w14:paraId="68752A3E" w14:textId="77777777" w:rsidR="005711D8" w:rsidRDefault="005711D8" w:rsidP="005711D8">
      <w:pPr>
        <w:pStyle w:val="Heading4"/>
      </w:pPr>
      <w:r>
        <w:rPr>
          <w:cs/>
        </w:rPr>
        <w:lastRenderedPageBreak/>
        <w:t>17 มิถุนายน 2568</w:t>
      </w:r>
    </w:p>
    <w:p w14:paraId="71E27891" w14:textId="77777777" w:rsidR="005711D8" w:rsidRDefault="005711D8" w:rsidP="005711D8">
      <w:pPr>
        <w:pStyle w:val="Heading5"/>
      </w:pPr>
      <w:r>
        <w:rPr>
          <w:cs/>
        </w:rPr>
        <w:t>นักศึกษาระดับปริญญาตรี / ปริญญาโท / ปริญญาเอก</w:t>
      </w:r>
    </w:p>
    <w:p w14:paraId="18385009" w14:textId="77777777" w:rsidR="005711D8" w:rsidRPr="00A40E2A" w:rsidRDefault="005711D8" w:rsidP="005711D8">
      <w:pPr>
        <w:pStyle w:val="Heading5"/>
        <w:rPr>
          <w:rFonts w:hint="cs"/>
        </w:rPr>
      </w:pPr>
      <w:r>
        <w:rPr>
          <w:cs/>
        </w:rPr>
        <w:t>ชั้นปีที่ 2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4 และ 5</w:t>
      </w:r>
    </w:p>
    <w:p w14:paraId="43631866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ชั้นปีที่ 3 (เลขประจำตัวนักศึกษาขึ้นต้นด้วย 66)</w:t>
      </w:r>
    </w:p>
    <w:p w14:paraId="4BABE48F" w14:textId="77777777" w:rsidR="005711D8" w:rsidRDefault="005711D8" w:rsidP="005711D8">
      <w:pPr>
        <w:pStyle w:val="Heading4"/>
      </w:pPr>
      <w:r>
        <w:rPr>
          <w:cs/>
        </w:rPr>
        <w:t>18 มิถุนายน 2568</w:t>
      </w:r>
    </w:p>
    <w:p w14:paraId="1C6C242F" w14:textId="77777777" w:rsidR="005711D8" w:rsidRDefault="005711D8" w:rsidP="005711D8">
      <w:pPr>
        <w:pStyle w:val="Heading5"/>
      </w:pPr>
      <w:r>
        <w:rPr>
          <w:cs/>
        </w:rPr>
        <w:t>นักศึกษาระดับปริญญาตรี / ปริญญาโท / ปริญญาเอก</w:t>
      </w:r>
    </w:p>
    <w:p w14:paraId="7BB4D791" w14:textId="77777777" w:rsidR="005711D8" w:rsidRPr="00A40E2A" w:rsidRDefault="005711D8" w:rsidP="005711D8">
      <w:pPr>
        <w:pStyle w:val="Heading5"/>
        <w:rPr>
          <w:rFonts w:hint="cs"/>
        </w:rPr>
      </w:pPr>
      <w:r>
        <w:rPr>
          <w:cs/>
        </w:rPr>
        <w:t>ชั้นปีที่ 2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4 และ 5</w:t>
      </w:r>
    </w:p>
    <w:p w14:paraId="63BED43A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ชั้นปีที่ 4 (เลขประจำตัวนักศึกษาขึ้นต้นด้วย 65)</w:t>
      </w:r>
    </w:p>
    <w:p w14:paraId="2AE0AD55" w14:textId="77777777" w:rsidR="005711D8" w:rsidRDefault="005711D8" w:rsidP="005711D8">
      <w:pPr>
        <w:pStyle w:val="Heading4"/>
      </w:pPr>
      <w:r>
        <w:rPr>
          <w:cs/>
        </w:rPr>
        <w:t>19 มิถุนายน 2568</w:t>
      </w:r>
    </w:p>
    <w:p w14:paraId="08665DD0" w14:textId="77777777" w:rsidR="005711D8" w:rsidRDefault="005711D8" w:rsidP="005711D8">
      <w:pPr>
        <w:pStyle w:val="Heading5"/>
      </w:pPr>
      <w:r>
        <w:rPr>
          <w:cs/>
        </w:rPr>
        <w:t>นักศึกษาระดับปริญญาตรี / ปริญญาโท / ปริญญาเอก</w:t>
      </w:r>
    </w:p>
    <w:p w14:paraId="5A29B66C" w14:textId="77777777" w:rsidR="005711D8" w:rsidRPr="00A40E2A" w:rsidRDefault="005711D8" w:rsidP="005711D8">
      <w:pPr>
        <w:pStyle w:val="Heading5"/>
        <w:rPr>
          <w:rFonts w:hint="cs"/>
        </w:rPr>
      </w:pPr>
      <w:r>
        <w:rPr>
          <w:cs/>
        </w:rPr>
        <w:t>ชั้นปีที่ 2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4 และ 5</w:t>
      </w:r>
    </w:p>
    <w:p w14:paraId="0D48407A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ชั้นปีที่ 5 (เลขประจำตัวนักศึกษาขึ้นต้นด้วย 64)</w:t>
      </w:r>
    </w:p>
    <w:p w14:paraId="27DE49BC" w14:textId="77777777" w:rsidR="005711D8" w:rsidRDefault="005711D8" w:rsidP="005711D8">
      <w:pPr>
        <w:pStyle w:val="Heading4"/>
      </w:pPr>
      <w:r>
        <w:rPr>
          <w:cs/>
        </w:rPr>
        <w:t>20 มิถุนายน 2568</w:t>
      </w:r>
    </w:p>
    <w:p w14:paraId="15BF7ABB" w14:textId="77777777" w:rsidR="005711D8" w:rsidRDefault="005711D8" w:rsidP="005711D8">
      <w:pPr>
        <w:pStyle w:val="Heading5"/>
      </w:pPr>
      <w:r>
        <w:rPr>
          <w:cs/>
        </w:rPr>
        <w:t>นักศึกษาระดับปริญญาตรี / ปริญญาโท / ปริญญาเอก</w:t>
      </w:r>
    </w:p>
    <w:p w14:paraId="6DD40BB5" w14:textId="77777777" w:rsidR="005711D8" w:rsidRPr="00A40E2A" w:rsidRDefault="005711D8" w:rsidP="005711D8">
      <w:pPr>
        <w:pStyle w:val="Heading5"/>
        <w:rPr>
          <w:rFonts w:hint="cs"/>
        </w:rPr>
      </w:pPr>
      <w:r>
        <w:rPr>
          <w:cs/>
        </w:rPr>
        <w:t>ชั้นปีที่ 2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4 และ 5</w:t>
      </w:r>
    </w:p>
    <w:p w14:paraId="7AD20C4C" w14:textId="77777777" w:rsidR="005711D8" w:rsidRDefault="005711D8" w:rsidP="005711D8">
      <w:pPr>
        <w:pStyle w:val="Heading6"/>
      </w:pPr>
      <w:r>
        <w:rPr>
          <w:cs/>
        </w:rPr>
        <w:t>เลข</w:t>
      </w:r>
      <w:r w:rsidRPr="00A40E2A">
        <w:rPr>
          <w:cs/>
        </w:rPr>
        <w:t>ประจำตัว</w:t>
      </w:r>
      <w:r>
        <w:rPr>
          <w:cs/>
        </w:rPr>
        <w:t>นักศึกษาขึ้นต้นด้วย 63 และต่ำกว่า</w:t>
      </w:r>
    </w:p>
    <w:p w14:paraId="672EAF07" w14:textId="77777777" w:rsidR="005711D8" w:rsidRDefault="005711D8" w:rsidP="005711D8">
      <w:pPr>
        <w:pStyle w:val="Heading3"/>
      </w:pPr>
      <w:r w:rsidRPr="00395980">
        <w:rPr>
          <w:cs/>
        </w:rPr>
        <w:t>ภาค</w:t>
      </w:r>
      <w:r>
        <w:rPr>
          <w:rFonts w:hint="cs"/>
          <w:cs/>
        </w:rPr>
        <w:t>เรียน</w:t>
      </w:r>
      <w:r w:rsidRPr="00395980">
        <w:rPr>
          <w:cs/>
        </w:rPr>
        <w:t xml:space="preserve"> </w:t>
      </w:r>
      <w:r w:rsidRPr="00395980">
        <w:t xml:space="preserve">2 </w:t>
      </w:r>
    </w:p>
    <w:p w14:paraId="04FD7D48" w14:textId="77777777" w:rsidR="005711D8" w:rsidRDefault="005711D8" w:rsidP="005711D8">
      <w:pPr>
        <w:pStyle w:val="Heading4"/>
      </w:pPr>
      <w:r>
        <w:rPr>
          <w:cs/>
        </w:rPr>
        <w:t>27 – 29 ตุลาคม 2568</w:t>
      </w:r>
    </w:p>
    <w:p w14:paraId="0BBBEF8D" w14:textId="77777777" w:rsidR="005711D8" w:rsidRDefault="005711D8" w:rsidP="005711D8">
      <w:pPr>
        <w:pStyle w:val="Heading5"/>
      </w:pPr>
      <w:r>
        <w:rPr>
          <w:cs/>
        </w:rPr>
        <w:t>ระดับประกาศนียบัตรวิชาชีพ (ปวช.) เตรียมวิศวกรรมศาสตร์ ไทย–เยอรมัน</w:t>
      </w:r>
    </w:p>
    <w:p w14:paraId="43E1B722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ทุกชั้นปี</w:t>
      </w:r>
    </w:p>
    <w:p w14:paraId="453B750F" w14:textId="77777777" w:rsidR="005711D8" w:rsidRDefault="005711D8" w:rsidP="005711D8">
      <w:pPr>
        <w:pStyle w:val="Heading4"/>
      </w:pPr>
      <w:r>
        <w:rPr>
          <w:cs/>
        </w:rPr>
        <w:t>17 พฤศจิกายน 2568</w:t>
      </w:r>
    </w:p>
    <w:p w14:paraId="150694E5" w14:textId="77777777" w:rsidR="005711D8" w:rsidRPr="002160E4" w:rsidRDefault="005711D8" w:rsidP="005711D8">
      <w:pPr>
        <w:pStyle w:val="Heading5"/>
        <w:rPr>
          <w:rFonts w:hint="cs"/>
        </w:rPr>
      </w:pPr>
      <w:r w:rsidRPr="002160E4">
        <w:rPr>
          <w:cs/>
        </w:rPr>
        <w:t>นักศึกษาระดับปริญญาตรี/</w:t>
      </w:r>
      <w:r w:rsidRPr="002160E4">
        <w:t xml:space="preserve"> </w:t>
      </w:r>
      <w:r w:rsidRPr="002160E4">
        <w:rPr>
          <w:cs/>
        </w:rPr>
        <w:t>ปริญญาโท/ ปริญญาเอก</w:t>
      </w:r>
      <w:r w:rsidRPr="002160E4">
        <w:t xml:space="preserve"> </w:t>
      </w:r>
      <w:r w:rsidRPr="002160E4">
        <w:rPr>
          <w:cs/>
        </w:rPr>
        <w:t xml:space="preserve">ชั้นปีที่ </w:t>
      </w:r>
      <w:r w:rsidRPr="002160E4">
        <w:t xml:space="preserve">1, 2, 3, 4 </w:t>
      </w:r>
      <w:r w:rsidRPr="002160E4">
        <w:rPr>
          <w:cs/>
        </w:rPr>
        <w:t xml:space="preserve">และ </w:t>
      </w:r>
      <w:r w:rsidRPr="002160E4">
        <w:t>5</w:t>
      </w:r>
    </w:p>
    <w:p w14:paraId="388AE3DE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ชั้นปีที่ 1 (เลขประจำตัวนักศึกษาขึ้นต้นด้วย 68)</w:t>
      </w:r>
    </w:p>
    <w:p w14:paraId="43548AD9" w14:textId="77777777" w:rsidR="005711D8" w:rsidRDefault="005711D8" w:rsidP="005711D8">
      <w:pPr>
        <w:pStyle w:val="Heading4"/>
      </w:pPr>
      <w:r>
        <w:rPr>
          <w:cs/>
        </w:rPr>
        <w:t>18 พฤศจิกายน 2568</w:t>
      </w:r>
    </w:p>
    <w:p w14:paraId="1D5F8073" w14:textId="77777777" w:rsidR="005711D8" w:rsidRDefault="005711D8" w:rsidP="005711D8">
      <w:pPr>
        <w:pStyle w:val="Heading5"/>
        <w:rPr>
          <w:rFonts w:hint="cs"/>
        </w:rPr>
      </w:pPr>
      <w:r w:rsidRPr="002160E4">
        <w:rPr>
          <w:cs/>
        </w:rPr>
        <w:t>นักศึกษาระดับปริญญาตรี/</w:t>
      </w:r>
      <w:r w:rsidRPr="002160E4">
        <w:t xml:space="preserve"> </w:t>
      </w:r>
      <w:r w:rsidRPr="002160E4">
        <w:rPr>
          <w:cs/>
        </w:rPr>
        <w:t>ปริญญาโท/ ปริญญาเอก</w:t>
      </w:r>
      <w:r w:rsidRPr="002160E4">
        <w:t xml:space="preserve"> </w:t>
      </w:r>
      <w:r w:rsidRPr="002160E4">
        <w:rPr>
          <w:cs/>
        </w:rPr>
        <w:t xml:space="preserve">ชั้นปีที่ </w:t>
      </w:r>
      <w:r w:rsidRPr="002160E4">
        <w:t xml:space="preserve">1, 2, 3, 4 </w:t>
      </w:r>
      <w:r w:rsidRPr="002160E4">
        <w:rPr>
          <w:cs/>
        </w:rPr>
        <w:t xml:space="preserve">และ </w:t>
      </w:r>
      <w:r w:rsidRPr="002160E4">
        <w:t>5</w:t>
      </w:r>
    </w:p>
    <w:p w14:paraId="73CF788B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 xml:space="preserve"> ชั้นปีที่ 2 (เลข</w:t>
      </w:r>
      <w:r w:rsidRPr="002160E4">
        <w:rPr>
          <w:cs/>
        </w:rPr>
        <w:t>ประจำตัว</w:t>
      </w:r>
      <w:r>
        <w:rPr>
          <w:cs/>
        </w:rPr>
        <w:t>นักศึกษาขึ้นต้นด้วย 67)</w:t>
      </w:r>
    </w:p>
    <w:p w14:paraId="7950523F" w14:textId="77777777" w:rsidR="005711D8" w:rsidRDefault="005711D8" w:rsidP="005711D8">
      <w:pPr>
        <w:pStyle w:val="Heading4"/>
      </w:pPr>
      <w:r>
        <w:rPr>
          <w:cs/>
        </w:rPr>
        <w:t>19 พฤศจิกายน 2568</w:t>
      </w:r>
    </w:p>
    <w:p w14:paraId="19702E81" w14:textId="77777777" w:rsidR="005711D8" w:rsidRDefault="005711D8" w:rsidP="005711D8">
      <w:pPr>
        <w:pStyle w:val="Heading5"/>
        <w:rPr>
          <w:rFonts w:hint="cs"/>
        </w:rPr>
      </w:pPr>
      <w:r w:rsidRPr="002160E4">
        <w:rPr>
          <w:cs/>
        </w:rPr>
        <w:t>นักศึกษาระดับปริญญาตรี/</w:t>
      </w:r>
      <w:r w:rsidRPr="002160E4">
        <w:t xml:space="preserve"> </w:t>
      </w:r>
      <w:r w:rsidRPr="002160E4">
        <w:rPr>
          <w:cs/>
        </w:rPr>
        <w:t>ปริญญาโท/ ปริญญาเอก</w:t>
      </w:r>
      <w:r w:rsidRPr="002160E4">
        <w:t xml:space="preserve"> </w:t>
      </w:r>
      <w:r w:rsidRPr="002160E4">
        <w:rPr>
          <w:cs/>
        </w:rPr>
        <w:t xml:space="preserve">ชั้นปีที่ </w:t>
      </w:r>
      <w:r w:rsidRPr="002160E4">
        <w:t xml:space="preserve">1, 2, 3, 4 </w:t>
      </w:r>
      <w:r w:rsidRPr="002160E4">
        <w:rPr>
          <w:cs/>
        </w:rPr>
        <w:t xml:space="preserve">และ </w:t>
      </w:r>
      <w:r w:rsidRPr="002160E4">
        <w:t>5</w:t>
      </w:r>
    </w:p>
    <w:p w14:paraId="7FB4C8D3" w14:textId="77777777" w:rsidR="005711D8" w:rsidRDefault="005711D8" w:rsidP="005711D8">
      <w:pPr>
        <w:pStyle w:val="Heading6"/>
      </w:pPr>
      <w:r>
        <w:rPr>
          <w:cs/>
        </w:rPr>
        <w:t>ชั้นปีที่ 3 (เลขประจำตัวนักศึกษาขึ้นต้นด้วย 66)</w:t>
      </w:r>
    </w:p>
    <w:p w14:paraId="55894F2C" w14:textId="77777777" w:rsidR="005711D8" w:rsidRDefault="005711D8" w:rsidP="005711D8"/>
    <w:p w14:paraId="0FAF2307" w14:textId="77777777" w:rsidR="005711D8" w:rsidRPr="002160E4" w:rsidRDefault="005711D8" w:rsidP="005711D8">
      <w:pPr>
        <w:rPr>
          <w:rFonts w:hint="cs"/>
        </w:rPr>
      </w:pPr>
    </w:p>
    <w:p w14:paraId="4CDF876D" w14:textId="77777777" w:rsidR="005711D8" w:rsidRDefault="005711D8" w:rsidP="005711D8">
      <w:pPr>
        <w:pStyle w:val="Heading4"/>
      </w:pPr>
      <w:r>
        <w:rPr>
          <w:cs/>
        </w:rPr>
        <w:lastRenderedPageBreak/>
        <w:t>20 พฤศจิกายน 2568</w:t>
      </w:r>
    </w:p>
    <w:p w14:paraId="365B502B" w14:textId="77777777" w:rsidR="005711D8" w:rsidRPr="002160E4" w:rsidRDefault="005711D8" w:rsidP="005711D8">
      <w:pPr>
        <w:pStyle w:val="Heading5"/>
        <w:rPr>
          <w:rFonts w:hint="cs"/>
        </w:rPr>
      </w:pPr>
      <w:r w:rsidRPr="002160E4">
        <w:rPr>
          <w:cs/>
        </w:rPr>
        <w:t>นักศึกษาระดับปริญญาตรี/</w:t>
      </w:r>
      <w:r w:rsidRPr="002160E4">
        <w:t xml:space="preserve"> </w:t>
      </w:r>
      <w:r w:rsidRPr="002160E4">
        <w:rPr>
          <w:cs/>
        </w:rPr>
        <w:t>ปริญญาโท/ ปริญญาเอก</w:t>
      </w:r>
      <w:r w:rsidRPr="002160E4">
        <w:t xml:space="preserve"> </w:t>
      </w:r>
      <w:r w:rsidRPr="002160E4">
        <w:rPr>
          <w:cs/>
        </w:rPr>
        <w:t xml:space="preserve">ชั้นปีที่ </w:t>
      </w:r>
      <w:r w:rsidRPr="002160E4">
        <w:t xml:space="preserve">1, 2, 3, 4 </w:t>
      </w:r>
      <w:r w:rsidRPr="002160E4">
        <w:rPr>
          <w:cs/>
        </w:rPr>
        <w:t xml:space="preserve">และ </w:t>
      </w:r>
      <w:r w:rsidRPr="002160E4">
        <w:t>5</w:t>
      </w:r>
    </w:p>
    <w:p w14:paraId="681F46DA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ชั้นปีที่ 4 (เลขประจำตัวนักศึกษาขึ้นต้นด้วย 65)</w:t>
      </w:r>
    </w:p>
    <w:p w14:paraId="12EE131B" w14:textId="77777777" w:rsidR="005711D8" w:rsidRDefault="005711D8" w:rsidP="005711D8">
      <w:pPr>
        <w:pStyle w:val="Heading4"/>
      </w:pPr>
      <w:r>
        <w:rPr>
          <w:cs/>
        </w:rPr>
        <w:t>21 พฤศจิกายน 2568</w:t>
      </w:r>
    </w:p>
    <w:p w14:paraId="525FBA97" w14:textId="77777777" w:rsidR="005711D8" w:rsidRDefault="005711D8" w:rsidP="005711D8">
      <w:pPr>
        <w:pStyle w:val="Heading5"/>
        <w:rPr>
          <w:rFonts w:hint="cs"/>
        </w:rPr>
      </w:pPr>
      <w:r w:rsidRPr="002160E4">
        <w:rPr>
          <w:cs/>
        </w:rPr>
        <w:t>นักศึกษาระดับปริญญาตรี/</w:t>
      </w:r>
      <w:r w:rsidRPr="002160E4">
        <w:t xml:space="preserve"> </w:t>
      </w:r>
      <w:r w:rsidRPr="002160E4">
        <w:rPr>
          <w:cs/>
        </w:rPr>
        <w:t>ปริญญาโท/ ปริญญาเอก</w:t>
      </w:r>
      <w:r w:rsidRPr="002160E4">
        <w:t xml:space="preserve"> </w:t>
      </w:r>
      <w:r w:rsidRPr="002160E4">
        <w:rPr>
          <w:cs/>
        </w:rPr>
        <w:t xml:space="preserve">ชั้นปีที่ </w:t>
      </w:r>
      <w:r w:rsidRPr="002160E4">
        <w:t xml:space="preserve">1, 2, 3, 4 </w:t>
      </w:r>
      <w:r w:rsidRPr="002160E4">
        <w:rPr>
          <w:cs/>
        </w:rPr>
        <w:t xml:space="preserve">และ </w:t>
      </w:r>
      <w:r w:rsidRPr="002160E4">
        <w:t>5</w:t>
      </w:r>
    </w:p>
    <w:p w14:paraId="3D860D25" w14:textId="77777777" w:rsidR="005711D8" w:rsidRDefault="005711D8" w:rsidP="005711D8">
      <w:pPr>
        <w:pStyle w:val="Heading6"/>
      </w:pPr>
      <w:r>
        <w:rPr>
          <w:cs/>
        </w:rPr>
        <w:t xml:space="preserve"> ชั้นปีที่ 5 (เลขประจำตัวนักศึกษาขึ้นต้นด้วย 64)</w:t>
      </w:r>
    </w:p>
    <w:p w14:paraId="5AB3198F" w14:textId="77777777" w:rsidR="005711D8" w:rsidRDefault="005711D8" w:rsidP="005711D8">
      <w:pPr>
        <w:pStyle w:val="Heading6"/>
      </w:pPr>
      <w:r>
        <w:rPr>
          <w:cs/>
        </w:rPr>
        <w:t xml:space="preserve"> เลขประจำตัวนักศึกษาขึ้นต้นด้วย 63 และต่ำกว่า</w:t>
      </w:r>
    </w:p>
    <w:p w14:paraId="23E869FA" w14:textId="77777777" w:rsidR="005711D8" w:rsidRPr="002160E4" w:rsidRDefault="005711D8" w:rsidP="005711D8">
      <w:pPr>
        <w:pStyle w:val="Heading2"/>
        <w:rPr>
          <w:rFonts w:hint="cs"/>
        </w:rPr>
      </w:pPr>
      <w:r>
        <w:rPr>
          <w:rFonts w:hint="cs"/>
          <w:cs/>
        </w:rPr>
        <w:t>การให้บริการของหน่วยงาน</w:t>
      </w:r>
    </w:p>
    <w:p w14:paraId="26366C4C" w14:textId="77777777" w:rsidR="005711D8" w:rsidRDefault="005711D8" w:rsidP="005711D8">
      <w:pPr>
        <w:pStyle w:val="Heading4"/>
      </w:pPr>
      <w:r>
        <w:rPr>
          <w:cs/>
        </w:rPr>
        <w:t>กลุ่มงานทะเบียนและสถิตินักศึกษา กองบริการการศึกษา</w:t>
      </w:r>
    </w:p>
    <w:p w14:paraId="10E5563C" w14:textId="77777777" w:rsidR="005711D8" w:rsidRDefault="005711D8" w:rsidP="005711D8">
      <w:pPr>
        <w:pStyle w:val="Heading5"/>
      </w:pPr>
      <w:r>
        <w:rPr>
          <w:cs/>
        </w:rPr>
        <w:t xml:space="preserve">สถานที่ตั้ง ชั้น 2 อาคาร </w:t>
      </w:r>
      <w:r>
        <w:t>TGGS</w:t>
      </w:r>
    </w:p>
    <w:p w14:paraId="4929FF3B" w14:textId="77777777" w:rsidR="005711D8" w:rsidRDefault="005711D8" w:rsidP="005711D8">
      <w:pPr>
        <w:pStyle w:val="Heading5"/>
      </w:pPr>
      <w:r>
        <w:rPr>
          <w:cs/>
        </w:rPr>
        <w:t>โทรศัพท์ 0 2555 2000 ต่อ 1628-1635</w:t>
      </w:r>
    </w:p>
    <w:p w14:paraId="6B31668E" w14:textId="77777777" w:rsidR="005711D8" w:rsidRDefault="005711D8" w:rsidP="005711D8">
      <w:pPr>
        <w:pStyle w:val="Heading5"/>
      </w:pPr>
      <w:r>
        <w:rPr>
          <w:cs/>
        </w:rPr>
        <w:t>โทรสาร 0 2587 4341</w:t>
      </w:r>
    </w:p>
    <w:p w14:paraId="6138338B" w14:textId="77777777" w:rsidR="005711D8" w:rsidRDefault="005711D8" w:rsidP="005711D8">
      <w:pPr>
        <w:pStyle w:val="Heading5"/>
      </w:pPr>
      <w:r>
        <w:rPr>
          <w:cs/>
        </w:rPr>
        <w:t xml:space="preserve">เว็บไซต์ </w:t>
      </w:r>
      <w:r>
        <w:t>https://acdserv.kmutnb.ac.th/home</w:t>
      </w:r>
    </w:p>
    <w:p w14:paraId="441E534E" w14:textId="77777777" w:rsidR="005711D8" w:rsidRDefault="005711D8" w:rsidP="005711D8">
      <w:pPr>
        <w:pStyle w:val="Heading5"/>
      </w:pPr>
      <w:r>
        <w:t xml:space="preserve">Facebook </w:t>
      </w:r>
      <w:r>
        <w:rPr>
          <w:cs/>
        </w:rPr>
        <w:t>กลุ่มงานทะเบียนและสถิตินักศึกษา กองบริการการศึกษา มจพ.</w:t>
      </w:r>
    </w:p>
    <w:p w14:paraId="5A6EC22F" w14:textId="77777777" w:rsidR="005711D8" w:rsidRDefault="005711D8" w:rsidP="005711D8">
      <w:pPr>
        <w:pStyle w:val="Heading5"/>
      </w:pPr>
      <w:r>
        <w:rPr>
          <w:cs/>
        </w:rPr>
        <w:t>การให้บริการ</w:t>
      </w:r>
    </w:p>
    <w:p w14:paraId="661C5FA9" w14:textId="77777777" w:rsidR="005711D8" w:rsidRDefault="005711D8" w:rsidP="005711D8">
      <w:pPr>
        <w:pStyle w:val="Heading6"/>
      </w:pPr>
      <w:r>
        <w:rPr>
          <w:cs/>
        </w:rPr>
        <w:t>กลุ่มงานทะเบียนและสถิตินักศึกษา กองบริการการศึกษา ให้บริการในด้านการรับ</w:t>
      </w:r>
      <w:r>
        <w:rPr>
          <w:cs/>
        </w:rPr>
        <w:tab/>
        <w:t>ขึ้นทะเบียนนักศึกษาใหม</w:t>
      </w:r>
      <w:r>
        <w:rPr>
          <w:rFonts w:hint="cs"/>
          <w:cs/>
        </w:rPr>
        <w:t>่</w:t>
      </w:r>
      <w:r>
        <w:rPr>
          <w:cs/>
        </w:rPr>
        <w:t xml:space="preserve"> การรับลงทะเบียนวิชาเรียน /เพิ</w:t>
      </w:r>
      <w:r>
        <w:rPr>
          <w:rFonts w:hint="cs"/>
          <w:cs/>
        </w:rPr>
        <w:t>่</w:t>
      </w:r>
      <w:r>
        <w:rPr>
          <w:cs/>
        </w:rPr>
        <w:t>ม /เปลี</w:t>
      </w:r>
      <w:r>
        <w:rPr>
          <w:rFonts w:hint="cs"/>
          <w:cs/>
        </w:rPr>
        <w:t>่</w:t>
      </w:r>
      <w:r>
        <w:rPr>
          <w:cs/>
        </w:rPr>
        <w:t>ยนตอน /ถอน</w:t>
      </w:r>
      <w:r>
        <w:rPr>
          <w:cs/>
        </w:rPr>
        <w:tab/>
        <w:t>วิชาเรียน</w:t>
      </w:r>
      <w:r>
        <w:rPr>
          <w:rFonts w:hint="cs"/>
          <w:cs/>
        </w:rPr>
        <w:t xml:space="preserve"> </w:t>
      </w:r>
      <w:r>
        <w:rPr>
          <w:cs/>
        </w:rPr>
        <w:t>การประมวลผลการศึกษา การให้บริการจัดท</w:t>
      </w:r>
      <w:r>
        <w:rPr>
          <w:rFonts w:hint="cs"/>
          <w:cs/>
        </w:rPr>
        <w:t>ำ</w:t>
      </w:r>
      <w:r>
        <w:rPr>
          <w:cs/>
        </w:rPr>
        <w:t>หนังสือส</w:t>
      </w:r>
      <w:r>
        <w:rPr>
          <w:rFonts w:hint="cs"/>
          <w:cs/>
        </w:rPr>
        <w:t>ำ</w:t>
      </w:r>
      <w:r>
        <w:rPr>
          <w:cs/>
        </w:rPr>
        <w:t>คัญทาง</w:t>
      </w:r>
      <w:r>
        <w:rPr>
          <w:cs/>
        </w:rPr>
        <w:tab/>
        <w:t>การศึกษาเพื่อแสดงสถานภาพ</w:t>
      </w:r>
      <w:r>
        <w:rPr>
          <w:rFonts w:hint="cs"/>
          <w:cs/>
        </w:rPr>
        <w:t xml:space="preserve"> </w:t>
      </w:r>
      <w:r>
        <w:rPr>
          <w:cs/>
        </w:rPr>
        <w:t>หรือคุณวุฒิทางการศึกษาของนักศึกษาปัจจุบันและ</w:t>
      </w:r>
      <w:r>
        <w:rPr>
          <w:cs/>
        </w:rPr>
        <w:tab/>
        <w:t>ผู้ที</w:t>
      </w:r>
      <w:r>
        <w:rPr>
          <w:rFonts w:hint="cs"/>
          <w:cs/>
        </w:rPr>
        <w:t>่</w:t>
      </w:r>
      <w:r>
        <w:rPr>
          <w:cs/>
        </w:rPr>
        <w:t>ส</w:t>
      </w:r>
      <w:r>
        <w:rPr>
          <w:rFonts w:hint="cs"/>
          <w:cs/>
        </w:rPr>
        <w:t>ำ</w:t>
      </w:r>
      <w:r>
        <w:rPr>
          <w:cs/>
        </w:rPr>
        <w:t>เร็จการศึกษาจากมหาวิทยาลัยทุกระดับ การท</w:t>
      </w:r>
      <w:r>
        <w:rPr>
          <w:rFonts w:hint="cs"/>
          <w:cs/>
        </w:rPr>
        <w:t>ำ</w:t>
      </w:r>
      <w:r>
        <w:rPr>
          <w:cs/>
        </w:rPr>
        <w:t>บัตรประจ</w:t>
      </w:r>
      <w:r>
        <w:rPr>
          <w:rFonts w:hint="cs"/>
          <w:cs/>
        </w:rPr>
        <w:t>ำ</w:t>
      </w:r>
      <w:r>
        <w:rPr>
          <w:cs/>
        </w:rPr>
        <w:t>ตัวนักศึกษา การ</w:t>
      </w:r>
      <w:r>
        <w:rPr>
          <w:cs/>
        </w:rPr>
        <w:tab/>
        <w:t>ขอจบการศึกษา การขึ้นทะเบียนเพื</w:t>
      </w:r>
      <w:r>
        <w:rPr>
          <w:rFonts w:hint="cs"/>
          <w:cs/>
        </w:rPr>
        <w:t>่</w:t>
      </w:r>
      <w:r>
        <w:rPr>
          <w:cs/>
        </w:rPr>
        <w:t>อขอรับประกาศนียบัตรหรือรับพระราชทาน</w:t>
      </w:r>
      <w:r>
        <w:rPr>
          <w:cs/>
        </w:rPr>
        <w:tab/>
        <w:t>ปริญญาบัตร ฯลฯ เป็นต้น</w:t>
      </w:r>
    </w:p>
    <w:p w14:paraId="698EC762" w14:textId="77777777" w:rsidR="005711D8" w:rsidRDefault="005711D8" w:rsidP="005711D8">
      <w:pPr>
        <w:pStyle w:val="Heading5"/>
      </w:pPr>
      <w:r>
        <w:rPr>
          <w:cs/>
        </w:rPr>
        <w:t>เวลาให้บริการ เปิดให้บริการตั้งแต่วันจันทร์ถึงวันเสาร์ ยกเว้นวันอาทิตย์และ</w:t>
      </w:r>
      <w:r>
        <w:rPr>
          <w:cs/>
        </w:rPr>
        <w:br/>
      </w:r>
      <w:r>
        <w:rPr>
          <w:cs/>
        </w:rPr>
        <w:tab/>
        <w:t>วันหยุ</w:t>
      </w:r>
      <w:r>
        <w:rPr>
          <w:rFonts w:hint="cs"/>
          <w:cs/>
        </w:rPr>
        <w:t>ด</w:t>
      </w:r>
      <w:r>
        <w:rPr>
          <w:cs/>
        </w:rPr>
        <w:t>นักขัตฤกษ์</w:t>
      </w:r>
    </w:p>
    <w:p w14:paraId="2583F782" w14:textId="77777777" w:rsidR="005711D8" w:rsidRDefault="005711D8" w:rsidP="005711D8">
      <w:pPr>
        <w:pStyle w:val="Heading5"/>
      </w:pPr>
      <w:r>
        <w:rPr>
          <w:rFonts w:hint="cs"/>
          <w:cs/>
        </w:rPr>
        <w:t>บริการรับ</w:t>
      </w:r>
      <w:r>
        <w:rPr>
          <w:cs/>
        </w:rPr>
        <w:t>-</w:t>
      </w:r>
      <w:r>
        <w:rPr>
          <w:rFonts w:hint="cs"/>
          <w:cs/>
        </w:rPr>
        <w:t>จ่ายเอกสารการศึกษา</w:t>
      </w:r>
    </w:p>
    <w:p w14:paraId="52BB0833" w14:textId="77777777" w:rsidR="005711D8" w:rsidRDefault="005711D8" w:rsidP="005711D8">
      <w:pPr>
        <w:pStyle w:val="Heading6"/>
      </w:pPr>
      <w:r>
        <w:rPr>
          <w:cs/>
        </w:rPr>
        <w:t>วันจันทร์-วันศุกร์ เวลา 08.00 น.-18.00 น.</w:t>
      </w:r>
    </w:p>
    <w:p w14:paraId="6C365B6D" w14:textId="77777777" w:rsidR="005711D8" w:rsidRDefault="005711D8" w:rsidP="005711D8">
      <w:pPr>
        <w:pStyle w:val="Heading6"/>
      </w:pPr>
      <w:r>
        <w:rPr>
          <w:cs/>
        </w:rPr>
        <w:t>วันเสาร์ เวลา 09.00 น.-16.00 น. (ปิด 12.00 น.-13.00 น.)</w:t>
      </w:r>
    </w:p>
    <w:p w14:paraId="7C5E48B3" w14:textId="77777777" w:rsidR="005711D8" w:rsidRDefault="005711D8" w:rsidP="005711D8">
      <w:pPr>
        <w:pStyle w:val="Heading5"/>
      </w:pPr>
      <w:r>
        <w:rPr>
          <w:rFonts w:hint="cs"/>
          <w:cs/>
        </w:rPr>
        <w:t>ให้บริการรับลงทะเบียนวิชาเรียน</w:t>
      </w:r>
      <w:r>
        <w:rPr>
          <w:cs/>
        </w:rPr>
        <w:t xml:space="preserve"> </w:t>
      </w:r>
      <w:r>
        <w:rPr>
          <w:rFonts w:hint="cs"/>
          <w:cs/>
        </w:rPr>
        <w:t>ช่วงเวลาลงทะเบียนตามปฏิทินการศึกษา</w:t>
      </w:r>
    </w:p>
    <w:p w14:paraId="4817EEA4" w14:textId="77777777" w:rsidR="005711D8" w:rsidRDefault="005711D8" w:rsidP="005711D8">
      <w:pPr>
        <w:pStyle w:val="Heading6"/>
      </w:pPr>
      <w:r>
        <w:rPr>
          <w:cs/>
        </w:rPr>
        <w:t>วันจันทร์-วันศุกร์ เวลา 13.00 น.-18.00 น.</w:t>
      </w:r>
    </w:p>
    <w:p w14:paraId="592AEDE8" w14:textId="77777777" w:rsidR="005711D8" w:rsidRDefault="005711D8" w:rsidP="005711D8">
      <w:pPr>
        <w:pStyle w:val="Heading6"/>
      </w:pPr>
      <w:r>
        <w:rPr>
          <w:cs/>
        </w:rPr>
        <w:t>วันเสาร์ เวลา 09.00 น.-16.00 น. (งดบริการ 12.00 น.-13.00 น.)</w:t>
      </w:r>
    </w:p>
    <w:p w14:paraId="5EF5BF70" w14:textId="77777777" w:rsidR="005711D8" w:rsidRPr="00634A8C" w:rsidRDefault="005711D8" w:rsidP="005711D8">
      <w:pPr>
        <w:rPr>
          <w:rFonts w:hint="cs"/>
        </w:rPr>
      </w:pPr>
    </w:p>
    <w:p w14:paraId="14BE0395" w14:textId="77777777" w:rsidR="005711D8" w:rsidRDefault="005711D8" w:rsidP="005711D8">
      <w:pPr>
        <w:pStyle w:val="Heading5"/>
      </w:pPr>
      <w:r>
        <w:rPr>
          <w:rFonts w:hint="cs"/>
          <w:cs/>
        </w:rPr>
        <w:lastRenderedPageBreak/>
        <w:t>ให้บริการรับลงทะเบียนวิชาเรียน</w:t>
      </w:r>
      <w:r>
        <w:rPr>
          <w:cs/>
        </w:rPr>
        <w:t xml:space="preserve"> </w:t>
      </w:r>
      <w:r>
        <w:rPr>
          <w:rFonts w:hint="cs"/>
          <w:cs/>
        </w:rPr>
        <w:t>นอกช่วงเวลารับลงทะเบียนตามปฏิทินการศึกษา</w:t>
      </w:r>
    </w:p>
    <w:p w14:paraId="589C2113" w14:textId="77777777" w:rsidR="005711D8" w:rsidRDefault="005711D8" w:rsidP="005711D8">
      <w:pPr>
        <w:pStyle w:val="Heading6"/>
      </w:pPr>
      <w:r>
        <w:rPr>
          <w:cs/>
        </w:rPr>
        <w:t>วันจันทร์ วันพุธ วันศุกร์ เวลา 13.00 น.-16.00 น.</w:t>
      </w:r>
    </w:p>
    <w:p w14:paraId="78ADCDB6" w14:textId="77777777" w:rsidR="005711D8" w:rsidRDefault="005711D8" w:rsidP="005711D8">
      <w:pPr>
        <w:pStyle w:val="Heading5"/>
      </w:pPr>
      <w:r>
        <w:rPr>
          <w:cs/>
        </w:rPr>
        <w:t xml:space="preserve"> </w:t>
      </w:r>
      <w:r>
        <w:rPr>
          <w:rFonts w:hint="cs"/>
          <w:cs/>
        </w:rPr>
        <w:t>ให้คำปรึกษาด้านการลงทะเบียนวิชาเรียน</w:t>
      </w:r>
      <w:r>
        <w:rPr>
          <w:cs/>
        </w:rPr>
        <w:t xml:space="preserve"> </w:t>
      </w:r>
      <w:r>
        <w:rPr>
          <w:rFonts w:hint="cs"/>
          <w:cs/>
        </w:rPr>
        <w:t>การวัดผลการศึกษา</w:t>
      </w:r>
      <w:r>
        <w:rPr>
          <w:cs/>
        </w:rPr>
        <w:t xml:space="preserve"> </w:t>
      </w:r>
      <w:r>
        <w:rPr>
          <w:rFonts w:hint="cs"/>
          <w:cs/>
        </w:rPr>
        <w:t>สถานภาพนักศึกษา</w:t>
      </w:r>
      <w:r>
        <w:rPr>
          <w:cs/>
        </w:rPr>
        <w:tab/>
      </w:r>
      <w:r>
        <w:rPr>
          <w:rFonts w:hint="cs"/>
          <w:cs/>
        </w:rPr>
        <w:t>และ</w:t>
      </w:r>
      <w:r>
        <w:rPr>
          <w:cs/>
        </w:rPr>
        <w:t>แก้ไขข้อมูลประวัตินักศึกษา</w:t>
      </w:r>
    </w:p>
    <w:p w14:paraId="3EB9A9F7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วันจันทร์-วันศุกร์ เวลา 08.00 น.-18.00 น.</w:t>
      </w:r>
    </w:p>
    <w:p w14:paraId="73BA4377" w14:textId="77777777" w:rsidR="005711D8" w:rsidRDefault="005711D8" w:rsidP="005711D8">
      <w:pPr>
        <w:pStyle w:val="Heading4"/>
      </w:pPr>
      <w:r>
        <w:rPr>
          <w:cs/>
        </w:rPr>
        <w:t>กลุ่มงานการเงิน กองคลัง</w:t>
      </w:r>
    </w:p>
    <w:p w14:paraId="4BBB2B29" w14:textId="77777777" w:rsidR="005711D8" w:rsidRDefault="005711D8" w:rsidP="005711D8">
      <w:pPr>
        <w:pStyle w:val="Heading5"/>
      </w:pPr>
      <w:r>
        <w:rPr>
          <w:cs/>
        </w:rPr>
        <w:t xml:space="preserve">สถานที่ตั้ง ชั้น 1 อาคาร </w:t>
      </w:r>
      <w:r>
        <w:t>TGGS</w:t>
      </w:r>
    </w:p>
    <w:p w14:paraId="66739258" w14:textId="77777777" w:rsidR="005711D8" w:rsidRDefault="005711D8" w:rsidP="005711D8">
      <w:pPr>
        <w:pStyle w:val="Heading5"/>
      </w:pPr>
      <w:r>
        <w:rPr>
          <w:cs/>
        </w:rPr>
        <w:t>โทรศัพท์ 0 2555 2000 ต่อ 1601-1613</w:t>
      </w:r>
      <w:r>
        <w:t xml:space="preserve">, </w:t>
      </w:r>
      <w:r>
        <w:rPr>
          <w:cs/>
        </w:rPr>
        <w:t>0 2587 4343</w:t>
      </w:r>
    </w:p>
    <w:p w14:paraId="7AC21A9F" w14:textId="77777777" w:rsidR="005711D8" w:rsidRDefault="005711D8" w:rsidP="005711D8">
      <w:pPr>
        <w:pStyle w:val="Heading5"/>
      </w:pPr>
      <w:r>
        <w:rPr>
          <w:cs/>
        </w:rPr>
        <w:t>โทรสาร 0 2555 2094</w:t>
      </w:r>
    </w:p>
    <w:p w14:paraId="0384521B" w14:textId="77777777" w:rsidR="005711D8" w:rsidRDefault="005711D8" w:rsidP="005711D8">
      <w:pPr>
        <w:pStyle w:val="Heading5"/>
      </w:pPr>
      <w:r>
        <w:rPr>
          <w:cs/>
        </w:rPr>
        <w:t>การให้บริการ</w:t>
      </w:r>
    </w:p>
    <w:p w14:paraId="064E9188" w14:textId="77777777" w:rsidR="005711D8" w:rsidRDefault="005711D8" w:rsidP="005711D8">
      <w:pPr>
        <w:pStyle w:val="Heading6"/>
      </w:pPr>
      <w:r>
        <w:rPr>
          <w:cs/>
        </w:rPr>
        <w:t>กลุ่มงานการเงิน กองคลัง ให้บริการในด้านการช</w:t>
      </w:r>
      <w:r>
        <w:rPr>
          <w:rFonts w:hint="cs"/>
          <w:cs/>
        </w:rPr>
        <w:t>ำ</w:t>
      </w:r>
      <w:r>
        <w:rPr>
          <w:cs/>
        </w:rPr>
        <w:t>ระเงิน การเบิกจ่ายเงินกองทุน</w:t>
      </w:r>
      <w:r>
        <w:rPr>
          <w:cs/>
        </w:rPr>
        <w:tab/>
        <w:t xml:space="preserve">ต่าง ๆการขอรับใบเสร็จรับเงิน และการให้ข้อมูลเกี่ยวกับการเบิกค่าเล่าเรียน </w:t>
      </w:r>
      <w:r>
        <w:rPr>
          <w:cs/>
        </w:rPr>
        <w:tab/>
        <w:t>ระเบียบการเงิน ฯลฯ</w:t>
      </w:r>
    </w:p>
    <w:p w14:paraId="0F31B8F8" w14:textId="77777777" w:rsidR="005711D8" w:rsidRDefault="005711D8" w:rsidP="005711D8">
      <w:pPr>
        <w:pStyle w:val="Heading4"/>
      </w:pPr>
      <w:r>
        <w:rPr>
          <w:cs/>
        </w:rPr>
        <w:t>กองอาคารสถานที่และยานพาหนะ</w:t>
      </w:r>
    </w:p>
    <w:p w14:paraId="0191BC2B" w14:textId="77777777" w:rsidR="005711D8" w:rsidRDefault="005711D8" w:rsidP="005711D8">
      <w:pPr>
        <w:pStyle w:val="Heading5"/>
      </w:pPr>
      <w:r>
        <w:rPr>
          <w:cs/>
        </w:rPr>
        <w:t>สถานที่ตั้ง ด้านหลังหอพระ</w:t>
      </w:r>
    </w:p>
    <w:p w14:paraId="4EEC6854" w14:textId="77777777" w:rsidR="005711D8" w:rsidRDefault="005711D8" w:rsidP="005711D8">
      <w:pPr>
        <w:pStyle w:val="Heading5"/>
      </w:pPr>
      <w:r>
        <w:rPr>
          <w:cs/>
        </w:rPr>
        <w:t>โทรศัพท์ 0 2555 2000 ต่อ 1415</w:t>
      </w:r>
      <w:r>
        <w:t xml:space="preserve">, </w:t>
      </w:r>
      <w:r>
        <w:rPr>
          <w:cs/>
        </w:rPr>
        <w:t>0 2555 2098 และ 0 2555 2099</w:t>
      </w:r>
    </w:p>
    <w:p w14:paraId="5E6B4CE2" w14:textId="77777777" w:rsidR="005711D8" w:rsidRDefault="005711D8" w:rsidP="005711D8">
      <w:pPr>
        <w:pStyle w:val="Heading5"/>
      </w:pPr>
      <w:r>
        <w:rPr>
          <w:cs/>
        </w:rPr>
        <w:t>การให้บริการ</w:t>
      </w:r>
    </w:p>
    <w:p w14:paraId="557174C2" w14:textId="77777777" w:rsidR="005711D8" w:rsidRDefault="005711D8" w:rsidP="005711D8">
      <w:pPr>
        <w:pStyle w:val="Heading6"/>
      </w:pPr>
      <w:r>
        <w:rPr>
          <w:cs/>
        </w:rPr>
        <w:t xml:space="preserve">กองอาคารสถานที่และยานพาหนะ ให้บริการในด้านเกี่ยวกับอาคารสถานที่ </w:t>
      </w:r>
      <w:r>
        <w:rPr>
          <w:cs/>
        </w:rPr>
        <w:tab/>
        <w:t>สาธารณูปโภคและยานพาหนะ เช่น การใช้ห้องประชุมประดู่แดง และการขอ</w:t>
      </w:r>
      <w:r>
        <w:rPr>
          <w:cs/>
        </w:rPr>
        <w:tab/>
        <w:t>อนุญาตน</w:t>
      </w:r>
      <w:r>
        <w:rPr>
          <w:rFonts w:hint="cs"/>
          <w:cs/>
        </w:rPr>
        <w:t>ำ</w:t>
      </w:r>
      <w:r>
        <w:rPr>
          <w:cs/>
        </w:rPr>
        <w:t>รถเข้ามาจอดภายใน</w:t>
      </w:r>
      <w:r>
        <w:rPr>
          <w:rFonts w:hint="cs"/>
          <w:cs/>
        </w:rPr>
        <w:t xml:space="preserve"> </w:t>
      </w:r>
      <w:r>
        <w:rPr>
          <w:cs/>
        </w:rPr>
        <w:t>มจพ.กรุงเทพมหานคร ฯลฯ</w:t>
      </w:r>
    </w:p>
    <w:p w14:paraId="7C991D93" w14:textId="77777777" w:rsidR="005711D8" w:rsidRDefault="005711D8" w:rsidP="005711D8">
      <w:pPr>
        <w:pStyle w:val="Heading4"/>
      </w:pPr>
      <w:r>
        <w:rPr>
          <w:cs/>
        </w:rPr>
        <w:t>กลุ่มงานแนะแนวการศึกษาและอาชีพ กองกิจการนักศึกษา</w:t>
      </w:r>
    </w:p>
    <w:p w14:paraId="19108E36" w14:textId="77777777" w:rsidR="005711D8" w:rsidRDefault="005711D8" w:rsidP="005711D8">
      <w:pPr>
        <w:pStyle w:val="Heading5"/>
      </w:pPr>
      <w:r>
        <w:rPr>
          <w:cs/>
        </w:rPr>
        <w:t>สถานที่ตั้ง อาคาร 40 ปี มจพ. ศูนย์บริการนักศึกษา (ชั้น 1) และห้องแนะแนว (ชั้น 8)</w:t>
      </w:r>
    </w:p>
    <w:p w14:paraId="2B2C6032" w14:textId="77777777" w:rsidR="005711D8" w:rsidRDefault="005711D8" w:rsidP="005711D8">
      <w:pPr>
        <w:pStyle w:val="Heading5"/>
      </w:pPr>
      <w:r>
        <w:rPr>
          <w:cs/>
        </w:rPr>
        <w:t>โทรศัพท์ 0 2555 2000 ต่อ 1314 (ชั้น 1) และ ต่อ 1131</w:t>
      </w:r>
      <w:r>
        <w:t xml:space="preserve">, </w:t>
      </w:r>
      <w:r>
        <w:rPr>
          <w:cs/>
        </w:rPr>
        <w:t>1169 (ชั้น 8)</w:t>
      </w:r>
    </w:p>
    <w:p w14:paraId="607328F1" w14:textId="77777777" w:rsidR="005711D8" w:rsidRDefault="005711D8" w:rsidP="005711D8">
      <w:pPr>
        <w:pStyle w:val="Heading5"/>
      </w:pPr>
      <w:r>
        <w:rPr>
          <w:cs/>
        </w:rPr>
        <w:t>การให้บริการ</w:t>
      </w:r>
    </w:p>
    <w:p w14:paraId="3CF68A08" w14:textId="77777777" w:rsidR="005711D8" w:rsidRDefault="005711D8" w:rsidP="005711D8">
      <w:pPr>
        <w:pStyle w:val="Heading6"/>
      </w:pPr>
      <w:r>
        <w:rPr>
          <w:cs/>
        </w:rPr>
        <w:t>ให้ค</w:t>
      </w:r>
      <w:r>
        <w:rPr>
          <w:rFonts w:hint="cs"/>
          <w:cs/>
        </w:rPr>
        <w:t>ำ</w:t>
      </w:r>
      <w:r>
        <w:rPr>
          <w:cs/>
        </w:rPr>
        <w:t>ปรึกษาเชิงจิตวิทยา ด้านสุขภาพจิต บุคลิกภาพ การศึกษา อาชีพ กิจกรรม</w:t>
      </w:r>
      <w:r>
        <w:rPr>
          <w:cs/>
        </w:rPr>
        <w:tab/>
        <w:t>นักศึกษา และวิชาทหาร</w:t>
      </w:r>
    </w:p>
    <w:p w14:paraId="591A1EA2" w14:textId="77777777" w:rsidR="005711D8" w:rsidRDefault="005711D8" w:rsidP="005711D8">
      <w:pPr>
        <w:pStyle w:val="Heading6"/>
      </w:pPr>
      <w:r>
        <w:rPr>
          <w:cs/>
        </w:rPr>
        <w:t>สายด่วนใกล้ใจ มจพ. โทร. 0 2555 2197</w:t>
      </w:r>
    </w:p>
    <w:p w14:paraId="5A1622DD" w14:textId="77777777" w:rsidR="005711D8" w:rsidRDefault="005711D8" w:rsidP="005711D8">
      <w:pPr>
        <w:pStyle w:val="Heading6"/>
      </w:pPr>
      <w:r>
        <w:rPr>
          <w:cs/>
        </w:rPr>
        <w:t>ห้องสมุดอาชีพ ห้องอ่านหนังสือ ห้องติวสอบ</w:t>
      </w:r>
    </w:p>
    <w:p w14:paraId="1E445559" w14:textId="77777777" w:rsidR="005711D8" w:rsidRDefault="005711D8" w:rsidP="005711D8"/>
    <w:p w14:paraId="3E8B01BC" w14:textId="77777777" w:rsidR="005711D8" w:rsidRDefault="005711D8" w:rsidP="005711D8"/>
    <w:p w14:paraId="75CE714B" w14:textId="77777777" w:rsidR="005711D8" w:rsidRDefault="005711D8" w:rsidP="005711D8"/>
    <w:p w14:paraId="0BDD4EF3" w14:textId="77777777" w:rsidR="005711D8" w:rsidRDefault="005711D8" w:rsidP="005711D8"/>
    <w:p w14:paraId="442A67C4" w14:textId="77777777" w:rsidR="005711D8" w:rsidRDefault="005711D8" w:rsidP="005711D8">
      <w:pPr>
        <w:pStyle w:val="Heading5"/>
      </w:pPr>
      <w:r>
        <w:rPr>
          <w:cs/>
        </w:rPr>
        <w:lastRenderedPageBreak/>
        <w:t>ข้อมูลข่าวสารการท</w:t>
      </w:r>
      <w:r>
        <w:rPr>
          <w:rFonts w:hint="cs"/>
          <w:cs/>
        </w:rPr>
        <w:t>ำ</w:t>
      </w:r>
      <w:r>
        <w:rPr>
          <w:cs/>
        </w:rPr>
        <w:t>งาน/ฝึกงาน การเตรียมความพร้อมท</w:t>
      </w:r>
      <w:r>
        <w:rPr>
          <w:rFonts w:hint="cs"/>
          <w:cs/>
        </w:rPr>
        <w:t>ำ</w:t>
      </w:r>
      <w:r>
        <w:rPr>
          <w:cs/>
        </w:rPr>
        <w:t>งาน งานนัดพบแหล่งงาน</w:t>
      </w:r>
      <w:r>
        <w:rPr>
          <w:cs/>
        </w:rPr>
        <w:tab/>
        <w:t>และข้อมูลข่าวสารต่างๆ ที่เกี่ยวข้องกับนักศึกษา</w:t>
      </w:r>
    </w:p>
    <w:p w14:paraId="29DB997B" w14:textId="77777777" w:rsidR="005711D8" w:rsidRDefault="005711D8" w:rsidP="005711D8">
      <w:pPr>
        <w:pStyle w:val="Heading5"/>
      </w:pPr>
      <w:r>
        <w:rPr>
          <w:cs/>
        </w:rPr>
        <w:t>รับยื</w:t>
      </w:r>
      <w:r>
        <w:rPr>
          <w:rFonts w:hint="cs"/>
          <w:cs/>
        </w:rPr>
        <w:t>่</w:t>
      </w:r>
      <w:r>
        <w:rPr>
          <w:cs/>
        </w:rPr>
        <w:t>นเอกสารยืนยันสถานภาพนักศึกษา กยศ./กรอ. และเอกสารอื</w:t>
      </w:r>
      <w:r>
        <w:rPr>
          <w:rFonts w:hint="cs"/>
          <w:cs/>
        </w:rPr>
        <w:t>่</w:t>
      </w:r>
      <w:r>
        <w:rPr>
          <w:cs/>
        </w:rPr>
        <w:t>นๆ ตามประกาศ</w:t>
      </w:r>
    </w:p>
    <w:p w14:paraId="689BBDE7" w14:textId="77777777" w:rsidR="005711D8" w:rsidRDefault="005711D8" w:rsidP="005711D8">
      <w:pPr>
        <w:pStyle w:val="Heading5"/>
      </w:pPr>
      <w:r>
        <w:rPr>
          <w:cs/>
        </w:rPr>
        <w:t>ให้ยืมชุดกาแฟและอุปกรณ์ส</w:t>
      </w:r>
      <w:r>
        <w:rPr>
          <w:rFonts w:hint="cs"/>
          <w:cs/>
        </w:rPr>
        <w:t>ำ</w:t>
      </w:r>
      <w:r>
        <w:rPr>
          <w:cs/>
        </w:rPr>
        <w:t>หรับนักศึกษากิจกรรม</w:t>
      </w:r>
    </w:p>
    <w:p w14:paraId="39D125EE" w14:textId="77777777" w:rsidR="005711D8" w:rsidRDefault="005711D8" w:rsidP="005711D8">
      <w:pPr>
        <w:pStyle w:val="Heading5"/>
      </w:pPr>
      <w:r>
        <w:rPr>
          <w:cs/>
        </w:rPr>
        <w:t xml:space="preserve">บริการทั่วไป ได้แก่ ลงชื่อเข้าร่วมกิจกรรม รับแจ้งของหาย-ส่งมอบของคืน รับแจ้งเหตุ </w:t>
      </w:r>
      <w:r>
        <w:rPr>
          <w:cs/>
        </w:rPr>
        <w:tab/>
        <w:t>ฯลฯ</w:t>
      </w:r>
    </w:p>
    <w:p w14:paraId="27A8DB3A" w14:textId="77777777" w:rsidR="005711D8" w:rsidRDefault="005711D8" w:rsidP="005711D8">
      <w:pPr>
        <w:pStyle w:val="Heading4"/>
      </w:pPr>
      <w:r>
        <w:rPr>
          <w:cs/>
        </w:rPr>
        <w:t>กลุ่มงานสวัสดิการนักศึกษา กองกิจการนักศึกษา</w:t>
      </w:r>
    </w:p>
    <w:p w14:paraId="13EF09A7" w14:textId="77777777" w:rsidR="005711D8" w:rsidRDefault="005711D8" w:rsidP="005711D8">
      <w:pPr>
        <w:pStyle w:val="Heading5"/>
      </w:pPr>
      <w:r>
        <w:rPr>
          <w:cs/>
        </w:rPr>
        <w:t>สถานที่ตั้ง ชั้น 4 อาคาร 40 ปี มจพ.</w:t>
      </w:r>
    </w:p>
    <w:p w14:paraId="54520D61" w14:textId="77777777" w:rsidR="005711D8" w:rsidRDefault="005711D8" w:rsidP="005711D8">
      <w:pPr>
        <w:pStyle w:val="Heading5"/>
      </w:pPr>
      <w:r>
        <w:rPr>
          <w:cs/>
        </w:rPr>
        <w:t>โทรศัพท์ 0 2555 2000 ต่อ 1150</w:t>
      </w:r>
      <w:r>
        <w:t xml:space="preserve">, </w:t>
      </w:r>
      <w:r>
        <w:rPr>
          <w:cs/>
        </w:rPr>
        <w:t>1161</w:t>
      </w:r>
    </w:p>
    <w:p w14:paraId="6AD8278A" w14:textId="77777777" w:rsidR="005711D8" w:rsidRDefault="005711D8" w:rsidP="005711D8">
      <w:pPr>
        <w:pStyle w:val="Heading5"/>
      </w:pPr>
      <w:r>
        <w:rPr>
          <w:cs/>
        </w:rPr>
        <w:t xml:space="preserve">เว็บไซต์ </w:t>
      </w:r>
      <w:r>
        <w:t>https://sa.op.kmutnb.ac.th/</w:t>
      </w:r>
    </w:p>
    <w:p w14:paraId="0171C928" w14:textId="77777777" w:rsidR="005711D8" w:rsidRDefault="005711D8" w:rsidP="005711D8">
      <w:pPr>
        <w:pStyle w:val="Heading5"/>
      </w:pPr>
      <w:r>
        <w:t>Facebook www.facebook.com/</w:t>
      </w:r>
      <w:r>
        <w:rPr>
          <w:cs/>
        </w:rPr>
        <w:t>กยศ</w:t>
      </w:r>
      <w:r>
        <w:t>_</w:t>
      </w:r>
      <w:proofErr w:type="spellStart"/>
      <w:r>
        <w:t>kmutnb</w:t>
      </w:r>
      <w:proofErr w:type="spellEnd"/>
    </w:p>
    <w:p w14:paraId="053EA5ED" w14:textId="77777777" w:rsidR="005711D8" w:rsidRDefault="005711D8" w:rsidP="005711D8">
      <w:pPr>
        <w:pStyle w:val="Heading5"/>
      </w:pPr>
      <w:r>
        <w:rPr>
          <w:cs/>
        </w:rPr>
        <w:t>การให้บริการ</w:t>
      </w:r>
    </w:p>
    <w:p w14:paraId="4F7036E3" w14:textId="77777777" w:rsidR="005711D8" w:rsidRDefault="005711D8" w:rsidP="005711D8">
      <w:pPr>
        <w:pStyle w:val="Heading6"/>
      </w:pPr>
      <w:r>
        <w:rPr>
          <w:cs/>
        </w:rPr>
        <w:t>ประชาสัมพันธ์ ประสานงานและด</w:t>
      </w:r>
      <w:r>
        <w:rPr>
          <w:rFonts w:hint="cs"/>
          <w:cs/>
        </w:rPr>
        <w:t>ำ</w:t>
      </w:r>
      <w:r>
        <w:rPr>
          <w:cs/>
        </w:rPr>
        <w:t>เนินการเกี</w:t>
      </w:r>
      <w:r>
        <w:rPr>
          <w:rFonts w:hint="cs"/>
          <w:cs/>
        </w:rPr>
        <w:t>่</w:t>
      </w:r>
      <w:r>
        <w:rPr>
          <w:cs/>
        </w:rPr>
        <w:t>ยวกับทุนการศึกษาทุกประเภท เช่น</w:t>
      </w:r>
      <w:r>
        <w:rPr>
          <w:cs/>
        </w:rPr>
        <w:tab/>
        <w:t>ทุนอุดหนุนการศึกษา ทุนการศึกษา ทั้งจากหน ่วยงานภายในและภายนอก</w:t>
      </w:r>
      <w:r>
        <w:rPr>
          <w:cs/>
        </w:rPr>
        <w:tab/>
        <w:t>มหาวิทยาลัยทุนการศึกษาเฉพาะกิจจังหวัดชายแดนภาคใต้ ทุน สวทช. ทุนเฉลิม</w:t>
      </w:r>
      <w:r>
        <w:rPr>
          <w:cs/>
        </w:rPr>
        <w:tab/>
        <w:t>ราชกุมารี กองทุนเงินให้กู้ยืมเพื</w:t>
      </w:r>
      <w:r>
        <w:rPr>
          <w:rFonts w:hint="cs"/>
          <w:cs/>
        </w:rPr>
        <w:t>่</w:t>
      </w:r>
      <w:r>
        <w:rPr>
          <w:cs/>
        </w:rPr>
        <w:t>อการศึกษา (กยศ.) กองทุนเงินให้กู้ยืมเพื</w:t>
      </w:r>
      <w:r>
        <w:rPr>
          <w:rFonts w:hint="cs"/>
          <w:cs/>
        </w:rPr>
        <w:t>่</w:t>
      </w:r>
      <w:r>
        <w:rPr>
          <w:cs/>
        </w:rPr>
        <w:t>อการศึกษา</w:t>
      </w:r>
      <w:r>
        <w:rPr>
          <w:cs/>
        </w:rPr>
        <w:tab/>
        <w:t>ที</w:t>
      </w:r>
      <w:r>
        <w:rPr>
          <w:rFonts w:hint="cs"/>
          <w:cs/>
        </w:rPr>
        <w:t>่</w:t>
      </w:r>
      <w:r>
        <w:rPr>
          <w:cs/>
        </w:rPr>
        <w:t>ผูกกับรายได้ในอนาคต(กรอ.) ฯลฯ</w:t>
      </w:r>
    </w:p>
    <w:p w14:paraId="1EF673DF" w14:textId="77777777" w:rsidR="005711D8" w:rsidRDefault="005711D8" w:rsidP="005711D8">
      <w:pPr>
        <w:pStyle w:val="Heading6"/>
      </w:pPr>
      <w:r>
        <w:rPr>
          <w:cs/>
        </w:rPr>
        <w:t>ด</w:t>
      </w:r>
      <w:r>
        <w:rPr>
          <w:rFonts w:hint="cs"/>
          <w:cs/>
        </w:rPr>
        <w:t>ำ</w:t>
      </w:r>
      <w:r>
        <w:rPr>
          <w:cs/>
        </w:rPr>
        <w:t>เนินการประสานงาน รวบรวม น</w:t>
      </w:r>
      <w:r>
        <w:rPr>
          <w:rFonts w:hint="cs"/>
          <w:cs/>
        </w:rPr>
        <w:t>ำ</w:t>
      </w:r>
      <w:r>
        <w:rPr>
          <w:cs/>
        </w:rPr>
        <w:t>เสนอโครงการที่เสนอขอรับเงินสนับสนุนจาก</w:t>
      </w:r>
      <w:r>
        <w:rPr>
          <w:cs/>
        </w:rPr>
        <w:tab/>
        <w:t>เงินกิจกรรมพัฒนานักศึกษา จัดท</w:t>
      </w:r>
      <w:r>
        <w:rPr>
          <w:rFonts w:hint="cs"/>
          <w:cs/>
        </w:rPr>
        <w:t>ำ</w:t>
      </w:r>
      <w:r>
        <w:rPr>
          <w:cs/>
        </w:rPr>
        <w:t>ประกาศ การเสนอขออนุมัติโครงการพร้อม</w:t>
      </w:r>
      <w:r>
        <w:rPr>
          <w:cs/>
        </w:rPr>
        <w:tab/>
        <w:t>งบประมาณ</w:t>
      </w:r>
    </w:p>
    <w:p w14:paraId="6FC7FE96" w14:textId="77777777" w:rsidR="005711D8" w:rsidRDefault="005711D8" w:rsidP="005711D8">
      <w:pPr>
        <w:pStyle w:val="Heading4"/>
      </w:pPr>
      <w:r>
        <w:rPr>
          <w:cs/>
        </w:rPr>
        <w:t>ส</w:t>
      </w:r>
      <w:r>
        <w:rPr>
          <w:rFonts w:hint="cs"/>
          <w:cs/>
        </w:rPr>
        <w:t>ำ</w:t>
      </w:r>
      <w:r>
        <w:rPr>
          <w:cs/>
        </w:rPr>
        <w:t>นักคอมพิวเตอร์และเทคโนโลยีสารสนเทศ</w:t>
      </w:r>
    </w:p>
    <w:p w14:paraId="667EB2C1" w14:textId="77777777" w:rsidR="005711D8" w:rsidRDefault="005711D8" w:rsidP="005711D8">
      <w:pPr>
        <w:pStyle w:val="Heading5"/>
      </w:pPr>
      <w:r>
        <w:rPr>
          <w:cs/>
        </w:rPr>
        <w:t>สถานที่ตั้ง มจพ.กรุงเทพฯ ชั้น 3</w:t>
      </w:r>
      <w:r>
        <w:t>,</w:t>
      </w:r>
      <w:r>
        <w:rPr>
          <w:cs/>
        </w:rPr>
        <w:t>4 และ 5 อาคารอเนกประสงค์</w:t>
      </w:r>
    </w:p>
    <w:p w14:paraId="259C9678" w14:textId="77777777" w:rsidR="005711D8" w:rsidRDefault="005711D8" w:rsidP="005711D8">
      <w:pPr>
        <w:pStyle w:val="Heading5"/>
      </w:pPr>
      <w:r>
        <w:rPr>
          <w:cs/>
        </w:rPr>
        <w:t>โทรศัพท์ 0 2555 2000 ต่อ 2205</w:t>
      </w:r>
    </w:p>
    <w:p w14:paraId="034532D8" w14:textId="77777777" w:rsidR="005711D8" w:rsidRDefault="005711D8" w:rsidP="005711D8">
      <w:pPr>
        <w:pStyle w:val="Heading5"/>
      </w:pPr>
      <w:r>
        <w:rPr>
          <w:cs/>
        </w:rPr>
        <w:t>โทรสาร 0 2587 7945</w:t>
      </w:r>
    </w:p>
    <w:p w14:paraId="10BC3342" w14:textId="77777777" w:rsidR="005711D8" w:rsidRDefault="005711D8" w:rsidP="005711D8">
      <w:pPr>
        <w:pStyle w:val="Heading5"/>
      </w:pPr>
      <w:r>
        <w:rPr>
          <w:cs/>
        </w:rPr>
        <w:t xml:space="preserve">เว็บไซต์ </w:t>
      </w:r>
      <w:r>
        <w:t>icit.kmutnb.ac.th</w:t>
      </w:r>
    </w:p>
    <w:p w14:paraId="1F071398" w14:textId="77777777" w:rsidR="005711D8" w:rsidRDefault="005711D8" w:rsidP="005711D8">
      <w:pPr>
        <w:pStyle w:val="Heading5"/>
      </w:pPr>
      <w:r>
        <w:t xml:space="preserve">Facebook </w:t>
      </w:r>
      <w:hyperlink r:id="rId5" w:history="1">
        <w:r w:rsidRPr="00E46A50">
          <w:rPr>
            <w:rStyle w:val="Hyperlink"/>
          </w:rPr>
          <w:t>www.facebook.com/ICIT.KMUTNB.FAN</w:t>
        </w:r>
      </w:hyperlink>
    </w:p>
    <w:p w14:paraId="6D876391" w14:textId="77777777" w:rsidR="005711D8" w:rsidRPr="008B1528" w:rsidRDefault="005711D8" w:rsidP="005711D8">
      <w:pPr>
        <w:pStyle w:val="Heading5"/>
        <w:rPr>
          <w:rFonts w:hint="cs"/>
        </w:rPr>
      </w:pPr>
      <w:r>
        <w:rPr>
          <w:cs/>
        </w:rPr>
        <w:t>การให้บริการ</w:t>
      </w:r>
    </w:p>
    <w:p w14:paraId="7E039819" w14:textId="77777777" w:rsidR="005711D8" w:rsidRDefault="005711D8" w:rsidP="005711D8">
      <w:pPr>
        <w:pStyle w:val="Heading6"/>
      </w:pPr>
      <w:r>
        <w:rPr>
          <w:cs/>
        </w:rPr>
        <w:t>ให้บริการเกี</w:t>
      </w:r>
      <w:r>
        <w:rPr>
          <w:rFonts w:hint="cs"/>
          <w:cs/>
        </w:rPr>
        <w:t>่</w:t>
      </w:r>
      <w:r>
        <w:rPr>
          <w:cs/>
        </w:rPr>
        <w:t>ยวกับการใช้เครื</w:t>
      </w:r>
      <w:r>
        <w:rPr>
          <w:rFonts w:hint="cs"/>
          <w:cs/>
        </w:rPr>
        <w:t>่</w:t>
      </w:r>
      <w:r>
        <w:rPr>
          <w:cs/>
        </w:rPr>
        <w:t>องคอมพิวเตอร์เพื</w:t>
      </w:r>
      <w:r>
        <w:rPr>
          <w:rFonts w:hint="cs"/>
          <w:cs/>
        </w:rPr>
        <w:t>่</w:t>
      </w:r>
      <w:r>
        <w:rPr>
          <w:cs/>
        </w:rPr>
        <w:t>อประกอบการศึกษา การขอใช้ระบบ</w:t>
      </w:r>
      <w:r>
        <w:rPr>
          <w:cs/>
        </w:rPr>
        <w:tab/>
        <w:t xml:space="preserve">เครือข่ายโดยผ่าน </w:t>
      </w:r>
      <w:r>
        <w:t xml:space="preserve">User Account </w:t>
      </w:r>
      <w:r>
        <w:rPr>
          <w:cs/>
        </w:rPr>
        <w:t>การให้ค</w:t>
      </w:r>
      <w:r>
        <w:rPr>
          <w:rFonts w:hint="cs"/>
          <w:cs/>
        </w:rPr>
        <w:t>ำ</w:t>
      </w:r>
      <w:r>
        <w:rPr>
          <w:cs/>
        </w:rPr>
        <w:t>ปรึกษาเกี่ยวกับระบบงานต่าง ๆ ผ</w:t>
      </w:r>
      <w:r>
        <w:rPr>
          <w:rFonts w:hint="cs"/>
          <w:cs/>
        </w:rPr>
        <w:t>่</w:t>
      </w:r>
      <w:r>
        <w:rPr>
          <w:cs/>
        </w:rPr>
        <w:t>าน</w:t>
      </w:r>
      <w:r>
        <w:rPr>
          <w:cs/>
        </w:rPr>
        <w:tab/>
        <w:t xml:space="preserve">เครือข่ายคอมพิวเตอร์ </w:t>
      </w:r>
      <w:r>
        <w:t xml:space="preserve">Modem </w:t>
      </w:r>
      <w:r>
        <w:rPr>
          <w:cs/>
        </w:rPr>
        <w:t>ฯลฯ</w:t>
      </w:r>
    </w:p>
    <w:p w14:paraId="6AEF02F9" w14:textId="77777777" w:rsidR="005711D8" w:rsidRPr="008B1528" w:rsidRDefault="005711D8" w:rsidP="005711D8">
      <w:pPr>
        <w:rPr>
          <w:rFonts w:hint="cs"/>
        </w:rPr>
      </w:pPr>
    </w:p>
    <w:p w14:paraId="6E51E917" w14:textId="77777777" w:rsidR="005711D8" w:rsidRDefault="005711D8" w:rsidP="005711D8">
      <w:pPr>
        <w:pStyle w:val="Heading4"/>
      </w:pPr>
      <w:r>
        <w:rPr>
          <w:cs/>
        </w:rPr>
        <w:lastRenderedPageBreak/>
        <w:t>ส</w:t>
      </w:r>
      <w:r>
        <w:rPr>
          <w:rFonts w:hint="cs"/>
          <w:cs/>
        </w:rPr>
        <w:t>ำ</w:t>
      </w:r>
      <w:r>
        <w:rPr>
          <w:cs/>
        </w:rPr>
        <w:t>นักหอสมุดกลาง</w:t>
      </w:r>
    </w:p>
    <w:p w14:paraId="57680114" w14:textId="77777777" w:rsidR="005711D8" w:rsidRDefault="005711D8" w:rsidP="005711D8">
      <w:pPr>
        <w:pStyle w:val="Heading5"/>
      </w:pPr>
      <w:r>
        <w:rPr>
          <w:cs/>
        </w:rPr>
        <w:t>มจพ.กรุงเทพฯ สถานที่ตั้ง ชั้น 2-8 อาคารนวมินทรราชินี</w:t>
      </w:r>
    </w:p>
    <w:p w14:paraId="4BFE417E" w14:textId="77777777" w:rsidR="005711D8" w:rsidRDefault="005711D8" w:rsidP="005711D8">
      <w:pPr>
        <w:pStyle w:val="Heading5"/>
      </w:pPr>
      <w:r>
        <w:rPr>
          <w:cs/>
        </w:rPr>
        <w:t>โทรศัพท์ 0 2555 2000 ต่อ 2147</w:t>
      </w:r>
    </w:p>
    <w:p w14:paraId="742367D2" w14:textId="77777777" w:rsidR="005711D8" w:rsidRDefault="005711D8" w:rsidP="005711D8">
      <w:pPr>
        <w:pStyle w:val="Heading5"/>
      </w:pPr>
      <w:r>
        <w:rPr>
          <w:cs/>
        </w:rPr>
        <w:t xml:space="preserve">เว็บไซต์ </w:t>
      </w:r>
      <w:r>
        <w:t>library.kmutnb.ac.th</w:t>
      </w:r>
    </w:p>
    <w:p w14:paraId="0D52D675" w14:textId="77777777" w:rsidR="005711D8" w:rsidRDefault="005711D8" w:rsidP="005711D8">
      <w:pPr>
        <w:pStyle w:val="Heading5"/>
      </w:pPr>
      <w:r>
        <w:rPr>
          <w:cs/>
        </w:rPr>
        <w:t>การให้บริการ</w:t>
      </w:r>
    </w:p>
    <w:p w14:paraId="3DFA0106" w14:textId="77777777" w:rsidR="005711D8" w:rsidRDefault="005711D8" w:rsidP="005711D8">
      <w:pPr>
        <w:pStyle w:val="Heading6"/>
      </w:pPr>
      <w:r>
        <w:rPr>
          <w:cs/>
        </w:rPr>
        <w:t>บริการยืม-คืน ทรัพยากรสารสนเทศ</w:t>
      </w:r>
    </w:p>
    <w:p w14:paraId="3B0617B3" w14:textId="77777777" w:rsidR="005711D8" w:rsidRDefault="005711D8" w:rsidP="005711D8">
      <w:pPr>
        <w:pStyle w:val="Heading6"/>
      </w:pPr>
      <w:r>
        <w:rPr>
          <w:cs/>
        </w:rPr>
        <w:t>บริการตอบค</w:t>
      </w:r>
      <w:r>
        <w:rPr>
          <w:rFonts w:hint="cs"/>
          <w:cs/>
        </w:rPr>
        <w:t>ำ</w:t>
      </w:r>
      <w:r>
        <w:rPr>
          <w:cs/>
        </w:rPr>
        <w:t>ถามและช่วยการค้นคว้า</w:t>
      </w:r>
    </w:p>
    <w:p w14:paraId="73C803AB" w14:textId="77777777" w:rsidR="005711D8" w:rsidRDefault="005711D8" w:rsidP="005711D8">
      <w:pPr>
        <w:pStyle w:val="Heading6"/>
      </w:pPr>
      <w:r>
        <w:rPr>
          <w:cs/>
        </w:rPr>
        <w:t>บริการอบรมการเรียนรู้สารสนเทศ</w:t>
      </w:r>
    </w:p>
    <w:p w14:paraId="5B41A890" w14:textId="77777777" w:rsidR="005711D8" w:rsidRDefault="005711D8" w:rsidP="005711D8">
      <w:pPr>
        <w:pStyle w:val="Heading6"/>
      </w:pPr>
      <w:r>
        <w:rPr>
          <w:cs/>
        </w:rPr>
        <w:t>บริการฐานข้อมูลออนไลน์ต่างปประเทศ</w:t>
      </w:r>
    </w:p>
    <w:p w14:paraId="00EC7675" w14:textId="77777777" w:rsidR="005711D8" w:rsidRDefault="005711D8" w:rsidP="005711D8">
      <w:pPr>
        <w:pStyle w:val="Heading6"/>
      </w:pPr>
      <w:r>
        <w:rPr>
          <w:cs/>
        </w:rPr>
        <w:t>บริการเอกสารฉบับเต็ม</w:t>
      </w:r>
    </w:p>
    <w:p w14:paraId="0A890753" w14:textId="77777777" w:rsidR="005711D8" w:rsidRDefault="005711D8" w:rsidP="005711D8">
      <w:pPr>
        <w:pStyle w:val="Heading6"/>
      </w:pPr>
      <w:r>
        <w:rPr>
          <w:cs/>
        </w:rPr>
        <w:t>บริการส</w:t>
      </w:r>
      <w:r>
        <w:rPr>
          <w:rFonts w:hint="cs"/>
          <w:cs/>
        </w:rPr>
        <w:t>ำ</w:t>
      </w:r>
      <w:r>
        <w:rPr>
          <w:cs/>
        </w:rPr>
        <w:t xml:space="preserve">เนา </w:t>
      </w:r>
      <w:r>
        <w:t xml:space="preserve">CD-ROM </w:t>
      </w:r>
      <w:r>
        <w:rPr>
          <w:cs/>
        </w:rPr>
        <w:t>ที่มากับหนังสือ</w:t>
      </w:r>
    </w:p>
    <w:p w14:paraId="45EAC40F" w14:textId="77777777" w:rsidR="005711D8" w:rsidRDefault="005711D8" w:rsidP="005711D8">
      <w:pPr>
        <w:pStyle w:val="Heading6"/>
      </w:pPr>
      <w:r>
        <w:rPr>
          <w:cs/>
        </w:rPr>
        <w:t>บริการยืมระหว่างห้องสมุด</w:t>
      </w:r>
    </w:p>
    <w:p w14:paraId="5A704EAC" w14:textId="77777777" w:rsidR="005711D8" w:rsidRDefault="005711D8" w:rsidP="005711D8">
      <w:pPr>
        <w:pStyle w:val="Heading6"/>
      </w:pPr>
      <w:r>
        <w:rPr>
          <w:cs/>
        </w:rPr>
        <w:t>บริการเสนอแนะรายการทรัพยากร</w:t>
      </w:r>
    </w:p>
    <w:p w14:paraId="21870F20" w14:textId="77777777" w:rsidR="005711D8" w:rsidRDefault="005711D8" w:rsidP="005711D8">
      <w:pPr>
        <w:pStyle w:val="Heading6"/>
      </w:pPr>
      <w:r>
        <w:rPr>
          <w:cs/>
        </w:rPr>
        <w:t>บริการจองห้องติวเตอร์</w:t>
      </w:r>
    </w:p>
    <w:p w14:paraId="555C1504" w14:textId="77777777" w:rsidR="005711D8" w:rsidRDefault="005711D8" w:rsidP="005711D8">
      <w:pPr>
        <w:pStyle w:val="Heading2"/>
        <w:rPr>
          <w:rFonts w:hint="cs"/>
        </w:rPr>
      </w:pPr>
      <w:r>
        <w:rPr>
          <w:cs/>
        </w:rPr>
        <w:t>การจัดการศึกษา</w:t>
      </w:r>
    </w:p>
    <w:p w14:paraId="489F24DA" w14:textId="77777777" w:rsidR="005711D8" w:rsidRDefault="005711D8" w:rsidP="005711D8">
      <w:pPr>
        <w:pStyle w:val="Heading4"/>
      </w:pPr>
      <w:r>
        <w:rPr>
          <w:cs/>
        </w:rPr>
        <w:t>ปัจจุบันมหาวิทยาลัยจัดหลักสูตรการเรียนการสอนออกเป็น 4 ระดับ คือ</w:t>
      </w:r>
    </w:p>
    <w:p w14:paraId="1C559657" w14:textId="77777777" w:rsidR="005711D8" w:rsidRDefault="005711D8" w:rsidP="005711D8">
      <w:pPr>
        <w:pStyle w:val="Heading5"/>
      </w:pPr>
      <w:r>
        <w:rPr>
          <w:cs/>
        </w:rPr>
        <w:t>ระดับประกาศนียบัตรวิชาชีพ หลักสูตร 3 ปี</w:t>
      </w:r>
    </w:p>
    <w:p w14:paraId="1A75449A" w14:textId="77777777" w:rsidR="005711D8" w:rsidRDefault="005711D8" w:rsidP="005711D8">
      <w:pPr>
        <w:pStyle w:val="Heading5"/>
      </w:pPr>
      <w:r>
        <w:rPr>
          <w:cs/>
        </w:rPr>
        <w:t>ระดับปริญญาตรี</w:t>
      </w:r>
    </w:p>
    <w:p w14:paraId="1FD575E1" w14:textId="77777777" w:rsidR="005711D8" w:rsidRDefault="005711D8" w:rsidP="005711D8">
      <w:pPr>
        <w:pStyle w:val="Heading6"/>
      </w:pPr>
      <w:r>
        <w:rPr>
          <w:cs/>
        </w:rPr>
        <w:t>ปริญญาตรี4 ปี/5 ปี</w:t>
      </w:r>
    </w:p>
    <w:p w14:paraId="5B17F97A" w14:textId="77777777" w:rsidR="005711D8" w:rsidRDefault="005711D8" w:rsidP="005711D8">
      <w:pPr>
        <w:pStyle w:val="Heading6"/>
      </w:pPr>
      <w:r>
        <w:rPr>
          <w:cs/>
        </w:rPr>
        <w:t>ปริญญาตรีต่อเนื่อง 2 - 3 ปี</w:t>
      </w:r>
    </w:p>
    <w:p w14:paraId="41CA94C3" w14:textId="77777777" w:rsidR="005711D8" w:rsidRDefault="005711D8" w:rsidP="005711D8">
      <w:pPr>
        <w:pStyle w:val="Heading6"/>
      </w:pPr>
      <w:r>
        <w:rPr>
          <w:cs/>
        </w:rPr>
        <w:t>ปริญญาตรีเทียบโอน 2- 3 ปี</w:t>
      </w:r>
    </w:p>
    <w:p w14:paraId="13B9D5B5" w14:textId="77777777" w:rsidR="005711D8" w:rsidRDefault="005711D8" w:rsidP="005711D8">
      <w:pPr>
        <w:pStyle w:val="Heading5"/>
      </w:pPr>
      <w:r>
        <w:rPr>
          <w:cs/>
        </w:rPr>
        <w:t>ระดับปริญญาโท</w:t>
      </w:r>
    </w:p>
    <w:p w14:paraId="5B484490" w14:textId="77777777" w:rsidR="005711D8" w:rsidRDefault="005711D8" w:rsidP="005711D8">
      <w:pPr>
        <w:pStyle w:val="Heading5"/>
      </w:pPr>
      <w:r>
        <w:rPr>
          <w:cs/>
        </w:rPr>
        <w:t>ระดับปริญญาเอก</w:t>
      </w:r>
    </w:p>
    <w:p w14:paraId="7E7B30E9" w14:textId="77777777" w:rsidR="005711D8" w:rsidRDefault="005711D8" w:rsidP="005711D8"/>
    <w:p w14:paraId="57104A5D" w14:textId="77777777" w:rsidR="005711D8" w:rsidRDefault="005711D8" w:rsidP="005711D8"/>
    <w:p w14:paraId="2701A508" w14:textId="77777777" w:rsidR="005711D8" w:rsidRDefault="005711D8" w:rsidP="005711D8"/>
    <w:p w14:paraId="0524F62E" w14:textId="77777777" w:rsidR="005711D8" w:rsidRDefault="005711D8" w:rsidP="005711D8"/>
    <w:p w14:paraId="7605071E" w14:textId="77777777" w:rsidR="005711D8" w:rsidRDefault="005711D8" w:rsidP="005711D8"/>
    <w:p w14:paraId="39EF03E2" w14:textId="77777777" w:rsidR="005711D8" w:rsidRDefault="005711D8" w:rsidP="005711D8"/>
    <w:p w14:paraId="2174C3DA" w14:textId="77777777" w:rsidR="005711D8" w:rsidRDefault="005711D8" w:rsidP="005711D8"/>
    <w:p w14:paraId="178A585E" w14:textId="77777777" w:rsidR="005711D8" w:rsidRDefault="005711D8" w:rsidP="005711D8">
      <w:pPr>
        <w:rPr>
          <w:rFonts w:hint="cs"/>
        </w:rPr>
      </w:pPr>
    </w:p>
    <w:p w14:paraId="316CBD48" w14:textId="77777777" w:rsidR="005711D8" w:rsidRDefault="005711D8" w:rsidP="005711D8">
      <w:pPr>
        <w:pStyle w:val="Heading3"/>
        <w:rPr>
          <w:rFonts w:hint="cs"/>
        </w:rPr>
      </w:pPr>
      <w:r>
        <w:rPr>
          <w:rFonts w:hint="cs"/>
          <w:cs/>
        </w:rPr>
        <w:lastRenderedPageBreak/>
        <w:t>ข้อมูลเพิ่มเติมในหมวดการลงทะเบียน</w:t>
      </w:r>
    </w:p>
    <w:p w14:paraId="33A6304C" w14:textId="77777777" w:rsidR="005711D8" w:rsidRPr="005F65C4" w:rsidRDefault="005711D8" w:rsidP="005711D8">
      <w:pPr>
        <w:pStyle w:val="Heading4"/>
        <w:rPr>
          <w:rFonts w:hint="cs"/>
        </w:rPr>
      </w:pPr>
      <w:r>
        <w:rPr>
          <w:cs/>
        </w:rPr>
        <w:t>คำร้องขอถอนรายวิชาเรียนล่าช้า</w:t>
      </w:r>
    </w:p>
    <w:p w14:paraId="0997B5D8" w14:textId="77777777" w:rsidR="005711D8" w:rsidRDefault="005711D8" w:rsidP="005711D8">
      <w:pPr>
        <w:pStyle w:val="Heading5"/>
      </w:pPr>
      <w:r>
        <w:rPr>
          <w:cs/>
        </w:rPr>
        <w:t>คุณสมบัติของนักศึกษา</w:t>
      </w:r>
    </w:p>
    <w:p w14:paraId="1C27D7F8" w14:textId="77777777" w:rsidR="005711D8" w:rsidRDefault="005711D8" w:rsidP="005711D8">
      <w:pPr>
        <w:pStyle w:val="Heading6"/>
      </w:pPr>
      <w:r>
        <w:rPr>
          <w:cs/>
        </w:rPr>
        <w:t>นักศึกษามีสาเหตุอันเหมาะสม และไม่สามารถถอนรายวิชาเรียนได้ทัน ตาม</w:t>
      </w:r>
      <w:r>
        <w:tab/>
      </w:r>
      <w:r>
        <w:rPr>
          <w:cs/>
        </w:rPr>
        <w:t>ระยะเวลาที่มหาวิทยาลัยกำหนด ทั้งนี้จะต้องผ่านการพิจารณาเห็นชอบจาก</w:t>
      </w:r>
      <w:r>
        <w:tab/>
      </w:r>
      <w:r>
        <w:rPr>
          <w:cs/>
        </w:rPr>
        <w:t>ภาควิชาฯ</w:t>
      </w:r>
    </w:p>
    <w:p w14:paraId="3F94F6EC" w14:textId="77777777" w:rsidR="005711D8" w:rsidRDefault="005711D8" w:rsidP="005711D8">
      <w:pPr>
        <w:pStyle w:val="Heading5"/>
      </w:pPr>
      <w:r>
        <w:rPr>
          <w:cs/>
        </w:rPr>
        <w:t>เอกสารที่ต้องแนบ</w:t>
      </w:r>
    </w:p>
    <w:p w14:paraId="50D18D8E" w14:textId="77777777" w:rsidR="005711D8" w:rsidRDefault="005711D8" w:rsidP="005711D8">
      <w:pPr>
        <w:pStyle w:val="Heading6"/>
      </w:pPr>
      <w:r>
        <w:rPr>
          <w:cs/>
        </w:rPr>
        <w:t>คำร้องทั่วไป</w:t>
      </w:r>
    </w:p>
    <w:p w14:paraId="123067EA" w14:textId="77777777" w:rsidR="005711D8" w:rsidRDefault="005711D8" w:rsidP="005711D8">
      <w:pPr>
        <w:pStyle w:val="Heading6"/>
      </w:pPr>
      <w:r>
        <w:rPr>
          <w:cs/>
        </w:rPr>
        <w:t>บัตรถอนวิชาเรียน (ต้องมีการลงนามของผู้สอนและอาจารย์ที่ปรึกษาให้ครบถ้วน)</w:t>
      </w:r>
    </w:p>
    <w:p w14:paraId="660F41FD" w14:textId="77777777" w:rsidR="005711D8" w:rsidRDefault="005711D8" w:rsidP="005711D8">
      <w:pPr>
        <w:pStyle w:val="Heading6"/>
      </w:pPr>
      <w:r>
        <w:rPr>
          <w:cs/>
        </w:rPr>
        <w:t>เอกสาร/หลักฐานอื่นๆ เพื่อประกอบการพิจารณา (ถ้ามี) เช่น หลักฐานการถอน</w:t>
      </w:r>
      <w:r>
        <w:tab/>
      </w:r>
      <w:r>
        <w:rPr>
          <w:cs/>
        </w:rPr>
        <w:t>รายวิชาเรียนภายในระยะเวลาที่กำหนด แต่เกิดความผิดพลาดจากระบบของ</w:t>
      </w:r>
      <w:r>
        <w:tab/>
      </w:r>
      <w:r>
        <w:rPr>
          <w:cs/>
        </w:rPr>
        <w:t>มหาวิทยาลัยฯ</w:t>
      </w:r>
    </w:p>
    <w:p w14:paraId="726379C6" w14:textId="77777777" w:rsidR="005711D8" w:rsidRDefault="005711D8" w:rsidP="005711D8">
      <w:pPr>
        <w:pStyle w:val="Heading5"/>
      </w:pPr>
      <w:r>
        <w:rPr>
          <w:cs/>
        </w:rPr>
        <w:t>ขั้นตอนการปฏิบัติ</w:t>
      </w:r>
    </w:p>
    <w:p w14:paraId="6D438C39" w14:textId="77777777" w:rsidR="005711D8" w:rsidRDefault="005711D8" w:rsidP="005711D8">
      <w:pPr>
        <w:pStyle w:val="Heading6"/>
      </w:pPr>
      <w:r>
        <w:rPr>
          <w:cs/>
        </w:rPr>
        <w:t>นักศึกษาเขียนคำร้องทั่วไปพร้อมระบุเหตุผลการขอถอนรายวิชาเรียนล่าช้า ให้</w:t>
      </w:r>
      <w:r>
        <w:tab/>
      </w:r>
      <w:r>
        <w:rPr>
          <w:cs/>
        </w:rPr>
        <w:t>ครบถ้วนสมบูรณ์ โดย ต้องมีคุณสมบัติตามเกณฑ์ข้างต้น และต้องผ่านความ</w:t>
      </w:r>
      <w:r>
        <w:tab/>
      </w:r>
      <w:r>
        <w:rPr>
          <w:cs/>
        </w:rPr>
        <w:t>เห็นชอบและการลงนามของอาจารย์ที่ปรึกษา</w:t>
      </w:r>
    </w:p>
    <w:p w14:paraId="53676B1B" w14:textId="77777777" w:rsidR="005711D8" w:rsidRDefault="005711D8" w:rsidP="005711D8">
      <w:pPr>
        <w:pStyle w:val="Heading6"/>
      </w:pPr>
      <w:r>
        <w:rPr>
          <w:cs/>
        </w:rPr>
        <w:t>นักศึกษาดำเนินการส่งคำร้องกับเจ้าหน้าที่ภาควิชาฯ</w:t>
      </w:r>
    </w:p>
    <w:p w14:paraId="4184C326" w14:textId="77777777" w:rsidR="005711D8" w:rsidRDefault="005711D8" w:rsidP="005711D8">
      <w:pPr>
        <w:pStyle w:val="Heading6"/>
      </w:pPr>
      <w:r>
        <w:rPr>
          <w:cs/>
        </w:rPr>
        <w:t>เจ้าหน้าที่ภาควิชาฯ บันทึกข้อมูลและนำเสนอหัวหน้าภาควิชาฯ เพื่อขออนุมัติ</w:t>
      </w:r>
    </w:p>
    <w:p w14:paraId="1D3F6891" w14:textId="77777777" w:rsidR="005711D8" w:rsidRDefault="005711D8" w:rsidP="005711D8">
      <w:pPr>
        <w:pStyle w:val="Heading6"/>
      </w:pPr>
      <w:r>
        <w:rPr>
          <w:cs/>
        </w:rPr>
        <w:t>หากหัวหน้าภาควิชาฯ พิจารณาอนุมัติ ภาควิชาฯ จะนำเสนอคำร้องฯ ต่องาน</w:t>
      </w:r>
      <w:r>
        <w:tab/>
      </w:r>
      <w:r>
        <w:rPr>
          <w:cs/>
        </w:rPr>
        <w:t>บริการวิชาการเพื่อขออนุมัติจากรองคณบดีฝ่ายวิชาการ</w:t>
      </w:r>
    </w:p>
    <w:p w14:paraId="249B3B66" w14:textId="77777777" w:rsidR="005711D8" w:rsidRDefault="005711D8" w:rsidP="005711D8">
      <w:pPr>
        <w:pStyle w:val="Heading6"/>
      </w:pPr>
      <w:r>
        <w:rPr>
          <w:cs/>
        </w:rPr>
        <w:t>คำร้องที่อนุมัติงานบริการวิชาการคณะฯ จะนำส่งงานทะเบียนมหาวิทยาลัยฯ และ</w:t>
      </w:r>
      <w:r>
        <w:tab/>
      </w:r>
      <w:r>
        <w:rPr>
          <w:cs/>
        </w:rPr>
        <w:t>ส่งผลสรุปการพิจารณาคำร้องกลับคืนภาควิชาฯ</w:t>
      </w:r>
    </w:p>
    <w:p w14:paraId="72427EC9" w14:textId="77777777" w:rsidR="005711D8" w:rsidRDefault="005711D8" w:rsidP="005711D8">
      <w:pPr>
        <w:pStyle w:val="Heading6"/>
      </w:pPr>
      <w:r>
        <w:rPr>
          <w:cs/>
        </w:rPr>
        <w:t>เจ้าหน้าที่ภาควิชาฯ แจ้งผลการพิจารณาคำร้อง ให้นักศึกษารับทราบ</w:t>
      </w:r>
    </w:p>
    <w:p w14:paraId="7C06D0D7" w14:textId="77777777" w:rsidR="005711D8" w:rsidRDefault="005711D8" w:rsidP="005711D8">
      <w:pPr>
        <w:pStyle w:val="Heading6"/>
      </w:pPr>
      <w:r>
        <w:rPr>
          <w:cs/>
        </w:rPr>
        <w:t xml:space="preserve">ทั้งนี้ ผลการเรียนในรายวิชาที่ถอนฯ ล่าช้า จะได้รับ ผลการเรียน </w:t>
      </w:r>
      <w:r>
        <w:t>W</w:t>
      </w:r>
    </w:p>
    <w:p w14:paraId="2C86B0A2" w14:textId="77777777" w:rsidR="005711D8" w:rsidRPr="005F65C4" w:rsidRDefault="005711D8" w:rsidP="005711D8">
      <w:pPr>
        <w:pStyle w:val="Heading5"/>
        <w:rPr>
          <w:rFonts w:hint="cs"/>
        </w:rPr>
      </w:pPr>
      <w:r>
        <w:rPr>
          <w:rFonts w:hint="cs"/>
          <w:cs/>
        </w:rPr>
        <w:t xml:space="preserve">ข้อมูลเพิ่มเติม และสามารถดูเงื่อนไขเพิ่มเติม </w:t>
      </w:r>
      <w:r>
        <w:rPr>
          <w:cs/>
        </w:rPr>
        <w:tab/>
      </w:r>
      <w:hyperlink r:id="rId6" w:history="1">
        <w:r w:rsidRPr="00E46A50">
          <w:rPr>
            <w:rStyle w:val="Hyperlink"/>
          </w:rPr>
          <w:t>https://ece.eng.kmutnb.ac.th/sto/form.pdf</w:t>
        </w:r>
      </w:hyperlink>
    </w:p>
    <w:p w14:paraId="4632F950" w14:textId="77777777" w:rsidR="005711D8" w:rsidRDefault="005711D8" w:rsidP="005711D8">
      <w:pPr>
        <w:pStyle w:val="Heading4"/>
        <w:rPr>
          <w:rFonts w:hint="cs"/>
        </w:rPr>
      </w:pPr>
      <w:r>
        <w:rPr>
          <w:cs/>
        </w:rPr>
        <w:t>คำร้องขอเทียบแทนรายวิชาเรียน</w:t>
      </w:r>
    </w:p>
    <w:p w14:paraId="2C935053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คุณสมบัติของนักศึกษา</w:t>
      </w:r>
    </w:p>
    <w:p w14:paraId="2A7D46F6" w14:textId="77777777" w:rsidR="005711D8" w:rsidRDefault="005711D8" w:rsidP="005711D8">
      <w:pPr>
        <w:pStyle w:val="Heading6"/>
      </w:pPr>
      <w:r>
        <w:rPr>
          <w:cs/>
        </w:rPr>
        <w:t>เป็นนักศึกษาที่กำลังศึกษาในหลักสูตรของภาควิชาฯ</w:t>
      </w:r>
    </w:p>
    <w:p w14:paraId="231817CC" w14:textId="77777777" w:rsidR="005711D8" w:rsidRDefault="005711D8" w:rsidP="005711D8">
      <w:pPr>
        <w:pStyle w:val="Heading6"/>
      </w:pPr>
      <w:r>
        <w:rPr>
          <w:cs/>
        </w:rPr>
        <w:t>รายวิชาที่นักศึกษาที่ประสงค์จะขอเทียบแทนเป็นรายวิชาที่ภาควิชาฯ พิจารณา</w:t>
      </w:r>
      <w:r>
        <w:rPr>
          <w:cs/>
        </w:rPr>
        <w:tab/>
        <w:t>อนุมัติให้สามารถลงทะเบียนเรียนได้</w:t>
      </w:r>
    </w:p>
    <w:p w14:paraId="6E55AB13" w14:textId="77777777" w:rsidR="005711D8" w:rsidRDefault="005711D8" w:rsidP="005711D8"/>
    <w:p w14:paraId="6790DA0E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lastRenderedPageBreak/>
        <w:t>เอกสารที่ต้องแนบ</w:t>
      </w:r>
    </w:p>
    <w:p w14:paraId="3B0A497E" w14:textId="77777777" w:rsidR="005711D8" w:rsidRDefault="005711D8" w:rsidP="005711D8">
      <w:pPr>
        <w:pStyle w:val="Heading6"/>
      </w:pPr>
      <w:r>
        <w:rPr>
          <w:cs/>
        </w:rPr>
        <w:t>คำร้องทั่วไป</w:t>
      </w:r>
    </w:p>
    <w:p w14:paraId="14B22AA9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สำเนาใบแสดงผลการเรียน ที่แสดงรายวิชาที่จะขอเทียบแทน</w:t>
      </w:r>
    </w:p>
    <w:p w14:paraId="121B5E9A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ขั้นตอนการปฏิบัติ</w:t>
      </w:r>
    </w:p>
    <w:p w14:paraId="3F08FF2E" w14:textId="77777777" w:rsidR="005711D8" w:rsidRDefault="005711D8" w:rsidP="005711D8">
      <w:pPr>
        <w:pStyle w:val="Heading6"/>
      </w:pPr>
      <w:r>
        <w:rPr>
          <w:cs/>
        </w:rPr>
        <w:t>นักศึกษาเขียนคำร้องทั่วไปพร้อมระบุเหตุผลการขอเทียบแทนรายวิชาเรียน ให้</w:t>
      </w:r>
      <w:r>
        <w:rPr>
          <w:cs/>
        </w:rPr>
        <w:tab/>
        <w:t>สมบูรณ์ โดยต้องมีคุณสมบัติตามเกณฑ์ข้างต้น และต้องผ่านความเห็นชอบและการ</w:t>
      </w:r>
      <w:r>
        <w:rPr>
          <w:cs/>
        </w:rPr>
        <w:tab/>
        <w:t>ลงนามของอาจารย์ที่ปรึกษา</w:t>
      </w:r>
    </w:p>
    <w:p w14:paraId="57325B41" w14:textId="77777777" w:rsidR="005711D8" w:rsidRDefault="005711D8" w:rsidP="005711D8">
      <w:pPr>
        <w:pStyle w:val="Heading6"/>
      </w:pPr>
      <w:r>
        <w:rPr>
          <w:cs/>
        </w:rPr>
        <w:t>นักศึกษาดำเนินการส่งคำร้องกับเจ้าหน้าที่ภาควิชาฯ</w:t>
      </w:r>
    </w:p>
    <w:p w14:paraId="41E3BAC2" w14:textId="77777777" w:rsidR="005711D8" w:rsidRDefault="005711D8" w:rsidP="005711D8">
      <w:pPr>
        <w:pStyle w:val="Heading6"/>
      </w:pPr>
      <w:r>
        <w:rPr>
          <w:cs/>
        </w:rPr>
        <w:t xml:space="preserve">เจ้าหน้าที่ภาควิชาฯ บันทึกข้อมูลและนำเสนอผู้ช่วยหัวหน้าภาควิชาฯ ฝ่ายวิชาการ </w:t>
      </w:r>
      <w:r>
        <w:rPr>
          <w:cs/>
        </w:rPr>
        <w:tab/>
        <w:t>เพื่อพิจารณา</w:t>
      </w:r>
    </w:p>
    <w:p w14:paraId="58807EC4" w14:textId="77777777" w:rsidR="005711D8" w:rsidRDefault="005711D8" w:rsidP="005711D8">
      <w:pPr>
        <w:pStyle w:val="Heading6"/>
      </w:pPr>
      <w:r>
        <w:rPr>
          <w:cs/>
        </w:rPr>
        <w:t>หากพิจารณาอนุมัติ เจ้าหน้าที่ภาควิชาฯ ดำเนินการจัดทำบันทึกพร้อมแนบคำร้อง</w:t>
      </w:r>
      <w:r>
        <w:rPr>
          <w:cs/>
        </w:rPr>
        <w:tab/>
        <w:t>ดังกล่าวเสนอหัวหน้าภาควิชาฯ เพื่อลงนาม</w:t>
      </w:r>
    </w:p>
    <w:p w14:paraId="548BFA52" w14:textId="77777777" w:rsidR="005711D8" w:rsidRDefault="005711D8" w:rsidP="005711D8">
      <w:pPr>
        <w:pStyle w:val="Heading6"/>
      </w:pPr>
      <w:r>
        <w:rPr>
          <w:cs/>
        </w:rPr>
        <w:t>ภาควิชาฯ นำเสนอต่องานบริการวิชาการเพื่อขออนุมัติจากรองคณบดีฝ่ายวิชาการ</w:t>
      </w:r>
    </w:p>
    <w:p w14:paraId="190F02D1" w14:textId="77777777" w:rsidR="005711D8" w:rsidRDefault="005711D8" w:rsidP="005711D8">
      <w:pPr>
        <w:pStyle w:val="Heading6"/>
      </w:pPr>
      <w:r>
        <w:rPr>
          <w:cs/>
        </w:rPr>
        <w:t>หากผลการพิจารณาอนุมัติ งานบริการวิชาการคณะฯ จะนำเรื่องดังกล่าวฯ ส่งงาน</w:t>
      </w:r>
      <w:r>
        <w:rPr>
          <w:cs/>
        </w:rPr>
        <w:tab/>
        <w:t>ทะเบียนมหาวิทยาลัยฯ และส่งผลสรุปการพิจารณาคำร้องกลับคืนภาควิชาฯ</w:t>
      </w:r>
    </w:p>
    <w:p w14:paraId="6FEBDC65" w14:textId="77777777" w:rsidR="005711D8" w:rsidRDefault="005711D8" w:rsidP="005711D8">
      <w:pPr>
        <w:pStyle w:val="Heading6"/>
        <w:rPr>
          <w:rFonts w:hint="cs"/>
        </w:rPr>
      </w:pPr>
      <w:r>
        <w:rPr>
          <w:cs/>
        </w:rPr>
        <w:t>เจ้าหน้าที่ภาควิชาฯ แจ้งผลการพิจารณาคำร้องให้กับนักศึกษารับทราบ</w:t>
      </w:r>
    </w:p>
    <w:p w14:paraId="4673120A" w14:textId="77777777" w:rsidR="005711D8" w:rsidRDefault="005711D8" w:rsidP="005711D8">
      <w:pPr>
        <w:pStyle w:val="Heading5"/>
        <w:rPr>
          <w:rFonts w:hint="cs"/>
        </w:rPr>
      </w:pPr>
      <w:r>
        <w:rPr>
          <w:cs/>
        </w:rPr>
        <w:t>ข้อแนะนำ</w:t>
      </w:r>
    </w:p>
    <w:p w14:paraId="4787F382" w14:textId="77777777" w:rsidR="005711D8" w:rsidRDefault="005711D8" w:rsidP="005711D8">
      <w:pPr>
        <w:pStyle w:val="Heading6"/>
      </w:pPr>
      <w:r>
        <w:rPr>
          <w:cs/>
        </w:rPr>
        <w:t>นักศึกษาต้องแนบหลักฐาน เอกสารฯ ที่ยืนยันว่าภาควิชาฯ หรือ ผู้สอน อนุญาตให้</w:t>
      </w:r>
      <w:r>
        <w:rPr>
          <w:cs/>
        </w:rPr>
        <w:tab/>
        <w:t>ลงทะเบียนในรายวิชาที่จะขอเทียบแทนรายวิชา เพื่อประกอบการพิจารณาและ</w:t>
      </w:r>
      <w:r>
        <w:rPr>
          <w:cs/>
        </w:rPr>
        <w:tab/>
        <w:t>ดำเนินงานมาด้วย</w:t>
      </w:r>
    </w:p>
    <w:p w14:paraId="45958EF4" w14:textId="77777777" w:rsidR="005711D8" w:rsidRPr="005F65C4" w:rsidRDefault="005711D8" w:rsidP="005711D8">
      <w:pPr>
        <w:pStyle w:val="Heading5"/>
        <w:rPr>
          <w:rFonts w:hint="cs"/>
        </w:rPr>
      </w:pPr>
      <w:r>
        <w:rPr>
          <w:rFonts w:hint="cs"/>
          <w:cs/>
        </w:rPr>
        <w:t xml:space="preserve">ข้อมูลเพิ่มเติม และสามารถดูเงื่อนไขเพิ่มเติม </w:t>
      </w:r>
      <w:r>
        <w:rPr>
          <w:cs/>
        </w:rPr>
        <w:tab/>
      </w:r>
      <w:hyperlink r:id="rId7" w:history="1">
        <w:r w:rsidRPr="00E46A50">
          <w:rPr>
            <w:rStyle w:val="Hyperlink"/>
          </w:rPr>
          <w:t>https://ece.eng.kmutnb.ac.th/sto/form.pdf</w:t>
        </w:r>
      </w:hyperlink>
    </w:p>
    <w:p w14:paraId="73A08492" w14:textId="77777777" w:rsidR="008012CB" w:rsidRDefault="008012CB" w:rsidP="008012CB"/>
    <w:p w14:paraId="53377075" w14:textId="77777777" w:rsidR="00D369D6" w:rsidRPr="00D369D6" w:rsidRDefault="00D369D6" w:rsidP="00D369D6">
      <w:pPr>
        <w:rPr>
          <w:rFonts w:hint="cs"/>
        </w:rPr>
      </w:pPr>
    </w:p>
    <w:p w14:paraId="33251583" w14:textId="77777777" w:rsidR="005C7339" w:rsidRDefault="005C7339" w:rsidP="00D44CEB">
      <w:pPr>
        <w:pStyle w:val="Heading7"/>
        <w:numPr>
          <w:ilvl w:val="0"/>
          <w:numId w:val="0"/>
        </w:numPr>
        <w:ind w:left="4933"/>
      </w:pPr>
    </w:p>
    <w:p w14:paraId="09B4021F" w14:textId="77777777" w:rsidR="00BE0092" w:rsidRDefault="00BE0092">
      <w:pPr>
        <w:pStyle w:val="Heading7"/>
        <w:numPr>
          <w:ilvl w:val="0"/>
          <w:numId w:val="0"/>
        </w:numPr>
        <w:ind w:left="4933"/>
      </w:pPr>
    </w:p>
    <w:p w14:paraId="454E4CE1" w14:textId="77777777" w:rsidR="005711D8" w:rsidRDefault="005711D8">
      <w:pPr>
        <w:pStyle w:val="Heading7"/>
        <w:numPr>
          <w:ilvl w:val="0"/>
          <w:numId w:val="0"/>
        </w:numPr>
        <w:ind w:left="4933"/>
      </w:pPr>
    </w:p>
    <w:sectPr w:rsidR="005711D8" w:rsidSect="00115118">
      <w:type w:val="continuous"/>
      <w:pgSz w:w="11907" w:h="16840" w:code="9"/>
      <w:pgMar w:top="1985" w:right="907" w:bottom="1440" w:left="13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9"/>
    <w:multiLevelType w:val="multilevel"/>
    <w:tmpl w:val="43D82996"/>
    <w:lvl w:ilvl="0">
      <w:start w:val="1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7"/>
        </w:tabs>
        <w:ind w:left="0" w:firstLine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0" w:firstLine="124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pStyle w:val="Heading5"/>
      <w:lvlText w:val="%5)"/>
      <w:lvlJc w:val="left"/>
      <w:pPr>
        <w:tabs>
          <w:tab w:val="num" w:pos="2552"/>
        </w:tabs>
        <w:ind w:left="0" w:firstLine="2126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none"/>
      <w:pStyle w:val="Heading6"/>
      <w:lvlText w:val="-"/>
      <w:lvlJc w:val="left"/>
      <w:pPr>
        <w:tabs>
          <w:tab w:val="num" w:pos="2835"/>
        </w:tabs>
        <w:ind w:left="0" w:firstLine="2552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Restart w:val="1"/>
      <w:pStyle w:val="Heading8"/>
      <w:suff w:val="nothing"/>
      <w:lvlText w:val="ภาพที่  %1-%8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  <w:lvl w:ilvl="8">
      <w:start w:val="1"/>
      <w:numFmt w:val="decimal"/>
      <w:lvlRestart w:val="1"/>
      <w:pStyle w:val="Heading9"/>
      <w:suff w:val="nothing"/>
      <w:lvlText w:val="ตารางที่  %1-%9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</w:abstractNum>
  <w:abstractNum w:abstractNumId="1" w15:restartNumberingAfterBreak="0">
    <w:nsid w:val="0DB041FF"/>
    <w:multiLevelType w:val="hybridMultilevel"/>
    <w:tmpl w:val="8C9CD674"/>
    <w:lvl w:ilvl="0" w:tplc="B504D5AA">
      <w:start w:val="2"/>
      <w:numFmt w:val="bullet"/>
      <w:lvlText w:val="-"/>
      <w:lvlJc w:val="left"/>
      <w:pPr>
        <w:ind w:left="3457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7" w:hanging="360"/>
      </w:pPr>
      <w:rPr>
        <w:rFonts w:ascii="Wingdings" w:hAnsi="Wingdings" w:hint="default"/>
      </w:rPr>
    </w:lvl>
  </w:abstractNum>
  <w:abstractNum w:abstractNumId="2" w15:restartNumberingAfterBreak="0">
    <w:nsid w:val="0F64162E"/>
    <w:multiLevelType w:val="hybridMultilevel"/>
    <w:tmpl w:val="EF6ED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AF1377"/>
    <w:multiLevelType w:val="multilevel"/>
    <w:tmpl w:val="CC6CBF9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1871" w:hanging="73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suff w:val="space"/>
      <w:lvlText w:val="%1.%2.%3.%4.%5"/>
      <w:lvlJc w:val="left"/>
      <w:pPr>
        <w:ind w:left="2722" w:hanging="87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suff w:val="space"/>
      <w:lvlText w:val="%1.%2.%3.%4.%5.%6"/>
      <w:lvlJc w:val="left"/>
      <w:pPr>
        <w:ind w:left="3742" w:hanging="104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D1A67F1"/>
    <w:multiLevelType w:val="multilevel"/>
    <w:tmpl w:val="C2F820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8890FDD"/>
    <w:multiLevelType w:val="multilevel"/>
    <w:tmpl w:val="8FF883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6" w15:restartNumberingAfterBreak="0">
    <w:nsid w:val="72A90A79"/>
    <w:multiLevelType w:val="multilevel"/>
    <w:tmpl w:val="2EDAEF42"/>
    <w:lvl w:ilvl="0">
      <w:start w:val="1"/>
      <w:numFmt w:val="decimal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49730622">
    <w:abstractNumId w:val="0"/>
  </w:num>
  <w:num w:numId="2" w16cid:durableId="518812176">
    <w:abstractNumId w:val="0"/>
  </w:num>
  <w:num w:numId="3" w16cid:durableId="978729405">
    <w:abstractNumId w:val="0"/>
  </w:num>
  <w:num w:numId="4" w16cid:durableId="1446269163">
    <w:abstractNumId w:val="0"/>
  </w:num>
  <w:num w:numId="5" w16cid:durableId="432938027">
    <w:abstractNumId w:val="0"/>
  </w:num>
  <w:num w:numId="6" w16cid:durableId="1922446592">
    <w:abstractNumId w:val="0"/>
  </w:num>
  <w:num w:numId="7" w16cid:durableId="1711108581">
    <w:abstractNumId w:val="0"/>
  </w:num>
  <w:num w:numId="8" w16cid:durableId="1230652334">
    <w:abstractNumId w:val="0"/>
  </w:num>
  <w:num w:numId="9" w16cid:durableId="250941391">
    <w:abstractNumId w:val="3"/>
  </w:num>
  <w:num w:numId="10" w16cid:durableId="437675022">
    <w:abstractNumId w:val="4"/>
  </w:num>
  <w:num w:numId="11" w16cid:durableId="1802532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1584615">
    <w:abstractNumId w:val="6"/>
  </w:num>
  <w:num w:numId="13" w16cid:durableId="2139368674">
    <w:abstractNumId w:val="5"/>
  </w:num>
  <w:num w:numId="14" w16cid:durableId="781531068">
    <w:abstractNumId w:val="1"/>
  </w:num>
  <w:num w:numId="15" w16cid:durableId="7846144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5479501">
    <w:abstractNumId w:val="2"/>
  </w:num>
  <w:num w:numId="17" w16cid:durableId="43555905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mirrorMargins/>
  <w:proofState w:spelling="clean" w:grammar="clean"/>
  <w:attachedTemplate r:id="rId1"/>
  <w:linkStyles/>
  <w:defaultTabStop w:val="720"/>
  <w:evenAndOddHeaders/>
  <w:drawingGridHorizontalSpacing w:val="150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CB"/>
    <w:rsid w:val="00007C3E"/>
    <w:rsid w:val="00021A41"/>
    <w:rsid w:val="00027239"/>
    <w:rsid w:val="00031426"/>
    <w:rsid w:val="00061258"/>
    <w:rsid w:val="000750C2"/>
    <w:rsid w:val="00083689"/>
    <w:rsid w:val="000841AF"/>
    <w:rsid w:val="00115118"/>
    <w:rsid w:val="001168EC"/>
    <w:rsid w:val="0011781D"/>
    <w:rsid w:val="0016264E"/>
    <w:rsid w:val="00196901"/>
    <w:rsid w:val="001C30C9"/>
    <w:rsid w:val="001D6417"/>
    <w:rsid w:val="0020178C"/>
    <w:rsid w:val="002160E4"/>
    <w:rsid w:val="00265058"/>
    <w:rsid w:val="00274CAE"/>
    <w:rsid w:val="002D3E71"/>
    <w:rsid w:val="002D560D"/>
    <w:rsid w:val="002E2245"/>
    <w:rsid w:val="002F1CE1"/>
    <w:rsid w:val="00335BB2"/>
    <w:rsid w:val="0036273A"/>
    <w:rsid w:val="00395980"/>
    <w:rsid w:val="003B3F2B"/>
    <w:rsid w:val="003D04DD"/>
    <w:rsid w:val="003F25D4"/>
    <w:rsid w:val="00417325"/>
    <w:rsid w:val="00432D45"/>
    <w:rsid w:val="004424BE"/>
    <w:rsid w:val="00470EE9"/>
    <w:rsid w:val="004D56A7"/>
    <w:rsid w:val="004E60ED"/>
    <w:rsid w:val="004F53DB"/>
    <w:rsid w:val="004F6776"/>
    <w:rsid w:val="00512F68"/>
    <w:rsid w:val="005265AE"/>
    <w:rsid w:val="00527F10"/>
    <w:rsid w:val="00533F9A"/>
    <w:rsid w:val="00535CAB"/>
    <w:rsid w:val="0054381E"/>
    <w:rsid w:val="005711D8"/>
    <w:rsid w:val="00574DA9"/>
    <w:rsid w:val="005A7CC1"/>
    <w:rsid w:val="005C612A"/>
    <w:rsid w:val="005C7339"/>
    <w:rsid w:val="005F65C4"/>
    <w:rsid w:val="00634A8C"/>
    <w:rsid w:val="006829DE"/>
    <w:rsid w:val="006F5876"/>
    <w:rsid w:val="006F7BC6"/>
    <w:rsid w:val="00753731"/>
    <w:rsid w:val="00765AD4"/>
    <w:rsid w:val="00785DED"/>
    <w:rsid w:val="008012CB"/>
    <w:rsid w:val="00830636"/>
    <w:rsid w:val="008A14AF"/>
    <w:rsid w:val="008B1528"/>
    <w:rsid w:val="008C51EA"/>
    <w:rsid w:val="008D1E19"/>
    <w:rsid w:val="008F4C5E"/>
    <w:rsid w:val="00913495"/>
    <w:rsid w:val="009464F8"/>
    <w:rsid w:val="00990341"/>
    <w:rsid w:val="00A02BDE"/>
    <w:rsid w:val="00A40E2A"/>
    <w:rsid w:val="00A6574D"/>
    <w:rsid w:val="00AA159E"/>
    <w:rsid w:val="00AA79FB"/>
    <w:rsid w:val="00AC17A8"/>
    <w:rsid w:val="00AF77FD"/>
    <w:rsid w:val="00B32001"/>
    <w:rsid w:val="00B543B3"/>
    <w:rsid w:val="00B75593"/>
    <w:rsid w:val="00B76164"/>
    <w:rsid w:val="00BD744F"/>
    <w:rsid w:val="00BE0092"/>
    <w:rsid w:val="00C13A36"/>
    <w:rsid w:val="00C173C2"/>
    <w:rsid w:val="00C26D15"/>
    <w:rsid w:val="00C326B7"/>
    <w:rsid w:val="00C624C4"/>
    <w:rsid w:val="00C734E8"/>
    <w:rsid w:val="00CE00A1"/>
    <w:rsid w:val="00D369D6"/>
    <w:rsid w:val="00D44CEB"/>
    <w:rsid w:val="00D728F2"/>
    <w:rsid w:val="00DC69D4"/>
    <w:rsid w:val="00E130D5"/>
    <w:rsid w:val="00E15A04"/>
    <w:rsid w:val="00F16649"/>
    <w:rsid w:val="00F6714D"/>
    <w:rsid w:val="00F93D54"/>
    <w:rsid w:val="00FB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2CCB"/>
  <w15:chartTrackingRefBased/>
  <w15:docId w15:val="{FE8C7907-0A69-479C-AFBF-FDCD7F04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rdia New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BDE"/>
    <w:pPr>
      <w:spacing w:after="0" w:line="240" w:lineRule="auto"/>
      <w:ind w:firstLine="567"/>
      <w:jc w:val="thaiDistribute"/>
    </w:pPr>
    <w:rPr>
      <w:rFonts w:ascii="TH SarabunPSK" w:hAnsi="TH SarabunPSK" w:cs="TH SarabunPSK"/>
      <w:kern w:val="0"/>
      <w:sz w:val="32"/>
      <w:szCs w:val="32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60ED"/>
    <w:pPr>
      <w:keepNext/>
      <w:keepLines/>
      <w:numPr>
        <w:numId w:val="17"/>
      </w:numPr>
      <w:spacing w:before="70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60ED"/>
    <w:pPr>
      <w:keepNext/>
      <w:keepLines/>
      <w:numPr>
        <w:ilvl w:val="1"/>
        <w:numId w:val="17"/>
      </w:numPr>
      <w:spacing w:before="32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60ED"/>
    <w:pPr>
      <w:keepNext/>
      <w:keepLines/>
      <w:numPr>
        <w:ilvl w:val="2"/>
        <w:numId w:val="17"/>
      </w:numPr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60ED"/>
    <w:pPr>
      <w:keepNext/>
      <w:keepLines/>
      <w:numPr>
        <w:ilvl w:val="3"/>
        <w:numId w:val="17"/>
      </w:numPr>
      <w:outlineLvl w:val="3"/>
    </w:pPr>
    <w:rPr>
      <w:rFonts w:eastAsiaTheme="majorEastAsia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160E4"/>
    <w:pPr>
      <w:keepNext/>
      <w:keepLines/>
      <w:numPr>
        <w:ilvl w:val="4"/>
        <w:numId w:val="1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E60ED"/>
    <w:pPr>
      <w:keepNext/>
      <w:keepLines/>
      <w:numPr>
        <w:ilvl w:val="5"/>
        <w:numId w:val="17"/>
      </w:numPr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E60ED"/>
    <w:pPr>
      <w:keepNext/>
      <w:keepLines/>
      <w:numPr>
        <w:ilvl w:val="6"/>
        <w:numId w:val="17"/>
      </w:numPr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4E60ED"/>
    <w:pPr>
      <w:keepNext/>
      <w:keepLines/>
      <w:numPr>
        <w:ilvl w:val="7"/>
        <w:numId w:val="17"/>
      </w:numPr>
      <w:spacing w:before="320" w:after="320"/>
      <w:jc w:val="center"/>
      <w:outlineLvl w:val="7"/>
    </w:pPr>
    <w:rPr>
      <w:rFonts w:eastAsiaTheme="majorEastAsia"/>
      <w:color w:val="000000" w:themeColor="text1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4E60ED"/>
    <w:pPr>
      <w:keepNext/>
      <w:keepLines/>
      <w:numPr>
        <w:ilvl w:val="8"/>
        <w:numId w:val="17"/>
      </w:numPr>
      <w:spacing w:before="320"/>
      <w:outlineLvl w:val="8"/>
    </w:pPr>
    <w:rPr>
      <w:rFonts w:eastAsiaTheme="majorEastAsia"/>
      <w:color w:val="000000" w:themeColor="text1"/>
    </w:rPr>
  </w:style>
  <w:style w:type="character" w:default="1" w:styleId="DefaultParagraphFont">
    <w:name w:val="Default Paragraph Font"/>
    <w:uiPriority w:val="1"/>
    <w:unhideWhenUsed/>
    <w:rsid w:val="004E60E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60ED"/>
  </w:style>
  <w:style w:type="paragraph" w:styleId="BalloonText">
    <w:name w:val="Balloon Text"/>
    <w:basedOn w:val="Normal"/>
    <w:link w:val="BalloonTextChar"/>
    <w:uiPriority w:val="99"/>
    <w:semiHidden/>
    <w:unhideWhenUsed/>
    <w:rsid w:val="004E60E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0ED"/>
    <w:rPr>
      <w:rFonts w:ascii="Tahoma" w:hAnsi="Tahoma" w:cs="Angsana New"/>
      <w:kern w:val="0"/>
      <w:sz w:val="16"/>
      <w:szCs w:val="20"/>
      <w:lang w:bidi="th-T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60E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E60ED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60E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E60ED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E60ED"/>
    <w:rPr>
      <w:rFonts w:ascii="TH SarabunPSK" w:eastAsiaTheme="majorEastAsia" w:hAnsi="TH SarabunPSK" w:cs="TH SarabunPSK"/>
      <w:b/>
      <w:bCs/>
      <w:kern w:val="0"/>
      <w:sz w:val="40"/>
      <w:szCs w:val="40"/>
      <w:lang w:bidi="th-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60ED"/>
    <w:rPr>
      <w:rFonts w:ascii="TH SarabunPSK" w:eastAsiaTheme="majorEastAsia" w:hAnsi="TH SarabunPSK" w:cs="TH SarabunPSK"/>
      <w:b/>
      <w:bCs/>
      <w:kern w:val="0"/>
      <w:sz w:val="32"/>
      <w:szCs w:val="32"/>
      <w:lang w:bidi="th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60ED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E60ED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160E4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E60ED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4E60ED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4E60ED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4E60ED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styleId="Hyperlink">
    <w:name w:val="Hyperlink"/>
    <w:basedOn w:val="DefaultParagraphFont"/>
    <w:uiPriority w:val="99"/>
    <w:unhideWhenUsed/>
    <w:rsid w:val="004E60ED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512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68"/>
    <w:rPr>
      <w:rFonts w:ascii="TH SarabunPSK" w:eastAsia="Cordia New" w:hAnsi="TH SarabunPSK" w:cs="TH SarabunPSK"/>
      <w:i/>
      <w:iCs/>
      <w:color w:val="2F5496" w:themeColor="accent1" w:themeShade="BF"/>
      <w:kern w:val="0"/>
      <w:sz w:val="32"/>
      <w:szCs w:val="32"/>
      <w:lang w:bidi="th-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2F68"/>
    <w:rPr>
      <w:b/>
      <w:bCs/>
      <w:smallCaps/>
      <w:color w:val="2F5496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4E60ED"/>
    <w:pPr>
      <w:ind w:left="720"/>
      <w:contextualSpacing/>
    </w:pPr>
    <w:rPr>
      <w:rFonts w:cs="Angsana New"/>
      <w:szCs w:val="40"/>
    </w:rPr>
  </w:style>
  <w:style w:type="paragraph" w:styleId="NoSpacing">
    <w:name w:val="No Spacing"/>
    <w:uiPriority w:val="1"/>
    <w:qFormat/>
    <w:rsid w:val="004E60ED"/>
    <w:pPr>
      <w:spacing w:after="0" w:line="240" w:lineRule="auto"/>
    </w:pPr>
    <w:rPr>
      <w:rFonts w:eastAsiaTheme="minorHAnsi"/>
      <w:kern w:val="0"/>
      <w:sz w:val="22"/>
      <w:szCs w:val="28"/>
      <w:lang w:bidi="th-TH"/>
      <w14:ligatures w14:val="none"/>
    </w:rPr>
  </w:style>
  <w:style w:type="paragraph" w:styleId="NormalWeb">
    <w:name w:val="Normal (Web)"/>
    <w:basedOn w:val="Normal"/>
    <w:uiPriority w:val="99"/>
    <w:unhideWhenUsed/>
    <w:rsid w:val="004E60ED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68"/>
    <w:rPr>
      <w:rFonts w:ascii="TH SarabunPSK" w:eastAsia="Cordia New" w:hAnsi="TH SarabunPSK" w:cs="TH SarabunPSK"/>
      <w:i/>
      <w:iCs/>
      <w:color w:val="404040" w:themeColor="text1" w:themeTint="BF"/>
      <w:kern w:val="0"/>
      <w:sz w:val="32"/>
      <w:szCs w:val="32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4E60ED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6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68"/>
    <w:rPr>
      <w:rFonts w:ascii="TH SarabunPSK" w:eastAsiaTheme="majorEastAsia" w:hAnsi="TH SarabunPSK" w:cstheme="majorBidi"/>
      <w:color w:val="595959" w:themeColor="text1" w:themeTint="A6"/>
      <w:spacing w:val="15"/>
      <w:kern w:val="0"/>
      <w:sz w:val="28"/>
      <w:szCs w:val="28"/>
      <w:lang w:bidi="th-TH"/>
      <w14:ligatures w14:val="none"/>
    </w:rPr>
  </w:style>
  <w:style w:type="table" w:styleId="TableGrid">
    <w:name w:val="Table Grid"/>
    <w:basedOn w:val="TableNormal"/>
    <w:uiPriority w:val="59"/>
    <w:rsid w:val="00512F68"/>
    <w:pPr>
      <w:spacing w:after="0" w:line="240" w:lineRule="auto"/>
    </w:pPr>
    <w:rPr>
      <w:rFonts w:ascii="Angsana New" w:hAnsi="Angsana New" w:cs="Angsana New"/>
      <w:kern w:val="0"/>
      <w:sz w:val="32"/>
      <w:szCs w:val="32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4E60ED"/>
    <w:pPr>
      <w:tabs>
        <w:tab w:val="center" w:pos="8064"/>
      </w:tabs>
    </w:pPr>
    <w:rPr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12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68"/>
    <w:rPr>
      <w:rFonts w:asciiTheme="majorHAnsi" w:eastAsiaTheme="majorEastAsia" w:hAnsiTheme="majorHAnsi" w:cstheme="majorBidi"/>
      <w:spacing w:val="-10"/>
      <w:kern w:val="28"/>
      <w:sz w:val="56"/>
      <w:szCs w:val="56"/>
      <w:lang w:bidi="th-TH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4E60ED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E60ED"/>
    <w:pPr>
      <w:tabs>
        <w:tab w:val="center" w:pos="8064"/>
      </w:tabs>
      <w:ind w:firstLine="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4E60ED"/>
    <w:pPr>
      <w:tabs>
        <w:tab w:val="center" w:pos="8064"/>
      </w:tabs>
      <w:spacing w:after="100"/>
      <w:ind w:left="144" w:firstLine="562"/>
    </w:pPr>
    <w:rPr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4E60ED"/>
    <w:pPr>
      <w:spacing w:after="100"/>
      <w:ind w:left="64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4E60ED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35"/>
      <w:szCs w:val="35"/>
      <w:cs/>
    </w:rPr>
  </w:style>
  <w:style w:type="paragraph" w:customStyle="1" w:styleId="a">
    <w:name w:val="ภาพ"/>
    <w:basedOn w:val="Normal"/>
    <w:autoRedefine/>
    <w:qFormat/>
    <w:rsid w:val="004E60ED"/>
    <w:pPr>
      <w:spacing w:before="120"/>
      <w:ind w:firstLine="0"/>
      <w:jc w:val="center"/>
    </w:pPr>
  </w:style>
  <w:style w:type="paragraph" w:customStyle="1" w:styleId="a0">
    <w:name w:val="ตาราง"/>
    <w:basedOn w:val="a"/>
    <w:qFormat/>
    <w:rsid w:val="004E60ED"/>
    <w:pPr>
      <w:spacing w:before="0"/>
    </w:pPr>
  </w:style>
  <w:style w:type="paragraph" w:customStyle="1" w:styleId="a1">
    <w:name w:val="ที่มา"/>
    <w:basedOn w:val="a"/>
    <w:autoRedefine/>
    <w:qFormat/>
    <w:rsid w:val="004E60ED"/>
    <w:pPr>
      <w:spacing w:before="0" w:after="120"/>
    </w:pPr>
  </w:style>
  <w:style w:type="character" w:styleId="UnresolvedMention">
    <w:name w:val="Unresolved Mention"/>
    <w:basedOn w:val="DefaultParagraphFont"/>
    <w:uiPriority w:val="99"/>
    <w:semiHidden/>
    <w:unhideWhenUsed/>
    <w:rsid w:val="00B54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ce.eng.kmutnb.ac.th/sto/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e.eng.kmutnb.ac.th/sto/form.pdf" TargetMode="External"/><Relationship Id="rId5" Type="http://schemas.openxmlformats.org/officeDocument/2006/relationships/hyperlink" Target="http://www.facebook.com/ICIT.KMUTNB.FA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3611;&#3619;&#3636;&#3597;&#3597;&#3634;&#3609;&#3636;&#3614;&#3609;&#3608;&#3660;\Data\&#3592;&#3633;&#3604;Data\template%20&#3592;&#3633;&#3604;&#3648;&#3621;&#3656;&#3617;&#3629;&#3633;&#3605;&#3650;&#3609;&#3617;&#3633;&#3605;&#3636;%20(5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จัดเล่มอัตโนมัติ (5)</Template>
  <TotalTime>0</TotalTime>
  <Pages>71</Pages>
  <Words>16684</Words>
  <Characters>95101</Characters>
  <Application>Microsoft Office Word</Application>
  <DocSecurity>0</DocSecurity>
  <Lines>792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AMONRAT NGAMSOMPON</dc:creator>
  <cp:keywords/>
  <dc:description/>
  <cp:lastModifiedBy>Amonrat Ngamsomphol</cp:lastModifiedBy>
  <cp:revision>2</cp:revision>
  <cp:lastPrinted>2025-12-17T07:26:00Z</cp:lastPrinted>
  <dcterms:created xsi:type="dcterms:W3CDTF">2025-12-17T07:29:00Z</dcterms:created>
  <dcterms:modified xsi:type="dcterms:W3CDTF">2025-12-17T07:29:00Z</dcterms:modified>
</cp:coreProperties>
</file>