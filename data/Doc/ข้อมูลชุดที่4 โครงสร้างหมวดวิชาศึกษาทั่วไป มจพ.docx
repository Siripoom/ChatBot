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438FD" w14:textId="2F4C0502" w:rsidR="00570E7B" w:rsidRDefault="0077602F" w:rsidP="007D09E5">
      <w:pPr>
        <w:pStyle w:val="Heading1"/>
      </w:pPr>
      <w:r>
        <w:rPr>
          <w:rFonts w:hint="cs"/>
          <w:cs/>
        </w:rPr>
        <w:t>ชุดข้อมูล</w:t>
      </w:r>
      <w:r w:rsidR="00570E7B" w:rsidRPr="00570E7B">
        <w:rPr>
          <w:cs/>
        </w:rPr>
        <w:t>โครงสร้าง</w:t>
      </w:r>
      <w:bookmarkStart w:id="0" w:name="_Hlk215846840"/>
      <w:r w:rsidR="00570E7B" w:rsidRPr="00570E7B">
        <w:rPr>
          <w:cs/>
        </w:rPr>
        <w:t>หมวดวิชาศึกษาทั่วไป</w:t>
      </w:r>
      <w:bookmarkEnd w:id="0"/>
      <w:r w:rsidR="00570E7B" w:rsidRPr="00570E7B">
        <w:rPr>
          <w:cs/>
        </w:rPr>
        <w:t xml:space="preserve"> มจพ.</w:t>
      </w:r>
      <w:r w:rsidR="007D09E5">
        <w:rPr>
          <w:cs/>
        </w:rPr>
        <w:br/>
      </w:r>
      <w:r w:rsidR="00570E7B">
        <w:rPr>
          <w:cs/>
        </w:rPr>
        <w:t xml:space="preserve">ตามเกณฑ์มาตรฐานหลักสูตรระดับปริญญาตรี พ.ศ. </w:t>
      </w:r>
      <w:r w:rsidR="00570E7B">
        <w:t>2565</w:t>
      </w:r>
    </w:p>
    <w:p w14:paraId="023E139A" w14:textId="6C0D03D6" w:rsidR="00570E7B" w:rsidRDefault="00570E7B" w:rsidP="007D09E5">
      <w:pPr>
        <w:pStyle w:val="Heading2"/>
      </w:pPr>
      <w:r>
        <w:rPr>
          <w:cs/>
        </w:rPr>
        <w:t>สำหรับหลักสูตรระดับปริญญาตรี (หลักสูตรนานาชาติ) ของทุกคณะ</w:t>
      </w:r>
    </w:p>
    <w:p w14:paraId="0919E60B" w14:textId="5DA22129" w:rsidR="00570E7B" w:rsidRDefault="007D09E5" w:rsidP="007D09E5">
      <w:pPr>
        <w:pStyle w:val="Heading3"/>
      </w:pPr>
      <w:r w:rsidRPr="007D09E5">
        <w:rPr>
          <w:cs/>
        </w:rPr>
        <w:t>หมวดวิชาศึกษาทั่วไป</w:t>
      </w:r>
      <w:r>
        <w:rPr>
          <w:rFonts w:hint="cs"/>
          <w:cs/>
        </w:rPr>
        <w:t>ต้องเรียน</w:t>
      </w:r>
      <w:r w:rsidR="00570E7B">
        <w:rPr>
          <w:cs/>
        </w:rPr>
        <w:t xml:space="preserve">ไม่น้อยกว่า </w:t>
      </w:r>
      <w:r w:rsidR="00570E7B">
        <w:t>24</w:t>
      </w:r>
      <w:r w:rsidR="00570E7B">
        <w:rPr>
          <w:cs/>
        </w:rPr>
        <w:t xml:space="preserve"> หน่วยกิต</w:t>
      </w:r>
    </w:p>
    <w:p w14:paraId="419AED77" w14:textId="17FEE5C8" w:rsidR="00570E7B" w:rsidRDefault="00570E7B" w:rsidP="007D09E5">
      <w:pPr>
        <w:pStyle w:val="Heading4"/>
      </w:pPr>
      <w:r>
        <w:rPr>
          <w:cs/>
        </w:rPr>
        <w:t xml:space="preserve">วิชาบังคับ จำนวน </w:t>
      </w:r>
      <w:r>
        <w:t>13</w:t>
      </w:r>
      <w:r>
        <w:rPr>
          <w:cs/>
        </w:rPr>
        <w:t xml:space="preserve"> หน่วยกิต</w:t>
      </w:r>
    </w:p>
    <w:p w14:paraId="6F94D448" w14:textId="1D8F37E3" w:rsidR="00570E7B" w:rsidRDefault="00570E7B" w:rsidP="007D09E5">
      <w:pPr>
        <w:pStyle w:val="Heading5"/>
      </w:pPr>
      <w:r>
        <w:rPr>
          <w:cs/>
        </w:rPr>
        <w:t xml:space="preserve">กลุ่มเสริมสร้างทักษะการใช้ภาษาและการสื่อสาร </w:t>
      </w:r>
      <w:r>
        <w:t>6</w:t>
      </w:r>
      <w:r>
        <w:rPr>
          <w:cs/>
        </w:rPr>
        <w:t xml:space="preserve"> หน่วยกิต</w:t>
      </w:r>
    </w:p>
    <w:p w14:paraId="1F7934BC" w14:textId="1A86AA74" w:rsidR="00E02A2C" w:rsidRPr="00E02A2C" w:rsidRDefault="00E02A2C" w:rsidP="00E02A2C">
      <w:pPr>
        <w:pStyle w:val="Heading6"/>
      </w:pPr>
      <w:r>
        <w:rPr>
          <w:cs/>
        </w:rPr>
        <w:t>080103001 ภาษาอังกฤษ</w:t>
      </w:r>
      <w:r>
        <w:rPr>
          <w:rFonts w:hint="cs"/>
          <w:cs/>
        </w:rPr>
        <w:t xml:space="preserve">1 </w:t>
      </w:r>
      <w:r>
        <w:rPr>
          <w:cs/>
        </w:rPr>
        <w:t>(</w:t>
      </w:r>
      <w:r>
        <w:t>English I)</w:t>
      </w:r>
      <w:r>
        <w:rPr>
          <w:rFonts w:hint="cs"/>
          <w:cs/>
        </w:rPr>
        <w:t xml:space="preserve"> </w:t>
      </w:r>
      <w:r w:rsidR="00597325">
        <w:rPr>
          <w:rFonts w:hint="cs"/>
          <w:cs/>
        </w:rPr>
        <w:t>หน่วยกิต</w:t>
      </w:r>
      <w:r w:rsidR="00597325">
        <w:rPr>
          <w:cs/>
        </w:rPr>
        <w:t>3(3-0-6)</w:t>
      </w:r>
    </w:p>
    <w:p w14:paraId="013326F9" w14:textId="0E030C02" w:rsidR="00E02A2C" w:rsidRPr="00E02A2C" w:rsidRDefault="00E02A2C" w:rsidP="00E02A2C">
      <w:pPr>
        <w:pStyle w:val="Heading6"/>
      </w:pPr>
      <w:r>
        <w:rPr>
          <w:cs/>
        </w:rPr>
        <w:t>080103002 ภาษาอังกฤษ 2 (</w:t>
      </w:r>
      <w:r>
        <w:t>English II)</w:t>
      </w:r>
      <w:r>
        <w:rPr>
          <w:rFonts w:hint="cs"/>
          <w:cs/>
        </w:rPr>
        <w:t xml:space="preserve"> หน่วยกิต</w:t>
      </w:r>
      <w:r w:rsidR="00597325">
        <w:rPr>
          <w:cs/>
        </w:rPr>
        <w:t>หน่วยกิต 3(3-0-6)</w:t>
      </w:r>
    </w:p>
    <w:p w14:paraId="3A75ACBA" w14:textId="5924DA70" w:rsidR="00570E7B" w:rsidRDefault="00570E7B" w:rsidP="00F923EA">
      <w:pPr>
        <w:pStyle w:val="Heading5"/>
      </w:pPr>
      <w:r>
        <w:rPr>
          <w:cs/>
        </w:rPr>
        <w:t xml:space="preserve">กลุ่มเสริมสร้างทักษะการเป็นผู้ประกอบการและสร้างนวัตกรรม </w:t>
      </w:r>
      <w:r>
        <w:t>6</w:t>
      </w:r>
      <w:r>
        <w:rPr>
          <w:cs/>
        </w:rPr>
        <w:t xml:space="preserve"> หน่วยกิต</w:t>
      </w:r>
    </w:p>
    <w:p w14:paraId="628CB428" w14:textId="12C2F4E8" w:rsidR="00E02A2C" w:rsidRDefault="00E02A2C" w:rsidP="00F923EA">
      <w:pPr>
        <w:pStyle w:val="Heading6"/>
      </w:pPr>
      <w:r>
        <w:t>080203914</w:t>
      </w:r>
      <w:r>
        <w:rPr>
          <w:cs/>
        </w:rPr>
        <w:t xml:space="preserve"> ผู้ประกอบการนวัตกรรม</w:t>
      </w:r>
      <w:r>
        <w:rPr>
          <w:rFonts w:hint="cs"/>
          <w:cs/>
        </w:rPr>
        <w:t xml:space="preserve"> </w:t>
      </w:r>
      <w:r>
        <w:t>(Innovative Technopreneurs)</w:t>
      </w:r>
      <w:r>
        <w:rPr>
          <w:cs/>
        </w:rPr>
        <w:t xml:space="preserve"> </w:t>
      </w:r>
      <w:r>
        <w:rPr>
          <w:rFonts w:hint="cs"/>
          <w:cs/>
        </w:rPr>
        <w:t xml:space="preserve">หน่วยกิต </w:t>
      </w:r>
      <w:r w:rsidR="00F923EA">
        <w:rPr>
          <w:cs/>
        </w:rPr>
        <w:tab/>
      </w:r>
      <w:r w:rsidR="00597325">
        <w:rPr>
          <w:cs/>
        </w:rPr>
        <w:t xml:space="preserve">หน่วยกิต </w:t>
      </w:r>
      <w:r w:rsidR="00597325">
        <w:t>3(3-0-6)</w:t>
      </w:r>
    </w:p>
    <w:p w14:paraId="4C214602" w14:textId="40134770" w:rsidR="00E02A2C" w:rsidRDefault="00E02A2C" w:rsidP="00F923EA">
      <w:pPr>
        <w:pStyle w:val="Heading6"/>
      </w:pPr>
      <w:r>
        <w:t>080303701</w:t>
      </w:r>
      <w:r>
        <w:rPr>
          <w:cs/>
        </w:rPr>
        <w:t xml:space="preserve"> กระบวนการคิดเชิงออกแบบ</w:t>
      </w:r>
      <w:r w:rsidR="00F923EA">
        <w:rPr>
          <w:rFonts w:hint="cs"/>
          <w:cs/>
        </w:rPr>
        <w:t xml:space="preserve"> </w:t>
      </w:r>
      <w:r w:rsidR="00F923EA">
        <w:t>(Design Thinking)</w:t>
      </w:r>
      <w:r w:rsidR="00F923EA">
        <w:rPr>
          <w:rFonts w:hint="cs"/>
          <w:cs/>
        </w:rPr>
        <w:t xml:space="preserve"> </w:t>
      </w:r>
      <w:r w:rsidR="000E4ECE">
        <w:rPr>
          <w:rFonts w:hint="cs"/>
          <w:cs/>
        </w:rPr>
        <w:t>หน่วยกิต</w:t>
      </w:r>
      <w:r w:rsidR="00297C6C">
        <w:rPr>
          <w:rFonts w:hint="cs"/>
          <w:cs/>
        </w:rPr>
        <w:t xml:space="preserve"> </w:t>
      </w:r>
      <w:r w:rsidR="000E2312">
        <w:tab/>
      </w:r>
      <w:r w:rsidR="00597325">
        <w:rPr>
          <w:rFonts w:hint="cs"/>
          <w:cs/>
        </w:rPr>
        <w:t>หน่วยกิต 3(3-0-6)</w:t>
      </w:r>
    </w:p>
    <w:p w14:paraId="68C666F7" w14:textId="4D0B6E48" w:rsidR="00570E7B" w:rsidRDefault="00570E7B" w:rsidP="00F923EA">
      <w:pPr>
        <w:pStyle w:val="Heading5"/>
      </w:pPr>
      <w:r>
        <w:rPr>
          <w:cs/>
        </w:rPr>
        <w:t xml:space="preserve">กลุ่มเสริมสร้างคุณภาพชีวิตและวิถีพลเมืองที่ดี </w:t>
      </w:r>
      <w:r>
        <w:t>1</w:t>
      </w:r>
      <w:r>
        <w:rPr>
          <w:cs/>
        </w:rPr>
        <w:t xml:space="preserve"> หน่วยกิต</w:t>
      </w:r>
      <w:r w:rsidR="00F923EA">
        <w:rPr>
          <w:rFonts w:hint="cs"/>
          <w:cs/>
        </w:rPr>
        <w:t xml:space="preserve"> </w:t>
      </w:r>
      <w:r w:rsidR="00F923EA" w:rsidRPr="00F923EA">
        <w:rPr>
          <w:cs/>
        </w:rPr>
        <w:t>ให้เลือกเรียนจากชุดวิชา</w:t>
      </w:r>
      <w:r w:rsidR="00F923EA">
        <w:rPr>
          <w:cs/>
        </w:rPr>
        <w:tab/>
      </w:r>
      <w:r w:rsidR="00F923EA" w:rsidRPr="00F923EA">
        <w:rPr>
          <w:cs/>
        </w:rPr>
        <w:t>กีฬาและนันทนาการ จ</w:t>
      </w:r>
      <w:r w:rsidR="00F923EA">
        <w:rPr>
          <w:rFonts w:hint="cs"/>
          <w:cs/>
        </w:rPr>
        <w:t>ำ</w:t>
      </w:r>
      <w:r w:rsidR="00F923EA" w:rsidRPr="00F923EA">
        <w:rPr>
          <w:cs/>
        </w:rPr>
        <w:t>นวน 1 วิชา</w:t>
      </w:r>
    </w:p>
    <w:p w14:paraId="3AC03610" w14:textId="7E970E38" w:rsidR="00570E7B" w:rsidRDefault="00F923EA" w:rsidP="00114B8D">
      <w:pPr>
        <w:pStyle w:val="Heading6"/>
      </w:pPr>
      <w:r>
        <w:rPr>
          <w:cs/>
        </w:rPr>
        <w:t>080303</w:t>
      </w:r>
      <w:r>
        <w:t xml:space="preserve">xxx </w:t>
      </w:r>
      <w:r>
        <w:rPr>
          <w:cs/>
        </w:rPr>
        <w:t>รายวิชากีฬาและนันทนาการ 1(0-2-1)(</w:t>
      </w:r>
      <w:r>
        <w:t xml:space="preserve">Sport and </w:t>
      </w:r>
      <w:r>
        <w:rPr>
          <w:cs/>
        </w:rPr>
        <w:br/>
      </w:r>
      <w:r>
        <w:rPr>
          <w:cs/>
        </w:rPr>
        <w:tab/>
      </w:r>
      <w:r>
        <w:t>Recreation Course)</w:t>
      </w:r>
    </w:p>
    <w:p w14:paraId="7AE6D8B4" w14:textId="05A958E7" w:rsidR="00570E7B" w:rsidRDefault="00570E7B" w:rsidP="00114B8D">
      <w:pPr>
        <w:pStyle w:val="Heading4"/>
      </w:pPr>
      <w:r>
        <w:rPr>
          <w:cs/>
        </w:rPr>
        <w:t xml:space="preserve">วิชาเลือกจำนวนไม่น้อยกว่า </w:t>
      </w:r>
      <w:r>
        <w:t>11</w:t>
      </w:r>
      <w:r>
        <w:rPr>
          <w:cs/>
        </w:rPr>
        <w:t xml:space="preserve"> หน่วยกิต โดยเลือกจากกลุ่ม ดังต่อไปนี้</w:t>
      </w:r>
    </w:p>
    <w:p w14:paraId="051469E1" w14:textId="507C546B" w:rsidR="00570E7B" w:rsidRDefault="00570E7B" w:rsidP="00114B8D">
      <w:pPr>
        <w:pStyle w:val="Heading5"/>
      </w:pPr>
      <w:r>
        <w:rPr>
          <w:cs/>
        </w:rPr>
        <w:t>กลุ่มเสริมสร้างทักษะการใช้ภาษาและการสื่อสาร</w:t>
      </w:r>
    </w:p>
    <w:p w14:paraId="7B2E9335" w14:textId="2DDF371C" w:rsidR="00570E7B" w:rsidRDefault="00570E7B" w:rsidP="00114B8D">
      <w:pPr>
        <w:pStyle w:val="Heading5"/>
      </w:pPr>
      <w:r>
        <w:rPr>
          <w:cs/>
        </w:rPr>
        <w:t>กลุ่มเสริมสร้างทักษะการเป็นผู้ประกอบการและสร้างนวัตกรรม</w:t>
      </w:r>
    </w:p>
    <w:p w14:paraId="44D25A7B" w14:textId="36588852" w:rsidR="00570E7B" w:rsidRDefault="00570E7B" w:rsidP="00114B8D">
      <w:pPr>
        <w:pStyle w:val="Heading5"/>
      </w:pPr>
      <w:r>
        <w:rPr>
          <w:cs/>
        </w:rPr>
        <w:t xml:space="preserve">กลุ่มเสริมสร้างทักษะในศตวรรษที่ </w:t>
      </w:r>
      <w:r>
        <w:t>21</w:t>
      </w:r>
    </w:p>
    <w:p w14:paraId="54E5EED5" w14:textId="54262C39" w:rsidR="00570E7B" w:rsidRDefault="00570E7B" w:rsidP="00114B8D">
      <w:pPr>
        <w:pStyle w:val="Heading5"/>
      </w:pPr>
      <w:r>
        <w:rPr>
          <w:cs/>
        </w:rPr>
        <w:t>กลุ่มเสริมสร้างคุณภาพชีวิตและวิถีพลเมืองที่ดี</w:t>
      </w:r>
    </w:p>
    <w:p w14:paraId="1D6CA725" w14:textId="365FF3DD" w:rsidR="00570E7B" w:rsidRDefault="00570E7B" w:rsidP="00114B8D">
      <w:pPr>
        <w:pStyle w:val="Heading5"/>
      </w:pPr>
      <w:r>
        <w:rPr>
          <w:cs/>
        </w:rPr>
        <w:t>หรือเลือกเรียนรายวิชาจากกลุ่มวิชาเลือกในหมวดวิชาศึกษาทั่วไปที่มหาวิทยาลัย</w:t>
      </w:r>
      <w:r w:rsidR="00114B8D">
        <w:rPr>
          <w:cs/>
        </w:rPr>
        <w:tab/>
      </w:r>
      <w:r w:rsidR="00114B8D">
        <w:rPr>
          <w:cs/>
        </w:rPr>
        <w:tab/>
      </w:r>
      <w:r>
        <w:rPr>
          <w:cs/>
        </w:rPr>
        <w:t>เทคโนโลยีพระจอมเกล้าพระนครเหนือเปิดสอน ตามความเหมาะสมของแต่ละ</w:t>
      </w:r>
      <w:r w:rsidR="00114B8D">
        <w:rPr>
          <w:cs/>
        </w:rPr>
        <w:tab/>
      </w:r>
      <w:r>
        <w:rPr>
          <w:cs/>
        </w:rPr>
        <w:t>หลักสูตร</w:t>
      </w:r>
    </w:p>
    <w:p w14:paraId="10B86D10" w14:textId="77777777" w:rsidR="0062384A" w:rsidRDefault="0062384A" w:rsidP="0062384A"/>
    <w:p w14:paraId="4996524C" w14:textId="77777777" w:rsidR="0062384A" w:rsidRDefault="0062384A" w:rsidP="0062384A"/>
    <w:p w14:paraId="7A3D2773" w14:textId="77777777" w:rsidR="0062384A" w:rsidRDefault="0062384A" w:rsidP="0062384A"/>
    <w:p w14:paraId="2793E167" w14:textId="77777777" w:rsidR="0062384A" w:rsidRPr="0062384A" w:rsidRDefault="0062384A" w:rsidP="0062384A"/>
    <w:p w14:paraId="0F6B3BB7" w14:textId="77777777" w:rsidR="007579B4" w:rsidRDefault="007579B4" w:rsidP="007579B4">
      <w:pPr>
        <w:pStyle w:val="Heading2"/>
      </w:pPr>
      <w:r>
        <w:rPr>
          <w:cs/>
        </w:rPr>
        <w:lastRenderedPageBreak/>
        <w:t>รายวิชาศึกษาทั่วไปกลุ่มเสริมสร้างทักษะการใช้ภาษาและการสื่อสาร</w:t>
      </w:r>
    </w:p>
    <w:p w14:paraId="1FDE8DFC" w14:textId="77777777" w:rsidR="007579B4" w:rsidRDefault="007579B4" w:rsidP="007579B4">
      <w:pPr>
        <w:pStyle w:val="Heading3"/>
      </w:pPr>
      <w:r>
        <w:rPr>
          <w:cs/>
        </w:rPr>
        <w:t>คณะศิลปศาสตร์ประยุกต์</w:t>
      </w:r>
    </w:p>
    <w:p w14:paraId="37F9C05C" w14:textId="77777777" w:rsidR="007579B4" w:rsidRDefault="007579B4" w:rsidP="007579B4">
      <w:pPr>
        <w:pStyle w:val="Heading4"/>
      </w:pPr>
      <w:r>
        <w:t xml:space="preserve"> </w:t>
      </w:r>
      <w:r>
        <w:rPr>
          <w:cs/>
        </w:rPr>
        <w:t xml:space="preserve">รายวิชาบังคับสำหรับหลักสูตรระดับปริญญาตรี </w:t>
      </w:r>
      <w:r>
        <w:t>4-5</w:t>
      </w:r>
      <w:r>
        <w:rPr>
          <w:cs/>
        </w:rPr>
        <w:t xml:space="preserve"> ปี ของทุกคณะ/วิทยาลัย</w:t>
      </w:r>
    </w:p>
    <w:p w14:paraId="03554BAA" w14:textId="77777777" w:rsidR="007579B4" w:rsidRPr="006267D8" w:rsidRDefault="007579B4" w:rsidP="007579B4">
      <w:pPr>
        <w:pStyle w:val="Heading5"/>
      </w:pPr>
      <w:r>
        <w:t>080103001</w:t>
      </w:r>
      <w:r>
        <w:rPr>
          <w:cs/>
        </w:rPr>
        <w:t xml:space="preserve"> ภาษาอังกฤษ </w:t>
      </w:r>
      <w:r>
        <w:t>1(English I)</w:t>
      </w:r>
      <w:r>
        <w:rPr>
          <w:rFonts w:hint="cs"/>
          <w:cs/>
        </w:rPr>
        <w:t xml:space="preserve"> หน่วยกิต3(3-0-6)</w:t>
      </w:r>
    </w:p>
    <w:p w14:paraId="7A445BBF" w14:textId="77777777" w:rsidR="007579B4" w:rsidRDefault="007579B4" w:rsidP="007579B4">
      <w:pPr>
        <w:pStyle w:val="Heading5"/>
      </w:pPr>
      <w:r>
        <w:t>080103002</w:t>
      </w:r>
      <w:r>
        <w:rPr>
          <w:cs/>
        </w:rPr>
        <w:t xml:space="preserve"> ภาษาอังกฤษ </w:t>
      </w:r>
      <w:r>
        <w:t>2</w:t>
      </w:r>
      <w:r>
        <w:rPr>
          <w:rFonts w:hint="cs"/>
          <w:cs/>
        </w:rPr>
        <w:t xml:space="preserve"> </w:t>
      </w:r>
      <w:r>
        <w:t>(English II)</w:t>
      </w:r>
      <w:r>
        <w:rPr>
          <w:rFonts w:hint="cs"/>
          <w:cs/>
        </w:rPr>
        <w:t xml:space="preserve"> หน่วยกิต3(3-0-6)</w:t>
      </w:r>
    </w:p>
    <w:p w14:paraId="2B80A7ED" w14:textId="77777777" w:rsidR="007579B4" w:rsidRDefault="007579B4" w:rsidP="007579B4">
      <w:pPr>
        <w:pStyle w:val="Heading4"/>
      </w:pPr>
      <w:r>
        <w:rPr>
          <w:cs/>
        </w:rPr>
        <w:t>รายวิชาบังคับสำหรับหลักสูตรระดับปริญญาตรี (ต่อเนื่อง) ของทุกคณะ ยกเว้นวิทยาลัย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เทคโนโลยีอุตสาหกรรมและสำหรับหลักสูตรระดับปริญญาตรีเทียบโอนของทุกคณะ</w:t>
      </w:r>
    </w:p>
    <w:p w14:paraId="01B6EB1F" w14:textId="77777777" w:rsidR="007579B4" w:rsidRPr="006267D8" w:rsidRDefault="007579B4" w:rsidP="007579B4">
      <w:pPr>
        <w:pStyle w:val="Heading5"/>
      </w:pPr>
      <w:r>
        <w:t>080103063</w:t>
      </w:r>
      <w:r>
        <w:rPr>
          <w:cs/>
        </w:rPr>
        <w:t xml:space="preserve"> การใช้ภาษาอังกฤษ</w:t>
      </w:r>
      <w:r>
        <w:rPr>
          <w:rFonts w:hint="cs"/>
          <w:cs/>
        </w:rPr>
        <w:t xml:space="preserve"> </w:t>
      </w:r>
      <w:r>
        <w:t>(Practical English)</w:t>
      </w:r>
      <w:r>
        <w:rPr>
          <w:rFonts w:hint="cs"/>
          <w:cs/>
        </w:rPr>
        <w:t xml:space="preserve"> หน่วยกิต3(3-0-6)</w:t>
      </w:r>
    </w:p>
    <w:p w14:paraId="6166A454" w14:textId="77777777" w:rsidR="007579B4" w:rsidRDefault="007579B4" w:rsidP="007579B4">
      <w:pPr>
        <w:pStyle w:val="Heading4"/>
      </w:pPr>
      <w:r>
        <w:t xml:space="preserve"> </w:t>
      </w:r>
      <w:r>
        <w:rPr>
          <w:cs/>
        </w:rPr>
        <w:t>รายวิชาเลือกสำหรับหลักสูตรระดับปริญญาตรี ของทุกคณะ/วิทยาลัย</w:t>
      </w:r>
    </w:p>
    <w:p w14:paraId="39BB20D5" w14:textId="77777777" w:rsidR="007579B4" w:rsidRDefault="007579B4" w:rsidP="007579B4">
      <w:pPr>
        <w:pStyle w:val="Heading5"/>
      </w:pPr>
      <w:r>
        <w:t>080103011</w:t>
      </w:r>
      <w:r>
        <w:rPr>
          <w:cs/>
        </w:rPr>
        <w:t xml:space="preserve"> ทักษะการเรียนภาษาอังกฤษ</w:t>
      </w:r>
      <w:r>
        <w:rPr>
          <w:rFonts w:hint="cs"/>
          <w:cs/>
        </w:rPr>
        <w:t xml:space="preserve"> </w:t>
      </w:r>
      <w:r>
        <w:t xml:space="preserve">(English Study </w:t>
      </w:r>
      <w:proofErr w:type="gramStart"/>
      <w:r>
        <w:t>Skills)</w:t>
      </w:r>
      <w:r>
        <w:rPr>
          <w:rFonts w:hint="cs"/>
          <w:cs/>
        </w:rPr>
        <w:t>หน่วยกิต</w:t>
      </w:r>
      <w:proofErr w:type="gramEnd"/>
      <w:r>
        <w:rPr>
          <w:rFonts w:hint="cs"/>
          <w:cs/>
        </w:rPr>
        <w:t>3(3-0-6)</w:t>
      </w:r>
    </w:p>
    <w:p w14:paraId="5AE74E97" w14:textId="77777777" w:rsidR="007579B4" w:rsidRDefault="007579B4" w:rsidP="007579B4">
      <w:pPr>
        <w:pStyle w:val="Heading5"/>
      </w:pPr>
      <w:r>
        <w:t>080103018</w:t>
      </w:r>
      <w:r>
        <w:rPr>
          <w:cs/>
        </w:rPr>
        <w:t xml:space="preserve"> ภาษาอังกฤษเพื่อการท</w:t>
      </w:r>
      <w:r>
        <w:rPr>
          <w:rFonts w:hint="cs"/>
          <w:cs/>
        </w:rPr>
        <w:t>ำ</w:t>
      </w:r>
      <w:r>
        <w:rPr>
          <w:cs/>
        </w:rPr>
        <w:t>งาน</w:t>
      </w:r>
      <w:r>
        <w:rPr>
          <w:rFonts w:hint="cs"/>
          <w:cs/>
        </w:rPr>
        <w:t xml:space="preserve"> </w:t>
      </w:r>
      <w:r>
        <w:t>(English for Work)</w:t>
      </w:r>
      <w:r>
        <w:rPr>
          <w:rFonts w:hint="cs"/>
          <w:cs/>
        </w:rPr>
        <w:t xml:space="preserve"> หน่วยกิต3(3-0-6)</w:t>
      </w:r>
    </w:p>
    <w:p w14:paraId="76BECE12" w14:textId="77777777" w:rsidR="007579B4" w:rsidRDefault="007579B4" w:rsidP="007579B4">
      <w:pPr>
        <w:pStyle w:val="Heading5"/>
      </w:pPr>
      <w:r>
        <w:t>080103019</w:t>
      </w:r>
      <w:r>
        <w:rPr>
          <w:cs/>
        </w:rPr>
        <w:t xml:space="preserve"> ภาษาอังกฤษสำหรับนักวิทยาศาสตร์</w:t>
      </w:r>
      <w:r>
        <w:rPr>
          <w:rFonts w:hint="cs"/>
          <w:cs/>
        </w:rPr>
        <w:t xml:space="preserve"> </w:t>
      </w:r>
      <w:r>
        <w:t>(English for Scientists)</w:t>
      </w:r>
      <w:r>
        <w:rPr>
          <w:rFonts w:hint="cs"/>
          <w:cs/>
        </w:rPr>
        <w:t xml:space="preserve"> หน่วยกิต </w:t>
      </w:r>
      <w:r>
        <w:rPr>
          <w:cs/>
        </w:rPr>
        <w:tab/>
        <w:t xml:space="preserve">หน่วยกิต </w:t>
      </w:r>
      <w:r>
        <w:t>3(3-0-6)</w:t>
      </w:r>
    </w:p>
    <w:p w14:paraId="10F472DE" w14:textId="77777777" w:rsidR="007579B4" w:rsidRDefault="007579B4" w:rsidP="007579B4">
      <w:pPr>
        <w:pStyle w:val="Heading5"/>
      </w:pPr>
      <w:r>
        <w:t>080103020</w:t>
      </w:r>
      <w:r>
        <w:rPr>
          <w:cs/>
        </w:rPr>
        <w:t xml:space="preserve"> ภาษาอังกฤษเพื่อการจัดการอุตสาหกรรม</w:t>
      </w:r>
      <w:r>
        <w:rPr>
          <w:rFonts w:hint="cs"/>
          <w:cs/>
        </w:rPr>
        <w:t xml:space="preserve"> </w:t>
      </w:r>
      <w:r>
        <w:t xml:space="preserve">(English for Industrial </w:t>
      </w:r>
      <w:r>
        <w:rPr>
          <w:cs/>
        </w:rPr>
        <w:tab/>
      </w:r>
      <w:r>
        <w:t>Management)</w:t>
      </w:r>
      <w:r>
        <w:rPr>
          <w:rFonts w:hint="cs"/>
          <w:cs/>
        </w:rPr>
        <w:t xml:space="preserve"> หน่วยกิต3(3-0-6)</w:t>
      </w:r>
    </w:p>
    <w:p w14:paraId="0CE75889" w14:textId="77777777" w:rsidR="007579B4" w:rsidRDefault="007579B4" w:rsidP="007579B4">
      <w:pPr>
        <w:pStyle w:val="Heading5"/>
      </w:pPr>
      <w:r>
        <w:t>080103021</w:t>
      </w:r>
      <w:r>
        <w:rPr>
          <w:cs/>
        </w:rPr>
        <w:t>ภาษาอังกฤษเพื่ออุตสาหกรรมการบริการ</w:t>
      </w:r>
      <w:r>
        <w:rPr>
          <w:rFonts w:hint="cs"/>
          <w:cs/>
        </w:rPr>
        <w:t xml:space="preserve"> </w:t>
      </w:r>
      <w:r>
        <w:t xml:space="preserve">(English for Service </w:t>
      </w:r>
      <w:r>
        <w:rPr>
          <w:cs/>
        </w:rPr>
        <w:tab/>
      </w:r>
      <w:r>
        <w:t>Industry)</w:t>
      </w:r>
      <w:r>
        <w:rPr>
          <w:rFonts w:hint="cs"/>
          <w:cs/>
        </w:rPr>
        <w:t xml:space="preserve"> หน่วยกิต3(3-0-6)</w:t>
      </w:r>
    </w:p>
    <w:p w14:paraId="223C47DA" w14:textId="77777777" w:rsidR="007579B4" w:rsidRPr="00EA638A" w:rsidRDefault="007579B4" w:rsidP="007579B4">
      <w:pPr>
        <w:pStyle w:val="Heading5"/>
      </w:pPr>
      <w:r>
        <w:t>080103022</w:t>
      </w:r>
      <w:r>
        <w:rPr>
          <w:cs/>
        </w:rPr>
        <w:t>การเขียนเพื่ออุตสาหกรรมการบริการ</w:t>
      </w:r>
      <w:r>
        <w:rPr>
          <w:rFonts w:hint="cs"/>
          <w:cs/>
        </w:rPr>
        <w:t xml:space="preserve"> </w:t>
      </w:r>
      <w:r>
        <w:t>(Writing for Service Industry)</w:t>
      </w:r>
      <w:r>
        <w:rPr>
          <w:rFonts w:hint="cs"/>
          <w:cs/>
        </w:rPr>
        <w:t xml:space="preserve"> </w:t>
      </w:r>
      <w:r>
        <w:rPr>
          <w:cs/>
        </w:rPr>
        <w:tab/>
      </w:r>
      <w:r>
        <w:rPr>
          <w:rFonts w:hint="cs"/>
          <w:cs/>
        </w:rPr>
        <w:t>หน่วยกิต3(3-0-6)</w:t>
      </w:r>
    </w:p>
    <w:p w14:paraId="7D9D45FE" w14:textId="77777777" w:rsidR="007579B4" w:rsidRPr="00EA638A" w:rsidRDefault="007579B4" w:rsidP="007579B4">
      <w:pPr>
        <w:pStyle w:val="Heading5"/>
      </w:pPr>
      <w:r>
        <w:t>080103023</w:t>
      </w:r>
      <w:r>
        <w:rPr>
          <w:cs/>
        </w:rPr>
        <w:t xml:space="preserve"> ภาษาอังกฤษเพื่อการสื่อสารสำหรับวิศวกร</w:t>
      </w:r>
      <w:r>
        <w:rPr>
          <w:rFonts w:hint="cs"/>
          <w:cs/>
        </w:rPr>
        <w:t xml:space="preserve"> </w:t>
      </w:r>
      <w:r>
        <w:t xml:space="preserve">(English Communication </w:t>
      </w:r>
      <w:r>
        <w:rPr>
          <w:cs/>
        </w:rPr>
        <w:tab/>
      </w:r>
      <w:r>
        <w:t>for Engineers)</w:t>
      </w:r>
      <w:r>
        <w:rPr>
          <w:rFonts w:hint="cs"/>
          <w:cs/>
        </w:rPr>
        <w:t xml:space="preserve"> หน่วยกิต3(3-0-6)</w:t>
      </w:r>
    </w:p>
    <w:p w14:paraId="15930C46" w14:textId="77777777" w:rsidR="007579B4" w:rsidRPr="00EA638A" w:rsidRDefault="007579B4" w:rsidP="007579B4">
      <w:pPr>
        <w:pStyle w:val="Heading5"/>
      </w:pPr>
      <w:r>
        <w:t>080103030</w:t>
      </w:r>
      <w:r>
        <w:rPr>
          <w:cs/>
        </w:rPr>
        <w:t xml:space="preserve"> การอ่านอย่างมีกลยุทธ์</w:t>
      </w:r>
      <w:r>
        <w:rPr>
          <w:rFonts w:hint="cs"/>
          <w:cs/>
        </w:rPr>
        <w:t xml:space="preserve"> </w:t>
      </w:r>
      <w:r>
        <w:t>(Strategic Reading)</w:t>
      </w:r>
      <w:r>
        <w:rPr>
          <w:rFonts w:hint="cs"/>
          <w:cs/>
        </w:rPr>
        <w:t xml:space="preserve"> หน่วยกิต3(3-0-6)</w:t>
      </w:r>
    </w:p>
    <w:p w14:paraId="454A9B97" w14:textId="77777777" w:rsidR="007579B4" w:rsidRDefault="007579B4" w:rsidP="007579B4">
      <w:pPr>
        <w:pStyle w:val="Heading5"/>
      </w:pPr>
      <w:r>
        <w:t>080103032</w:t>
      </w:r>
      <w:r>
        <w:rPr>
          <w:cs/>
        </w:rPr>
        <w:t xml:space="preserve"> การเขียนย่อหน้า</w:t>
      </w:r>
      <w:r>
        <w:rPr>
          <w:rFonts w:hint="cs"/>
          <w:cs/>
        </w:rPr>
        <w:t xml:space="preserve"> </w:t>
      </w:r>
      <w:r>
        <w:t>(Paragraph Writing)</w:t>
      </w:r>
      <w:r>
        <w:rPr>
          <w:rFonts w:hint="cs"/>
          <w:cs/>
        </w:rPr>
        <w:t xml:space="preserve"> หน่วยกิต3(3-0-6)</w:t>
      </w:r>
    </w:p>
    <w:p w14:paraId="5A3FD89B" w14:textId="77777777" w:rsidR="007579B4" w:rsidRDefault="007579B4" w:rsidP="007579B4">
      <w:pPr>
        <w:pStyle w:val="Heading5"/>
      </w:pPr>
      <w:r>
        <w:t>080103034</w:t>
      </w:r>
      <w:r>
        <w:rPr>
          <w:cs/>
        </w:rPr>
        <w:t xml:space="preserve"> การสนทนาภาษาอังกฤษ</w:t>
      </w:r>
      <w:r>
        <w:rPr>
          <w:rFonts w:hint="cs"/>
          <w:cs/>
        </w:rPr>
        <w:t xml:space="preserve"> </w:t>
      </w:r>
      <w:r>
        <w:t>(English Conversation)</w:t>
      </w:r>
      <w:r>
        <w:rPr>
          <w:rFonts w:hint="cs"/>
          <w:cs/>
        </w:rPr>
        <w:t xml:space="preserve"> หน่วยกิต3(3-0-6)</w:t>
      </w:r>
    </w:p>
    <w:p w14:paraId="5E658999" w14:textId="77777777" w:rsidR="007579B4" w:rsidRPr="00EA638A" w:rsidRDefault="007579B4" w:rsidP="007579B4">
      <w:pPr>
        <w:pStyle w:val="Heading5"/>
      </w:pPr>
      <w:r>
        <w:t>080103035</w:t>
      </w:r>
      <w:r>
        <w:rPr>
          <w:cs/>
        </w:rPr>
        <w:t xml:space="preserve"> การน</w:t>
      </w:r>
      <w:r>
        <w:rPr>
          <w:rFonts w:hint="cs"/>
          <w:cs/>
        </w:rPr>
        <w:t>ำ</w:t>
      </w:r>
      <w:r>
        <w:rPr>
          <w:cs/>
        </w:rPr>
        <w:t xml:space="preserve">เสนอปากเปล่าด้วยภาษาอังกฤษ </w:t>
      </w:r>
      <w:r>
        <w:t xml:space="preserve">(Oral Presentation in </w:t>
      </w:r>
      <w:r>
        <w:rPr>
          <w:cs/>
        </w:rPr>
        <w:tab/>
      </w:r>
      <w:r>
        <w:t>English)</w:t>
      </w:r>
      <w:r>
        <w:rPr>
          <w:rFonts w:hint="cs"/>
          <w:cs/>
        </w:rPr>
        <w:t xml:space="preserve"> หน่วยกิต3(3-0-6)</w:t>
      </w:r>
    </w:p>
    <w:p w14:paraId="785CA3DF" w14:textId="77777777" w:rsidR="007579B4" w:rsidRDefault="007579B4" w:rsidP="007579B4">
      <w:pPr>
        <w:pStyle w:val="Heading5"/>
      </w:pPr>
      <w:r>
        <w:t>080103036</w:t>
      </w:r>
      <w:r>
        <w:rPr>
          <w:cs/>
        </w:rPr>
        <w:t xml:space="preserve"> ภาษาอังกฤษเพื่อการสื่อสารทางสื่อสังคมออนไลน์</w:t>
      </w:r>
      <w:r>
        <w:rPr>
          <w:rFonts w:hint="cs"/>
          <w:cs/>
        </w:rPr>
        <w:t xml:space="preserve"> </w:t>
      </w:r>
      <w:r>
        <w:t xml:space="preserve">(English for Social </w:t>
      </w:r>
      <w:r>
        <w:rPr>
          <w:cs/>
        </w:rPr>
        <w:tab/>
      </w:r>
      <w:r>
        <w:t>Media Communication)</w:t>
      </w:r>
      <w:r>
        <w:rPr>
          <w:rFonts w:hint="cs"/>
          <w:cs/>
        </w:rPr>
        <w:t xml:space="preserve"> หน่วยกิต3(3-0-6)</w:t>
      </w:r>
    </w:p>
    <w:p w14:paraId="1507946E" w14:textId="77777777" w:rsidR="007579B4" w:rsidRPr="00FD1D79" w:rsidRDefault="007579B4" w:rsidP="007579B4">
      <w:pPr>
        <w:pStyle w:val="Heading5"/>
      </w:pPr>
      <w:r>
        <w:t>080103037</w:t>
      </w:r>
      <w:r>
        <w:rPr>
          <w:rFonts w:hint="cs"/>
          <w:cs/>
        </w:rPr>
        <w:t xml:space="preserve"> </w:t>
      </w:r>
      <w:r>
        <w:rPr>
          <w:cs/>
        </w:rPr>
        <w:t>วรรณกรรมกระแสนิยมภาษาอังกฤษ</w:t>
      </w:r>
      <w:r>
        <w:rPr>
          <w:rFonts w:hint="cs"/>
          <w:cs/>
        </w:rPr>
        <w:t xml:space="preserve"> </w:t>
      </w:r>
      <w:r>
        <w:t>(English Popular Literature)</w:t>
      </w:r>
      <w:r>
        <w:rPr>
          <w:rFonts w:hint="cs"/>
          <w:cs/>
        </w:rPr>
        <w:t xml:space="preserve"> </w:t>
      </w:r>
      <w:r>
        <w:rPr>
          <w:cs/>
        </w:rPr>
        <w:tab/>
      </w:r>
      <w:r>
        <w:rPr>
          <w:rFonts w:hint="cs"/>
          <w:cs/>
        </w:rPr>
        <w:t>หน่วยกิต3(3-0-6)</w:t>
      </w:r>
    </w:p>
    <w:p w14:paraId="5ED60186" w14:textId="77777777" w:rsidR="007579B4" w:rsidRDefault="007579B4" w:rsidP="007579B4">
      <w:pPr>
        <w:pStyle w:val="Heading5"/>
      </w:pPr>
      <w:r>
        <w:t>08010303</w:t>
      </w:r>
      <w:r>
        <w:rPr>
          <w:rFonts w:hint="cs"/>
          <w:cs/>
        </w:rPr>
        <w:t xml:space="preserve">8 </w:t>
      </w:r>
      <w:r>
        <w:rPr>
          <w:cs/>
        </w:rPr>
        <w:t>ภาษาอังกฤษเพื่อการอ่านไพ่ทาโรต์เพื่อการเยียวยา</w:t>
      </w:r>
      <w:r>
        <w:rPr>
          <w:rFonts w:hint="cs"/>
          <w:cs/>
        </w:rPr>
        <w:t xml:space="preserve"> </w:t>
      </w:r>
      <w:r>
        <w:t xml:space="preserve">(English for </w:t>
      </w:r>
      <w:r>
        <w:rPr>
          <w:cs/>
        </w:rPr>
        <w:tab/>
      </w:r>
      <w:r>
        <w:t>Healing Tarot Reading)</w:t>
      </w:r>
      <w:r>
        <w:rPr>
          <w:rFonts w:hint="cs"/>
          <w:cs/>
        </w:rPr>
        <w:t xml:space="preserve"> หน่วยกิต3(3-0-6)</w:t>
      </w:r>
    </w:p>
    <w:p w14:paraId="5305490C" w14:textId="77777777" w:rsidR="007579B4" w:rsidRPr="00FD1D79" w:rsidRDefault="007579B4" w:rsidP="007579B4">
      <w:pPr>
        <w:pStyle w:val="Heading5"/>
      </w:pPr>
      <w:r>
        <w:lastRenderedPageBreak/>
        <w:t>08010303</w:t>
      </w:r>
      <w:r>
        <w:rPr>
          <w:rFonts w:hint="cs"/>
          <w:cs/>
        </w:rPr>
        <w:t xml:space="preserve">9 </w:t>
      </w:r>
      <w:r>
        <w:rPr>
          <w:cs/>
        </w:rPr>
        <w:t>ภาษาอังกฤษเพื่อธุรกิจและความเป็นผู้ประกอบการ</w:t>
      </w:r>
      <w:r>
        <w:rPr>
          <w:rFonts w:hint="cs"/>
          <w:cs/>
        </w:rPr>
        <w:t xml:space="preserve"> </w:t>
      </w:r>
      <w:r>
        <w:t xml:space="preserve">(English for </w:t>
      </w:r>
      <w:r>
        <w:rPr>
          <w:cs/>
        </w:rPr>
        <w:tab/>
      </w:r>
      <w:r>
        <w:t>Business and Entrepreneurship)</w:t>
      </w:r>
      <w:r>
        <w:rPr>
          <w:rFonts w:hint="cs"/>
          <w:cs/>
        </w:rPr>
        <w:t xml:space="preserve"> หน่วยกิต3(3-0-6)</w:t>
      </w:r>
    </w:p>
    <w:p w14:paraId="0CD02342" w14:textId="77777777" w:rsidR="007579B4" w:rsidRDefault="007579B4" w:rsidP="007579B4">
      <w:pPr>
        <w:pStyle w:val="Heading5"/>
      </w:pPr>
      <w:r>
        <w:t>080103040</w:t>
      </w:r>
      <w:r>
        <w:rPr>
          <w:cs/>
        </w:rPr>
        <w:t xml:space="preserve"> ภาษาอังกฤษเพื่องานศิลปะและการออกแบบ</w:t>
      </w:r>
      <w:r>
        <w:rPr>
          <w:rFonts w:hint="cs"/>
          <w:cs/>
        </w:rPr>
        <w:t xml:space="preserve"> </w:t>
      </w:r>
      <w:r>
        <w:t xml:space="preserve">(English for Art and </w:t>
      </w:r>
      <w:r>
        <w:rPr>
          <w:cs/>
        </w:rPr>
        <w:tab/>
      </w:r>
      <w:r>
        <w:t>Design)</w:t>
      </w:r>
      <w:r>
        <w:rPr>
          <w:rFonts w:hint="cs"/>
          <w:cs/>
        </w:rPr>
        <w:t xml:space="preserve"> หน่วยกิต3(3-0-6)</w:t>
      </w:r>
    </w:p>
    <w:p w14:paraId="27E562E9" w14:textId="77777777" w:rsidR="007579B4" w:rsidRDefault="007579B4" w:rsidP="007579B4">
      <w:pPr>
        <w:pStyle w:val="Heading5"/>
      </w:pPr>
      <w:r>
        <w:t>080103041</w:t>
      </w:r>
      <w:r>
        <w:rPr>
          <w:cs/>
        </w:rPr>
        <w:t xml:space="preserve"> ภาษาอังกฤษเพื่องานทรัพยากรมนุษย์</w:t>
      </w:r>
      <w:r>
        <w:rPr>
          <w:rFonts w:hint="cs"/>
          <w:cs/>
        </w:rPr>
        <w:t xml:space="preserve"> </w:t>
      </w:r>
      <w:r>
        <w:t xml:space="preserve">(English for Human </w:t>
      </w:r>
      <w:r>
        <w:rPr>
          <w:cs/>
        </w:rPr>
        <w:tab/>
      </w:r>
      <w:r>
        <w:t>Resources)</w:t>
      </w:r>
      <w:r>
        <w:rPr>
          <w:rFonts w:hint="cs"/>
          <w:cs/>
        </w:rPr>
        <w:t xml:space="preserve"> หน่วยกิต3(3-0-6)</w:t>
      </w:r>
    </w:p>
    <w:p w14:paraId="26104682" w14:textId="77777777" w:rsidR="007579B4" w:rsidRDefault="007579B4" w:rsidP="007579B4">
      <w:pPr>
        <w:pStyle w:val="Heading5"/>
      </w:pPr>
      <w:r>
        <w:t>080103042</w:t>
      </w:r>
      <w:r>
        <w:rPr>
          <w:cs/>
        </w:rPr>
        <w:t xml:space="preserve"> การออกเสียงภาษาอังกฤษ</w:t>
      </w:r>
      <w:r>
        <w:rPr>
          <w:rFonts w:hint="cs"/>
          <w:cs/>
        </w:rPr>
        <w:t xml:space="preserve"> </w:t>
      </w:r>
      <w:r>
        <w:t>(English Pronunciation)</w:t>
      </w:r>
      <w:r>
        <w:rPr>
          <w:rFonts w:hint="cs"/>
          <w:cs/>
        </w:rPr>
        <w:t xml:space="preserve"> </w:t>
      </w:r>
      <w:r>
        <w:rPr>
          <w:cs/>
        </w:rPr>
        <w:br/>
      </w:r>
      <w:r>
        <w:rPr>
          <w:cs/>
        </w:rPr>
        <w:tab/>
      </w:r>
      <w:r>
        <w:rPr>
          <w:rFonts w:hint="cs"/>
          <w:cs/>
        </w:rPr>
        <w:t>หน่วยกิต3(3-0-6)</w:t>
      </w:r>
    </w:p>
    <w:p w14:paraId="596DB61A" w14:textId="77777777" w:rsidR="007579B4" w:rsidRDefault="007579B4" w:rsidP="007579B4">
      <w:pPr>
        <w:pStyle w:val="Heading5"/>
      </w:pPr>
      <w:r>
        <w:t>080103043</w:t>
      </w:r>
      <w:r>
        <w:rPr>
          <w:cs/>
        </w:rPr>
        <w:t xml:space="preserve"> ภาษาอังกฤษเพื่อกิจกรรมสันทนาการ</w:t>
      </w:r>
      <w:r>
        <w:rPr>
          <w:rFonts w:hint="cs"/>
          <w:cs/>
        </w:rPr>
        <w:t xml:space="preserve"> </w:t>
      </w:r>
      <w:r>
        <w:t xml:space="preserve">(English for Recreational </w:t>
      </w:r>
      <w:r>
        <w:rPr>
          <w:cs/>
        </w:rPr>
        <w:tab/>
      </w:r>
      <w:r>
        <w:t>Activities)</w:t>
      </w:r>
      <w:r>
        <w:rPr>
          <w:rFonts w:hint="cs"/>
          <w:cs/>
        </w:rPr>
        <w:t xml:space="preserve"> หน่วยกิต3(3-0-6)</w:t>
      </w:r>
    </w:p>
    <w:p w14:paraId="60EFEB38" w14:textId="77777777" w:rsidR="007579B4" w:rsidRDefault="007579B4" w:rsidP="007579B4">
      <w:pPr>
        <w:pStyle w:val="Heading5"/>
      </w:pPr>
      <w:r>
        <w:t>080303201</w:t>
      </w:r>
      <w:r>
        <w:rPr>
          <w:cs/>
        </w:rPr>
        <w:t xml:space="preserve"> การพูดเพื่อประสิทธิผล </w:t>
      </w:r>
      <w:r>
        <w:t>(Effective Speech)</w:t>
      </w:r>
      <w:r>
        <w:rPr>
          <w:rFonts w:hint="cs"/>
          <w:cs/>
        </w:rPr>
        <w:t xml:space="preserve"> หน่วยกิต3(3-0-6)</w:t>
      </w:r>
    </w:p>
    <w:p w14:paraId="6F1FB322" w14:textId="77777777" w:rsidR="007579B4" w:rsidRDefault="007579B4" w:rsidP="007579B4">
      <w:pPr>
        <w:pStyle w:val="Heading3"/>
      </w:pPr>
      <w:r>
        <w:rPr>
          <w:cs/>
        </w:rPr>
        <w:t>คณะบริหารธุรกิจและอุตสาหกรรมบริการ</w:t>
      </w:r>
    </w:p>
    <w:p w14:paraId="2E281FDB" w14:textId="77777777" w:rsidR="007579B4" w:rsidRPr="0079733C" w:rsidRDefault="007579B4" w:rsidP="007579B4">
      <w:pPr>
        <w:pStyle w:val="Heading4"/>
      </w:pPr>
      <w:r>
        <w:t>170313001</w:t>
      </w:r>
      <w:r>
        <w:rPr>
          <w:cs/>
        </w:rPr>
        <w:t xml:space="preserve"> ภาษาจีนเพื่อธุรกิจ</w:t>
      </w:r>
      <w:r>
        <w:rPr>
          <w:rFonts w:hint="cs"/>
          <w:cs/>
        </w:rPr>
        <w:t xml:space="preserve"> </w:t>
      </w:r>
      <w:r>
        <w:t>(Chinese for Business)</w:t>
      </w:r>
      <w:r>
        <w:rPr>
          <w:rFonts w:hint="cs"/>
          <w:cs/>
        </w:rPr>
        <w:t xml:space="preserve"> หน่วยกิต3(3-0-6)</w:t>
      </w:r>
    </w:p>
    <w:p w14:paraId="545ADBD1" w14:textId="77777777" w:rsidR="007579B4" w:rsidRDefault="007579B4" w:rsidP="007579B4">
      <w:pPr>
        <w:pStyle w:val="Heading4"/>
      </w:pPr>
      <w:r>
        <w:t xml:space="preserve"> </w:t>
      </w:r>
      <w:r>
        <w:rPr>
          <w:cs/>
        </w:rPr>
        <w:t>รายวิชาสำหรับหลักสูตรนานาชาติระดับปริญญาตรี</w:t>
      </w:r>
    </w:p>
    <w:p w14:paraId="3CAFB0CD" w14:textId="77777777" w:rsidR="007579B4" w:rsidRDefault="007579B4" w:rsidP="007579B4">
      <w:pPr>
        <w:pStyle w:val="Heading5"/>
      </w:pPr>
      <w:r>
        <w:rPr>
          <w:cs/>
        </w:rPr>
        <w:t>คณะศิลปศาสตร์ประยุกต์</w:t>
      </w:r>
    </w:p>
    <w:p w14:paraId="3B1E7413" w14:textId="77777777" w:rsidR="007579B4" w:rsidRDefault="007579B4" w:rsidP="007579B4">
      <w:pPr>
        <w:pStyle w:val="Heading6"/>
      </w:pPr>
      <w:r>
        <w:rPr>
          <w:rFonts w:hint="cs"/>
          <w:cs/>
        </w:rPr>
        <w:t>รา</w:t>
      </w:r>
      <w:r>
        <w:rPr>
          <w:cs/>
        </w:rPr>
        <w:t>ยวิชาบังคับ</w:t>
      </w:r>
    </w:p>
    <w:p w14:paraId="1A57E14F" w14:textId="77777777" w:rsidR="007579B4" w:rsidRDefault="007579B4" w:rsidP="007579B4">
      <w:pPr>
        <w:pStyle w:val="Heading7"/>
      </w:pPr>
      <w:r>
        <w:t>080133001</w:t>
      </w:r>
      <w:r>
        <w:rPr>
          <w:cs/>
        </w:rPr>
        <w:t xml:space="preserve"> </w:t>
      </w:r>
      <w:r>
        <w:rPr>
          <w:rFonts w:hint="cs"/>
          <w:cs/>
        </w:rPr>
        <w:t>การฟังและการพูดเพื่อการสื่อสาร</w:t>
      </w:r>
      <w:r>
        <w:t xml:space="preserve"> (Communicative Listening and Speaking)</w:t>
      </w:r>
      <w:r>
        <w:rPr>
          <w:rFonts w:hint="cs"/>
          <w:cs/>
        </w:rPr>
        <w:t xml:space="preserve"> หน่วยกิต3(3-0-6)</w:t>
      </w:r>
    </w:p>
    <w:p w14:paraId="386B5676" w14:textId="77777777" w:rsidR="007579B4" w:rsidRDefault="007579B4" w:rsidP="007579B4">
      <w:pPr>
        <w:pStyle w:val="Heading7"/>
      </w:pPr>
      <w:r>
        <w:t>080133002</w:t>
      </w:r>
      <w:r>
        <w:rPr>
          <w:cs/>
        </w:rPr>
        <w:t xml:space="preserve"> การอ่านและการเขียนเพื่อการสื่อสาร</w:t>
      </w:r>
      <w:r>
        <w:rPr>
          <w:rFonts w:hint="cs"/>
          <w:cs/>
        </w:rPr>
        <w:t xml:space="preserve"> </w:t>
      </w:r>
      <w:r>
        <w:t>(Communicative Reading and Writing)</w:t>
      </w:r>
      <w:r>
        <w:rPr>
          <w:rFonts w:hint="cs"/>
          <w:cs/>
        </w:rPr>
        <w:t xml:space="preserve"> หน่วยกิต3(3-0-6)</w:t>
      </w:r>
    </w:p>
    <w:p w14:paraId="08E0C0A4" w14:textId="77777777" w:rsidR="007579B4" w:rsidRDefault="007579B4" w:rsidP="007579B4">
      <w:pPr>
        <w:pStyle w:val="Heading6"/>
      </w:pPr>
      <w:r>
        <w:rPr>
          <w:cs/>
        </w:rPr>
        <w:t>รายวิชาเลือก</w:t>
      </w:r>
    </w:p>
    <w:p w14:paraId="314B09E7" w14:textId="77777777" w:rsidR="007579B4" w:rsidRDefault="007579B4" w:rsidP="007579B4">
      <w:pPr>
        <w:pStyle w:val="Heading7"/>
      </w:pPr>
      <w:r>
        <w:t>080133011</w:t>
      </w:r>
      <w:r>
        <w:rPr>
          <w:cs/>
        </w:rPr>
        <w:t xml:space="preserve"> ทักษะภาษาอังกฤษเพื่อการน</w:t>
      </w:r>
      <w:r>
        <w:rPr>
          <w:rFonts w:hint="cs"/>
          <w:cs/>
        </w:rPr>
        <w:t>ำ</w:t>
      </w:r>
      <w:r>
        <w:rPr>
          <w:cs/>
        </w:rPr>
        <w:t>เสนอ</w:t>
      </w:r>
      <w:r>
        <w:rPr>
          <w:rFonts w:hint="cs"/>
          <w:cs/>
        </w:rPr>
        <w:t xml:space="preserve"> </w:t>
      </w:r>
      <w:r>
        <w:t>(English Skills for Presentation)</w:t>
      </w:r>
      <w:r>
        <w:rPr>
          <w:rFonts w:hint="cs"/>
          <w:cs/>
        </w:rPr>
        <w:t xml:space="preserve"> หน่วยกิต3(3-0-6)</w:t>
      </w:r>
    </w:p>
    <w:p w14:paraId="26C7B0D8" w14:textId="77777777" w:rsidR="007579B4" w:rsidRDefault="007579B4" w:rsidP="007579B4">
      <w:pPr>
        <w:pStyle w:val="Heading7"/>
      </w:pPr>
      <w:r>
        <w:t>080133012</w:t>
      </w:r>
      <w:r>
        <w:rPr>
          <w:cs/>
        </w:rPr>
        <w:t xml:space="preserve"> ภาษาอังกฤษธุรกิจเพื่อการสื่อสารสำหรับวิศวกร</w:t>
      </w:r>
      <w:r>
        <w:rPr>
          <w:rFonts w:hint="cs"/>
          <w:cs/>
        </w:rPr>
        <w:t xml:space="preserve"> </w:t>
      </w:r>
      <w:r>
        <w:t>(Business English Communication for Engineers)</w:t>
      </w:r>
      <w:r>
        <w:rPr>
          <w:rFonts w:hint="cs"/>
          <w:cs/>
        </w:rPr>
        <w:t xml:space="preserve"> หน่วยกิต3(3-0-6)</w:t>
      </w:r>
    </w:p>
    <w:p w14:paraId="55D824B6" w14:textId="77777777" w:rsidR="007579B4" w:rsidRDefault="007579B4" w:rsidP="007579B4"/>
    <w:p w14:paraId="60053694" w14:textId="77777777" w:rsidR="007579B4" w:rsidRDefault="007579B4" w:rsidP="007579B4"/>
    <w:p w14:paraId="430BAB26" w14:textId="77777777" w:rsidR="007579B4" w:rsidRPr="00687C27" w:rsidRDefault="007579B4" w:rsidP="007579B4"/>
    <w:p w14:paraId="31B1B369" w14:textId="77777777" w:rsidR="007579B4" w:rsidRDefault="007579B4" w:rsidP="007579B4">
      <w:pPr>
        <w:pStyle w:val="Heading5"/>
      </w:pPr>
      <w:r>
        <w:rPr>
          <w:cs/>
        </w:rPr>
        <w:lastRenderedPageBreak/>
        <w:t>คณะเทคโนโลยีสารสนเทศและนวัตกรรมดิจิทัล</w:t>
      </w:r>
    </w:p>
    <w:p w14:paraId="093C9E7C" w14:textId="77777777" w:rsidR="007579B4" w:rsidRDefault="007579B4" w:rsidP="007579B4">
      <w:pPr>
        <w:pStyle w:val="Heading6"/>
      </w:pPr>
      <w:r>
        <w:rPr>
          <w:rFonts w:hint="cs"/>
          <w:cs/>
        </w:rPr>
        <w:t>ร</w:t>
      </w:r>
      <w:r>
        <w:rPr>
          <w:cs/>
        </w:rPr>
        <w:t>ายวิชาบังคับ</w:t>
      </w:r>
    </w:p>
    <w:p w14:paraId="7598BEA1" w14:textId="77777777" w:rsidR="007579B4" w:rsidRDefault="007579B4" w:rsidP="007579B4">
      <w:pPr>
        <w:pStyle w:val="Heading7"/>
      </w:pPr>
      <w:r>
        <w:t>070153101</w:t>
      </w:r>
      <w:r>
        <w:rPr>
          <w:cs/>
        </w:rPr>
        <w:t xml:space="preserve"> ทักษะการฟังและการพูดภาษาอังกฤษ</w:t>
      </w:r>
      <w:r>
        <w:t xml:space="preserve"> (English Listening and Speaking Skills) </w:t>
      </w:r>
      <w:r>
        <w:rPr>
          <w:rFonts w:hint="cs"/>
          <w:cs/>
        </w:rPr>
        <w:t>หน่วยกิต3(3-0-6)</w:t>
      </w:r>
    </w:p>
    <w:p w14:paraId="7FD6208B" w14:textId="77777777" w:rsidR="007579B4" w:rsidRDefault="007579B4" w:rsidP="007579B4">
      <w:pPr>
        <w:pStyle w:val="Heading7"/>
      </w:pPr>
      <w:r>
        <w:t>070153102</w:t>
      </w:r>
      <w:r>
        <w:rPr>
          <w:cs/>
        </w:rPr>
        <w:t xml:space="preserve"> ทักษะการอ่านภาษาอังกฤษ</w:t>
      </w:r>
      <w:r>
        <w:t xml:space="preserve"> (English Reading Skills) </w:t>
      </w:r>
      <w:r>
        <w:rPr>
          <w:rFonts w:hint="cs"/>
          <w:cs/>
        </w:rPr>
        <w:t>หน่วยกิต3(3-0-6)</w:t>
      </w:r>
    </w:p>
    <w:p w14:paraId="54AB70A7" w14:textId="77777777" w:rsidR="007579B4" w:rsidRDefault="007579B4" w:rsidP="007579B4">
      <w:pPr>
        <w:pStyle w:val="Heading6"/>
      </w:pPr>
      <w:r>
        <w:rPr>
          <w:cs/>
        </w:rPr>
        <w:t>รายวิชาเลือก</w:t>
      </w:r>
    </w:p>
    <w:p w14:paraId="500D8FC2" w14:textId="77777777" w:rsidR="007579B4" w:rsidRDefault="007579B4" w:rsidP="007579B4">
      <w:pPr>
        <w:pStyle w:val="Heading7"/>
      </w:pPr>
      <w:r>
        <w:t>070153103</w:t>
      </w:r>
      <w:r>
        <w:rPr>
          <w:cs/>
        </w:rPr>
        <w:t xml:space="preserve"> ทักษะการเขียนภาษาอังกฤษ</w:t>
      </w:r>
      <w:r>
        <w:t xml:space="preserve"> (English Writing Skills) </w:t>
      </w:r>
      <w:r>
        <w:rPr>
          <w:rFonts w:hint="cs"/>
          <w:cs/>
        </w:rPr>
        <w:t>หน่วยกิต3(3-0-6)</w:t>
      </w:r>
    </w:p>
    <w:p w14:paraId="3350DE31" w14:textId="77777777" w:rsidR="007579B4" w:rsidRDefault="007579B4" w:rsidP="007579B4">
      <w:pPr>
        <w:pStyle w:val="Heading7"/>
      </w:pPr>
      <w:r>
        <w:t>070153104</w:t>
      </w:r>
      <w:r>
        <w:rPr>
          <w:cs/>
        </w:rPr>
        <w:t xml:space="preserve"> ทักษะภาษาอังกฤษสำหรับผู้ประกอบการ</w:t>
      </w:r>
      <w:r>
        <w:t xml:space="preserve"> (English Skills for Entrepreneur) </w:t>
      </w:r>
      <w:r>
        <w:rPr>
          <w:rFonts w:hint="cs"/>
          <w:cs/>
        </w:rPr>
        <w:t>หน่วยกิต3(3-0-6)</w:t>
      </w:r>
    </w:p>
    <w:p w14:paraId="4068DA0A" w14:textId="77777777" w:rsidR="007579B4" w:rsidRDefault="007579B4" w:rsidP="007579B4">
      <w:pPr>
        <w:pStyle w:val="Heading5"/>
      </w:pPr>
      <w:r>
        <w:rPr>
          <w:cs/>
        </w:rPr>
        <w:t>วิทยาลัยนานาชาติ</w:t>
      </w:r>
    </w:p>
    <w:p w14:paraId="11817C1D" w14:textId="77777777" w:rsidR="007579B4" w:rsidRDefault="007579B4" w:rsidP="007579B4">
      <w:pPr>
        <w:pStyle w:val="Heading6"/>
      </w:pPr>
      <w:r>
        <w:rPr>
          <w:cs/>
        </w:rPr>
        <w:t>รายวิชาบังคับ</w:t>
      </w:r>
    </w:p>
    <w:p w14:paraId="2F832D24" w14:textId="77777777" w:rsidR="007579B4" w:rsidRDefault="007579B4" w:rsidP="007579B4">
      <w:pPr>
        <w:pStyle w:val="Heading7"/>
      </w:pPr>
      <w:r>
        <w:t>150013103</w:t>
      </w:r>
      <w:r>
        <w:rPr>
          <w:cs/>
        </w:rPr>
        <w:t xml:space="preserve"> ภาษาอังกฤษธุรกิจ </w:t>
      </w:r>
      <w:r>
        <w:t xml:space="preserve">1 (English for Business I) </w:t>
      </w:r>
      <w:r>
        <w:rPr>
          <w:rFonts w:hint="cs"/>
          <w:cs/>
        </w:rPr>
        <w:t>หน่วยกิต3(3-0-6)</w:t>
      </w:r>
    </w:p>
    <w:p w14:paraId="5667984A" w14:textId="77777777" w:rsidR="007579B4" w:rsidRDefault="007579B4" w:rsidP="007579B4">
      <w:pPr>
        <w:pStyle w:val="Heading7"/>
      </w:pPr>
      <w:r>
        <w:t>150013104</w:t>
      </w:r>
      <w:r>
        <w:rPr>
          <w:cs/>
        </w:rPr>
        <w:t xml:space="preserve"> ภาษาอังกฤษธุรกิจ </w:t>
      </w:r>
      <w:r>
        <w:t xml:space="preserve">2 (English for Business II) </w:t>
      </w:r>
      <w:r>
        <w:rPr>
          <w:rFonts w:hint="cs"/>
          <w:cs/>
        </w:rPr>
        <w:t>หน่วยกิต3(3-0-6)</w:t>
      </w:r>
    </w:p>
    <w:p w14:paraId="5F4A4365" w14:textId="77777777" w:rsidR="007579B4" w:rsidRDefault="007579B4" w:rsidP="007579B4">
      <w:pPr>
        <w:pStyle w:val="Heading6"/>
      </w:pPr>
      <w:r>
        <w:rPr>
          <w:cs/>
        </w:rPr>
        <w:t>รายวิชาเลือก</w:t>
      </w:r>
    </w:p>
    <w:p w14:paraId="3F0864D7" w14:textId="77777777" w:rsidR="007579B4" w:rsidRDefault="007579B4" w:rsidP="007579B4">
      <w:pPr>
        <w:pStyle w:val="Heading7"/>
      </w:pPr>
      <w:r>
        <w:t>150013105</w:t>
      </w:r>
      <w:r>
        <w:rPr>
          <w:cs/>
        </w:rPr>
        <w:t xml:space="preserve"> การเขียนเพื่อสื่อสารทางธุรกิจ</w:t>
      </w:r>
      <w:r>
        <w:t xml:space="preserve"> (Writing for Business Communication)</w:t>
      </w:r>
      <w:r>
        <w:rPr>
          <w:rFonts w:hint="cs"/>
          <w:cs/>
        </w:rPr>
        <w:t xml:space="preserve"> หน่วยกิต3(3-0-</w:t>
      </w:r>
      <w:proofErr w:type="gramStart"/>
      <w:r>
        <w:rPr>
          <w:rFonts w:hint="cs"/>
          <w:cs/>
        </w:rPr>
        <w:t>6)หน่วยกิต</w:t>
      </w:r>
      <w:proofErr w:type="gramEnd"/>
      <w:r>
        <w:rPr>
          <w:rFonts w:hint="cs"/>
          <w:cs/>
        </w:rPr>
        <w:t>3(3-0-6)</w:t>
      </w:r>
    </w:p>
    <w:p w14:paraId="40115C34" w14:textId="77777777" w:rsidR="007579B4" w:rsidRDefault="007579B4" w:rsidP="007579B4">
      <w:pPr>
        <w:pStyle w:val="Heading7"/>
      </w:pPr>
      <w:r>
        <w:t xml:space="preserve">150013106 </w:t>
      </w:r>
      <w:r>
        <w:rPr>
          <w:cs/>
        </w:rPr>
        <w:t>การรายงานและการน</w:t>
      </w:r>
      <w:r>
        <w:rPr>
          <w:rFonts w:hint="cs"/>
          <w:cs/>
        </w:rPr>
        <w:t>ำ</w:t>
      </w:r>
      <w:r>
        <w:rPr>
          <w:cs/>
        </w:rPr>
        <w:t>เสนอทางธุรกิจ</w:t>
      </w:r>
      <w:r>
        <w:t xml:space="preserve"> (Business Report Writing and </w:t>
      </w:r>
      <w:proofErr w:type="gramStart"/>
      <w:r>
        <w:t>Presentation)</w:t>
      </w:r>
      <w:r>
        <w:rPr>
          <w:rFonts w:hint="cs"/>
          <w:cs/>
        </w:rPr>
        <w:t>หน่วยกิต</w:t>
      </w:r>
      <w:proofErr w:type="gramEnd"/>
      <w:r>
        <w:rPr>
          <w:rFonts w:hint="cs"/>
          <w:cs/>
        </w:rPr>
        <w:t>3(3-0-6)</w:t>
      </w:r>
    </w:p>
    <w:p w14:paraId="750B1765" w14:textId="77777777" w:rsidR="007579B4" w:rsidRDefault="007579B4" w:rsidP="007579B4">
      <w:pPr>
        <w:pStyle w:val="Heading7"/>
      </w:pPr>
      <w:r>
        <w:t xml:space="preserve">150013123 </w:t>
      </w:r>
      <w:r>
        <w:rPr>
          <w:cs/>
        </w:rPr>
        <w:t>การพูดเพื่อประสิทธิผล</w:t>
      </w:r>
      <w:r>
        <w:t xml:space="preserve"> (Effective Speech) </w:t>
      </w:r>
      <w:r>
        <w:rPr>
          <w:rFonts w:hint="cs"/>
          <w:cs/>
        </w:rPr>
        <w:t>หน่วยกิต3(3-0-6)</w:t>
      </w:r>
    </w:p>
    <w:p w14:paraId="458D7C18" w14:textId="77777777" w:rsidR="007579B4" w:rsidRDefault="007579B4" w:rsidP="007579B4"/>
    <w:p w14:paraId="5FDE8F0A" w14:textId="77777777" w:rsidR="007579B4" w:rsidRDefault="007579B4" w:rsidP="007579B4"/>
    <w:p w14:paraId="7822692B" w14:textId="77777777" w:rsidR="007579B4" w:rsidRDefault="007579B4" w:rsidP="007579B4"/>
    <w:p w14:paraId="5B297E19" w14:textId="77777777" w:rsidR="007579B4" w:rsidRDefault="007579B4" w:rsidP="007579B4"/>
    <w:p w14:paraId="61D75913" w14:textId="77777777" w:rsidR="007579B4" w:rsidRDefault="007579B4" w:rsidP="007579B4"/>
    <w:p w14:paraId="1D811F7F" w14:textId="77777777" w:rsidR="007579B4" w:rsidRDefault="007579B4" w:rsidP="007579B4">
      <w:pPr>
        <w:pStyle w:val="Heading2"/>
      </w:pPr>
      <w:r>
        <w:rPr>
          <w:cs/>
        </w:rPr>
        <w:lastRenderedPageBreak/>
        <w:t>ค</w:t>
      </w:r>
      <w:r>
        <w:rPr>
          <w:rFonts w:hint="cs"/>
          <w:cs/>
        </w:rPr>
        <w:t>ำ</w:t>
      </w:r>
      <w:r>
        <w:rPr>
          <w:cs/>
        </w:rPr>
        <w:t>อธิบายรายวิชากลุ่มเสริมสร้างทักษะการใช้ภาษาและการสื่อสาร</w:t>
      </w:r>
    </w:p>
    <w:p w14:paraId="7DA20CB2" w14:textId="77777777" w:rsidR="007579B4" w:rsidRDefault="007579B4" w:rsidP="007579B4">
      <w:pPr>
        <w:pStyle w:val="Heading3"/>
      </w:pPr>
      <w:r>
        <w:rPr>
          <w:cs/>
        </w:rPr>
        <w:t>คณะศิลปศาสตร์ประยุกต์</w:t>
      </w:r>
      <w:r>
        <w:t xml:space="preserve"> </w:t>
      </w:r>
    </w:p>
    <w:p w14:paraId="4CCE0665" w14:textId="77777777" w:rsidR="007579B4" w:rsidRDefault="007579B4" w:rsidP="007579B4">
      <w:pPr>
        <w:pStyle w:val="Heading4"/>
      </w:pPr>
      <w:r>
        <w:rPr>
          <w:cs/>
        </w:rPr>
        <w:t xml:space="preserve">รายวิชาบังคับสำหรับหลักสูตรระดับปริญญาตรี </w:t>
      </w:r>
      <w:r>
        <w:t>4-5</w:t>
      </w:r>
      <w:r>
        <w:rPr>
          <w:cs/>
        </w:rPr>
        <w:t xml:space="preserve"> ปี ของทุกคณะ/</w:t>
      </w:r>
      <w:r>
        <w:tab/>
      </w:r>
      <w:r>
        <w:rPr>
          <w:cs/>
        </w:rPr>
        <w:t>วิทยาลัย</w:t>
      </w:r>
    </w:p>
    <w:p w14:paraId="16D822BE" w14:textId="77777777" w:rsidR="007579B4" w:rsidRDefault="007579B4" w:rsidP="007579B4">
      <w:pPr>
        <w:pStyle w:val="Heading5"/>
      </w:pPr>
      <w:r>
        <w:t>080103001</w:t>
      </w:r>
      <w:r>
        <w:rPr>
          <w:cs/>
        </w:rPr>
        <w:t xml:space="preserve"> ภาษาอังกฤษ </w:t>
      </w:r>
      <w:r>
        <w:t>1(English I)</w:t>
      </w:r>
      <w:r>
        <w:rPr>
          <w:rFonts w:hint="cs"/>
          <w:cs/>
        </w:rPr>
        <w:t xml:space="preserve"> หน่วยกิต3(3-0-6) </w:t>
      </w:r>
    </w:p>
    <w:p w14:paraId="7CB98286" w14:textId="77777777" w:rsidR="007579B4" w:rsidRDefault="007579B4" w:rsidP="007579B4">
      <w:pPr>
        <w:pStyle w:val="Heading6"/>
      </w:pPr>
      <w:r>
        <w:rPr>
          <w:cs/>
        </w:rPr>
        <w:t>วิชาบังคับก่อน(</w:t>
      </w:r>
      <w:r>
        <w:t xml:space="preserve">Prerequisite) </w:t>
      </w:r>
      <w:r>
        <w:rPr>
          <w:cs/>
        </w:rPr>
        <w:t xml:space="preserve"> (</w:t>
      </w:r>
      <w:r>
        <w:t xml:space="preserve">Prerequisite)  </w:t>
      </w:r>
    </w:p>
    <w:p w14:paraId="73D15506" w14:textId="77777777" w:rsidR="007579B4" w:rsidRPr="000653E2" w:rsidRDefault="007579B4" w:rsidP="007579B4">
      <w:pPr>
        <w:pStyle w:val="Heading7"/>
      </w:pPr>
      <w:r>
        <w:rPr>
          <w:cs/>
        </w:rPr>
        <w:t xml:space="preserve"> ไม่มี(</w:t>
      </w:r>
      <w:r>
        <w:t>None)</w:t>
      </w:r>
    </w:p>
    <w:p w14:paraId="40B7BB3E" w14:textId="77777777" w:rsidR="007579B4" w:rsidRDefault="007579B4" w:rsidP="007579B4">
      <w:pPr>
        <w:pStyle w:val="Heading6"/>
      </w:pPr>
      <w:r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>ทักษะการฟัง การพูด การอ่าน และการเขียน การ</w:t>
      </w:r>
      <w:r>
        <w:tab/>
      </w:r>
      <w:r>
        <w:rPr>
          <w:cs/>
        </w:rPr>
        <w:t>สื่อสารในงานและกิจวัตรประจำวันแบบง่ายการอ่านย่อหน้าแบบสั้น การเขียน</w:t>
      </w:r>
      <w:r>
        <w:tab/>
      </w:r>
      <w:r>
        <w:rPr>
          <w:cs/>
        </w:rPr>
        <w:t>ประโยค</w:t>
      </w:r>
      <w:r>
        <w:rPr>
          <w:rFonts w:hint="cs"/>
          <w:cs/>
        </w:rPr>
        <w:t xml:space="preserve"> </w:t>
      </w:r>
      <w:r>
        <w:t xml:space="preserve">(Listening, speaking, reading and writing skills; communicating </w:t>
      </w:r>
      <w:r>
        <w:tab/>
        <w:t>in simple and routine tasks; reading short passages; writing sentences.)</w:t>
      </w:r>
    </w:p>
    <w:p w14:paraId="6397214C" w14:textId="77777777" w:rsidR="007579B4" w:rsidRDefault="007579B4" w:rsidP="007579B4">
      <w:pPr>
        <w:pStyle w:val="Heading5"/>
      </w:pPr>
      <w:r>
        <w:t>080103002</w:t>
      </w:r>
      <w:r>
        <w:rPr>
          <w:cs/>
        </w:rPr>
        <w:t xml:space="preserve"> ภาษาอังกฤษ </w:t>
      </w:r>
      <w:r>
        <w:t xml:space="preserve">2 (English II) </w:t>
      </w:r>
      <w:r>
        <w:rPr>
          <w:rFonts w:hint="cs"/>
          <w:cs/>
        </w:rPr>
        <w:t>หน่วยกิต3(3-0-6)</w:t>
      </w:r>
    </w:p>
    <w:p w14:paraId="37E55067" w14:textId="77777777" w:rsidR="007579B4" w:rsidRDefault="007579B4" w:rsidP="007579B4">
      <w:pPr>
        <w:pStyle w:val="Heading6"/>
      </w:pPr>
      <w:r>
        <w:rPr>
          <w:cs/>
        </w:rPr>
        <w:t>วิชาบังคับ</w:t>
      </w:r>
      <w:r>
        <w:t>(Prerequisite)</w:t>
      </w:r>
      <w:r>
        <w:rPr>
          <w:cs/>
        </w:rPr>
        <w:t xml:space="preserve"> </w:t>
      </w:r>
    </w:p>
    <w:p w14:paraId="734A598E" w14:textId="77777777" w:rsidR="007579B4" w:rsidRDefault="007579B4" w:rsidP="007579B4">
      <w:pPr>
        <w:pStyle w:val="Heading7"/>
      </w:pPr>
      <w:r>
        <w:t>080103001</w:t>
      </w:r>
      <w:r>
        <w:rPr>
          <w:cs/>
        </w:rPr>
        <w:t xml:space="preserve"> ภาษาอังกฤษ </w:t>
      </w:r>
      <w:r>
        <w:t>1 (English I)</w:t>
      </w:r>
    </w:p>
    <w:p w14:paraId="065A8A23" w14:textId="77777777" w:rsidR="007579B4" w:rsidRDefault="007579B4" w:rsidP="007579B4">
      <w:pPr>
        <w:pStyle w:val="Heading6"/>
      </w:pPr>
      <w:r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>ทักษะการฟัง การพูด การอ่าน และการเขียน การ</w:t>
      </w:r>
      <w:r>
        <w:tab/>
      </w:r>
      <w:r>
        <w:rPr>
          <w:cs/>
        </w:rPr>
        <w:t xml:space="preserve">สื่อสาร และการแสดงความคิดเห็นในห้วข้อที่คุ้นเคย การอ่านบทความที่ยาวขึ้น </w:t>
      </w:r>
      <w:r>
        <w:tab/>
      </w:r>
      <w:r>
        <w:rPr>
          <w:cs/>
        </w:rPr>
        <w:t>การเขียนประโยคความซ้อน และย่อหน้าอย่างง่าย</w:t>
      </w:r>
      <w:r>
        <w:t xml:space="preserve">(Listening, speaking, reading </w:t>
      </w:r>
      <w:r>
        <w:tab/>
        <w:t xml:space="preserve">and writing skills; communicating and giving opinions toward familiar </w:t>
      </w:r>
      <w:r>
        <w:tab/>
        <w:t xml:space="preserve">topics; reading long passages; writing complex sentences and simple </w:t>
      </w:r>
      <w:r>
        <w:tab/>
        <w:t>paragraphs.)</w:t>
      </w:r>
    </w:p>
    <w:p w14:paraId="5A720368" w14:textId="77777777" w:rsidR="007579B4" w:rsidRPr="00C54729" w:rsidRDefault="007579B4" w:rsidP="007579B4">
      <w:pPr>
        <w:pStyle w:val="Heading4"/>
      </w:pPr>
      <w:r>
        <w:rPr>
          <w:cs/>
        </w:rPr>
        <w:t>รายวิชาบังคับสำหรับหลักสูตรระดับปริญญาตรี (ต่อเนื่อง) ของทุกคณะ ยกเว้นวิทยาลัย</w:t>
      </w:r>
      <w:r>
        <w:tab/>
      </w:r>
      <w:r>
        <w:tab/>
      </w:r>
      <w:r>
        <w:tab/>
      </w:r>
      <w:r>
        <w:rPr>
          <w:cs/>
        </w:rPr>
        <w:t>เทคโนโลยีอุตสาหกรรมและสำหรับหลักสูตรระดับปริญญาตรีเทียบโอนของทุกคณะ</w:t>
      </w:r>
    </w:p>
    <w:p w14:paraId="62F98A71" w14:textId="77777777" w:rsidR="007579B4" w:rsidRDefault="007579B4" w:rsidP="007579B4">
      <w:pPr>
        <w:pStyle w:val="Heading5"/>
      </w:pPr>
      <w:r>
        <w:t>080103063</w:t>
      </w:r>
      <w:r>
        <w:rPr>
          <w:cs/>
        </w:rPr>
        <w:t xml:space="preserve"> การใช้ภาษาอังกฤษ</w:t>
      </w:r>
      <w:r>
        <w:t xml:space="preserve"> (Practical English) </w:t>
      </w:r>
      <w:r>
        <w:rPr>
          <w:rFonts w:hint="cs"/>
          <w:cs/>
        </w:rPr>
        <w:t>หน่วยกิต3(3-0-6)</w:t>
      </w:r>
    </w:p>
    <w:p w14:paraId="1A40ECD7" w14:textId="77777777" w:rsidR="007579B4" w:rsidRDefault="007579B4" w:rsidP="007579B4">
      <w:pPr>
        <w:pStyle w:val="Heading6"/>
      </w:pPr>
      <w:r>
        <w:rPr>
          <w:cs/>
        </w:rPr>
        <w:t>วิชาบังคับก่อน(</w:t>
      </w:r>
      <w:r>
        <w:t>Prerequisite) (Prerequisite)</w:t>
      </w:r>
    </w:p>
    <w:p w14:paraId="47CABB23" w14:textId="77777777" w:rsidR="007579B4" w:rsidRDefault="007579B4" w:rsidP="007579B4">
      <w:pPr>
        <w:pStyle w:val="Heading7"/>
      </w:pPr>
      <w:r>
        <w:rPr>
          <w:cs/>
        </w:rPr>
        <w:t>ไม่มี</w:t>
      </w:r>
      <w:r>
        <w:t>(None)</w:t>
      </w:r>
    </w:p>
    <w:p w14:paraId="477A0F0C" w14:textId="77777777" w:rsidR="007579B4" w:rsidRDefault="007579B4" w:rsidP="007579B4">
      <w:pPr>
        <w:pStyle w:val="Heading6"/>
      </w:pPr>
      <w:r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>การบูรณาการทักษะการฟัง การพูด การอ่าน และ</w:t>
      </w:r>
      <w:r>
        <w:tab/>
      </w:r>
      <w:r>
        <w:rPr>
          <w:cs/>
        </w:rPr>
        <w:t>การเขียน ประกอบด้วยโครงสร้าง รูปประโยคพื้นฐาน และสำนวนภาษาอังกฤษที่ใช้</w:t>
      </w:r>
      <w:r>
        <w:rPr>
          <w:cs/>
        </w:rPr>
        <w:tab/>
        <w:t>ในชีวิตประจำวัน ค</w:t>
      </w:r>
      <w:r>
        <w:rPr>
          <w:rFonts w:hint="cs"/>
          <w:cs/>
        </w:rPr>
        <w:t>ำ</w:t>
      </w:r>
      <w:r>
        <w:rPr>
          <w:cs/>
        </w:rPr>
        <w:t>ศัพท์ และการอ่านบทความสั้นๆ ทักษะการสื่อสารพื้นฐานใน</w:t>
      </w:r>
      <w:r>
        <w:rPr>
          <w:cs/>
        </w:rPr>
        <w:tab/>
        <w:t>สถานการณ์ที่หลากหลายในชีวิตประจำวัน</w:t>
      </w:r>
      <w:r>
        <w:t xml:space="preserve"> (Integrated skills of listening, </w:t>
      </w:r>
      <w:r>
        <w:rPr>
          <w:cs/>
        </w:rPr>
        <w:tab/>
      </w:r>
      <w:r>
        <w:t>speaking, reading and writing with basic sentence</w:t>
      </w:r>
      <w:r>
        <w:rPr>
          <w:rFonts w:hint="cs"/>
          <w:cs/>
        </w:rPr>
        <w:t xml:space="preserve"> </w:t>
      </w:r>
      <w:r>
        <w:t xml:space="preserve">structures and </w:t>
      </w:r>
      <w:r>
        <w:rPr>
          <w:cs/>
        </w:rPr>
        <w:tab/>
      </w:r>
      <w:r>
        <w:t xml:space="preserve">everyday expressions, vocabulary and short passages; basic </w:t>
      </w:r>
      <w:r>
        <w:rPr>
          <w:cs/>
        </w:rPr>
        <w:tab/>
      </w:r>
      <w:r>
        <w:t>communication skills</w:t>
      </w:r>
      <w:r>
        <w:rPr>
          <w:rFonts w:hint="cs"/>
          <w:cs/>
        </w:rPr>
        <w:t xml:space="preserve"> </w:t>
      </w:r>
      <w:r>
        <w:t>in varieties of situations for daily life.)</w:t>
      </w:r>
    </w:p>
    <w:p w14:paraId="30A01754" w14:textId="77777777" w:rsidR="007579B4" w:rsidRDefault="007579B4" w:rsidP="007579B4"/>
    <w:p w14:paraId="08ABAE70" w14:textId="77777777" w:rsidR="007579B4" w:rsidRDefault="007579B4" w:rsidP="007579B4">
      <w:pPr>
        <w:pStyle w:val="Heading4"/>
      </w:pPr>
      <w:r>
        <w:lastRenderedPageBreak/>
        <w:t xml:space="preserve"> </w:t>
      </w:r>
      <w:r>
        <w:rPr>
          <w:cs/>
        </w:rPr>
        <w:t>รายวิชาเลือกสำหรับหลักสูตรระดับปริญญาตรี ของทุกคณะ / วิทยาลัย</w:t>
      </w:r>
    </w:p>
    <w:p w14:paraId="3D4FA5A7" w14:textId="77777777" w:rsidR="007579B4" w:rsidRDefault="007579B4" w:rsidP="007579B4">
      <w:pPr>
        <w:pStyle w:val="Heading5"/>
      </w:pPr>
      <w:r>
        <w:t>080103011</w:t>
      </w:r>
      <w:r>
        <w:rPr>
          <w:cs/>
        </w:rPr>
        <w:t xml:space="preserve"> ทักษะการเรียนภาษาอังกฤษ</w:t>
      </w:r>
      <w:r>
        <w:rPr>
          <w:rFonts w:hint="cs"/>
          <w:cs/>
        </w:rPr>
        <w:t xml:space="preserve"> </w:t>
      </w:r>
      <w:r>
        <w:t>(English Study Skills)</w:t>
      </w:r>
      <w:r>
        <w:rPr>
          <w:rFonts w:hint="cs"/>
          <w:cs/>
        </w:rPr>
        <w:t xml:space="preserve"> หน่วยกิต3(3-0-6)</w:t>
      </w:r>
    </w:p>
    <w:p w14:paraId="3392BC87" w14:textId="77777777" w:rsidR="007579B4" w:rsidRDefault="007579B4" w:rsidP="007579B4">
      <w:pPr>
        <w:pStyle w:val="Heading6"/>
      </w:pPr>
      <w:r>
        <w:rPr>
          <w:cs/>
        </w:rPr>
        <w:t>วิชาบังคับก่อน(</w:t>
      </w:r>
      <w:r>
        <w:t>Prerequisite) (Prerequisite)</w:t>
      </w:r>
    </w:p>
    <w:p w14:paraId="1F575E1D" w14:textId="77777777" w:rsidR="007579B4" w:rsidRDefault="007579B4" w:rsidP="007579B4">
      <w:pPr>
        <w:pStyle w:val="Heading7"/>
      </w:pPr>
      <w:r>
        <w:t>080103002</w:t>
      </w:r>
      <w:r>
        <w:rPr>
          <w:cs/>
        </w:rPr>
        <w:t xml:space="preserve"> ภาษาอังกฤษ </w:t>
      </w:r>
      <w:r>
        <w:t>2</w:t>
      </w:r>
      <w:r>
        <w:rPr>
          <w:cs/>
        </w:rPr>
        <w:t xml:space="preserve"> หรือ </w:t>
      </w:r>
      <w:r>
        <w:t>080103063</w:t>
      </w:r>
      <w:r>
        <w:rPr>
          <w:cs/>
        </w:rPr>
        <w:t xml:space="preserve"> การใช้ภาษาอังกฤษ</w:t>
      </w:r>
      <w:r>
        <w:t xml:space="preserve"> (080103002 English II or 080103063 Practical English)</w:t>
      </w:r>
    </w:p>
    <w:p w14:paraId="75C2348E" w14:textId="77777777" w:rsidR="007579B4" w:rsidRDefault="007579B4" w:rsidP="007579B4">
      <w:pPr>
        <w:pStyle w:val="Heading6"/>
      </w:pPr>
      <w:r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>เทคนิคหลากหลายในการเรียนภาษาอังกฤษอย่างมี</w:t>
      </w:r>
      <w:r>
        <w:tab/>
      </w:r>
      <w:r>
        <w:tab/>
      </w:r>
      <w:r>
        <w:rPr>
          <w:cs/>
        </w:rPr>
        <w:t>ประสิทธิภาพ การจัดการเรียนรู้ด้วยตนเองการอ่านอย่างมีประสิทธิภาพ การย่อ</w:t>
      </w:r>
      <w:r>
        <w:tab/>
      </w:r>
      <w:r>
        <w:rPr>
          <w:cs/>
        </w:rPr>
        <w:t>ความ การจัดการข้อมูล การจดบันทึกย่อ การสรุปและการประยุกต์ความรู้ไปใช้ใน</w:t>
      </w:r>
      <w:r>
        <w:tab/>
      </w:r>
      <w:r>
        <w:rPr>
          <w:cs/>
        </w:rPr>
        <w:t>หลากหลายสาขา</w:t>
      </w:r>
      <w:r>
        <w:t xml:space="preserve"> (Various techniques in effective English, self-</w:t>
      </w:r>
      <w:r>
        <w:tab/>
        <w:t xml:space="preserve">organization, effective reading, extracting information, organizing </w:t>
      </w:r>
      <w:r>
        <w:tab/>
        <w:t xml:space="preserve">information, note-taking, summary and application of knowledge to </w:t>
      </w:r>
      <w:r>
        <w:tab/>
        <w:t>various fields.)</w:t>
      </w:r>
    </w:p>
    <w:p w14:paraId="36672A5E" w14:textId="77777777" w:rsidR="007579B4" w:rsidRDefault="007579B4" w:rsidP="007579B4">
      <w:pPr>
        <w:pStyle w:val="Heading5"/>
      </w:pPr>
      <w:r>
        <w:t>080103018</w:t>
      </w:r>
      <w:r>
        <w:rPr>
          <w:cs/>
        </w:rPr>
        <w:t xml:space="preserve"> ภาษาอังกฤษเพื่อการท</w:t>
      </w:r>
      <w:r>
        <w:rPr>
          <w:rFonts w:hint="cs"/>
          <w:cs/>
        </w:rPr>
        <w:t>ำ</w:t>
      </w:r>
      <w:r>
        <w:rPr>
          <w:cs/>
        </w:rPr>
        <w:t>งาน</w:t>
      </w:r>
      <w:r>
        <w:rPr>
          <w:rFonts w:hint="cs"/>
          <w:cs/>
        </w:rPr>
        <w:t xml:space="preserve"> </w:t>
      </w:r>
      <w:r>
        <w:t>(English for Work)</w:t>
      </w:r>
      <w:r>
        <w:rPr>
          <w:rFonts w:hint="cs"/>
          <w:cs/>
        </w:rPr>
        <w:t xml:space="preserve"> หน่วยกิต3(3-0-6)</w:t>
      </w:r>
    </w:p>
    <w:p w14:paraId="2ED11883" w14:textId="77777777" w:rsidR="007579B4" w:rsidRDefault="007579B4" w:rsidP="007579B4">
      <w:pPr>
        <w:pStyle w:val="Heading6"/>
      </w:pPr>
      <w:r>
        <w:rPr>
          <w:cs/>
        </w:rPr>
        <w:t>วิชาบังคับก่อน(</w:t>
      </w:r>
      <w:r>
        <w:t>Prerequisite) (Prerequisite)</w:t>
      </w:r>
      <w:r>
        <w:rPr>
          <w:cs/>
        </w:rPr>
        <w:t xml:space="preserve"> </w:t>
      </w:r>
    </w:p>
    <w:p w14:paraId="26A6348E" w14:textId="77777777" w:rsidR="007579B4" w:rsidRDefault="007579B4" w:rsidP="007579B4">
      <w:pPr>
        <w:pStyle w:val="Heading7"/>
      </w:pPr>
      <w:r>
        <w:t>080103002</w:t>
      </w:r>
      <w:r>
        <w:rPr>
          <w:cs/>
        </w:rPr>
        <w:t xml:space="preserve"> ภาษาอังกฤษ </w:t>
      </w:r>
      <w:r>
        <w:t>2</w:t>
      </w:r>
      <w:r>
        <w:rPr>
          <w:cs/>
        </w:rPr>
        <w:t xml:space="preserve"> หรือ </w:t>
      </w:r>
      <w:r>
        <w:t>080103063</w:t>
      </w:r>
      <w:r>
        <w:rPr>
          <w:cs/>
        </w:rPr>
        <w:t xml:space="preserve"> </w:t>
      </w:r>
      <w:proofErr w:type="gramStart"/>
      <w:r>
        <w:rPr>
          <w:cs/>
        </w:rPr>
        <w:t>การใช้ภาษาอังกฤษ</w:t>
      </w:r>
      <w:r>
        <w:t>(</w:t>
      </w:r>
      <w:proofErr w:type="gramEnd"/>
      <w:r>
        <w:t>080103002 English II or 080103063 Practical English)</w:t>
      </w:r>
    </w:p>
    <w:p w14:paraId="513AF2B1" w14:textId="77777777" w:rsidR="007579B4" w:rsidRDefault="007579B4" w:rsidP="007579B4">
      <w:pPr>
        <w:pStyle w:val="Heading6"/>
      </w:pPr>
      <w:r>
        <w:rPr>
          <w:rFonts w:hint="cs"/>
          <w:cs/>
        </w:rPr>
        <w:t>คำอธิบายรายวิชา เรียนเกี่ยว</w:t>
      </w:r>
      <w:r>
        <w:rPr>
          <w:cs/>
        </w:rPr>
        <w:t>ทักษะการใช้ภาษาเพื่อการท</w:t>
      </w:r>
      <w:r>
        <w:rPr>
          <w:rFonts w:hint="cs"/>
          <w:cs/>
        </w:rPr>
        <w:t>ำ</w:t>
      </w:r>
      <w:r>
        <w:rPr>
          <w:cs/>
        </w:rPr>
        <w:t>งาน การสมัครงาน การ</w:t>
      </w:r>
      <w:r>
        <w:tab/>
      </w:r>
      <w:r>
        <w:rPr>
          <w:cs/>
        </w:rPr>
        <w:t>สัมภาษณ์งาน การแนะน</w:t>
      </w:r>
      <w:r>
        <w:rPr>
          <w:rFonts w:hint="cs"/>
          <w:cs/>
        </w:rPr>
        <w:t>ำ</w:t>
      </w:r>
      <w:r>
        <w:rPr>
          <w:cs/>
        </w:rPr>
        <w:t>ตัว การสนทนาทางโทรศัพท์ การเขียนอีเมล์ การนัด</w:t>
      </w:r>
      <w:r>
        <w:tab/>
      </w:r>
      <w:r>
        <w:rPr>
          <w:cs/>
        </w:rPr>
        <w:t>หมาย การด</w:t>
      </w:r>
      <w:r>
        <w:rPr>
          <w:rFonts w:hint="cs"/>
          <w:cs/>
        </w:rPr>
        <w:t>ำ</w:t>
      </w:r>
      <w:r>
        <w:rPr>
          <w:cs/>
        </w:rPr>
        <w:t>เนินการประชุม การอธิบายสินค้าและบริการของบริษัท การเจรจา</w:t>
      </w:r>
      <w:r>
        <w:rPr>
          <w:cs/>
        </w:rPr>
        <w:tab/>
        <w:t>ต่อรอง การประเมินผลการปฏิบัติงาน การเดินทางเพื่อธุรกิจ</w:t>
      </w:r>
      <w:r>
        <w:t xml:space="preserve"> (Language skills for </w:t>
      </w:r>
      <w:r>
        <w:rPr>
          <w:cs/>
        </w:rPr>
        <w:tab/>
      </w:r>
      <w:r>
        <w:t xml:space="preserve">work, job applications, job interviews, making introductions, </w:t>
      </w:r>
      <w:r>
        <w:rPr>
          <w:cs/>
        </w:rPr>
        <w:tab/>
      </w:r>
      <w:r>
        <w:rPr>
          <w:cs/>
        </w:rPr>
        <w:tab/>
      </w:r>
      <w:r>
        <w:t xml:space="preserve">telephoning, emailing, making appointments, running meetings, </w:t>
      </w:r>
      <w:r>
        <w:rPr>
          <w:cs/>
        </w:rPr>
        <w:tab/>
      </w:r>
      <w:r>
        <w:t xml:space="preserve">describing company products and services, negotiating, performance </w:t>
      </w:r>
      <w:r>
        <w:rPr>
          <w:cs/>
        </w:rPr>
        <w:tab/>
      </w:r>
      <w:r>
        <w:t>reviews, business travel.)</w:t>
      </w:r>
    </w:p>
    <w:p w14:paraId="5D7D5899" w14:textId="77777777" w:rsidR="007579B4" w:rsidRDefault="007579B4" w:rsidP="007579B4"/>
    <w:p w14:paraId="2CBCDFCB" w14:textId="77777777" w:rsidR="007579B4" w:rsidRDefault="007579B4" w:rsidP="007579B4"/>
    <w:p w14:paraId="64E22C09" w14:textId="77777777" w:rsidR="007579B4" w:rsidRDefault="007579B4" w:rsidP="007579B4"/>
    <w:p w14:paraId="53C04570" w14:textId="77777777" w:rsidR="007579B4" w:rsidRDefault="007579B4" w:rsidP="007579B4"/>
    <w:p w14:paraId="1234B04F" w14:textId="77777777" w:rsidR="007579B4" w:rsidRDefault="007579B4" w:rsidP="007579B4"/>
    <w:p w14:paraId="0A5C7948" w14:textId="77777777" w:rsidR="007579B4" w:rsidRPr="00772957" w:rsidRDefault="007579B4" w:rsidP="007579B4"/>
    <w:p w14:paraId="18A56393" w14:textId="77777777" w:rsidR="007579B4" w:rsidRDefault="007579B4" w:rsidP="007579B4"/>
    <w:p w14:paraId="1BE9BC85" w14:textId="77777777" w:rsidR="007579B4" w:rsidRDefault="007579B4" w:rsidP="007579B4">
      <w:pPr>
        <w:pStyle w:val="Heading5"/>
      </w:pPr>
      <w:r>
        <w:t>080103019</w:t>
      </w:r>
      <w:r>
        <w:rPr>
          <w:cs/>
        </w:rPr>
        <w:t xml:space="preserve"> ภาษาอังกฤษสำหรับนักวิทยาศาสตร์</w:t>
      </w:r>
      <w:r>
        <w:rPr>
          <w:rFonts w:hint="cs"/>
          <w:cs/>
        </w:rPr>
        <w:t xml:space="preserve"> </w:t>
      </w:r>
      <w:r>
        <w:t xml:space="preserve">(English for </w:t>
      </w:r>
      <w:proofErr w:type="gramStart"/>
      <w:r>
        <w:t>Scientists)</w:t>
      </w:r>
      <w:r>
        <w:rPr>
          <w:rFonts w:hint="cs"/>
          <w:cs/>
        </w:rPr>
        <w:t xml:space="preserve">  </w:t>
      </w:r>
      <w:r w:rsidRPr="00C778BF">
        <w:rPr>
          <w:cs/>
        </w:rPr>
        <w:t>หน่วย</w:t>
      </w:r>
      <w:proofErr w:type="gramEnd"/>
      <w:r>
        <w:tab/>
      </w:r>
      <w:r w:rsidRPr="00C778BF">
        <w:rPr>
          <w:cs/>
        </w:rPr>
        <w:t>กิต</w:t>
      </w:r>
      <w:r>
        <w:rPr>
          <w:rFonts w:hint="cs"/>
          <w:cs/>
        </w:rPr>
        <w:t>หน่วยกิต3(3-0-6)</w:t>
      </w:r>
    </w:p>
    <w:p w14:paraId="70F2040B" w14:textId="77777777" w:rsidR="007579B4" w:rsidRDefault="007579B4" w:rsidP="007579B4">
      <w:pPr>
        <w:pStyle w:val="Heading6"/>
      </w:pPr>
      <w:r>
        <w:rPr>
          <w:cs/>
        </w:rPr>
        <w:t>วิชาบังคับก่อน(</w:t>
      </w:r>
      <w:r>
        <w:t>Prerequisite) (Prerequisite)</w:t>
      </w:r>
      <w:r>
        <w:rPr>
          <w:cs/>
        </w:rPr>
        <w:t xml:space="preserve"> </w:t>
      </w:r>
    </w:p>
    <w:p w14:paraId="0F921003" w14:textId="77777777" w:rsidR="007579B4" w:rsidRDefault="007579B4" w:rsidP="007579B4">
      <w:pPr>
        <w:pStyle w:val="Heading7"/>
      </w:pPr>
      <w:r>
        <w:t>080103002</w:t>
      </w:r>
      <w:r>
        <w:rPr>
          <w:cs/>
        </w:rPr>
        <w:t xml:space="preserve"> ภาษาอังกฤษ </w:t>
      </w:r>
      <w:r>
        <w:t>2</w:t>
      </w:r>
      <w:r>
        <w:rPr>
          <w:cs/>
        </w:rPr>
        <w:t xml:space="preserve"> หรือ </w:t>
      </w:r>
      <w:r>
        <w:t>080103063</w:t>
      </w:r>
      <w:r>
        <w:rPr>
          <w:cs/>
        </w:rPr>
        <w:t xml:space="preserve"> การใช้ภาษาอังกฤษ</w:t>
      </w:r>
      <w:r>
        <w:t xml:space="preserve"> </w:t>
      </w:r>
      <w:proofErr w:type="gramStart"/>
      <w:r>
        <w:t>( 080103002</w:t>
      </w:r>
      <w:proofErr w:type="gramEnd"/>
      <w:r>
        <w:t xml:space="preserve"> English II or 080103063 Practical </w:t>
      </w:r>
      <w:proofErr w:type="gramStart"/>
      <w:r>
        <w:t>English )</w:t>
      </w:r>
      <w:proofErr w:type="gramEnd"/>
    </w:p>
    <w:p w14:paraId="717CF9DC" w14:textId="77777777" w:rsidR="007579B4" w:rsidRDefault="007579B4" w:rsidP="007579B4">
      <w:pPr>
        <w:pStyle w:val="Heading6"/>
      </w:pPr>
      <w:r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>ทักษะการฟัง การพูด การอ่าน และการเขียน ด้าน</w:t>
      </w:r>
      <w:r>
        <w:rPr>
          <w:cs/>
        </w:rPr>
        <w:tab/>
        <w:t>วิทยาศาสตร์ รายงานการทดลองโดยใช้เอกสารอ้างอิง การน</w:t>
      </w:r>
      <w:r>
        <w:rPr>
          <w:rFonts w:hint="cs"/>
          <w:cs/>
        </w:rPr>
        <w:t>ำ</w:t>
      </w:r>
      <w:r>
        <w:rPr>
          <w:cs/>
        </w:rPr>
        <w:t xml:space="preserve">เสนอผลงาน </w:t>
      </w:r>
      <w:r>
        <w:rPr>
          <w:cs/>
        </w:rPr>
        <w:tab/>
        <w:t>ศัพท์เทคนิค บทความ เอกสารทางเทคนิค การสนทนาเกี่ยวกับการท</w:t>
      </w:r>
      <w:r>
        <w:rPr>
          <w:rFonts w:hint="cs"/>
          <w:cs/>
        </w:rPr>
        <w:t>ำ</w:t>
      </w:r>
      <w:r>
        <w:rPr>
          <w:cs/>
        </w:rPr>
        <w:t>งานของ</w:t>
      </w:r>
      <w:r>
        <w:rPr>
          <w:cs/>
        </w:rPr>
        <w:tab/>
        <w:t>นักวิทยาศาสตร์ เขียนบันทึกข้อความ อีเมลและโครงงาน</w:t>
      </w:r>
      <w:r>
        <w:t xml:space="preserve"> ( Integrated skills of </w:t>
      </w:r>
      <w:r>
        <w:tab/>
        <w:t xml:space="preserve">listening, speaking, reading, and writing in science; writing experiment </w:t>
      </w:r>
      <w:r>
        <w:tab/>
        <w:t xml:space="preserve">reports with references, oral presentations, technical terms and </w:t>
      </w:r>
      <w:r>
        <w:tab/>
        <w:t xml:space="preserve">articles, specifications; conversations in relation to scientists’ work; </w:t>
      </w:r>
      <w:r>
        <w:tab/>
        <w:t>writing memos, emails, and projects.)</w:t>
      </w:r>
    </w:p>
    <w:p w14:paraId="628A64A8" w14:textId="77777777" w:rsidR="007579B4" w:rsidRDefault="007579B4" w:rsidP="007579B4">
      <w:pPr>
        <w:pStyle w:val="Heading5"/>
      </w:pPr>
      <w:r>
        <w:t>080103020</w:t>
      </w:r>
      <w:r>
        <w:rPr>
          <w:cs/>
        </w:rPr>
        <w:t xml:space="preserve"> ภาษาอังกฤษเพื่อการจัดการอุตสาหกรรม </w:t>
      </w:r>
      <w:r>
        <w:t xml:space="preserve">(English for Industrial </w:t>
      </w:r>
      <w:r>
        <w:rPr>
          <w:cs/>
        </w:rPr>
        <w:tab/>
      </w:r>
      <w:r>
        <w:t xml:space="preserve">Management) </w:t>
      </w:r>
      <w:r>
        <w:rPr>
          <w:rFonts w:hint="cs"/>
          <w:cs/>
        </w:rPr>
        <w:t>หน่วยกิต3(3-0-6)</w:t>
      </w:r>
    </w:p>
    <w:p w14:paraId="7244650F" w14:textId="77777777" w:rsidR="007579B4" w:rsidRDefault="007579B4" w:rsidP="007579B4">
      <w:pPr>
        <w:pStyle w:val="Heading6"/>
      </w:pPr>
      <w:r>
        <w:rPr>
          <w:cs/>
        </w:rPr>
        <w:t>วิชาบังคับก่อน(</w:t>
      </w:r>
      <w:r>
        <w:t>Prerequisite) (Prerequisite)</w:t>
      </w:r>
      <w:r>
        <w:rPr>
          <w:cs/>
        </w:rPr>
        <w:t xml:space="preserve"> </w:t>
      </w:r>
    </w:p>
    <w:p w14:paraId="44E5DD18" w14:textId="77777777" w:rsidR="007579B4" w:rsidRDefault="007579B4" w:rsidP="007579B4">
      <w:pPr>
        <w:pStyle w:val="Heading7"/>
      </w:pPr>
      <w:r>
        <w:t>080103002</w:t>
      </w:r>
      <w:r>
        <w:rPr>
          <w:cs/>
        </w:rPr>
        <w:t xml:space="preserve"> ภาษาอังกฤษ </w:t>
      </w:r>
      <w:r>
        <w:t>2</w:t>
      </w:r>
      <w:r>
        <w:rPr>
          <w:cs/>
        </w:rPr>
        <w:t xml:space="preserve"> หรือ </w:t>
      </w:r>
      <w:r>
        <w:t>080103063</w:t>
      </w:r>
      <w:r>
        <w:rPr>
          <w:cs/>
        </w:rPr>
        <w:t xml:space="preserve"> การใช้ภาษาอังกฤษ</w:t>
      </w:r>
      <w:r>
        <w:t xml:space="preserve"> (080103002 English II or 080103063 Practical English)</w:t>
      </w:r>
    </w:p>
    <w:p w14:paraId="415FCA3E" w14:textId="77777777" w:rsidR="007579B4" w:rsidRDefault="007579B4" w:rsidP="007579B4">
      <w:pPr>
        <w:pStyle w:val="Heading6"/>
      </w:pPr>
      <w:r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 xml:space="preserve">ทักษะการใช้ภาษาเพื่อการจัดการอุตสาหกรรม </w:t>
      </w:r>
      <w:r>
        <w:tab/>
      </w:r>
      <w:r>
        <w:rPr>
          <w:cs/>
        </w:rPr>
        <w:t>การวางแผน โซ่อุปทาน โลจิสติกส์ การผลิตความปลอดภัย ทรัพยากรบุคคล และ</w:t>
      </w:r>
      <w:r>
        <w:tab/>
      </w:r>
      <w:r>
        <w:rPr>
          <w:cs/>
        </w:rPr>
        <w:t>การเงิน</w:t>
      </w:r>
      <w:r>
        <w:t xml:space="preserve">( Language skills for industrial management; planning, supply </w:t>
      </w:r>
      <w:r>
        <w:tab/>
        <w:t>chain, logistics, production, safety, human resources, and finance.)</w:t>
      </w:r>
    </w:p>
    <w:p w14:paraId="12DE9547" w14:textId="77777777" w:rsidR="007579B4" w:rsidRDefault="007579B4" w:rsidP="007579B4"/>
    <w:p w14:paraId="001175BA" w14:textId="77777777" w:rsidR="007579B4" w:rsidRDefault="007579B4" w:rsidP="007579B4"/>
    <w:p w14:paraId="38DE0523" w14:textId="77777777" w:rsidR="007579B4" w:rsidRDefault="007579B4" w:rsidP="007579B4"/>
    <w:p w14:paraId="3877DBC5" w14:textId="77777777" w:rsidR="007579B4" w:rsidRDefault="007579B4" w:rsidP="007579B4"/>
    <w:p w14:paraId="6936E3B0" w14:textId="77777777" w:rsidR="007579B4" w:rsidRDefault="007579B4" w:rsidP="007579B4"/>
    <w:p w14:paraId="79C9CFF2" w14:textId="77777777" w:rsidR="007579B4" w:rsidRPr="0054666F" w:rsidRDefault="007579B4" w:rsidP="007579B4"/>
    <w:p w14:paraId="4E3B5E2A" w14:textId="77777777" w:rsidR="007579B4" w:rsidRDefault="007579B4" w:rsidP="007579B4">
      <w:pPr>
        <w:pStyle w:val="Heading5"/>
      </w:pPr>
      <w:r>
        <w:lastRenderedPageBreak/>
        <w:t>080103021</w:t>
      </w:r>
      <w:r>
        <w:rPr>
          <w:cs/>
        </w:rPr>
        <w:t xml:space="preserve"> ภาษาอังกฤษเพื่ออุตสาหกรรมการบริการ </w:t>
      </w:r>
      <w:r>
        <w:t xml:space="preserve">(English for Service </w:t>
      </w:r>
      <w:r>
        <w:rPr>
          <w:cs/>
        </w:rPr>
        <w:tab/>
      </w:r>
      <w:r>
        <w:t>Industry)</w:t>
      </w:r>
      <w:r>
        <w:rPr>
          <w:rFonts w:hint="cs"/>
          <w:cs/>
        </w:rPr>
        <w:t xml:space="preserve"> หน่วยกิต3(3-0-6)</w:t>
      </w:r>
    </w:p>
    <w:p w14:paraId="569856C9" w14:textId="77777777" w:rsidR="007579B4" w:rsidRDefault="007579B4" w:rsidP="007579B4">
      <w:pPr>
        <w:pStyle w:val="Heading6"/>
      </w:pPr>
      <w:r>
        <w:rPr>
          <w:cs/>
        </w:rPr>
        <w:t>วิชาบังคับก่อน(</w:t>
      </w:r>
      <w:r>
        <w:t>Prerequisite) (Prerequisite)</w:t>
      </w:r>
      <w:r>
        <w:rPr>
          <w:cs/>
        </w:rPr>
        <w:t xml:space="preserve"> </w:t>
      </w:r>
    </w:p>
    <w:p w14:paraId="2D463B95" w14:textId="77777777" w:rsidR="007579B4" w:rsidRDefault="007579B4" w:rsidP="007579B4">
      <w:pPr>
        <w:pStyle w:val="Heading7"/>
      </w:pPr>
      <w:r>
        <w:t>080103002</w:t>
      </w:r>
      <w:r>
        <w:rPr>
          <w:cs/>
        </w:rPr>
        <w:t xml:space="preserve"> ภาษาอังกฤษ </w:t>
      </w:r>
      <w:r>
        <w:t>2</w:t>
      </w:r>
      <w:r>
        <w:rPr>
          <w:cs/>
        </w:rPr>
        <w:t xml:space="preserve"> หรือ </w:t>
      </w:r>
      <w:r>
        <w:t>080103063</w:t>
      </w:r>
      <w:r>
        <w:rPr>
          <w:cs/>
        </w:rPr>
        <w:t xml:space="preserve"> การใช้ภาษาอังกฤษ</w:t>
      </w:r>
      <w:r>
        <w:t xml:space="preserve"> (080103002 English II or 080103063 Practical English)</w:t>
      </w:r>
    </w:p>
    <w:p w14:paraId="7A687F71" w14:textId="77777777" w:rsidR="007579B4" w:rsidRDefault="007579B4" w:rsidP="007579B4">
      <w:pPr>
        <w:pStyle w:val="Heading6"/>
      </w:pPr>
      <w:r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 xml:space="preserve">การบูรณาการทักษะการฟัง พูด อ่าน และเขียน </w:t>
      </w:r>
      <w:r>
        <w:tab/>
      </w:r>
      <w:r>
        <w:rPr>
          <w:cs/>
        </w:rPr>
        <w:t>ภาษาอังกฤษ สำหรับอุตสาหกรรมการบริการ</w:t>
      </w:r>
      <w:r>
        <w:t xml:space="preserve"> </w:t>
      </w:r>
      <w:r>
        <w:rPr>
          <w:cs/>
        </w:rPr>
        <w:t xml:space="preserve">การเสนอให้การบริการ การอธิบาย </w:t>
      </w:r>
      <w:r>
        <w:rPr>
          <w:cs/>
        </w:rPr>
        <w:tab/>
        <w:t>แนะน</w:t>
      </w:r>
      <w:r>
        <w:rPr>
          <w:rFonts w:hint="cs"/>
          <w:cs/>
        </w:rPr>
        <w:t>ำ</w:t>
      </w:r>
      <w:r>
        <w:rPr>
          <w:cs/>
        </w:rPr>
        <w:t>หรือให้ค</w:t>
      </w:r>
      <w:r>
        <w:rPr>
          <w:rFonts w:hint="cs"/>
          <w:cs/>
        </w:rPr>
        <w:t>ำ</w:t>
      </w:r>
      <w:r>
        <w:rPr>
          <w:cs/>
        </w:rPr>
        <w:t>ปรึกษา การตอบรับการร้องเรียน วัฒนธรรมสากลใน</w:t>
      </w:r>
    </w:p>
    <w:p w14:paraId="15EE1AB9" w14:textId="77777777" w:rsidR="007579B4" w:rsidRDefault="007579B4" w:rsidP="007579B4"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อุตสาหกรรมการบริการ</w:t>
      </w:r>
      <w:r>
        <w:t xml:space="preserve">( Integrated skills for listening, speaking, reading, </w:t>
      </w:r>
      <w:r>
        <w:tab/>
      </w:r>
      <w:r>
        <w:tab/>
      </w:r>
      <w:r>
        <w:tab/>
      </w:r>
      <w:r>
        <w:tab/>
        <w:t xml:space="preserve">and writing for service industry; giving services; explaining details; </w:t>
      </w:r>
      <w:r>
        <w:tab/>
      </w:r>
      <w:r>
        <w:tab/>
      </w:r>
      <w:r>
        <w:tab/>
      </w:r>
      <w:r>
        <w:tab/>
      </w:r>
      <w:r>
        <w:tab/>
        <w:t xml:space="preserve">suggesting; giving consults; responding to complaints; international </w:t>
      </w:r>
      <w:r>
        <w:tab/>
      </w:r>
      <w:r>
        <w:tab/>
      </w:r>
      <w:r>
        <w:tab/>
      </w:r>
      <w:r>
        <w:tab/>
        <w:t>cultures in service industry.)</w:t>
      </w:r>
    </w:p>
    <w:p w14:paraId="6A83EAAB" w14:textId="77777777" w:rsidR="007579B4" w:rsidRDefault="007579B4" w:rsidP="007579B4">
      <w:pPr>
        <w:pStyle w:val="Heading5"/>
      </w:pPr>
      <w:r>
        <w:t>080103022</w:t>
      </w:r>
      <w:r>
        <w:rPr>
          <w:cs/>
        </w:rPr>
        <w:t xml:space="preserve"> </w:t>
      </w:r>
      <w:proofErr w:type="gramStart"/>
      <w:r>
        <w:rPr>
          <w:cs/>
        </w:rPr>
        <w:t xml:space="preserve">การเขียนเพื่ออุตสาหกรรมการบริการ </w:t>
      </w:r>
      <w:r>
        <w:t xml:space="preserve"> (</w:t>
      </w:r>
      <w:proofErr w:type="gramEnd"/>
      <w:r>
        <w:t xml:space="preserve">Writing for Service Industry) </w:t>
      </w:r>
      <w:r>
        <w:tab/>
      </w:r>
      <w:r>
        <w:rPr>
          <w:rFonts w:hint="cs"/>
          <w:cs/>
        </w:rPr>
        <w:t>หน่วยกิต3(3-0-6)</w:t>
      </w:r>
    </w:p>
    <w:p w14:paraId="61CE9C8D" w14:textId="77777777" w:rsidR="007579B4" w:rsidRDefault="007579B4" w:rsidP="007579B4">
      <w:pPr>
        <w:pStyle w:val="Heading6"/>
      </w:pPr>
      <w:r>
        <w:rPr>
          <w:cs/>
        </w:rPr>
        <w:t>วิชาบังคับก่อน(</w:t>
      </w:r>
      <w:r>
        <w:t>Prerequisite) (Prerequisite)</w:t>
      </w:r>
    </w:p>
    <w:p w14:paraId="4E58C5C8" w14:textId="77777777" w:rsidR="007579B4" w:rsidRDefault="007579B4" w:rsidP="007579B4">
      <w:pPr>
        <w:pStyle w:val="Heading7"/>
      </w:pPr>
      <w:r>
        <w:rPr>
          <w:cs/>
        </w:rPr>
        <w:t xml:space="preserve"> </w:t>
      </w:r>
      <w:r>
        <w:t>080103002</w:t>
      </w:r>
      <w:r>
        <w:rPr>
          <w:cs/>
        </w:rPr>
        <w:t xml:space="preserve"> ภาษาอังกฤษ </w:t>
      </w:r>
      <w:r>
        <w:t>2</w:t>
      </w:r>
      <w:r>
        <w:rPr>
          <w:cs/>
        </w:rPr>
        <w:t xml:space="preserve"> หรือ </w:t>
      </w:r>
      <w:r>
        <w:t>080103063</w:t>
      </w:r>
      <w:r>
        <w:rPr>
          <w:cs/>
        </w:rPr>
        <w:t xml:space="preserve"> การใช้ภาษาอังกฤษ</w:t>
      </w:r>
      <w:r>
        <w:t xml:space="preserve"> (</w:t>
      </w:r>
      <w:proofErr w:type="gramStart"/>
      <w:r>
        <w:t>080103002</w:t>
      </w:r>
      <w:r>
        <w:rPr>
          <w:cs/>
        </w:rPr>
        <w:t xml:space="preserve"> </w:t>
      </w:r>
      <w:r>
        <w:t xml:space="preserve"> English</w:t>
      </w:r>
      <w:proofErr w:type="gramEnd"/>
      <w:r>
        <w:t xml:space="preserve"> II or 080103063 Practical English)</w:t>
      </w:r>
    </w:p>
    <w:p w14:paraId="3EA86D76" w14:textId="77777777" w:rsidR="007579B4" w:rsidRDefault="007579B4" w:rsidP="007579B4">
      <w:pPr>
        <w:pStyle w:val="Heading6"/>
      </w:pPr>
      <w:r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>การเขียนเพื่อธุรกิจการบริการ การเขียนจดหมาย</w:t>
      </w:r>
      <w:r>
        <w:tab/>
      </w:r>
      <w:r>
        <w:rPr>
          <w:cs/>
        </w:rPr>
        <w:t>ธุรกิจในรูปแบบต่างๆ การใช้ค</w:t>
      </w:r>
      <w:r>
        <w:rPr>
          <w:rFonts w:hint="cs"/>
          <w:cs/>
        </w:rPr>
        <w:t>ำ</w:t>
      </w:r>
      <w:r>
        <w:rPr>
          <w:cs/>
        </w:rPr>
        <w:t>วลี และสำนวนทางธุรกิจที่เหมาะสม การใช้</w:t>
      </w:r>
      <w:r>
        <w:tab/>
      </w:r>
      <w:r>
        <w:rPr>
          <w:cs/>
        </w:rPr>
        <w:t>แพลตฟอร์มสื่อสังคมออนไลน์เพื่อการสื่อสารในอุตสาหกรรมการบริการ</w:t>
      </w:r>
      <w:r>
        <w:t xml:space="preserve">( Writing </w:t>
      </w:r>
      <w:r>
        <w:tab/>
        <w:t>for service industry; writing various types of business letters; using</w:t>
      </w:r>
      <w:r>
        <w:tab/>
        <w:t xml:space="preserve">appropriate words, phrases, and expressions in business; using social </w:t>
      </w:r>
      <w:r>
        <w:tab/>
        <w:t>media platforms for communication in service industry.)</w:t>
      </w:r>
    </w:p>
    <w:p w14:paraId="5E7C1F9B" w14:textId="77777777" w:rsidR="007579B4" w:rsidRDefault="007579B4" w:rsidP="007579B4"/>
    <w:p w14:paraId="5AD5720C" w14:textId="77777777" w:rsidR="007579B4" w:rsidRDefault="007579B4" w:rsidP="007579B4"/>
    <w:p w14:paraId="4985100C" w14:textId="77777777" w:rsidR="007579B4" w:rsidRDefault="007579B4" w:rsidP="007579B4"/>
    <w:p w14:paraId="10C58676" w14:textId="77777777" w:rsidR="007579B4" w:rsidRDefault="007579B4" w:rsidP="007579B4"/>
    <w:p w14:paraId="04C41824" w14:textId="77777777" w:rsidR="007579B4" w:rsidRDefault="007579B4" w:rsidP="007579B4"/>
    <w:p w14:paraId="71DEC430" w14:textId="77777777" w:rsidR="007579B4" w:rsidRDefault="007579B4" w:rsidP="007579B4"/>
    <w:p w14:paraId="0A195E9A" w14:textId="77777777" w:rsidR="007579B4" w:rsidRDefault="007579B4" w:rsidP="007579B4"/>
    <w:p w14:paraId="0A4EE27C" w14:textId="77777777" w:rsidR="007579B4" w:rsidRPr="001771F4" w:rsidRDefault="007579B4" w:rsidP="007579B4"/>
    <w:p w14:paraId="0F536CCB" w14:textId="77777777" w:rsidR="007579B4" w:rsidRDefault="007579B4" w:rsidP="007579B4">
      <w:pPr>
        <w:pStyle w:val="Heading5"/>
      </w:pPr>
      <w:r>
        <w:t>080103023</w:t>
      </w:r>
      <w:r>
        <w:rPr>
          <w:cs/>
        </w:rPr>
        <w:t xml:space="preserve"> ภาษาอังกฤษเพื่อการสื่อสารสำหรับวิศวกร </w:t>
      </w:r>
      <w:r>
        <w:t xml:space="preserve">(English Communication </w:t>
      </w:r>
      <w:r>
        <w:tab/>
        <w:t>for Engineers)</w:t>
      </w:r>
      <w:r>
        <w:rPr>
          <w:rFonts w:hint="cs"/>
          <w:cs/>
        </w:rPr>
        <w:t xml:space="preserve"> หน่วยกิต3(3-0-6)</w:t>
      </w:r>
    </w:p>
    <w:p w14:paraId="0E814EA3" w14:textId="77777777" w:rsidR="007579B4" w:rsidRDefault="007579B4" w:rsidP="007579B4">
      <w:pPr>
        <w:pStyle w:val="Heading6"/>
      </w:pPr>
      <w:r>
        <w:rPr>
          <w:cs/>
        </w:rPr>
        <w:t>วิชาบังคับก่อน(</w:t>
      </w:r>
      <w:r>
        <w:t>Prerequisite)</w:t>
      </w:r>
      <w:r>
        <w:rPr>
          <w:cs/>
        </w:rPr>
        <w:t xml:space="preserve"> </w:t>
      </w:r>
    </w:p>
    <w:p w14:paraId="11B2811C" w14:textId="77777777" w:rsidR="007579B4" w:rsidRDefault="007579B4" w:rsidP="007579B4">
      <w:pPr>
        <w:pStyle w:val="Heading7"/>
      </w:pPr>
      <w:r>
        <w:rPr>
          <w:cs/>
        </w:rPr>
        <w:t xml:space="preserve"> </w:t>
      </w:r>
      <w:r>
        <w:t>080103002</w:t>
      </w:r>
      <w:r>
        <w:rPr>
          <w:cs/>
        </w:rPr>
        <w:t xml:space="preserve"> ภาษาอังกฤษ </w:t>
      </w:r>
      <w:r>
        <w:t>2</w:t>
      </w:r>
      <w:r>
        <w:rPr>
          <w:cs/>
        </w:rPr>
        <w:t xml:space="preserve"> หรือ </w:t>
      </w:r>
      <w:r>
        <w:t>080103063</w:t>
      </w:r>
      <w:r>
        <w:rPr>
          <w:cs/>
        </w:rPr>
        <w:t xml:space="preserve"> การใช้ภาษาอังกฤษ</w:t>
      </w:r>
      <w:r>
        <w:t xml:space="preserve"> (080103002 English II or 080103063 Practical English)</w:t>
      </w:r>
    </w:p>
    <w:p w14:paraId="080FC400" w14:textId="77777777" w:rsidR="007579B4" w:rsidRDefault="007579B4" w:rsidP="007579B4">
      <w:pPr>
        <w:pStyle w:val="Heading6"/>
      </w:pPr>
      <w:r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 xml:space="preserve">ทักษะในการสื่อสารภาษาอังกฤษ ฟัง พูด อ่าน </w:t>
      </w:r>
      <w:r>
        <w:tab/>
      </w:r>
      <w:r>
        <w:tab/>
      </w:r>
      <w:r>
        <w:rPr>
          <w:cs/>
        </w:rPr>
        <w:t>เขียน ข้อก</w:t>
      </w:r>
      <w:r>
        <w:rPr>
          <w:rFonts w:hint="cs"/>
          <w:cs/>
        </w:rPr>
        <w:t>ำ</w:t>
      </w:r>
      <w:r>
        <w:rPr>
          <w:cs/>
        </w:rPr>
        <w:t xml:space="preserve">หนด คู่มือ ศัพท์เทคนิค บทความบันทึกการประชุม วาระการประชุม </w:t>
      </w:r>
      <w:r>
        <w:tab/>
      </w:r>
      <w:r>
        <w:rPr>
          <w:cs/>
        </w:rPr>
        <w:t>การเขียนข้อแนะนำใช้ การเขียนรายงาน การเขียนอีเมล การเขียนโครงการการ</w:t>
      </w:r>
      <w:r>
        <w:tab/>
      </w:r>
      <w:r>
        <w:rPr>
          <w:cs/>
        </w:rPr>
        <w:t>สนทนาเกี่ยวกับบรรยากาศในการเรียนและการท</w:t>
      </w:r>
      <w:r>
        <w:rPr>
          <w:rFonts w:hint="cs"/>
          <w:cs/>
        </w:rPr>
        <w:t>ำ</w:t>
      </w:r>
      <w:r>
        <w:rPr>
          <w:cs/>
        </w:rPr>
        <w:t>งานอาชีพวิศวกร การน</w:t>
      </w:r>
      <w:r>
        <w:rPr>
          <w:rFonts w:hint="cs"/>
          <w:cs/>
        </w:rPr>
        <w:t>ำ</w:t>
      </w:r>
      <w:r>
        <w:rPr>
          <w:cs/>
        </w:rPr>
        <w:t>เสนอ</w:t>
      </w:r>
      <w:r>
        <w:tab/>
      </w:r>
      <w:r>
        <w:tab/>
      </w:r>
      <w:r>
        <w:rPr>
          <w:cs/>
        </w:rPr>
        <w:t>ผลงาน การสัมภาษณ์งาน</w:t>
      </w:r>
      <w:r>
        <w:rPr>
          <w:rFonts w:hint="cs"/>
          <w:cs/>
        </w:rPr>
        <w:t xml:space="preserve"> </w:t>
      </w:r>
      <w:r>
        <w:rPr>
          <w:cs/>
        </w:rPr>
        <w:t>การใช้โทรศัพท์ การประชุม</w:t>
      </w:r>
      <w:r>
        <w:t xml:space="preserve">( English communication </w:t>
      </w:r>
      <w:r>
        <w:tab/>
        <w:t xml:space="preserve">skills in engineering/technical contexts with emphasis on reading, </w:t>
      </w:r>
      <w:r>
        <w:tab/>
        <w:t xml:space="preserve">writing, listening, and speaking; specifications, manuals, technical terms </w:t>
      </w:r>
      <w:r>
        <w:tab/>
      </w:r>
      <w:r>
        <w:tab/>
        <w:t xml:space="preserve">and articles, minutes, agenda, instructions, writing reports, writing </w:t>
      </w:r>
      <w:r>
        <w:tab/>
        <w:t xml:space="preserve">emails, writing up projects, proposals; conversations in relation to </w:t>
      </w:r>
      <w:r>
        <w:tab/>
        <w:t xml:space="preserve">engineering work; giving presentations; job interviews; negotiation; </w:t>
      </w:r>
      <w:r>
        <w:tab/>
        <w:t>phone calls; and meetings.)</w:t>
      </w:r>
    </w:p>
    <w:p w14:paraId="5FDEE9A6" w14:textId="77777777" w:rsidR="007579B4" w:rsidRDefault="007579B4" w:rsidP="007579B4">
      <w:pPr>
        <w:pStyle w:val="Heading5"/>
      </w:pPr>
      <w:r>
        <w:t>080103030</w:t>
      </w:r>
      <w:r>
        <w:rPr>
          <w:cs/>
        </w:rPr>
        <w:t xml:space="preserve"> </w:t>
      </w:r>
      <w:r>
        <w:rPr>
          <w:rFonts w:hint="cs"/>
          <w:cs/>
        </w:rPr>
        <w:t>การอ่านอย่างมีกลยุทธ์</w:t>
      </w:r>
      <w:r>
        <w:t xml:space="preserve"> (Strategic Reading)</w:t>
      </w:r>
      <w:r>
        <w:rPr>
          <w:cs/>
        </w:rPr>
        <w:t xml:space="preserve"> หน่วยกิต</w:t>
      </w:r>
      <w:r>
        <w:t>3(3-0-6)</w:t>
      </w:r>
    </w:p>
    <w:p w14:paraId="05B6613F" w14:textId="77777777" w:rsidR="007579B4" w:rsidRDefault="007579B4" w:rsidP="007579B4">
      <w:pPr>
        <w:pStyle w:val="Heading6"/>
      </w:pPr>
      <w:r>
        <w:rPr>
          <w:cs/>
        </w:rPr>
        <w:t>วิชาบังคับก่อน(</w:t>
      </w:r>
      <w:r>
        <w:t xml:space="preserve">Prerequisite) </w:t>
      </w:r>
      <w:r>
        <w:rPr>
          <w:cs/>
        </w:rPr>
        <w:t xml:space="preserve"> </w:t>
      </w:r>
    </w:p>
    <w:p w14:paraId="40BD5C7E" w14:textId="77777777" w:rsidR="007579B4" w:rsidRDefault="007579B4" w:rsidP="007579B4">
      <w:pPr>
        <w:pStyle w:val="Heading7"/>
      </w:pPr>
      <w:r>
        <w:rPr>
          <w:cs/>
        </w:rPr>
        <w:t xml:space="preserve"> </w:t>
      </w:r>
      <w:r>
        <w:t>080103002</w:t>
      </w:r>
      <w:r>
        <w:rPr>
          <w:cs/>
        </w:rPr>
        <w:t xml:space="preserve"> ภาษาอังกฤษ </w:t>
      </w:r>
      <w:r>
        <w:t>2</w:t>
      </w:r>
      <w:r>
        <w:rPr>
          <w:cs/>
        </w:rPr>
        <w:t xml:space="preserve"> หรือ </w:t>
      </w:r>
      <w:r>
        <w:t>080103063</w:t>
      </w:r>
      <w:r>
        <w:rPr>
          <w:cs/>
        </w:rPr>
        <w:t xml:space="preserve"> การใช้ภาษาอังกฤษ</w:t>
      </w:r>
      <w:r>
        <w:t xml:space="preserve"> </w:t>
      </w:r>
      <w:proofErr w:type="gramStart"/>
      <w:r>
        <w:t>( 080103002</w:t>
      </w:r>
      <w:proofErr w:type="gramEnd"/>
      <w:r>
        <w:t xml:space="preserve"> English II or 080103063 Practical </w:t>
      </w:r>
      <w:proofErr w:type="gramStart"/>
      <w:r>
        <w:t>English )</w:t>
      </w:r>
      <w:proofErr w:type="gramEnd"/>
    </w:p>
    <w:p w14:paraId="3B9226DD" w14:textId="77777777" w:rsidR="007579B4" w:rsidRDefault="007579B4" w:rsidP="007579B4">
      <w:pPr>
        <w:pStyle w:val="Heading6"/>
      </w:pPr>
      <w:r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>กลยุทธ์การอ่าน การอ่านแบบสกิมมิ่งเพื่อหา</w:t>
      </w:r>
      <w:r>
        <w:tab/>
      </w:r>
      <w:r>
        <w:rPr>
          <w:cs/>
        </w:rPr>
        <w:t>ใจความสำคัญ การอ่านแบบสแกนนิ่งเพื่อหาข้อมูลเฉพาะ การหารายละเอียด</w:t>
      </w:r>
      <w:r>
        <w:tab/>
      </w:r>
      <w:r>
        <w:rPr>
          <w:cs/>
        </w:rPr>
        <w:t>สนับสนุนใจความหลักจากบทความเชิงวิชาการและบทความทั่วไป การพัฒนาค</w:t>
      </w:r>
      <w:r>
        <w:tab/>
      </w:r>
      <w:r>
        <w:rPr>
          <w:cs/>
        </w:rPr>
        <w:t>ศัพท์ภาษาอังกฤษ</w:t>
      </w:r>
      <w:r>
        <w:t xml:space="preserve"> (Reading strategies; skimming for main ideas, scanning </w:t>
      </w:r>
      <w:r>
        <w:tab/>
        <w:t xml:space="preserve">for specific details, and identifying supporting details from academic </w:t>
      </w:r>
      <w:r>
        <w:tab/>
        <w:t>and general passages; English vocabulary development.)</w:t>
      </w:r>
    </w:p>
    <w:p w14:paraId="70E9C4FF" w14:textId="77777777" w:rsidR="007579B4" w:rsidRDefault="007579B4" w:rsidP="007579B4"/>
    <w:p w14:paraId="53376D3C" w14:textId="77777777" w:rsidR="007579B4" w:rsidRDefault="007579B4" w:rsidP="007579B4"/>
    <w:p w14:paraId="106687B8" w14:textId="77777777" w:rsidR="007579B4" w:rsidRDefault="007579B4" w:rsidP="007579B4"/>
    <w:p w14:paraId="4871470E" w14:textId="77777777" w:rsidR="007579B4" w:rsidRDefault="007579B4" w:rsidP="007579B4">
      <w:pPr>
        <w:pStyle w:val="Heading5"/>
      </w:pPr>
      <w:r>
        <w:lastRenderedPageBreak/>
        <w:t>080103032</w:t>
      </w:r>
      <w:r>
        <w:rPr>
          <w:cs/>
        </w:rPr>
        <w:t xml:space="preserve"> การเขียนย่อหน้า</w:t>
      </w:r>
      <w:r>
        <w:rPr>
          <w:rFonts w:hint="cs"/>
          <w:cs/>
        </w:rPr>
        <w:t xml:space="preserve"> </w:t>
      </w:r>
      <w:r>
        <w:t>(Paragraph Writing)</w:t>
      </w:r>
      <w:r>
        <w:rPr>
          <w:rFonts w:hint="cs"/>
          <w:cs/>
        </w:rPr>
        <w:t xml:space="preserve"> หน่วยกิต</w:t>
      </w:r>
      <w:r>
        <w:rPr>
          <w:cs/>
        </w:rPr>
        <w:t xml:space="preserve">หน่วยกิต </w:t>
      </w:r>
      <w:r>
        <w:t>3(3-0-6)</w:t>
      </w:r>
    </w:p>
    <w:p w14:paraId="3CBFBA2E" w14:textId="77777777" w:rsidR="007579B4" w:rsidRDefault="007579B4" w:rsidP="007579B4">
      <w:pPr>
        <w:pStyle w:val="Heading6"/>
      </w:pPr>
      <w:r>
        <w:rPr>
          <w:cs/>
        </w:rPr>
        <w:t>วิชาบังคับก่อน(</w:t>
      </w:r>
      <w:r>
        <w:t xml:space="preserve">Prerequisite) </w:t>
      </w:r>
      <w:r>
        <w:rPr>
          <w:cs/>
        </w:rPr>
        <w:t xml:space="preserve"> </w:t>
      </w:r>
    </w:p>
    <w:p w14:paraId="2256453D" w14:textId="77777777" w:rsidR="007579B4" w:rsidRDefault="007579B4" w:rsidP="007579B4">
      <w:pPr>
        <w:pStyle w:val="Heading7"/>
      </w:pPr>
      <w:r>
        <w:rPr>
          <w:cs/>
        </w:rPr>
        <w:t xml:space="preserve"> </w:t>
      </w:r>
      <w:r>
        <w:t>080103002</w:t>
      </w:r>
      <w:r>
        <w:rPr>
          <w:cs/>
        </w:rPr>
        <w:t xml:space="preserve"> ภาษาอังกฤษ </w:t>
      </w:r>
      <w:r>
        <w:t>2</w:t>
      </w:r>
      <w:r>
        <w:rPr>
          <w:cs/>
        </w:rPr>
        <w:t xml:space="preserve"> หรือ </w:t>
      </w:r>
      <w:r>
        <w:t>080103063</w:t>
      </w:r>
      <w:r>
        <w:rPr>
          <w:cs/>
        </w:rPr>
        <w:t xml:space="preserve"> การใช้ภาษาอังกฤษ</w:t>
      </w:r>
      <w:r>
        <w:t xml:space="preserve"> </w:t>
      </w:r>
      <w:proofErr w:type="gramStart"/>
      <w:r>
        <w:t>( 080103002</w:t>
      </w:r>
      <w:proofErr w:type="gramEnd"/>
      <w:r>
        <w:t xml:space="preserve"> English II or 080103063 Practical English)</w:t>
      </w:r>
    </w:p>
    <w:p w14:paraId="62AAF66C" w14:textId="77777777" w:rsidR="007579B4" w:rsidRDefault="007579B4" w:rsidP="007579B4">
      <w:pPr>
        <w:pStyle w:val="Heading6"/>
      </w:pPr>
      <w:r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>กระบวนการการเขียน การเขียนย่อหน้าแบบเล่า</w:t>
      </w:r>
      <w:r>
        <w:rPr>
          <w:cs/>
        </w:rPr>
        <w:tab/>
        <w:t>เรื่อง บรรยายและการให้เหตุผล</w:t>
      </w:r>
      <w:r>
        <w:tab/>
      </w:r>
      <w:r>
        <w:rPr>
          <w:cs/>
        </w:rPr>
        <w:t>และยกตัวอย่างองค์ประกอบของย่อหน้า การ</w:t>
      </w:r>
      <w:r>
        <w:rPr>
          <w:cs/>
        </w:rPr>
        <w:tab/>
        <w:t>ให้ข้อมูลป้อนกลับโดยเพื่อน</w:t>
      </w:r>
      <w:r>
        <w:t xml:space="preserve">(Writing process; paragraph writing; narrative, </w:t>
      </w:r>
      <w:r>
        <w:rPr>
          <w:cs/>
        </w:rPr>
        <w:tab/>
      </w:r>
      <w:r>
        <w:t xml:space="preserve">descriptive, and reason and </w:t>
      </w:r>
      <w:r>
        <w:tab/>
        <w:t xml:space="preserve">example paragraph; paragraph </w:t>
      </w:r>
      <w:r>
        <w:rPr>
          <w:cs/>
        </w:rPr>
        <w:tab/>
      </w:r>
      <w:r>
        <w:t>components; peer feedback.)</w:t>
      </w:r>
    </w:p>
    <w:p w14:paraId="53BC6F17" w14:textId="77777777" w:rsidR="007579B4" w:rsidRDefault="007579B4" w:rsidP="007579B4">
      <w:pPr>
        <w:pStyle w:val="Heading5"/>
      </w:pPr>
      <w:r>
        <w:t>080103034</w:t>
      </w:r>
      <w:r>
        <w:rPr>
          <w:cs/>
        </w:rPr>
        <w:t xml:space="preserve"> การสนทนาภาษาอังกฤษ </w:t>
      </w:r>
      <w:r>
        <w:t xml:space="preserve">(English Conversation) </w:t>
      </w:r>
      <w:r>
        <w:rPr>
          <w:cs/>
        </w:rPr>
        <w:t>หน่วยกิต</w:t>
      </w:r>
      <w:r>
        <w:t>3(3-0-6)</w:t>
      </w:r>
    </w:p>
    <w:p w14:paraId="7EFEA7BC" w14:textId="77777777" w:rsidR="007579B4" w:rsidRDefault="007579B4" w:rsidP="007579B4">
      <w:pPr>
        <w:pStyle w:val="Heading6"/>
      </w:pPr>
      <w:r>
        <w:rPr>
          <w:cs/>
        </w:rPr>
        <w:t>วิชาบังคับก่อน(</w:t>
      </w:r>
      <w:r>
        <w:t xml:space="preserve">Prerequisite) </w:t>
      </w:r>
      <w:r>
        <w:rPr>
          <w:cs/>
        </w:rPr>
        <w:t xml:space="preserve"> </w:t>
      </w:r>
    </w:p>
    <w:p w14:paraId="0A75C419" w14:textId="77777777" w:rsidR="007579B4" w:rsidRDefault="007579B4" w:rsidP="007579B4">
      <w:pPr>
        <w:pStyle w:val="Heading7"/>
      </w:pPr>
      <w:r>
        <w:rPr>
          <w:cs/>
        </w:rPr>
        <w:t xml:space="preserve"> </w:t>
      </w:r>
      <w:r>
        <w:t>080103002</w:t>
      </w:r>
      <w:r>
        <w:rPr>
          <w:cs/>
        </w:rPr>
        <w:t xml:space="preserve"> ภาษาอังกฤษ </w:t>
      </w:r>
      <w:r>
        <w:t>2</w:t>
      </w:r>
      <w:r>
        <w:rPr>
          <w:cs/>
        </w:rPr>
        <w:t xml:space="preserve"> หรือ </w:t>
      </w:r>
      <w:r>
        <w:t>080103063</w:t>
      </w:r>
      <w:r>
        <w:rPr>
          <w:cs/>
        </w:rPr>
        <w:t xml:space="preserve"> </w:t>
      </w:r>
      <w:proofErr w:type="gramStart"/>
      <w:r>
        <w:rPr>
          <w:cs/>
        </w:rPr>
        <w:t>การใช้ภาษาอังกฤษ</w:t>
      </w:r>
      <w:r>
        <w:t>(</w:t>
      </w:r>
      <w:proofErr w:type="gramEnd"/>
      <w:r>
        <w:t>080103002 English II or 080103063 Practical English)</w:t>
      </w:r>
    </w:p>
    <w:p w14:paraId="62F09CAA" w14:textId="0068BE29" w:rsidR="007579B4" w:rsidRDefault="007579B4" w:rsidP="007579B4">
      <w:pPr>
        <w:pStyle w:val="Heading6"/>
      </w:pPr>
      <w:r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 xml:space="preserve">ทักษะการสื่อสารภาษาอังกฤษ การพูด การฟัง </w:t>
      </w:r>
      <w:r>
        <w:rPr>
          <w:cs/>
        </w:rPr>
        <w:tab/>
        <w:t>และการออกเสียง การใช้ภาษาเชิง</w:t>
      </w:r>
      <w:r>
        <w:tab/>
      </w:r>
      <w:r>
        <w:rPr>
          <w:cs/>
        </w:rPr>
        <w:t>หน้าที่ ค</w:t>
      </w:r>
      <w:r>
        <w:rPr>
          <w:rFonts w:hint="cs"/>
          <w:cs/>
        </w:rPr>
        <w:t>ำ</w:t>
      </w:r>
      <w:r>
        <w:rPr>
          <w:cs/>
        </w:rPr>
        <w:t>ศัพท์และสำนวนในการสนทนา</w:t>
      </w:r>
      <w:r>
        <w:rPr>
          <w:cs/>
        </w:rPr>
        <w:tab/>
        <w:t>ภาษาอังกฤษในชีวิตประจำวัน</w:t>
      </w:r>
      <w:r>
        <w:t xml:space="preserve">( English communication skills; speaking, </w:t>
      </w:r>
      <w:r>
        <w:rPr>
          <w:cs/>
        </w:rPr>
        <w:tab/>
      </w:r>
      <w:r>
        <w:t xml:space="preserve">listening, and pronunciation; functional language, vocabulary and </w:t>
      </w:r>
      <w:r>
        <w:rPr>
          <w:cs/>
        </w:rPr>
        <w:tab/>
      </w:r>
      <w:r>
        <w:t xml:space="preserve">expressions in English conversation in daily </w:t>
      </w:r>
      <w:r>
        <w:tab/>
        <w:t>life.)</w:t>
      </w:r>
    </w:p>
    <w:p w14:paraId="43B71EB1" w14:textId="77777777" w:rsidR="007579B4" w:rsidRPr="005D3732" w:rsidRDefault="007579B4" w:rsidP="007579B4"/>
    <w:p w14:paraId="63214C95" w14:textId="77777777" w:rsidR="007579B4" w:rsidRDefault="007579B4" w:rsidP="007579B4">
      <w:pPr>
        <w:pStyle w:val="Heading5"/>
      </w:pPr>
      <w:r>
        <w:lastRenderedPageBreak/>
        <w:t>080103035</w:t>
      </w:r>
      <w:r>
        <w:rPr>
          <w:cs/>
        </w:rPr>
        <w:t xml:space="preserve"> การน</w:t>
      </w:r>
      <w:r>
        <w:rPr>
          <w:rFonts w:hint="cs"/>
          <w:cs/>
        </w:rPr>
        <w:t>ำเ</w:t>
      </w:r>
      <w:r>
        <w:rPr>
          <w:cs/>
        </w:rPr>
        <w:t xml:space="preserve">สนอปากเปล่าด้วยภาษาอังกฤษ </w:t>
      </w:r>
      <w:r>
        <w:t xml:space="preserve">(Oral Presentation in </w:t>
      </w:r>
      <w:r>
        <w:rPr>
          <w:cs/>
        </w:rPr>
        <w:tab/>
      </w:r>
      <w:r>
        <w:t>English)</w:t>
      </w:r>
      <w:r>
        <w:rPr>
          <w:rFonts w:hint="cs"/>
          <w:cs/>
        </w:rPr>
        <w:t xml:space="preserve"> </w:t>
      </w:r>
      <w:r>
        <w:rPr>
          <w:cs/>
        </w:rPr>
        <w:t>หน่วยกิต</w:t>
      </w:r>
      <w:r>
        <w:rPr>
          <w:rFonts w:hint="cs"/>
          <w:cs/>
        </w:rPr>
        <w:t>3(3-0-6)</w:t>
      </w:r>
    </w:p>
    <w:p w14:paraId="0F83D9A2" w14:textId="77777777" w:rsidR="007579B4" w:rsidRDefault="007579B4" w:rsidP="007579B4">
      <w:pPr>
        <w:pStyle w:val="Heading6"/>
      </w:pPr>
      <w:r>
        <w:rPr>
          <w:cs/>
        </w:rPr>
        <w:t>วิชาบังคับก่อน(</w:t>
      </w:r>
      <w:r>
        <w:t xml:space="preserve">Prerequisite) </w:t>
      </w:r>
      <w:r>
        <w:rPr>
          <w:cs/>
        </w:rPr>
        <w:t xml:space="preserve">  </w:t>
      </w:r>
    </w:p>
    <w:p w14:paraId="5040C5BC" w14:textId="77777777" w:rsidR="007579B4" w:rsidRDefault="007579B4" w:rsidP="007579B4">
      <w:pPr>
        <w:pStyle w:val="Heading7"/>
      </w:pPr>
      <w:r>
        <w:t>080103002</w:t>
      </w:r>
      <w:r>
        <w:rPr>
          <w:cs/>
        </w:rPr>
        <w:t xml:space="preserve"> ภาษาอังกฤษ </w:t>
      </w:r>
      <w:r>
        <w:t>2</w:t>
      </w:r>
      <w:r>
        <w:rPr>
          <w:cs/>
        </w:rPr>
        <w:t xml:space="preserve"> หรือ </w:t>
      </w:r>
      <w:r>
        <w:t>080103063</w:t>
      </w:r>
      <w:r>
        <w:rPr>
          <w:cs/>
        </w:rPr>
        <w:t xml:space="preserve"> การใช้ภาษาอังกฤษ</w:t>
      </w:r>
      <w:r>
        <w:rPr>
          <w:rFonts w:hint="cs"/>
          <w:cs/>
        </w:rPr>
        <w:t xml:space="preserve"> </w:t>
      </w:r>
      <w:r>
        <w:t xml:space="preserve">(080103002 English II or 080103063 Practical </w:t>
      </w:r>
      <w:proofErr w:type="gramStart"/>
      <w:r>
        <w:t>English )</w:t>
      </w:r>
      <w:proofErr w:type="gramEnd"/>
    </w:p>
    <w:p w14:paraId="5FEEABBD" w14:textId="77777777" w:rsidR="007579B4" w:rsidRDefault="007579B4" w:rsidP="007579B4">
      <w:pPr>
        <w:pStyle w:val="Heading6"/>
      </w:pPr>
      <w:r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>ทักษะการพูดน</w:t>
      </w:r>
      <w:r>
        <w:rPr>
          <w:rFonts w:hint="cs"/>
          <w:cs/>
        </w:rPr>
        <w:t>ำ</w:t>
      </w:r>
      <w:r>
        <w:rPr>
          <w:cs/>
        </w:rPr>
        <w:t>เสนอระดับเบื้องต้น การใช้ภาษา</w:t>
      </w:r>
      <w:r>
        <w:tab/>
      </w:r>
      <w:r>
        <w:rPr>
          <w:cs/>
        </w:rPr>
        <w:t>กาย การใช้เสียงพูด การออกแบบสื่อประกอบการน</w:t>
      </w:r>
      <w:r>
        <w:rPr>
          <w:rFonts w:hint="cs"/>
          <w:cs/>
        </w:rPr>
        <w:t>ำ</w:t>
      </w:r>
      <w:r>
        <w:rPr>
          <w:cs/>
        </w:rPr>
        <w:t>เสนอ โครงสร้างบทพูด</w:t>
      </w:r>
      <w:r>
        <w:tab/>
      </w:r>
      <w:r>
        <w:rPr>
          <w:cs/>
        </w:rPr>
        <w:t>น</w:t>
      </w:r>
      <w:r>
        <w:rPr>
          <w:rFonts w:hint="cs"/>
          <w:cs/>
        </w:rPr>
        <w:t>ำ</w:t>
      </w:r>
      <w:r>
        <w:rPr>
          <w:cs/>
        </w:rPr>
        <w:t>เสนอ สำนวนภาษาอังกฤษเบื้องต้นสำหรับการพูดน</w:t>
      </w:r>
      <w:r>
        <w:rPr>
          <w:rFonts w:hint="cs"/>
          <w:cs/>
        </w:rPr>
        <w:t>ำ</w:t>
      </w:r>
      <w:r>
        <w:rPr>
          <w:cs/>
        </w:rPr>
        <w:t>เสนอ สำนวนสำหรับบท</w:t>
      </w:r>
      <w:r>
        <w:tab/>
      </w:r>
      <w:r>
        <w:rPr>
          <w:rFonts w:hint="cs"/>
          <w:cs/>
        </w:rPr>
        <w:t>สนทนา</w:t>
      </w:r>
      <w:r>
        <w:rPr>
          <w:cs/>
        </w:rPr>
        <w:t xml:space="preserve"> เนื้อหาหลัก บทสรุป ประโยคเชื่อม</w:t>
      </w:r>
      <w:r>
        <w:t xml:space="preserve">( Basic oral presentation skills: </w:t>
      </w:r>
      <w:r>
        <w:tab/>
        <w:t xml:space="preserve">physical delivery, vocal delivery, visual aids designing, presentation </w:t>
      </w:r>
      <w:r>
        <w:tab/>
        <w:t xml:space="preserve">structure; English expressions for basic presentation, English phrases for </w:t>
      </w:r>
      <w:r>
        <w:tab/>
        <w:t>introduction, body, conclusion, transition.)</w:t>
      </w:r>
    </w:p>
    <w:p w14:paraId="623F67D2" w14:textId="77777777" w:rsidR="007579B4" w:rsidRDefault="007579B4" w:rsidP="007579B4">
      <w:pPr>
        <w:pStyle w:val="Heading5"/>
      </w:pPr>
      <w:r>
        <w:t>080103036</w:t>
      </w:r>
      <w:r>
        <w:rPr>
          <w:cs/>
        </w:rPr>
        <w:t xml:space="preserve"> </w:t>
      </w:r>
      <w:r>
        <w:rPr>
          <w:rFonts w:hint="cs"/>
          <w:cs/>
        </w:rPr>
        <w:t>ภาษาอังกฤษเพื่อการสื่อสารทางสื่อสังคมออนไลน์</w:t>
      </w:r>
      <w:r>
        <w:t xml:space="preserve"> (English for Social </w:t>
      </w:r>
      <w:r>
        <w:tab/>
        <w:t>Media Communication)</w:t>
      </w:r>
      <w:r>
        <w:rPr>
          <w:cs/>
        </w:rPr>
        <w:t xml:space="preserve"> หน่วยกิต</w:t>
      </w:r>
      <w:r>
        <w:rPr>
          <w:rFonts w:hint="cs"/>
          <w:cs/>
        </w:rPr>
        <w:t>3(3-0-6)</w:t>
      </w:r>
    </w:p>
    <w:p w14:paraId="357ECE4A" w14:textId="77777777" w:rsidR="007579B4" w:rsidRDefault="007579B4" w:rsidP="007579B4">
      <w:pPr>
        <w:pStyle w:val="Heading6"/>
      </w:pPr>
      <w:r>
        <w:rPr>
          <w:cs/>
        </w:rPr>
        <w:t>วิชาบังคับก่อน(</w:t>
      </w:r>
      <w:r>
        <w:t xml:space="preserve">Prerequisite) </w:t>
      </w:r>
      <w:r>
        <w:rPr>
          <w:cs/>
        </w:rPr>
        <w:t xml:space="preserve"> </w:t>
      </w:r>
    </w:p>
    <w:p w14:paraId="5CBCAF0B" w14:textId="77777777" w:rsidR="007579B4" w:rsidRDefault="007579B4" w:rsidP="007579B4">
      <w:pPr>
        <w:pStyle w:val="Heading7"/>
      </w:pPr>
      <w:r>
        <w:t>080103002</w:t>
      </w:r>
      <w:r>
        <w:rPr>
          <w:cs/>
        </w:rPr>
        <w:t xml:space="preserve"> ภาษาอังกฤษ </w:t>
      </w:r>
      <w:r>
        <w:t>2</w:t>
      </w:r>
      <w:r>
        <w:rPr>
          <w:cs/>
        </w:rPr>
        <w:t xml:space="preserve"> หรือ </w:t>
      </w:r>
      <w:r>
        <w:t>080103063</w:t>
      </w:r>
      <w:r>
        <w:rPr>
          <w:cs/>
        </w:rPr>
        <w:t xml:space="preserve"> </w:t>
      </w:r>
      <w:r>
        <w:rPr>
          <w:cs/>
        </w:rPr>
        <w:tab/>
      </w:r>
      <w:proofErr w:type="gramStart"/>
      <w:r>
        <w:rPr>
          <w:cs/>
        </w:rPr>
        <w:t>การใช้ภาษาอังกฤษ</w:t>
      </w:r>
      <w:r>
        <w:t>( 080103002</w:t>
      </w:r>
      <w:proofErr w:type="gramEnd"/>
      <w:r>
        <w:t xml:space="preserve"> English II or 080103063 Practical English)</w:t>
      </w:r>
    </w:p>
    <w:p w14:paraId="4D9421BF" w14:textId="77777777" w:rsidR="007579B4" w:rsidRDefault="007579B4" w:rsidP="007579B4">
      <w:pPr>
        <w:pStyle w:val="Heading6"/>
      </w:pPr>
      <w:r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>บูรณาการทักษะด้านภาษาอังกฤษเพื่อการสื่อสาร</w:t>
      </w:r>
      <w:r>
        <w:rPr>
          <w:cs/>
        </w:rPr>
        <w:tab/>
        <w:t>ผ่านแพลตฟอร์มสื่อสังคมออนไลน์ ปฎิสัมพันธ์กับผู้คนในชุมชนออนไลน์ การ</w:t>
      </w:r>
      <w:r>
        <w:rPr>
          <w:cs/>
        </w:rPr>
        <w:tab/>
        <w:t>แลกเปลี่ยนความคิดเห็นและแบ่งปันเรื่องราวออนไลน์ การเขียนบล็อก และการท</w:t>
      </w:r>
      <w:r>
        <w:rPr>
          <w:rFonts w:hint="cs"/>
          <w:cs/>
        </w:rPr>
        <w:t>ำ</w:t>
      </w:r>
      <w:r>
        <w:rPr>
          <w:cs/>
        </w:rPr>
        <w:tab/>
        <w:t>วีล็อก</w:t>
      </w:r>
      <w:r>
        <w:t xml:space="preserve">( Integrated skills for communicating in English on social media </w:t>
      </w:r>
      <w:r>
        <w:rPr>
          <w:cs/>
        </w:rPr>
        <w:tab/>
      </w:r>
      <w:r>
        <w:t xml:space="preserve">platforms; interaction with people in online community; exchanging </w:t>
      </w:r>
      <w:r>
        <w:rPr>
          <w:cs/>
        </w:rPr>
        <w:tab/>
      </w:r>
      <w:r>
        <w:t>ideas and sharing stories online; writing blogs; and creating vlogs.)</w:t>
      </w:r>
    </w:p>
    <w:p w14:paraId="46DF73AE" w14:textId="77777777" w:rsidR="007579B4" w:rsidRDefault="007579B4" w:rsidP="007579B4"/>
    <w:p w14:paraId="0565A525" w14:textId="77777777" w:rsidR="007579B4" w:rsidRDefault="007579B4" w:rsidP="007579B4"/>
    <w:p w14:paraId="277D2222" w14:textId="77777777" w:rsidR="007579B4" w:rsidRDefault="007579B4" w:rsidP="007579B4"/>
    <w:p w14:paraId="069333D8" w14:textId="77777777" w:rsidR="007579B4" w:rsidRDefault="007579B4" w:rsidP="007579B4"/>
    <w:p w14:paraId="58388F81" w14:textId="77777777" w:rsidR="007579B4" w:rsidRDefault="007579B4" w:rsidP="007579B4"/>
    <w:p w14:paraId="0CE61DE2" w14:textId="77777777" w:rsidR="007579B4" w:rsidRDefault="007579B4" w:rsidP="007579B4"/>
    <w:p w14:paraId="73152EA8" w14:textId="77777777" w:rsidR="007579B4" w:rsidRDefault="007579B4" w:rsidP="007579B4"/>
    <w:p w14:paraId="0EABCEC8" w14:textId="77777777" w:rsidR="007579B4" w:rsidRDefault="007579B4" w:rsidP="007579B4">
      <w:pPr>
        <w:pStyle w:val="Heading5"/>
      </w:pPr>
      <w:r>
        <w:lastRenderedPageBreak/>
        <w:t>080103037</w:t>
      </w:r>
      <w:r>
        <w:rPr>
          <w:cs/>
        </w:rPr>
        <w:t xml:space="preserve"> </w:t>
      </w:r>
      <w:r>
        <w:rPr>
          <w:rFonts w:hint="cs"/>
          <w:cs/>
        </w:rPr>
        <w:t>วรรณกรรมกระแสนิยมภาษาอังกฤษ</w:t>
      </w:r>
      <w:r>
        <w:t xml:space="preserve"> (English Popular Literature)</w:t>
      </w:r>
      <w:r>
        <w:tab/>
      </w:r>
      <w:r>
        <w:rPr>
          <w:cs/>
        </w:rPr>
        <w:t>หน่วยกิต3(3-0-6)</w:t>
      </w:r>
    </w:p>
    <w:p w14:paraId="702889EC" w14:textId="77777777" w:rsidR="007579B4" w:rsidRDefault="007579B4" w:rsidP="007579B4">
      <w:pPr>
        <w:pStyle w:val="Heading6"/>
      </w:pPr>
      <w:r>
        <w:rPr>
          <w:cs/>
        </w:rPr>
        <w:t>วิชาบังคับก่อน(</w:t>
      </w:r>
      <w:r>
        <w:t xml:space="preserve">Prerequisite) </w:t>
      </w:r>
      <w:r>
        <w:rPr>
          <w:cs/>
        </w:rPr>
        <w:t xml:space="preserve"> </w:t>
      </w:r>
    </w:p>
    <w:p w14:paraId="5E401692" w14:textId="77777777" w:rsidR="007579B4" w:rsidRDefault="007579B4" w:rsidP="007579B4">
      <w:pPr>
        <w:pStyle w:val="Heading7"/>
      </w:pPr>
      <w:r>
        <w:t>080103002</w:t>
      </w:r>
      <w:r>
        <w:rPr>
          <w:cs/>
        </w:rPr>
        <w:t xml:space="preserve"> ภาษาอังกฤษ </w:t>
      </w:r>
      <w:r>
        <w:t>2</w:t>
      </w:r>
      <w:r>
        <w:rPr>
          <w:cs/>
        </w:rPr>
        <w:t xml:space="preserve"> หรือ </w:t>
      </w:r>
      <w:r>
        <w:t>080103063</w:t>
      </w:r>
      <w:r>
        <w:rPr>
          <w:cs/>
        </w:rPr>
        <w:t xml:space="preserve"> การใช้ภาษาอังกฤษ</w:t>
      </w:r>
      <w:r>
        <w:t xml:space="preserve"> (080103002 English II or 080103063 Practical English)</w:t>
      </w:r>
    </w:p>
    <w:p w14:paraId="5BAED859" w14:textId="77777777" w:rsidR="007579B4" w:rsidRDefault="007579B4" w:rsidP="007579B4">
      <w:pPr>
        <w:pStyle w:val="Heading6"/>
      </w:pPr>
      <w:r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>การอ่านหนังสือและบทภาพยนตร์วรรณกรรมร่วม</w:t>
      </w:r>
      <w:r>
        <w:tab/>
      </w:r>
      <w:r>
        <w:rPr>
          <w:cs/>
        </w:rPr>
        <w:t xml:space="preserve">สมัย การอภิปรายด้านวัฒนธรรมและการตีความ ตัวละครผ่านการเขียน การพูด </w:t>
      </w:r>
      <w:r>
        <w:tab/>
      </w:r>
      <w:r>
        <w:rPr>
          <w:cs/>
        </w:rPr>
        <w:t>และโครงงาน</w:t>
      </w:r>
      <w:r>
        <w:t xml:space="preserve">( Reading of select contemporary literature and film scripts; </w:t>
      </w:r>
      <w:r>
        <w:tab/>
        <w:t xml:space="preserve">discussion of cultural aspects and character interpretation through </w:t>
      </w:r>
      <w:r>
        <w:tab/>
        <w:t>writing, speaking, and project work.)</w:t>
      </w:r>
    </w:p>
    <w:p w14:paraId="5DAEAB17" w14:textId="77777777" w:rsidR="007579B4" w:rsidRDefault="007579B4" w:rsidP="007579B4">
      <w:pPr>
        <w:pStyle w:val="Heading5"/>
      </w:pPr>
      <w:r>
        <w:t>080103038</w:t>
      </w:r>
      <w:r>
        <w:rPr>
          <w:cs/>
        </w:rPr>
        <w:t xml:space="preserve"> ภาษาอังกฤษเพื่อการอ่านไพ่ทาโรต์เพื่อการเยียวยา </w:t>
      </w:r>
      <w:r>
        <w:t xml:space="preserve">(English for </w:t>
      </w:r>
      <w:r>
        <w:rPr>
          <w:cs/>
        </w:rPr>
        <w:tab/>
      </w:r>
      <w:r>
        <w:t>Healing Tarot Reading)</w:t>
      </w:r>
      <w:r>
        <w:rPr>
          <w:rFonts w:hint="cs"/>
          <w:cs/>
        </w:rPr>
        <w:t xml:space="preserve"> หน่วยกิต3(3-0-6)</w:t>
      </w:r>
    </w:p>
    <w:p w14:paraId="10E68C9E" w14:textId="77777777" w:rsidR="007579B4" w:rsidRDefault="007579B4" w:rsidP="007579B4">
      <w:pPr>
        <w:pStyle w:val="Heading6"/>
      </w:pPr>
      <w:r>
        <w:rPr>
          <w:cs/>
        </w:rPr>
        <w:t>วิชาบังคับก่อน(</w:t>
      </w:r>
      <w:r>
        <w:t xml:space="preserve">Prerequisite) </w:t>
      </w:r>
      <w:r>
        <w:rPr>
          <w:cs/>
        </w:rPr>
        <w:t xml:space="preserve">  </w:t>
      </w:r>
    </w:p>
    <w:p w14:paraId="77AD3527" w14:textId="77777777" w:rsidR="007579B4" w:rsidRDefault="007579B4" w:rsidP="007579B4">
      <w:pPr>
        <w:pStyle w:val="Heading7"/>
      </w:pPr>
      <w:r>
        <w:t>080103002</w:t>
      </w:r>
      <w:r>
        <w:rPr>
          <w:cs/>
        </w:rPr>
        <w:t xml:space="preserve"> ภาษาอังกฤษ </w:t>
      </w:r>
      <w:r>
        <w:t>2</w:t>
      </w:r>
      <w:r>
        <w:rPr>
          <w:cs/>
        </w:rPr>
        <w:t xml:space="preserve"> หรือ </w:t>
      </w:r>
      <w:r>
        <w:t>080103063</w:t>
      </w:r>
      <w:r>
        <w:rPr>
          <w:cs/>
        </w:rPr>
        <w:t xml:space="preserve"> การใช้ภาษาอังกฤษ</w:t>
      </w:r>
      <w:r>
        <w:t xml:space="preserve"> (080103002 English II or 080103063 Practical English)</w:t>
      </w:r>
    </w:p>
    <w:p w14:paraId="4ADD1C5E" w14:textId="77777777" w:rsidR="007579B4" w:rsidRDefault="007579B4" w:rsidP="007579B4">
      <w:pPr>
        <w:pStyle w:val="Heading6"/>
      </w:pPr>
      <w:r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 xml:space="preserve">ประวัติของไพ่ทาโรต์ ความหมายและสัญลักษณ์ </w:t>
      </w:r>
      <w:r>
        <w:tab/>
      </w:r>
      <w:r>
        <w:rPr>
          <w:cs/>
        </w:rPr>
        <w:t xml:space="preserve">การวางไพ่ที่หลากหลาย การตีความเพื่อเยียวยาตนเองและปลอบปะโลมใจผู้อื่น </w:t>
      </w:r>
      <w:r>
        <w:tab/>
      </w:r>
      <w:r>
        <w:rPr>
          <w:cs/>
        </w:rPr>
        <w:t>การอ่านไพ่พื้นฐานเพื่ออาชีพ จริยธรรมสำหรับนักอ่านไพ่ทาโรต์</w:t>
      </w:r>
      <w:r>
        <w:t xml:space="preserve">( History of Tarot </w:t>
      </w:r>
      <w:r>
        <w:tab/>
        <w:t xml:space="preserve">cards; meanings and symbols; various card spreads; interpretations for </w:t>
      </w:r>
      <w:r>
        <w:tab/>
        <w:t xml:space="preserve">healing yourself and soothing others; basic of Tarot reading for </w:t>
      </w:r>
      <w:r>
        <w:tab/>
        <w:t>occupation; ethics of tarot readers.)</w:t>
      </w:r>
    </w:p>
    <w:p w14:paraId="1F961E16" w14:textId="77777777" w:rsidR="007579B4" w:rsidRDefault="007579B4" w:rsidP="007579B4"/>
    <w:p w14:paraId="5D0D06F6" w14:textId="77777777" w:rsidR="007579B4" w:rsidRDefault="007579B4" w:rsidP="007579B4"/>
    <w:p w14:paraId="57D0E475" w14:textId="77777777" w:rsidR="007579B4" w:rsidRDefault="007579B4" w:rsidP="007579B4"/>
    <w:p w14:paraId="03D93539" w14:textId="77777777" w:rsidR="007579B4" w:rsidRDefault="007579B4" w:rsidP="007579B4"/>
    <w:p w14:paraId="3EDB8195" w14:textId="77777777" w:rsidR="007579B4" w:rsidRDefault="007579B4" w:rsidP="007579B4"/>
    <w:p w14:paraId="0606FB9D" w14:textId="77777777" w:rsidR="007579B4" w:rsidRDefault="007579B4" w:rsidP="007579B4"/>
    <w:p w14:paraId="54EF5847" w14:textId="77777777" w:rsidR="007579B4" w:rsidRDefault="007579B4" w:rsidP="007579B4"/>
    <w:p w14:paraId="7D1A7601" w14:textId="77777777" w:rsidR="007579B4" w:rsidRDefault="007579B4" w:rsidP="007579B4"/>
    <w:p w14:paraId="7B2DF8E0" w14:textId="46606A6A" w:rsidR="007579B4" w:rsidRDefault="007579B4" w:rsidP="007579B4">
      <w:pPr>
        <w:pStyle w:val="Heading5"/>
      </w:pPr>
      <w:r>
        <w:lastRenderedPageBreak/>
        <w:t>080103039</w:t>
      </w:r>
      <w:r>
        <w:rPr>
          <w:cs/>
        </w:rPr>
        <w:t xml:space="preserve"> ภาษาอังกฤษเพื่อธุรกิจและความเป็นผู้ประกอบการ </w:t>
      </w:r>
      <w:r w:rsidRPr="00101666">
        <w:rPr>
          <w:cs/>
        </w:rPr>
        <w:t>หน่วยกิต</w:t>
      </w:r>
      <w:r>
        <w:rPr>
          <w:cs/>
        </w:rPr>
        <w:t xml:space="preserve">หน่วยกิต </w:t>
      </w:r>
      <w:r w:rsidR="00343D1E">
        <w:rPr>
          <w:cs/>
        </w:rPr>
        <w:tab/>
      </w:r>
      <w:r>
        <w:t>3(3-0-6)</w:t>
      </w:r>
      <w:r>
        <w:rPr>
          <w:rFonts w:hint="cs"/>
          <w:cs/>
        </w:rPr>
        <w:t xml:space="preserve"> </w:t>
      </w:r>
      <w:r>
        <w:t>(English for Business and Entrepreneurship)</w:t>
      </w:r>
    </w:p>
    <w:p w14:paraId="2DB19499" w14:textId="77777777" w:rsidR="007579B4" w:rsidRDefault="007579B4" w:rsidP="007579B4">
      <w:pPr>
        <w:pStyle w:val="Heading6"/>
      </w:pPr>
      <w:r>
        <w:rPr>
          <w:cs/>
        </w:rPr>
        <w:t>วิชาบังคับก่อน(</w:t>
      </w:r>
      <w:r>
        <w:t xml:space="preserve">Prerequisite) </w:t>
      </w:r>
      <w:r>
        <w:rPr>
          <w:cs/>
        </w:rPr>
        <w:t xml:space="preserve"> </w:t>
      </w:r>
    </w:p>
    <w:p w14:paraId="109E88BA" w14:textId="77777777" w:rsidR="007579B4" w:rsidRDefault="007579B4" w:rsidP="007579B4">
      <w:pPr>
        <w:pStyle w:val="Heading7"/>
      </w:pPr>
      <w:r>
        <w:t>080103002</w:t>
      </w:r>
      <w:r>
        <w:rPr>
          <w:cs/>
        </w:rPr>
        <w:t xml:space="preserve"> ภาษาอังกฤษ </w:t>
      </w:r>
      <w:r>
        <w:t>2</w:t>
      </w:r>
      <w:r>
        <w:rPr>
          <w:cs/>
        </w:rPr>
        <w:t xml:space="preserve"> หรือ </w:t>
      </w:r>
      <w:r>
        <w:t>080103063</w:t>
      </w:r>
      <w:r>
        <w:rPr>
          <w:cs/>
        </w:rPr>
        <w:t xml:space="preserve"> </w:t>
      </w:r>
      <w:r>
        <w:tab/>
      </w:r>
      <w:proofErr w:type="gramStart"/>
      <w:r>
        <w:rPr>
          <w:cs/>
        </w:rPr>
        <w:t>การใช้ภาษาอังกฤษ</w:t>
      </w:r>
      <w:r>
        <w:t>( 080103002</w:t>
      </w:r>
      <w:proofErr w:type="gramEnd"/>
      <w:r>
        <w:t xml:space="preserve"> English II </w:t>
      </w:r>
      <w:proofErr w:type="gramStart"/>
      <w:r>
        <w:t>or  080103063</w:t>
      </w:r>
      <w:proofErr w:type="gramEnd"/>
      <w:r>
        <w:t xml:space="preserve"> Practical English) </w:t>
      </w:r>
    </w:p>
    <w:p w14:paraId="2CF00490" w14:textId="77777777" w:rsidR="007579B4" w:rsidRDefault="007579B4" w:rsidP="007579B4">
      <w:pPr>
        <w:pStyle w:val="Heading6"/>
      </w:pPr>
      <w:r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>ทักษะการฟัง พูด อ่าน เขียนสำหรับการประกอบ</w:t>
      </w:r>
      <w:r>
        <w:tab/>
      </w:r>
      <w:r>
        <w:rPr>
          <w:cs/>
        </w:rPr>
        <w:t>ธุรกิจ องค์ประกอบพื้นฐานของการเริ่มต้นธุรกิจใหม่ สินค้าและการบริการ แผน</w:t>
      </w:r>
      <w:r>
        <w:tab/>
      </w:r>
      <w:r>
        <w:rPr>
          <w:cs/>
        </w:rPr>
        <w:t>ธุรกิจ ความรู้ทางด้านธุรกิจ วิจัยการตลาด การค้นหาและระบุความเสี่ยง และ</w:t>
      </w:r>
      <w:r>
        <w:tab/>
      </w:r>
      <w:r>
        <w:rPr>
          <w:cs/>
        </w:rPr>
        <w:t>โอกาส การน</w:t>
      </w:r>
      <w:r>
        <w:rPr>
          <w:rFonts w:hint="cs"/>
          <w:cs/>
        </w:rPr>
        <w:t>ำ</w:t>
      </w:r>
      <w:r>
        <w:rPr>
          <w:cs/>
        </w:rPr>
        <w:t>เสนอธุรกิจ</w:t>
      </w:r>
      <w:r>
        <w:t xml:space="preserve">( Listening, speaking, reading, and writing skills for </w:t>
      </w:r>
      <w:r>
        <w:tab/>
        <w:t xml:space="preserve">a business enterprise; basic elements of starting up a new business: </w:t>
      </w:r>
      <w:r>
        <w:tab/>
        <w:t xml:space="preserve">product and service, business plan, industry knowledge; market </w:t>
      </w:r>
      <w:r>
        <w:tab/>
        <w:t>research: risk-opportunity identification; business pitching.)</w:t>
      </w:r>
    </w:p>
    <w:p w14:paraId="0EEBDC9C" w14:textId="77777777" w:rsidR="007579B4" w:rsidRDefault="007579B4" w:rsidP="007579B4">
      <w:pPr>
        <w:pStyle w:val="Heading5"/>
      </w:pPr>
      <w:r>
        <w:t>080103040</w:t>
      </w:r>
      <w:r>
        <w:rPr>
          <w:cs/>
        </w:rPr>
        <w:t xml:space="preserve"> </w:t>
      </w:r>
      <w:r>
        <w:rPr>
          <w:rFonts w:hint="cs"/>
          <w:cs/>
        </w:rPr>
        <w:t>ภาษาอังกฤษเพื่องานศิลปะและการออกแบบ</w:t>
      </w:r>
      <w:r>
        <w:t xml:space="preserve"> (English for Art and </w:t>
      </w:r>
      <w:r>
        <w:tab/>
        <w:t>Design)</w:t>
      </w:r>
      <w:r>
        <w:rPr>
          <w:cs/>
        </w:rPr>
        <w:t xml:space="preserve"> </w:t>
      </w:r>
      <w:r>
        <w:rPr>
          <w:rFonts w:hint="cs"/>
          <w:cs/>
        </w:rPr>
        <w:t>หน่วยกิต3(3-0-6)</w:t>
      </w:r>
    </w:p>
    <w:p w14:paraId="097B0D6A" w14:textId="77777777" w:rsidR="007579B4" w:rsidRDefault="007579B4" w:rsidP="007579B4">
      <w:pPr>
        <w:pStyle w:val="Heading6"/>
      </w:pPr>
      <w:r>
        <w:rPr>
          <w:cs/>
        </w:rPr>
        <w:t>วิชาบังคับก่อน(</w:t>
      </w:r>
      <w:r>
        <w:t xml:space="preserve">Prerequisite) </w:t>
      </w:r>
      <w:r>
        <w:rPr>
          <w:cs/>
        </w:rPr>
        <w:t xml:space="preserve"> </w:t>
      </w:r>
    </w:p>
    <w:p w14:paraId="50BE4C96" w14:textId="77777777" w:rsidR="007579B4" w:rsidRDefault="007579B4" w:rsidP="007579B4">
      <w:pPr>
        <w:pStyle w:val="Heading7"/>
      </w:pPr>
      <w:r>
        <w:rPr>
          <w:cs/>
        </w:rPr>
        <w:t xml:space="preserve"> </w:t>
      </w:r>
      <w:r>
        <w:t>080103002</w:t>
      </w:r>
      <w:r>
        <w:rPr>
          <w:cs/>
        </w:rPr>
        <w:t xml:space="preserve"> ภาษาอังกฤษ </w:t>
      </w:r>
      <w:r>
        <w:t>2</w:t>
      </w:r>
      <w:r>
        <w:rPr>
          <w:cs/>
        </w:rPr>
        <w:t xml:space="preserve"> หรือ </w:t>
      </w:r>
      <w:r>
        <w:t>080103063</w:t>
      </w:r>
      <w:r>
        <w:rPr>
          <w:cs/>
        </w:rPr>
        <w:t xml:space="preserve"> </w:t>
      </w:r>
      <w:proofErr w:type="gramStart"/>
      <w:r>
        <w:rPr>
          <w:rFonts w:hint="cs"/>
          <w:cs/>
        </w:rPr>
        <w:t>การใช้ภาษาอังกฤษ</w:t>
      </w:r>
      <w:r>
        <w:t>(</w:t>
      </w:r>
      <w:proofErr w:type="gramEnd"/>
      <w:r>
        <w:t xml:space="preserve">080103002 English II or 080103063 Practical English) </w:t>
      </w:r>
    </w:p>
    <w:p w14:paraId="2F8CEF5C" w14:textId="77777777" w:rsidR="007579B4" w:rsidRDefault="007579B4" w:rsidP="007579B4">
      <w:pPr>
        <w:pStyle w:val="Heading6"/>
      </w:pPr>
      <w:r w:rsidRPr="000762D8">
        <w:rPr>
          <w:cs/>
        </w:rPr>
        <w:t>คำอธิบายรายวิชา เรียนเกี่ยวกับ</w:t>
      </w:r>
      <w:r>
        <w:rPr>
          <w:cs/>
        </w:rPr>
        <w:t>ค</w:t>
      </w:r>
      <w:r>
        <w:rPr>
          <w:rFonts w:hint="cs"/>
          <w:cs/>
        </w:rPr>
        <w:t>ำ</w:t>
      </w:r>
      <w:r>
        <w:rPr>
          <w:cs/>
        </w:rPr>
        <w:t>ศัพท์ โครงสร้าง และทักษะภาษาอังกฤษ ที่</w:t>
      </w:r>
      <w:r>
        <w:rPr>
          <w:cs/>
        </w:rPr>
        <w:tab/>
        <w:t>เกี่ยวข้องกับงานศิลปะและการ</w:t>
      </w:r>
      <w:r>
        <w:rPr>
          <w:rFonts w:hint="cs"/>
          <w:cs/>
        </w:rPr>
        <w:t xml:space="preserve"> </w:t>
      </w:r>
      <w:r>
        <w:rPr>
          <w:cs/>
        </w:rPr>
        <w:t>ออกแบบ การวาดภาพ การลงสี การถ่ายภาพ การ</w:t>
      </w:r>
      <w:r>
        <w:rPr>
          <w:cs/>
        </w:rPr>
        <w:tab/>
        <w:t>ออกแบบกราฟิก การตกแต่งภายใน</w:t>
      </w:r>
      <w:r>
        <w:t xml:space="preserve"> ( English vocabulary, structures, and </w:t>
      </w:r>
      <w:r>
        <w:rPr>
          <w:cs/>
        </w:rPr>
        <w:tab/>
      </w:r>
      <w:r>
        <w:t xml:space="preserve">skills related to various forms of art and design: drawing, painting, </w:t>
      </w:r>
      <w:r>
        <w:rPr>
          <w:cs/>
        </w:rPr>
        <w:tab/>
      </w:r>
      <w:r>
        <w:t xml:space="preserve">photography, graphic design, </w:t>
      </w:r>
      <w:r>
        <w:tab/>
        <w:t>interior design.)</w:t>
      </w:r>
    </w:p>
    <w:p w14:paraId="4CC7603B" w14:textId="77777777" w:rsidR="007579B4" w:rsidRDefault="007579B4" w:rsidP="007579B4"/>
    <w:p w14:paraId="17C3A009" w14:textId="77777777" w:rsidR="007579B4" w:rsidRDefault="007579B4" w:rsidP="007579B4"/>
    <w:p w14:paraId="46DF42A0" w14:textId="77777777" w:rsidR="007579B4" w:rsidRDefault="007579B4" w:rsidP="007579B4"/>
    <w:p w14:paraId="7E0BC74B" w14:textId="77777777" w:rsidR="007579B4" w:rsidRDefault="007579B4" w:rsidP="007579B4"/>
    <w:p w14:paraId="24E979EA" w14:textId="77777777" w:rsidR="007579B4" w:rsidRDefault="007579B4" w:rsidP="007579B4"/>
    <w:p w14:paraId="2BF6CE9D" w14:textId="77777777" w:rsidR="007579B4" w:rsidRDefault="007579B4" w:rsidP="007579B4"/>
    <w:p w14:paraId="36613740" w14:textId="77777777" w:rsidR="007579B4" w:rsidRDefault="007579B4" w:rsidP="007579B4"/>
    <w:p w14:paraId="4A916066" w14:textId="77777777" w:rsidR="007579B4" w:rsidRPr="00606A0D" w:rsidRDefault="007579B4" w:rsidP="007579B4"/>
    <w:p w14:paraId="462C1434" w14:textId="77777777" w:rsidR="007579B4" w:rsidRDefault="007579B4" w:rsidP="007579B4">
      <w:pPr>
        <w:pStyle w:val="Heading5"/>
      </w:pPr>
      <w:r>
        <w:lastRenderedPageBreak/>
        <w:t>080103041</w:t>
      </w:r>
      <w:r>
        <w:rPr>
          <w:cs/>
        </w:rPr>
        <w:t xml:space="preserve"> ภาษาอังกฤษเพื่องานทรัพยากรมนุษย์</w:t>
      </w:r>
      <w:r>
        <w:t xml:space="preserve"> (English for Human </w:t>
      </w:r>
      <w:r>
        <w:tab/>
        <w:t xml:space="preserve">Resources) </w:t>
      </w:r>
      <w:r>
        <w:rPr>
          <w:rFonts w:hint="cs"/>
          <w:cs/>
        </w:rPr>
        <w:t>หน่วยกิต</w:t>
      </w:r>
      <w:r>
        <w:rPr>
          <w:cs/>
        </w:rPr>
        <w:t>3(3-0-6)</w:t>
      </w:r>
    </w:p>
    <w:p w14:paraId="240FDEFE" w14:textId="77777777" w:rsidR="007579B4" w:rsidRDefault="007579B4" w:rsidP="007579B4">
      <w:pPr>
        <w:pStyle w:val="Heading6"/>
      </w:pPr>
      <w:r>
        <w:rPr>
          <w:cs/>
        </w:rPr>
        <w:t>วิชาบังคับก่อน(</w:t>
      </w:r>
      <w:r>
        <w:t xml:space="preserve">Prerequisite) </w:t>
      </w:r>
      <w:r>
        <w:rPr>
          <w:cs/>
        </w:rPr>
        <w:t xml:space="preserve"> </w:t>
      </w:r>
    </w:p>
    <w:p w14:paraId="0FEA706C" w14:textId="77777777" w:rsidR="007579B4" w:rsidRDefault="007579B4" w:rsidP="007579B4">
      <w:pPr>
        <w:pStyle w:val="Heading7"/>
      </w:pPr>
      <w:r>
        <w:rPr>
          <w:cs/>
        </w:rPr>
        <w:t xml:space="preserve"> </w:t>
      </w:r>
      <w:r>
        <w:t>080103002</w:t>
      </w:r>
      <w:r>
        <w:rPr>
          <w:cs/>
        </w:rPr>
        <w:t xml:space="preserve"> ภาษาอังกฤษ </w:t>
      </w:r>
      <w:r>
        <w:t>2</w:t>
      </w:r>
      <w:r>
        <w:rPr>
          <w:cs/>
        </w:rPr>
        <w:t xml:space="preserve"> หรือ </w:t>
      </w:r>
      <w:r>
        <w:t>080103063</w:t>
      </w:r>
      <w:r>
        <w:rPr>
          <w:cs/>
        </w:rPr>
        <w:t xml:space="preserve"> การใช้ภาษาอังกฤษ</w:t>
      </w:r>
      <w:r>
        <w:t xml:space="preserve"> </w:t>
      </w:r>
      <w:proofErr w:type="gramStart"/>
      <w:r>
        <w:t>( 080103002</w:t>
      </w:r>
      <w:proofErr w:type="gramEnd"/>
      <w:r>
        <w:t xml:space="preserve"> English II or 080103063 Practical English)</w:t>
      </w:r>
    </w:p>
    <w:p w14:paraId="2FE790EA" w14:textId="77777777" w:rsidR="007579B4" w:rsidRDefault="007579B4" w:rsidP="007579B4">
      <w:pPr>
        <w:pStyle w:val="Heading6"/>
      </w:pPr>
      <w:r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>ค</w:t>
      </w:r>
      <w:r>
        <w:rPr>
          <w:rFonts w:hint="cs"/>
          <w:cs/>
        </w:rPr>
        <w:t>ำ</w:t>
      </w:r>
      <w:r>
        <w:rPr>
          <w:cs/>
        </w:rPr>
        <w:t>ศัพท์ โครงสร้าง และทักษะภาษาอังกฤษ ที่</w:t>
      </w:r>
      <w:r>
        <w:rPr>
          <w:cs/>
        </w:rPr>
        <w:tab/>
        <w:t>เกี่ยวข้องกับงานทรัพยากรมนุษย์ ค</w:t>
      </w:r>
      <w:r>
        <w:rPr>
          <w:rFonts w:hint="cs"/>
          <w:cs/>
        </w:rPr>
        <w:t>ำ</w:t>
      </w:r>
      <w:r>
        <w:rPr>
          <w:cs/>
        </w:rPr>
        <w:t>บรรยายลักษณะงาน การสัมภาษณ์งาน การ</w:t>
      </w:r>
      <w:r>
        <w:rPr>
          <w:cs/>
        </w:rPr>
        <w:tab/>
        <w:t>สรรหาบุคลากร การจ้างงาน การ</w:t>
      </w:r>
      <w:r>
        <w:tab/>
      </w:r>
      <w:r>
        <w:rPr>
          <w:cs/>
        </w:rPr>
        <w:t>ประเมินผลการปฎิบัติงาน เงินเดือนและ</w:t>
      </w:r>
      <w:r>
        <w:rPr>
          <w:cs/>
        </w:rPr>
        <w:tab/>
        <w:t>ประโยชน์เกื้อกูล การพัฒนาทรัพยากรมนุษย์</w:t>
      </w:r>
      <w:r>
        <w:t xml:space="preserve"> ( English vocabulary, structures, </w:t>
      </w:r>
      <w:r>
        <w:rPr>
          <w:cs/>
        </w:rPr>
        <w:tab/>
      </w:r>
      <w:r>
        <w:t xml:space="preserve">and skills related to Human </w:t>
      </w:r>
      <w:r>
        <w:tab/>
        <w:t xml:space="preserve">Resources professionals: job description, </w:t>
      </w:r>
      <w:r>
        <w:rPr>
          <w:cs/>
        </w:rPr>
        <w:tab/>
      </w:r>
      <w:r>
        <w:t xml:space="preserve">job interview, recruitment, </w:t>
      </w:r>
      <w:r>
        <w:tab/>
        <w:t xml:space="preserve">employment, performance review, </w:t>
      </w:r>
      <w:r>
        <w:rPr>
          <w:cs/>
        </w:rPr>
        <w:tab/>
      </w:r>
      <w:r>
        <w:t>salary and fringe benefits, HR</w:t>
      </w:r>
      <w:r>
        <w:tab/>
        <w:t xml:space="preserve">development.) </w:t>
      </w:r>
    </w:p>
    <w:p w14:paraId="61AF24E4" w14:textId="77777777" w:rsidR="007579B4" w:rsidRDefault="007579B4" w:rsidP="007579B4">
      <w:pPr>
        <w:pStyle w:val="Heading5"/>
      </w:pPr>
      <w:r>
        <w:t>080103042</w:t>
      </w:r>
      <w:r>
        <w:rPr>
          <w:cs/>
        </w:rPr>
        <w:t xml:space="preserve"> </w:t>
      </w:r>
      <w:r>
        <w:rPr>
          <w:rFonts w:hint="cs"/>
          <w:cs/>
        </w:rPr>
        <w:t>การออกเสียงภาษาอังกฤษ</w:t>
      </w:r>
      <w:r>
        <w:t xml:space="preserve"> (English Pronunciation)</w:t>
      </w:r>
      <w:r>
        <w:rPr>
          <w:rFonts w:hint="cs"/>
          <w:cs/>
        </w:rPr>
        <w:t xml:space="preserve"> </w:t>
      </w:r>
      <w:r>
        <w:br/>
      </w:r>
      <w:r>
        <w:tab/>
      </w:r>
      <w:r>
        <w:rPr>
          <w:rFonts w:hint="cs"/>
          <w:cs/>
        </w:rPr>
        <w:t>หน่วยกิตหน่วยกิต 3(3-0-6)</w:t>
      </w:r>
    </w:p>
    <w:p w14:paraId="17272E66" w14:textId="77777777" w:rsidR="007579B4" w:rsidRDefault="007579B4" w:rsidP="007579B4">
      <w:pPr>
        <w:pStyle w:val="Heading6"/>
      </w:pPr>
      <w:r>
        <w:rPr>
          <w:cs/>
        </w:rPr>
        <w:t>วิชาบังคับก่อน(</w:t>
      </w:r>
      <w:r>
        <w:t xml:space="preserve">Prerequisite) </w:t>
      </w:r>
      <w:r>
        <w:rPr>
          <w:cs/>
        </w:rPr>
        <w:t xml:space="preserve"> </w:t>
      </w:r>
    </w:p>
    <w:p w14:paraId="552BC44A" w14:textId="77777777" w:rsidR="007579B4" w:rsidRDefault="007579B4" w:rsidP="007579B4">
      <w:pPr>
        <w:pStyle w:val="Heading7"/>
      </w:pPr>
      <w:r>
        <w:t>080103002</w:t>
      </w:r>
      <w:r>
        <w:rPr>
          <w:cs/>
        </w:rPr>
        <w:t xml:space="preserve"> ภาษาอังกฤษ </w:t>
      </w:r>
      <w:r>
        <w:t>2</w:t>
      </w:r>
      <w:r>
        <w:rPr>
          <w:cs/>
        </w:rPr>
        <w:t xml:space="preserve"> หรือ </w:t>
      </w:r>
      <w:r>
        <w:t>080103063</w:t>
      </w:r>
      <w:r>
        <w:rPr>
          <w:cs/>
        </w:rPr>
        <w:t xml:space="preserve"> การใช้ภาษาอังกฤษ</w:t>
      </w:r>
      <w:r>
        <w:t xml:space="preserve"> </w:t>
      </w:r>
      <w:proofErr w:type="gramStart"/>
      <w:r>
        <w:t>( 080103002</w:t>
      </w:r>
      <w:proofErr w:type="gramEnd"/>
      <w:r>
        <w:t xml:space="preserve"> English II or 080103063 Practical </w:t>
      </w:r>
      <w:proofErr w:type="gramStart"/>
      <w:r>
        <w:t>English )</w:t>
      </w:r>
      <w:proofErr w:type="gramEnd"/>
    </w:p>
    <w:p w14:paraId="0B161E6E" w14:textId="77777777" w:rsidR="007579B4" w:rsidRDefault="007579B4" w:rsidP="007579B4">
      <w:pPr>
        <w:pStyle w:val="Heading6"/>
      </w:pPr>
      <w:r w:rsidRPr="000762D8">
        <w:rPr>
          <w:cs/>
        </w:rPr>
        <w:t>คำอธิบายรายวิชา เรียนเกี่ยวกับ</w:t>
      </w:r>
      <w:r>
        <w:rPr>
          <w:cs/>
        </w:rPr>
        <w:t>ระบบการออกเสียงภาษาอังกฤษ เสียงพยัญชนะ</w:t>
      </w:r>
      <w:r>
        <w:tab/>
      </w:r>
      <w:r>
        <w:rPr>
          <w:cs/>
        </w:rPr>
        <w:t>และเสียงสระ การลงเสียงหนักเบา การออกเสียงสูงต่</w:t>
      </w:r>
      <w:r>
        <w:rPr>
          <w:rFonts w:hint="cs"/>
          <w:cs/>
        </w:rPr>
        <w:t>ำ</w:t>
      </w:r>
      <w:r>
        <w:t xml:space="preserve"> </w:t>
      </w:r>
      <w:r>
        <w:rPr>
          <w:cs/>
        </w:rPr>
        <w:t>การแก้ไขปัญหาการออก</w:t>
      </w:r>
      <w:r>
        <w:tab/>
      </w:r>
      <w:r>
        <w:rPr>
          <w:cs/>
        </w:rPr>
        <w:t>เสียงภาษาอังกฤษของนักศึกษาไทย</w:t>
      </w:r>
      <w:r>
        <w:t xml:space="preserve">( English pronunciation system; </w:t>
      </w:r>
      <w:r>
        <w:tab/>
        <w:t xml:space="preserve">consonant and vowel sounds, stress, and intonation; correction for Thai </w:t>
      </w:r>
      <w:r>
        <w:tab/>
        <w:t>students’ pronunciation problems.)</w:t>
      </w:r>
    </w:p>
    <w:p w14:paraId="6A9A29BD" w14:textId="77777777" w:rsidR="007579B4" w:rsidRDefault="007579B4" w:rsidP="007579B4"/>
    <w:p w14:paraId="37403850" w14:textId="77777777" w:rsidR="007579B4" w:rsidRDefault="007579B4" w:rsidP="007579B4"/>
    <w:p w14:paraId="35BD2A2F" w14:textId="77777777" w:rsidR="007579B4" w:rsidRDefault="007579B4" w:rsidP="007579B4"/>
    <w:p w14:paraId="35080DBD" w14:textId="77777777" w:rsidR="007579B4" w:rsidRDefault="007579B4" w:rsidP="007579B4"/>
    <w:p w14:paraId="1103DC23" w14:textId="77777777" w:rsidR="007579B4" w:rsidRDefault="007579B4" w:rsidP="007579B4"/>
    <w:p w14:paraId="5C20E156" w14:textId="77777777" w:rsidR="007579B4" w:rsidRDefault="007579B4" w:rsidP="007579B4"/>
    <w:p w14:paraId="74718A0A" w14:textId="77777777" w:rsidR="007579B4" w:rsidRDefault="007579B4" w:rsidP="007579B4"/>
    <w:p w14:paraId="42C98DC1" w14:textId="77777777" w:rsidR="007579B4" w:rsidRPr="004C0D90" w:rsidRDefault="007579B4" w:rsidP="007579B4"/>
    <w:p w14:paraId="49500326" w14:textId="77777777" w:rsidR="007579B4" w:rsidRDefault="007579B4" w:rsidP="007579B4">
      <w:pPr>
        <w:pStyle w:val="Heading5"/>
      </w:pPr>
      <w:r>
        <w:lastRenderedPageBreak/>
        <w:t>080103043</w:t>
      </w:r>
      <w:r>
        <w:rPr>
          <w:cs/>
        </w:rPr>
        <w:t xml:space="preserve"> ภาษาอังกฤษเพื่อกิจกรรมสันทนาการ</w:t>
      </w:r>
      <w:r>
        <w:rPr>
          <w:rFonts w:hint="cs"/>
          <w:cs/>
        </w:rPr>
        <w:t xml:space="preserve"> </w:t>
      </w:r>
      <w:r>
        <w:t xml:space="preserve">(English for Recreational </w:t>
      </w:r>
      <w:r>
        <w:rPr>
          <w:cs/>
        </w:rPr>
        <w:tab/>
      </w:r>
      <w:r>
        <w:t>Activities)</w:t>
      </w:r>
      <w:r>
        <w:rPr>
          <w:cs/>
        </w:rPr>
        <w:t xml:space="preserve"> </w:t>
      </w:r>
      <w:r>
        <w:rPr>
          <w:rFonts w:hint="cs"/>
          <w:cs/>
        </w:rPr>
        <w:t>หน่วยกิต3(3-0-6)</w:t>
      </w:r>
    </w:p>
    <w:p w14:paraId="1D95A113" w14:textId="77777777" w:rsidR="007579B4" w:rsidRDefault="007579B4" w:rsidP="007579B4">
      <w:pPr>
        <w:pStyle w:val="Heading6"/>
      </w:pPr>
      <w:r>
        <w:rPr>
          <w:cs/>
        </w:rPr>
        <w:t>วิชาบังคับก่อน(</w:t>
      </w:r>
      <w:r>
        <w:t xml:space="preserve">Prerequisite) </w:t>
      </w:r>
      <w:r>
        <w:rPr>
          <w:cs/>
        </w:rPr>
        <w:t xml:space="preserve"> </w:t>
      </w:r>
    </w:p>
    <w:p w14:paraId="10510855" w14:textId="77777777" w:rsidR="007579B4" w:rsidRDefault="007579B4" w:rsidP="007579B4">
      <w:pPr>
        <w:pStyle w:val="Heading7"/>
      </w:pPr>
      <w:r>
        <w:t>080103002</w:t>
      </w:r>
      <w:r>
        <w:rPr>
          <w:cs/>
        </w:rPr>
        <w:t xml:space="preserve"> ภาษาอังกฤษ </w:t>
      </w:r>
      <w:r>
        <w:t>2</w:t>
      </w:r>
      <w:r>
        <w:rPr>
          <w:cs/>
        </w:rPr>
        <w:t xml:space="preserve"> หรือ </w:t>
      </w:r>
      <w:r>
        <w:t>080103063</w:t>
      </w:r>
      <w:r>
        <w:rPr>
          <w:cs/>
        </w:rPr>
        <w:t xml:space="preserve"> การใช้ภาษาอังกฤษ</w:t>
      </w:r>
      <w:r>
        <w:t xml:space="preserve"> </w:t>
      </w:r>
      <w:proofErr w:type="gramStart"/>
      <w:r>
        <w:t>( 080103002</w:t>
      </w:r>
      <w:proofErr w:type="gramEnd"/>
      <w:r>
        <w:t xml:space="preserve"> English II or 080103063 Practical English)</w:t>
      </w:r>
    </w:p>
    <w:p w14:paraId="0FB961B9" w14:textId="77777777" w:rsidR="007579B4" w:rsidRDefault="007579B4" w:rsidP="007579B4">
      <w:pPr>
        <w:pStyle w:val="Heading6"/>
      </w:pPr>
      <w:r w:rsidRPr="000762D8">
        <w:rPr>
          <w:cs/>
        </w:rPr>
        <w:t>คำอธิบายรายวิชา เรียนเกี่ยวกับ</w:t>
      </w:r>
      <w:r>
        <w:rPr>
          <w:cs/>
        </w:rPr>
        <w:t>ทักษะการสื่อสารเป็นภาษาอังกฤษผ่านกิจกรรม</w:t>
      </w:r>
      <w:r>
        <w:rPr>
          <w:cs/>
        </w:rPr>
        <w:tab/>
        <w:t>สันทนาการ เกมส์ กิจกรรมและกีฬาในร่มงานประดิษฐ์และศิลปะ</w:t>
      </w:r>
      <w:r>
        <w:rPr>
          <w:rFonts w:hint="cs"/>
          <w:cs/>
        </w:rPr>
        <w:t>(</w:t>
      </w:r>
      <w:r>
        <w:t xml:space="preserve">Integrated </w:t>
      </w:r>
      <w:r>
        <w:rPr>
          <w:cs/>
        </w:rPr>
        <w:tab/>
      </w:r>
      <w:r>
        <w:t>skills for English communication through recreational activities: games;</w:t>
      </w:r>
      <w:r>
        <w:rPr>
          <w:rFonts w:hint="cs"/>
          <w:cs/>
        </w:rPr>
        <w:t xml:space="preserve"> </w:t>
      </w:r>
      <w:r>
        <w:rPr>
          <w:cs/>
        </w:rPr>
        <w:tab/>
      </w:r>
      <w:r>
        <w:t>indoor activities and sports; crafts and arts.</w:t>
      </w:r>
      <w:r>
        <w:rPr>
          <w:rFonts w:hint="cs"/>
          <w:cs/>
        </w:rPr>
        <w:t>)</w:t>
      </w:r>
    </w:p>
    <w:p w14:paraId="55E6BC90" w14:textId="77777777" w:rsidR="007579B4" w:rsidRDefault="007579B4" w:rsidP="007579B4">
      <w:pPr>
        <w:pStyle w:val="Heading5"/>
      </w:pPr>
      <w:r>
        <w:t>080303201</w:t>
      </w:r>
      <w:r>
        <w:rPr>
          <w:cs/>
        </w:rPr>
        <w:t xml:space="preserve"> </w:t>
      </w:r>
      <w:r>
        <w:rPr>
          <w:rFonts w:hint="cs"/>
          <w:cs/>
        </w:rPr>
        <w:t>การพูดเพื่อประสิทธิผล</w:t>
      </w:r>
      <w:r>
        <w:t xml:space="preserve"> (Effective </w:t>
      </w:r>
      <w:proofErr w:type="gramStart"/>
      <w:r>
        <w:t>Speech)</w:t>
      </w:r>
      <w:r>
        <w:rPr>
          <w:rFonts w:hint="cs"/>
          <w:cs/>
        </w:rPr>
        <w:t>หน่วยกิต</w:t>
      </w:r>
      <w:proofErr w:type="gramEnd"/>
      <w:r>
        <w:rPr>
          <w:rFonts w:hint="cs"/>
          <w:cs/>
        </w:rPr>
        <w:t xml:space="preserve"> </w:t>
      </w:r>
      <w:r>
        <w:rPr>
          <w:cs/>
        </w:rPr>
        <w:br/>
      </w:r>
      <w:r>
        <w:rPr>
          <w:cs/>
        </w:rPr>
        <w:tab/>
      </w:r>
      <w:r>
        <w:rPr>
          <w:rFonts w:hint="cs"/>
          <w:cs/>
        </w:rPr>
        <w:t>หน่วยกิต 3(3-0-6)</w:t>
      </w:r>
    </w:p>
    <w:p w14:paraId="0FDCCFA9" w14:textId="77777777" w:rsidR="007579B4" w:rsidRDefault="007579B4" w:rsidP="007579B4">
      <w:pPr>
        <w:pStyle w:val="Heading6"/>
      </w:pPr>
      <w:r>
        <w:rPr>
          <w:cs/>
        </w:rPr>
        <w:t>วิชาบังคับก่อน(</w:t>
      </w:r>
      <w:r>
        <w:t xml:space="preserve">Prerequisite) </w:t>
      </w:r>
      <w:r>
        <w:rPr>
          <w:cs/>
        </w:rPr>
        <w:t xml:space="preserve"> </w:t>
      </w:r>
    </w:p>
    <w:p w14:paraId="251736BA" w14:textId="77777777" w:rsidR="007579B4" w:rsidRDefault="007579B4" w:rsidP="007579B4">
      <w:pPr>
        <w:pStyle w:val="Heading7"/>
      </w:pPr>
      <w:r>
        <w:rPr>
          <w:cs/>
        </w:rPr>
        <w:t>ไม่มี</w:t>
      </w:r>
      <w:r>
        <w:rPr>
          <w:rFonts w:hint="cs"/>
          <w:cs/>
        </w:rPr>
        <w:t>(</w:t>
      </w:r>
      <w:r>
        <w:t>None</w:t>
      </w:r>
      <w:r>
        <w:rPr>
          <w:rFonts w:hint="cs"/>
          <w:cs/>
        </w:rPr>
        <w:t>)</w:t>
      </w:r>
    </w:p>
    <w:p w14:paraId="069B371E" w14:textId="77777777" w:rsidR="007579B4" w:rsidRDefault="007579B4" w:rsidP="007579B4">
      <w:pPr>
        <w:pStyle w:val="Heading6"/>
      </w:pPr>
      <w:r w:rsidRPr="000762D8">
        <w:rPr>
          <w:cs/>
        </w:rPr>
        <w:t>คำอธิบายรายวิชา เรียนเกี่ยวกับ</w:t>
      </w:r>
      <w:r>
        <w:rPr>
          <w:cs/>
        </w:rPr>
        <w:t xml:space="preserve">ความรู้ทั่วไปในการพูดและการพัฒนาการพูด </w:t>
      </w:r>
      <w:r>
        <w:rPr>
          <w:cs/>
        </w:rPr>
        <w:tab/>
        <w:t>หลักการเขียนบทพูด บุคลิกภาพและการปรากฎตัวอย่างมืออาชีพ การพูดใน</w:t>
      </w:r>
      <w:r>
        <w:rPr>
          <w:cs/>
        </w:rPr>
        <w:tab/>
        <w:t>รูปแบบและสถานการณ์ต่างๆ การฝึกพูดแบบฉับพลัน การน</w:t>
      </w:r>
      <w:r>
        <w:rPr>
          <w:rFonts w:hint="cs"/>
          <w:cs/>
        </w:rPr>
        <w:t>ำ</w:t>
      </w:r>
      <w:r>
        <w:rPr>
          <w:cs/>
        </w:rPr>
        <w:t>เสนองานอย่างมี</w:t>
      </w:r>
      <w:r>
        <w:rPr>
          <w:cs/>
        </w:rPr>
        <w:tab/>
        <w:t xml:space="preserve">ประสิทธิภาพ ทักษะการสัมภาษณ์เพื่อเข้าสู่อาชีพ และศิลปการสื่อสารเชิงประยุกต์ </w:t>
      </w:r>
      <w:r>
        <w:rPr>
          <w:cs/>
        </w:rPr>
        <w:tab/>
        <w:t>โดยเน้นการฝึกฝนเพื่อให้สามารถน</w:t>
      </w:r>
      <w:r>
        <w:rPr>
          <w:rFonts w:hint="cs"/>
          <w:cs/>
        </w:rPr>
        <w:t>ำ</w:t>
      </w:r>
      <w:r>
        <w:rPr>
          <w:cs/>
        </w:rPr>
        <w:t>ไปใช้ปฏิบัติได้จริง</w:t>
      </w:r>
      <w:r>
        <w:rPr>
          <w:rFonts w:hint="cs"/>
          <w:cs/>
        </w:rPr>
        <w:t xml:space="preserve"> (</w:t>
      </w:r>
      <w:r>
        <w:t xml:space="preserve">Fundamentals of </w:t>
      </w:r>
      <w:r>
        <w:rPr>
          <w:cs/>
        </w:rPr>
        <w:tab/>
      </w:r>
      <w:r>
        <w:t>speech communication and speech development; principles of</w:t>
      </w:r>
      <w:r>
        <w:rPr>
          <w:rFonts w:hint="cs"/>
          <w:cs/>
        </w:rPr>
        <w:t xml:space="preserve"> </w:t>
      </w:r>
      <w:r>
        <w:t xml:space="preserve">written </w:t>
      </w:r>
      <w:r>
        <w:rPr>
          <w:cs/>
        </w:rPr>
        <w:tab/>
      </w:r>
      <w:r>
        <w:t xml:space="preserve">dialogue; personality and professional appearance; speaking in various </w:t>
      </w:r>
      <w:r>
        <w:rPr>
          <w:cs/>
        </w:rPr>
        <w:tab/>
      </w:r>
      <w:r>
        <w:t>forms and</w:t>
      </w:r>
      <w:r>
        <w:rPr>
          <w:rFonts w:hint="cs"/>
          <w:cs/>
        </w:rPr>
        <w:t xml:space="preserve"> </w:t>
      </w:r>
      <w:r>
        <w:t xml:space="preserve">situations; sudden speech training; effective presentation; </w:t>
      </w:r>
      <w:r>
        <w:rPr>
          <w:cs/>
        </w:rPr>
        <w:tab/>
      </w:r>
      <w:r>
        <w:t>interview skills for entering a career</w:t>
      </w:r>
      <w:r>
        <w:rPr>
          <w:rFonts w:hint="cs"/>
          <w:cs/>
        </w:rPr>
        <w:t xml:space="preserve"> </w:t>
      </w:r>
      <w:r>
        <w:t xml:space="preserve">and applied communication arts </w:t>
      </w:r>
      <w:r>
        <w:rPr>
          <w:cs/>
        </w:rPr>
        <w:tab/>
      </w:r>
      <w:r>
        <w:t>by focusing on training to be able to put into practice.</w:t>
      </w:r>
      <w:r>
        <w:rPr>
          <w:rFonts w:hint="cs"/>
          <w:cs/>
        </w:rPr>
        <w:t>)</w:t>
      </w:r>
    </w:p>
    <w:p w14:paraId="0B9E408F" w14:textId="77777777" w:rsidR="007579B4" w:rsidRDefault="007579B4" w:rsidP="007579B4"/>
    <w:p w14:paraId="511F6C70" w14:textId="77777777" w:rsidR="007579B4" w:rsidRDefault="007579B4" w:rsidP="007579B4"/>
    <w:p w14:paraId="3D8FF142" w14:textId="77777777" w:rsidR="007579B4" w:rsidRDefault="007579B4" w:rsidP="007579B4"/>
    <w:p w14:paraId="56275262" w14:textId="77777777" w:rsidR="007579B4" w:rsidRDefault="007579B4" w:rsidP="007579B4"/>
    <w:p w14:paraId="3D905889" w14:textId="77777777" w:rsidR="007579B4" w:rsidRDefault="007579B4" w:rsidP="007579B4"/>
    <w:p w14:paraId="65A15EED" w14:textId="77777777" w:rsidR="007579B4" w:rsidRDefault="007579B4" w:rsidP="007579B4"/>
    <w:p w14:paraId="7AC39E29" w14:textId="77777777" w:rsidR="007579B4" w:rsidRDefault="007579B4" w:rsidP="007579B4"/>
    <w:p w14:paraId="3D977299" w14:textId="77777777" w:rsidR="007579B4" w:rsidRDefault="007579B4" w:rsidP="007579B4"/>
    <w:p w14:paraId="76141A0A" w14:textId="77777777" w:rsidR="007579B4" w:rsidRDefault="007579B4" w:rsidP="007579B4"/>
    <w:p w14:paraId="7C37F641" w14:textId="77777777" w:rsidR="007579B4" w:rsidRDefault="007579B4" w:rsidP="007579B4">
      <w:pPr>
        <w:pStyle w:val="Heading3"/>
      </w:pPr>
      <w:r>
        <w:rPr>
          <w:cs/>
        </w:rPr>
        <w:t>คณะบริหารธุรกิจและอุตสาหกรรมบริการ</w:t>
      </w:r>
    </w:p>
    <w:p w14:paraId="09EF08F0" w14:textId="77777777" w:rsidR="007579B4" w:rsidRDefault="007579B4" w:rsidP="007579B4">
      <w:pPr>
        <w:pStyle w:val="Heading4"/>
      </w:pPr>
      <w:r>
        <w:t>170313001</w:t>
      </w:r>
      <w:r>
        <w:rPr>
          <w:cs/>
        </w:rPr>
        <w:t xml:space="preserve"> ภาษาจีนเพื่อธุรกิจ </w:t>
      </w:r>
      <w:r>
        <w:t>(Chinese for Business)</w:t>
      </w:r>
      <w:r>
        <w:rPr>
          <w:rFonts w:hint="cs"/>
          <w:cs/>
        </w:rPr>
        <w:t xml:space="preserve"> หน่วยกิต3(3-0-6)</w:t>
      </w:r>
    </w:p>
    <w:p w14:paraId="32369344" w14:textId="77777777" w:rsidR="007579B4" w:rsidRDefault="007579B4" w:rsidP="007579B4">
      <w:pPr>
        <w:pStyle w:val="Heading5"/>
      </w:pPr>
      <w:r>
        <w:rPr>
          <w:cs/>
        </w:rPr>
        <w:t>วิชาบังคับก่อน(</w:t>
      </w:r>
      <w:r>
        <w:t xml:space="preserve">Prerequisite) </w:t>
      </w:r>
    </w:p>
    <w:p w14:paraId="72BC5464" w14:textId="77777777" w:rsidR="007579B4" w:rsidRDefault="007579B4" w:rsidP="007579B4">
      <w:pPr>
        <w:pStyle w:val="Heading6"/>
      </w:pPr>
      <w:r>
        <w:rPr>
          <w:rFonts w:hint="cs"/>
          <w:cs/>
        </w:rPr>
        <w:t>(</w:t>
      </w:r>
      <w:r>
        <w:rPr>
          <w:cs/>
        </w:rPr>
        <w:t>ไม่มี</w:t>
      </w:r>
      <w:r>
        <w:rPr>
          <w:rFonts w:hint="cs"/>
          <w:cs/>
        </w:rPr>
        <w:t>)</w:t>
      </w:r>
      <w:r>
        <w:t>None</w:t>
      </w:r>
    </w:p>
    <w:p w14:paraId="3DFE857A" w14:textId="77777777" w:rsidR="007579B4" w:rsidRDefault="007579B4" w:rsidP="007579B4">
      <w:pPr>
        <w:pStyle w:val="Heading5"/>
      </w:pPr>
      <w:r w:rsidRPr="0080527D">
        <w:rPr>
          <w:cs/>
        </w:rPr>
        <w:t>คำอธิบายรายวิชา เรียนเกี่ยวกับ</w:t>
      </w:r>
      <w:r>
        <w:rPr>
          <w:cs/>
        </w:rPr>
        <w:t>ค</w:t>
      </w:r>
      <w:r>
        <w:rPr>
          <w:rFonts w:hint="cs"/>
          <w:cs/>
        </w:rPr>
        <w:t>ำ</w:t>
      </w:r>
      <w:r>
        <w:rPr>
          <w:cs/>
        </w:rPr>
        <w:t>ศัพท์ ไวยากรณ์ สำนวน โครงสร้างประโยค และบท</w:t>
      </w:r>
      <w:r>
        <w:rPr>
          <w:cs/>
        </w:rPr>
        <w:tab/>
        <w:t>สนทนาเชิงธุรกิจระดับพื้นฐาน การฝึกทักษะการฟัง พูด อ่าน และเขียนที่ใช้ในการ</w:t>
      </w:r>
      <w:r>
        <w:rPr>
          <w:cs/>
        </w:rPr>
        <w:tab/>
        <w:t>ติดต่อสื่อสารธุรกิจเบื้องต้นได้</w:t>
      </w:r>
      <w:r>
        <w:rPr>
          <w:rFonts w:hint="cs"/>
          <w:cs/>
        </w:rPr>
        <w:t xml:space="preserve"> ( </w:t>
      </w:r>
      <w:r>
        <w:t xml:space="preserve">Vocabulary, grammar, idioms, sentence </w:t>
      </w:r>
      <w:r>
        <w:rPr>
          <w:cs/>
        </w:rPr>
        <w:tab/>
      </w:r>
      <w:r>
        <w:t>structure, and basic business conversation;</w:t>
      </w:r>
      <w:r>
        <w:rPr>
          <w:rFonts w:hint="cs"/>
          <w:cs/>
        </w:rPr>
        <w:t xml:space="preserve"> </w:t>
      </w:r>
      <w:r>
        <w:t xml:space="preserve">practicing of listening, speaking, </w:t>
      </w:r>
      <w:r>
        <w:rPr>
          <w:cs/>
        </w:rPr>
        <w:tab/>
      </w:r>
      <w:r>
        <w:t>reading and writing skills used in basic business communication.</w:t>
      </w:r>
      <w:r>
        <w:rPr>
          <w:rFonts w:hint="cs"/>
          <w:cs/>
        </w:rPr>
        <w:t>)</w:t>
      </w:r>
    </w:p>
    <w:p w14:paraId="68536A9E" w14:textId="77777777" w:rsidR="007579B4" w:rsidRDefault="007579B4" w:rsidP="007579B4">
      <w:pPr>
        <w:pStyle w:val="Heading3"/>
      </w:pPr>
      <w:r>
        <w:t xml:space="preserve"> </w:t>
      </w:r>
      <w:r>
        <w:rPr>
          <w:cs/>
        </w:rPr>
        <w:t>รายวิชาสำหรับหลักสูตร</w:t>
      </w:r>
      <w:r w:rsidRPr="0080527D">
        <w:rPr>
          <w:cs/>
        </w:rPr>
        <w:t>นานาชาติ</w:t>
      </w:r>
      <w:r>
        <w:rPr>
          <w:cs/>
        </w:rPr>
        <w:t>ระดับปริญญาตรี</w:t>
      </w:r>
    </w:p>
    <w:p w14:paraId="632E0C4F" w14:textId="77777777" w:rsidR="007579B4" w:rsidRDefault="007579B4" w:rsidP="007579B4">
      <w:pPr>
        <w:pStyle w:val="Heading4"/>
      </w:pPr>
      <w:r>
        <w:rPr>
          <w:cs/>
        </w:rPr>
        <w:t>คณะศิลปศาสตร์ประยุกต์</w:t>
      </w:r>
    </w:p>
    <w:p w14:paraId="789B1587" w14:textId="77777777" w:rsidR="007579B4" w:rsidRDefault="007579B4" w:rsidP="007579B4">
      <w:pPr>
        <w:pStyle w:val="Heading5"/>
      </w:pPr>
      <w:r>
        <w:t>080133001</w:t>
      </w:r>
      <w:r>
        <w:rPr>
          <w:cs/>
        </w:rPr>
        <w:t xml:space="preserve"> การฟังและการพูดเพื่อการสื่อสาร </w:t>
      </w:r>
      <w:r>
        <w:t xml:space="preserve">(Communicative Listening </w:t>
      </w:r>
      <w:r>
        <w:rPr>
          <w:cs/>
        </w:rPr>
        <w:tab/>
      </w:r>
      <w:r>
        <w:t>and Speaking)</w:t>
      </w:r>
      <w:r>
        <w:rPr>
          <w:rFonts w:hint="cs"/>
          <w:cs/>
        </w:rPr>
        <w:t xml:space="preserve"> หน่วยกิต3(3-0-6)</w:t>
      </w:r>
    </w:p>
    <w:p w14:paraId="7095CC48" w14:textId="77777777" w:rsidR="007579B4" w:rsidRDefault="007579B4" w:rsidP="007579B4">
      <w:pPr>
        <w:pStyle w:val="Heading6"/>
      </w:pPr>
      <w:r>
        <w:rPr>
          <w:cs/>
        </w:rPr>
        <w:t>วิชาบังคับก่อน (</w:t>
      </w:r>
      <w:r>
        <w:t xml:space="preserve">Prerequisite)  </w:t>
      </w:r>
    </w:p>
    <w:p w14:paraId="3DCAEA41" w14:textId="77777777" w:rsidR="007579B4" w:rsidRPr="0080527D" w:rsidRDefault="007579B4" w:rsidP="007579B4">
      <w:pPr>
        <w:pStyle w:val="Heading7"/>
      </w:pPr>
      <w:r>
        <w:rPr>
          <w:cs/>
        </w:rPr>
        <w:t xml:space="preserve"> ไม่มี(</w:t>
      </w:r>
      <w:r>
        <w:t>None)</w:t>
      </w:r>
    </w:p>
    <w:p w14:paraId="2C89A272" w14:textId="77777777" w:rsidR="007579B4" w:rsidRDefault="007579B4" w:rsidP="007579B4">
      <w:pPr>
        <w:pStyle w:val="Heading6"/>
      </w:pPr>
      <w:r>
        <w:rPr>
          <w:cs/>
        </w:rPr>
        <w:t>ทักษะเพื่อการสื่อสารภาษาอังกฤษ ทักษะการฟังและการพูด อภิปรายแสดงความ</w:t>
      </w:r>
      <w:r>
        <w:tab/>
      </w:r>
      <w:r>
        <w:rPr>
          <w:cs/>
        </w:rPr>
        <w:t>คิดเห็น และโต้แย้งในหัวข้อที่หลากหลาย</w:t>
      </w:r>
      <w:r>
        <w:t xml:space="preserve"> ( English for communication skills; </w:t>
      </w:r>
      <w:r>
        <w:tab/>
        <w:t xml:space="preserve">listening and speaking skills; discussion and arguments on various </w:t>
      </w:r>
      <w:r>
        <w:tab/>
        <w:t>topics.)</w:t>
      </w:r>
    </w:p>
    <w:p w14:paraId="3729B94B" w14:textId="77777777" w:rsidR="007579B4" w:rsidRDefault="007579B4" w:rsidP="007579B4">
      <w:pPr>
        <w:pStyle w:val="Heading5"/>
      </w:pPr>
      <w:r>
        <w:t>080133002</w:t>
      </w:r>
      <w:r>
        <w:rPr>
          <w:cs/>
        </w:rPr>
        <w:t xml:space="preserve"> การอ่านและการเขียนเพื่อการสื่อสาร</w:t>
      </w:r>
      <w:r>
        <w:rPr>
          <w:rFonts w:hint="cs"/>
          <w:cs/>
        </w:rPr>
        <w:t xml:space="preserve"> </w:t>
      </w:r>
      <w:r>
        <w:t xml:space="preserve">(Communicative Reading and </w:t>
      </w:r>
      <w:r>
        <w:rPr>
          <w:cs/>
        </w:rPr>
        <w:tab/>
      </w:r>
      <w:r>
        <w:t xml:space="preserve">Writing) </w:t>
      </w:r>
      <w:r>
        <w:rPr>
          <w:rFonts w:hint="cs"/>
          <w:cs/>
        </w:rPr>
        <w:t>หน่วยกิต</w:t>
      </w:r>
      <w:r>
        <w:rPr>
          <w:cs/>
        </w:rPr>
        <w:t>3(3-0-6)</w:t>
      </w:r>
    </w:p>
    <w:p w14:paraId="56B64FD5" w14:textId="77777777" w:rsidR="007579B4" w:rsidRDefault="007579B4" w:rsidP="007579B4">
      <w:pPr>
        <w:pStyle w:val="Heading6"/>
      </w:pPr>
      <w:r>
        <w:rPr>
          <w:cs/>
        </w:rPr>
        <w:t>วิชาบังคับก่อน(</w:t>
      </w:r>
      <w:r>
        <w:t xml:space="preserve">Prerequisite) </w:t>
      </w:r>
    </w:p>
    <w:p w14:paraId="2B217333" w14:textId="77777777" w:rsidR="007579B4" w:rsidRDefault="007579B4" w:rsidP="007579B4">
      <w:pPr>
        <w:pStyle w:val="Heading7"/>
      </w:pPr>
      <w:r>
        <w:rPr>
          <w:cs/>
        </w:rPr>
        <w:t xml:space="preserve"> </w:t>
      </w:r>
      <w:r>
        <w:t>080133001</w:t>
      </w:r>
      <w:r>
        <w:rPr>
          <w:cs/>
        </w:rPr>
        <w:t xml:space="preserve"> </w:t>
      </w:r>
      <w:proofErr w:type="gramStart"/>
      <w:r>
        <w:rPr>
          <w:cs/>
        </w:rPr>
        <w:t>การฟังและการพูดเพื่อการสื่อสาร</w:t>
      </w:r>
      <w:r>
        <w:t>(</w:t>
      </w:r>
      <w:proofErr w:type="gramEnd"/>
      <w:r>
        <w:t>Communicative Listening and Speaking)</w:t>
      </w:r>
    </w:p>
    <w:p w14:paraId="3D4D36AE" w14:textId="77777777" w:rsidR="007579B4" w:rsidRDefault="007579B4" w:rsidP="007579B4">
      <w:pPr>
        <w:pStyle w:val="Heading6"/>
      </w:pPr>
      <w:r w:rsidRPr="0080527D">
        <w:rPr>
          <w:cs/>
        </w:rPr>
        <w:t>คำอธิบายรายวิชา เรียนเกี่ยวกับ</w:t>
      </w:r>
      <w:r>
        <w:rPr>
          <w:cs/>
        </w:rPr>
        <w:t>การบูรณาการทักษะการอ่านและการเขียน</w:t>
      </w:r>
      <w:r>
        <w:rPr>
          <w:cs/>
        </w:rPr>
        <w:tab/>
        <w:t>ภาษาอังกฤษเพื่อการสื่อสาร การแสดงความคิดเห็นเชิง สร้างสรรค์เกี่ยวกับ</w:t>
      </w:r>
      <w:r>
        <w:rPr>
          <w:cs/>
        </w:rPr>
        <w:tab/>
        <w:t>เหตุการณ์ปัจจุบัน</w:t>
      </w:r>
      <w:r>
        <w:t xml:space="preserve">(Integrated English reading and writing skills for </w:t>
      </w:r>
      <w:r>
        <w:rPr>
          <w:cs/>
        </w:rPr>
        <w:tab/>
      </w:r>
      <w:r>
        <w:t>communication; expressing</w:t>
      </w:r>
      <w:r>
        <w:rPr>
          <w:rFonts w:hint="cs"/>
          <w:cs/>
        </w:rPr>
        <w:t xml:space="preserve"> </w:t>
      </w:r>
      <w:r>
        <w:t>constructive opinion on current situations.</w:t>
      </w:r>
      <w:r>
        <w:rPr>
          <w:rFonts w:hint="cs"/>
          <w:cs/>
        </w:rPr>
        <w:t>)</w:t>
      </w:r>
    </w:p>
    <w:p w14:paraId="5637922B" w14:textId="77777777" w:rsidR="007579B4" w:rsidRDefault="007579B4" w:rsidP="007579B4"/>
    <w:p w14:paraId="2CEF571C" w14:textId="77777777" w:rsidR="007579B4" w:rsidRDefault="007579B4" w:rsidP="007579B4"/>
    <w:p w14:paraId="74ED9EB1" w14:textId="77777777" w:rsidR="007579B4" w:rsidRDefault="007579B4" w:rsidP="007579B4"/>
    <w:p w14:paraId="5AEDDE1E" w14:textId="77777777" w:rsidR="007579B4" w:rsidRPr="0065260E" w:rsidRDefault="007579B4" w:rsidP="007579B4">
      <w:pPr>
        <w:rPr>
          <w:cs/>
        </w:rPr>
      </w:pPr>
    </w:p>
    <w:p w14:paraId="726EFB70" w14:textId="77777777" w:rsidR="007579B4" w:rsidRDefault="007579B4" w:rsidP="007579B4">
      <w:pPr>
        <w:pStyle w:val="Heading5"/>
      </w:pPr>
      <w:r>
        <w:t>080133011</w:t>
      </w:r>
      <w:r>
        <w:rPr>
          <w:cs/>
        </w:rPr>
        <w:t xml:space="preserve"> </w:t>
      </w:r>
      <w:r>
        <w:rPr>
          <w:rFonts w:hint="cs"/>
          <w:cs/>
        </w:rPr>
        <w:t>ทักษะภาษาอังกฤษเพื่อการนำเสนอ</w:t>
      </w:r>
      <w:r>
        <w:t xml:space="preserve"> (English Skills for Presentation)</w:t>
      </w:r>
      <w:r>
        <w:rPr>
          <w:cs/>
        </w:rPr>
        <w:t xml:space="preserve"> </w:t>
      </w:r>
      <w:r>
        <w:rPr>
          <w:cs/>
        </w:rPr>
        <w:tab/>
        <w:t>หน่วยกิต</w:t>
      </w:r>
      <w:r>
        <w:rPr>
          <w:rFonts w:hint="cs"/>
          <w:cs/>
        </w:rPr>
        <w:t>3(3-0-6)</w:t>
      </w:r>
    </w:p>
    <w:p w14:paraId="26B0F006" w14:textId="77777777" w:rsidR="007579B4" w:rsidRDefault="007579B4" w:rsidP="007579B4">
      <w:pPr>
        <w:pStyle w:val="Heading6"/>
      </w:pPr>
      <w:r>
        <w:rPr>
          <w:cs/>
        </w:rPr>
        <w:t>วิชาบังคับก่อน(</w:t>
      </w:r>
      <w:r>
        <w:t xml:space="preserve">Prerequisite) </w:t>
      </w:r>
    </w:p>
    <w:p w14:paraId="6CF4E53A" w14:textId="77777777" w:rsidR="007579B4" w:rsidRDefault="007579B4" w:rsidP="007579B4">
      <w:pPr>
        <w:pStyle w:val="Heading7"/>
      </w:pPr>
      <w:r>
        <w:rPr>
          <w:cs/>
        </w:rPr>
        <w:t xml:space="preserve"> </w:t>
      </w:r>
      <w:r>
        <w:t>080133002</w:t>
      </w:r>
      <w:r>
        <w:rPr>
          <w:cs/>
        </w:rPr>
        <w:t xml:space="preserve"> การอ่านและการเขียนเพื่อการสื่อสาร</w:t>
      </w:r>
      <w:r>
        <w:t xml:space="preserve"> </w:t>
      </w:r>
      <w:r>
        <w:rPr>
          <w:rFonts w:hint="cs"/>
          <w:cs/>
        </w:rPr>
        <w:t>(</w:t>
      </w:r>
      <w:r>
        <w:t>Communicative Reading and Writing</w:t>
      </w:r>
      <w:r>
        <w:rPr>
          <w:rFonts w:hint="cs"/>
          <w:cs/>
        </w:rPr>
        <w:t xml:space="preserve">) </w:t>
      </w:r>
    </w:p>
    <w:p w14:paraId="0A0AD41D" w14:textId="77777777" w:rsidR="007579B4" w:rsidRPr="00FC1C9A" w:rsidRDefault="007579B4" w:rsidP="007579B4">
      <w:pPr>
        <w:pStyle w:val="Heading6"/>
      </w:pPr>
      <w:r w:rsidRPr="0080527D">
        <w:rPr>
          <w:cs/>
        </w:rPr>
        <w:t>คำอธิบายรายวิชา เรียนเกี่ยวกับ</w:t>
      </w:r>
      <w:r>
        <w:rPr>
          <w:cs/>
        </w:rPr>
        <w:t>ทักษะสำหรับการนำเสนอเป็นภาษาอังกฤษ การ</w:t>
      </w:r>
      <w:r>
        <w:rPr>
          <w:cs/>
        </w:rPr>
        <w:tab/>
        <w:t>เขียนรีวิวและรายงาน การจัดเรียงข้อมูล การนำเสนอแบบปากเปล่าและโปสเตอร์</w:t>
      </w:r>
      <w:r>
        <w:rPr>
          <w:cs/>
        </w:rPr>
        <w:tab/>
      </w:r>
      <w:r>
        <w:rPr>
          <w:rFonts w:hint="cs"/>
          <w:cs/>
        </w:rPr>
        <w:t>(</w:t>
      </w:r>
      <w:r>
        <w:t xml:space="preserve">Integrated skills for English presentation; writing reviews and reports; </w:t>
      </w:r>
      <w:r>
        <w:rPr>
          <w:cs/>
        </w:rPr>
        <w:tab/>
      </w:r>
      <w:r>
        <w:t>organizing</w:t>
      </w:r>
      <w:r>
        <w:rPr>
          <w:rFonts w:hint="cs"/>
          <w:cs/>
        </w:rPr>
        <w:t xml:space="preserve"> </w:t>
      </w:r>
      <w:r>
        <w:t>data; oral and poster presentations.</w:t>
      </w:r>
      <w:r>
        <w:rPr>
          <w:rFonts w:hint="cs"/>
          <w:cs/>
        </w:rPr>
        <w:t>)</w:t>
      </w:r>
    </w:p>
    <w:p w14:paraId="5C7821B1" w14:textId="77777777" w:rsidR="007579B4" w:rsidRDefault="007579B4" w:rsidP="007579B4">
      <w:pPr>
        <w:pStyle w:val="Heading5"/>
      </w:pPr>
      <w:r>
        <w:t>080133012</w:t>
      </w:r>
      <w:r>
        <w:rPr>
          <w:cs/>
        </w:rPr>
        <w:t xml:space="preserve"> </w:t>
      </w:r>
      <w:r>
        <w:rPr>
          <w:rFonts w:hint="cs"/>
          <w:cs/>
        </w:rPr>
        <w:t>ภาษาอังกฤษธุรกิจเพื่อการสื่อสารสำหรับวิศวกร</w:t>
      </w:r>
      <w:r>
        <w:t xml:space="preserve"> (Business English </w:t>
      </w:r>
      <w:r>
        <w:rPr>
          <w:cs/>
        </w:rPr>
        <w:tab/>
      </w:r>
      <w:r>
        <w:t>Communication for Engineers)</w:t>
      </w:r>
      <w:r>
        <w:rPr>
          <w:cs/>
        </w:rPr>
        <w:t xml:space="preserve"> </w:t>
      </w:r>
      <w:r>
        <w:rPr>
          <w:rFonts w:hint="cs"/>
          <w:cs/>
        </w:rPr>
        <w:t>หน่วยกิต3(3-0-6)</w:t>
      </w:r>
    </w:p>
    <w:p w14:paraId="07B1763F" w14:textId="77777777" w:rsidR="007579B4" w:rsidRDefault="007579B4" w:rsidP="007579B4">
      <w:pPr>
        <w:pStyle w:val="Heading6"/>
      </w:pPr>
      <w:r>
        <w:rPr>
          <w:cs/>
        </w:rPr>
        <w:t>วิชาบังคับก่อน(</w:t>
      </w:r>
      <w:r>
        <w:t xml:space="preserve">Prerequisite) </w:t>
      </w:r>
    </w:p>
    <w:p w14:paraId="3E11F46D" w14:textId="77777777" w:rsidR="007579B4" w:rsidRDefault="007579B4" w:rsidP="007579B4">
      <w:pPr>
        <w:pStyle w:val="Heading7"/>
      </w:pPr>
      <w:r>
        <w:t>080133002</w:t>
      </w:r>
      <w:r>
        <w:rPr>
          <w:cs/>
        </w:rPr>
        <w:t xml:space="preserve"> </w:t>
      </w:r>
      <w:r>
        <w:rPr>
          <w:rFonts w:hint="cs"/>
          <w:cs/>
        </w:rPr>
        <w:t xml:space="preserve">การอ่านและการเขียนเพื่อการสื่อสาร </w:t>
      </w:r>
      <w:r>
        <w:rPr>
          <w:cs/>
        </w:rPr>
        <w:t>(</w:t>
      </w:r>
      <w:r>
        <w:t>Communicative Reading and Writing</w:t>
      </w:r>
      <w:r>
        <w:rPr>
          <w:rFonts w:hint="cs"/>
          <w:cs/>
        </w:rPr>
        <w:t>)</w:t>
      </w:r>
    </w:p>
    <w:p w14:paraId="51DAD383" w14:textId="77777777" w:rsidR="007579B4" w:rsidRDefault="007579B4" w:rsidP="007579B4">
      <w:pPr>
        <w:pStyle w:val="Heading6"/>
      </w:pPr>
      <w:r w:rsidRPr="0080527D">
        <w:rPr>
          <w:cs/>
        </w:rPr>
        <w:t>คำอธิบายรายวิชา เรียนเกี่ยวกับ</w:t>
      </w:r>
      <w:r>
        <w:rPr>
          <w:cs/>
        </w:rPr>
        <w:t>ทักษะการฟัง พูด อ่าน เขียน ที่เกี่ยวกับงานของ</w:t>
      </w:r>
      <w:r>
        <w:rPr>
          <w:cs/>
        </w:rPr>
        <w:tab/>
        <w:t xml:space="preserve">วิศวกร ศัพท์เทคนิค บทความ คู่มือ รายละเอียดการทำงาน การสื่อสารทางธุรกิจ </w:t>
      </w:r>
      <w:r>
        <w:rPr>
          <w:cs/>
        </w:rPr>
        <w:tab/>
        <w:t>การสนทนาเกี่ยวกับการทำงานของวิศวกร การสนทนาทางโทรศัพท์ การนำเสนอ</w:t>
      </w:r>
      <w:r>
        <w:rPr>
          <w:cs/>
        </w:rPr>
        <w:tab/>
        <w:t>ผลงาน การจัดการประชุม การสัมภาษณ์งาน</w:t>
      </w:r>
      <w:r>
        <w:rPr>
          <w:rFonts w:hint="cs"/>
          <w:cs/>
        </w:rPr>
        <w:t xml:space="preserve"> ( </w:t>
      </w:r>
      <w:r>
        <w:t xml:space="preserve">English listening, speaking, </w:t>
      </w:r>
      <w:r>
        <w:rPr>
          <w:cs/>
        </w:rPr>
        <w:tab/>
      </w:r>
      <w:r>
        <w:t>reading, and writing skills related to engineering work:</w:t>
      </w:r>
      <w:r>
        <w:rPr>
          <w:rFonts w:hint="cs"/>
          <w:cs/>
        </w:rPr>
        <w:t xml:space="preserve"> </w:t>
      </w:r>
      <w:r>
        <w:t xml:space="preserve">technical terms, </w:t>
      </w:r>
      <w:r>
        <w:rPr>
          <w:cs/>
        </w:rPr>
        <w:tab/>
      </w:r>
      <w:r>
        <w:t xml:space="preserve">articles, manuals, job descriptions, business correspondence, </w:t>
      </w:r>
      <w:r>
        <w:rPr>
          <w:cs/>
        </w:rPr>
        <w:tab/>
      </w:r>
      <w:r>
        <w:t>professional</w:t>
      </w:r>
      <w:r>
        <w:rPr>
          <w:rFonts w:hint="cs"/>
          <w:cs/>
        </w:rPr>
        <w:t xml:space="preserve"> </w:t>
      </w:r>
      <w:r>
        <w:t xml:space="preserve">conversations, telephone conversations, oral </w:t>
      </w:r>
      <w:r>
        <w:rPr>
          <w:cs/>
        </w:rPr>
        <w:tab/>
      </w:r>
      <w:r>
        <w:t>presentations, conducting meetings, and job</w:t>
      </w:r>
      <w:r>
        <w:rPr>
          <w:rFonts w:hint="cs"/>
          <w:cs/>
        </w:rPr>
        <w:t xml:space="preserve"> </w:t>
      </w:r>
      <w:r>
        <w:t>interviews.</w:t>
      </w:r>
      <w:r>
        <w:rPr>
          <w:rFonts w:hint="cs"/>
          <w:cs/>
        </w:rPr>
        <w:t>)</w:t>
      </w:r>
    </w:p>
    <w:p w14:paraId="52F1213B" w14:textId="77777777" w:rsidR="007579B4" w:rsidRDefault="007579B4" w:rsidP="007579B4"/>
    <w:p w14:paraId="0794A9B5" w14:textId="77777777" w:rsidR="007579B4" w:rsidRPr="00F75412" w:rsidRDefault="007579B4" w:rsidP="007579B4"/>
    <w:p w14:paraId="6D3F2CFD" w14:textId="77777777" w:rsidR="007579B4" w:rsidRDefault="007579B4" w:rsidP="007579B4">
      <w:pPr>
        <w:pStyle w:val="Heading4"/>
      </w:pPr>
      <w:r>
        <w:rPr>
          <w:cs/>
        </w:rPr>
        <w:lastRenderedPageBreak/>
        <w:t>คณะเทคโนโลยีสารสนเทศและนวัตกรรมดิจิทัล</w:t>
      </w:r>
    </w:p>
    <w:p w14:paraId="2BADD482" w14:textId="77777777" w:rsidR="007579B4" w:rsidRDefault="007579B4" w:rsidP="007579B4">
      <w:pPr>
        <w:pStyle w:val="Heading5"/>
      </w:pPr>
      <w:r>
        <w:t>070153101</w:t>
      </w:r>
      <w:r>
        <w:rPr>
          <w:cs/>
        </w:rPr>
        <w:t xml:space="preserve"> </w:t>
      </w:r>
      <w:r>
        <w:rPr>
          <w:rFonts w:hint="cs"/>
          <w:cs/>
        </w:rPr>
        <w:t>ทักษะการฟังและการพูดภาษาอังกฤษ</w:t>
      </w:r>
      <w:r>
        <w:t xml:space="preserve"> (English Listening and </w:t>
      </w:r>
      <w:r>
        <w:rPr>
          <w:cs/>
        </w:rPr>
        <w:tab/>
      </w:r>
      <w:r>
        <w:t>Speaking Skills)</w:t>
      </w:r>
      <w:r>
        <w:rPr>
          <w:rFonts w:hint="cs"/>
          <w:cs/>
        </w:rPr>
        <w:t xml:space="preserve"> หน่วยกิต</w:t>
      </w:r>
      <w:r>
        <w:rPr>
          <w:cs/>
        </w:rPr>
        <w:t>3(3-0-6)</w:t>
      </w:r>
    </w:p>
    <w:p w14:paraId="46BE3699" w14:textId="77777777" w:rsidR="007579B4" w:rsidRDefault="007579B4" w:rsidP="007579B4">
      <w:pPr>
        <w:pStyle w:val="Heading6"/>
      </w:pPr>
      <w:r>
        <w:rPr>
          <w:cs/>
        </w:rPr>
        <w:t>วิชาบังคับก่อน(</w:t>
      </w:r>
      <w:r>
        <w:t xml:space="preserve">Prerequisite) </w:t>
      </w:r>
    </w:p>
    <w:p w14:paraId="0A416E57" w14:textId="77777777" w:rsidR="007579B4" w:rsidRDefault="007579B4" w:rsidP="007579B4">
      <w:pPr>
        <w:pStyle w:val="Heading7"/>
      </w:pPr>
      <w:r>
        <w:rPr>
          <w:cs/>
        </w:rPr>
        <w:t>ไม่มี</w:t>
      </w:r>
      <w:r>
        <w:rPr>
          <w:rFonts w:hint="cs"/>
          <w:cs/>
        </w:rPr>
        <w:t>(</w:t>
      </w:r>
      <w:r>
        <w:t>None</w:t>
      </w:r>
      <w:r>
        <w:rPr>
          <w:rFonts w:hint="cs"/>
          <w:cs/>
        </w:rPr>
        <w:t>)</w:t>
      </w:r>
    </w:p>
    <w:p w14:paraId="0B32C285" w14:textId="77777777" w:rsidR="007579B4" w:rsidRDefault="007579B4" w:rsidP="007579B4">
      <w:pPr>
        <w:pStyle w:val="Heading6"/>
      </w:pPr>
      <w:r w:rsidRPr="00F75412"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>การออกเสียงภาษาอังกฤษ สำเนียงภาษาอังกฤษ</w:t>
      </w:r>
      <w:r>
        <w:rPr>
          <w:cs/>
        </w:rPr>
        <w:tab/>
        <w:t>แบบต่าง ๆ สัญลักษณ์ทางสัทศาสตร์สำหรับภาษาอังกฤษ การเน้นเสียงพยางค์ใน</w:t>
      </w:r>
      <w:r>
        <w:rPr>
          <w:cs/>
        </w:rPr>
        <w:tab/>
        <w:t>คำการเน้นเสียงคำในประโยค จังหวะการพูดภาษาอังกฤษ กรณีศึกษาบทสนทนา</w:t>
      </w:r>
      <w:r>
        <w:rPr>
          <w:cs/>
        </w:rPr>
        <w:tab/>
        <w:t>ภาษาอังกฤษ กรณีศึกษาบทความภาษาอังกฤษทั่วไป กรณีศึกษาบทความ</w:t>
      </w:r>
      <w:r>
        <w:rPr>
          <w:cs/>
        </w:rPr>
        <w:tab/>
        <w:t>ภาษาอังกฤษด้านธุรกิจกรณีศึกษาบทความภาษาอังกฤษด้านวิชาการ กรณีศึกษา</w:t>
      </w:r>
      <w:r>
        <w:rPr>
          <w:cs/>
        </w:rPr>
        <w:tab/>
        <w:t>บทความภาษาอังกฤษด้านเทคโนโลยีสารสนเทศและเศรษฐกิจดิจิทัล</w:t>
      </w:r>
      <w:r>
        <w:rPr>
          <w:rFonts w:hint="cs"/>
          <w:cs/>
        </w:rPr>
        <w:t xml:space="preserve"> ( </w:t>
      </w:r>
      <w:r>
        <w:t xml:space="preserve">English </w:t>
      </w:r>
      <w:r>
        <w:rPr>
          <w:cs/>
        </w:rPr>
        <w:tab/>
      </w:r>
      <w:r>
        <w:t>pronunciation; different English dialects; phonetics symbols for English</w:t>
      </w:r>
      <w:r>
        <w:rPr>
          <w:cs/>
        </w:rPr>
        <w:tab/>
      </w:r>
      <w:r>
        <w:t xml:space="preserve">language; syllable stress in word; word stress in sentence; rhythm in </w:t>
      </w:r>
      <w:r>
        <w:rPr>
          <w:cs/>
        </w:rPr>
        <w:tab/>
      </w:r>
      <w:r>
        <w:t>speaking English; case</w:t>
      </w:r>
      <w:r>
        <w:rPr>
          <w:rFonts w:hint="cs"/>
          <w:cs/>
        </w:rPr>
        <w:t xml:space="preserve"> </w:t>
      </w:r>
      <w:r>
        <w:t xml:space="preserve">studies on English conversation; case studies on </w:t>
      </w:r>
      <w:r>
        <w:rPr>
          <w:cs/>
        </w:rPr>
        <w:tab/>
      </w:r>
      <w:r>
        <w:t>general English articles; case studies on business</w:t>
      </w:r>
      <w:r>
        <w:rPr>
          <w:rFonts w:hint="cs"/>
          <w:cs/>
        </w:rPr>
        <w:t xml:space="preserve"> </w:t>
      </w:r>
      <w:r>
        <w:t xml:space="preserve">articles; case studies </w:t>
      </w:r>
      <w:r>
        <w:rPr>
          <w:cs/>
        </w:rPr>
        <w:tab/>
      </w:r>
      <w:r>
        <w:t>on academic articles; case studies on articles in information technology</w:t>
      </w:r>
      <w:r>
        <w:rPr>
          <w:rFonts w:hint="cs"/>
          <w:cs/>
        </w:rPr>
        <w:t xml:space="preserve"> </w:t>
      </w:r>
      <w:r>
        <w:rPr>
          <w:cs/>
        </w:rPr>
        <w:tab/>
      </w:r>
      <w:r>
        <w:t>and digital economy.</w:t>
      </w:r>
      <w:r>
        <w:rPr>
          <w:rFonts w:hint="cs"/>
          <w:cs/>
        </w:rPr>
        <w:t>)</w:t>
      </w:r>
    </w:p>
    <w:p w14:paraId="355D23A9" w14:textId="77777777" w:rsidR="007579B4" w:rsidRDefault="007579B4" w:rsidP="007579B4">
      <w:pPr>
        <w:pStyle w:val="Heading5"/>
      </w:pPr>
      <w:r>
        <w:t>070153102</w:t>
      </w:r>
      <w:r>
        <w:rPr>
          <w:cs/>
        </w:rPr>
        <w:t xml:space="preserve"> ทักษะการอ่านภาษาอังกฤษ</w:t>
      </w:r>
      <w:r>
        <w:rPr>
          <w:rFonts w:hint="cs"/>
          <w:cs/>
        </w:rPr>
        <w:t xml:space="preserve"> </w:t>
      </w:r>
      <w:r>
        <w:t>(English Reading Skills)</w:t>
      </w:r>
      <w:r>
        <w:rPr>
          <w:cs/>
        </w:rPr>
        <w:t xml:space="preserve"> </w:t>
      </w:r>
      <w:r>
        <w:rPr>
          <w:cs/>
        </w:rPr>
        <w:br/>
      </w:r>
      <w:r>
        <w:rPr>
          <w:cs/>
        </w:rPr>
        <w:tab/>
        <w:t>หน่วยกิต</w:t>
      </w:r>
      <w:r>
        <w:rPr>
          <w:rFonts w:hint="cs"/>
          <w:cs/>
        </w:rPr>
        <w:t>3(3-0-6)</w:t>
      </w:r>
    </w:p>
    <w:p w14:paraId="512DDED7" w14:textId="77777777" w:rsidR="007579B4" w:rsidRDefault="007579B4" w:rsidP="007579B4">
      <w:pPr>
        <w:pStyle w:val="Heading6"/>
      </w:pPr>
      <w:r>
        <w:rPr>
          <w:cs/>
        </w:rPr>
        <w:t>วิชาบังคับก่อน (</w:t>
      </w:r>
      <w:r>
        <w:t xml:space="preserve">Prerequisite)  </w:t>
      </w:r>
    </w:p>
    <w:p w14:paraId="67CAACC7" w14:textId="77777777" w:rsidR="007579B4" w:rsidRDefault="007579B4" w:rsidP="007579B4">
      <w:pPr>
        <w:pStyle w:val="Heading7"/>
      </w:pPr>
      <w:r>
        <w:rPr>
          <w:cs/>
        </w:rPr>
        <w:t xml:space="preserve"> ไม่มี(</w:t>
      </w:r>
      <w:r>
        <w:t>None)</w:t>
      </w:r>
    </w:p>
    <w:p w14:paraId="655343DA" w14:textId="77777777" w:rsidR="007579B4" w:rsidRDefault="007579B4" w:rsidP="007579B4">
      <w:pPr>
        <w:pStyle w:val="Heading6"/>
      </w:pPr>
      <w:r w:rsidRPr="005A5B1E"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>โครงสร้างประโยคภาษาอังกฤษ การเปลี่ยนรูป</w:t>
      </w:r>
      <w:r>
        <w:rPr>
          <w:cs/>
        </w:rPr>
        <w:tab/>
        <w:t>ประโยคตามกาลเวลา การวิเคราะห์ประโยคภาษาอังกฤษ ความรู้เบื้องต้นทางด้าน</w:t>
      </w:r>
      <w:r>
        <w:rPr>
          <w:cs/>
        </w:rPr>
        <w:tab/>
        <w:t>สัทศาสตร์ การอ่านออกเสียงภาษาอังกฤษ การอ่านสรุปความ กรณีศึกษาบทความ</w:t>
      </w:r>
      <w:r>
        <w:rPr>
          <w:cs/>
        </w:rPr>
        <w:tab/>
        <w:t>ภาษาอังกฤษทั่วไป กรณีศึกษาบทความภาษาอังกฤษด้านธุรกิจ กรณีศึกษา</w:t>
      </w:r>
      <w:r>
        <w:rPr>
          <w:cs/>
        </w:rPr>
        <w:tab/>
        <w:t>บทความภาษาอังกฤษด้านวิชาการ กรณีศึกษาบทความภาษาอังกฤษด้าน</w:t>
      </w:r>
      <w:r>
        <w:rPr>
          <w:cs/>
        </w:rPr>
        <w:tab/>
        <w:t>เทคโนโลยีสารสนเทศและเศรษฐกิจดิจิทัล</w:t>
      </w:r>
      <w:r>
        <w:rPr>
          <w:rFonts w:hint="cs"/>
          <w:cs/>
        </w:rPr>
        <w:t xml:space="preserve"> ( </w:t>
      </w:r>
      <w:r>
        <w:t xml:space="preserve">English sentence structures; </w:t>
      </w:r>
      <w:r>
        <w:rPr>
          <w:cs/>
        </w:rPr>
        <w:tab/>
      </w:r>
      <w:r>
        <w:t>English tenses; English sentence analysis; fundamental</w:t>
      </w:r>
      <w:r>
        <w:rPr>
          <w:rFonts w:hint="cs"/>
          <w:cs/>
        </w:rPr>
        <w:t xml:space="preserve"> </w:t>
      </w:r>
      <w:r>
        <w:t xml:space="preserve">of phonetics; </w:t>
      </w:r>
      <w:r>
        <w:rPr>
          <w:cs/>
        </w:rPr>
        <w:tab/>
      </w:r>
      <w:r>
        <w:t xml:space="preserve">English elocution; reading for summarization; case studies on general </w:t>
      </w:r>
      <w:r>
        <w:rPr>
          <w:cs/>
        </w:rPr>
        <w:tab/>
      </w:r>
      <w:r>
        <w:t>English</w:t>
      </w:r>
      <w:r>
        <w:rPr>
          <w:rFonts w:hint="cs"/>
          <w:cs/>
        </w:rPr>
        <w:t xml:space="preserve"> </w:t>
      </w:r>
      <w:r>
        <w:t xml:space="preserve">articles; case studies on business articles; case studies on </w:t>
      </w:r>
      <w:r>
        <w:rPr>
          <w:cs/>
        </w:rPr>
        <w:tab/>
      </w:r>
      <w:r>
        <w:t>academic articles; case studies on</w:t>
      </w:r>
      <w:r>
        <w:rPr>
          <w:rFonts w:hint="cs"/>
          <w:cs/>
        </w:rPr>
        <w:t xml:space="preserve"> </w:t>
      </w:r>
      <w:r>
        <w:t xml:space="preserve">articles in information technology </w:t>
      </w:r>
      <w:r>
        <w:rPr>
          <w:cs/>
        </w:rPr>
        <w:tab/>
      </w:r>
      <w:r>
        <w:t>and digital economy.</w:t>
      </w:r>
      <w:r>
        <w:rPr>
          <w:rFonts w:hint="cs"/>
          <w:cs/>
        </w:rPr>
        <w:t>)</w:t>
      </w:r>
    </w:p>
    <w:p w14:paraId="465F022C" w14:textId="77777777" w:rsidR="007579B4" w:rsidRDefault="007579B4" w:rsidP="007579B4">
      <w:pPr>
        <w:pStyle w:val="Heading5"/>
      </w:pPr>
      <w:r>
        <w:lastRenderedPageBreak/>
        <w:t>070153103</w:t>
      </w:r>
      <w:r>
        <w:rPr>
          <w:cs/>
        </w:rPr>
        <w:t xml:space="preserve"> </w:t>
      </w:r>
      <w:r>
        <w:rPr>
          <w:rFonts w:hint="cs"/>
          <w:cs/>
        </w:rPr>
        <w:t>ทักษะการเขียนภาษาอังกฤษ</w:t>
      </w:r>
      <w:r>
        <w:t xml:space="preserve"> (English Writing Skills)</w:t>
      </w:r>
      <w:r>
        <w:rPr>
          <w:rFonts w:hint="cs"/>
          <w:cs/>
        </w:rPr>
        <w:t xml:space="preserve"> </w:t>
      </w:r>
      <w:r>
        <w:rPr>
          <w:cs/>
        </w:rPr>
        <w:br/>
      </w:r>
      <w:r>
        <w:rPr>
          <w:cs/>
        </w:rPr>
        <w:tab/>
      </w:r>
      <w:r>
        <w:rPr>
          <w:rFonts w:hint="cs"/>
          <w:cs/>
        </w:rPr>
        <w:t>หน่วยกิต</w:t>
      </w:r>
      <w:r>
        <w:rPr>
          <w:cs/>
        </w:rPr>
        <w:t xml:space="preserve">หน่วยกิต </w:t>
      </w:r>
      <w:r>
        <w:t>3(3-0-6)</w:t>
      </w:r>
    </w:p>
    <w:p w14:paraId="45E3351D" w14:textId="77777777" w:rsidR="007579B4" w:rsidRDefault="007579B4" w:rsidP="007579B4">
      <w:pPr>
        <w:pStyle w:val="Heading6"/>
      </w:pPr>
      <w:r>
        <w:rPr>
          <w:cs/>
        </w:rPr>
        <w:t>วิชาบังคับก่อน (</w:t>
      </w:r>
      <w:r>
        <w:t xml:space="preserve">Prerequisite)  </w:t>
      </w:r>
    </w:p>
    <w:p w14:paraId="38797F4A" w14:textId="77777777" w:rsidR="007579B4" w:rsidRDefault="007579B4" w:rsidP="007579B4">
      <w:pPr>
        <w:pStyle w:val="Heading7"/>
      </w:pPr>
      <w:r>
        <w:rPr>
          <w:cs/>
        </w:rPr>
        <w:t xml:space="preserve"> ไม่มี(</w:t>
      </w:r>
      <w:r>
        <w:t>None)</w:t>
      </w:r>
    </w:p>
    <w:p w14:paraId="281506FC" w14:textId="77777777" w:rsidR="007579B4" w:rsidRDefault="007579B4" w:rsidP="007579B4">
      <w:pPr>
        <w:pStyle w:val="Heading6"/>
      </w:pPr>
      <w:r w:rsidRPr="0031672C">
        <w:rPr>
          <w:rFonts w:hint="cs"/>
          <w:cs/>
        </w:rPr>
        <w:t>คำอธิบาย</w:t>
      </w:r>
      <w:r w:rsidRPr="005A5B1E">
        <w:rPr>
          <w:rFonts w:hint="cs"/>
          <w:cs/>
        </w:rPr>
        <w:t>รายวิชา เรียนเกี่ยวกับ</w:t>
      </w:r>
      <w:r>
        <w:rPr>
          <w:cs/>
        </w:rPr>
        <w:t>การเขียนเรียงความภาษาอังกฤษ รูปแบบการเขียน</w:t>
      </w:r>
      <w:r>
        <w:rPr>
          <w:cs/>
        </w:rPr>
        <w:tab/>
        <w:t>ภาษาอังกฤษทั่วไป รูปแบบการเขียนภาษาอังกฤษสำหรับธุรกิจ รูปแบบการเขียน</w:t>
      </w:r>
      <w:r>
        <w:rPr>
          <w:cs/>
        </w:rPr>
        <w:tab/>
        <w:t xml:space="preserve">ภาษาอังกฤษสำหรับงานวิชาการ กรณีศึกษาบทความภาษาอังกฤษทั่วไป </w:t>
      </w:r>
      <w:r>
        <w:rPr>
          <w:cs/>
        </w:rPr>
        <w:tab/>
        <w:t>กรณีศึกษาบทความภาษาอังกฤษด้านธุรกิจ กรณีศึกษาบทความภาษาอังกฤษด้าน</w:t>
      </w:r>
      <w:r>
        <w:rPr>
          <w:cs/>
        </w:rPr>
        <w:tab/>
        <w:t>วิชาการ กรณีศึกษาบทความภาษาอังกฤษด้านเทคโนโลยีสารสนเทศและเศรษฐกิจ</w:t>
      </w:r>
      <w:r>
        <w:rPr>
          <w:cs/>
        </w:rPr>
        <w:tab/>
        <w:t>ดิจิทัล</w:t>
      </w:r>
      <w:r>
        <w:rPr>
          <w:rFonts w:hint="cs"/>
          <w:cs/>
        </w:rPr>
        <w:t xml:space="preserve">( </w:t>
      </w:r>
      <w:r>
        <w:t xml:space="preserve">English essay writing; general English writing style; business </w:t>
      </w:r>
      <w:r>
        <w:rPr>
          <w:cs/>
        </w:rPr>
        <w:tab/>
      </w:r>
      <w:r>
        <w:t>writing style; academic</w:t>
      </w:r>
      <w:r>
        <w:rPr>
          <w:rFonts w:hint="cs"/>
          <w:cs/>
        </w:rPr>
        <w:t xml:space="preserve"> </w:t>
      </w:r>
      <w:r>
        <w:t xml:space="preserve">writing style; case studies on general English </w:t>
      </w:r>
      <w:r>
        <w:rPr>
          <w:cs/>
        </w:rPr>
        <w:tab/>
      </w:r>
      <w:r>
        <w:t>articles; case studies on business articles; case</w:t>
      </w:r>
      <w:r>
        <w:rPr>
          <w:rFonts w:hint="cs"/>
          <w:cs/>
        </w:rPr>
        <w:t xml:space="preserve"> </w:t>
      </w:r>
      <w:r>
        <w:t xml:space="preserve">studies on academic </w:t>
      </w:r>
      <w:r>
        <w:rPr>
          <w:cs/>
        </w:rPr>
        <w:tab/>
      </w:r>
      <w:r>
        <w:t>articles; case studies on articles in information technology and digital</w:t>
      </w:r>
      <w:r>
        <w:rPr>
          <w:rFonts w:hint="cs"/>
          <w:cs/>
        </w:rPr>
        <w:t xml:space="preserve"> </w:t>
      </w:r>
      <w:r>
        <w:rPr>
          <w:cs/>
        </w:rPr>
        <w:tab/>
      </w:r>
      <w:r>
        <w:t>economy.</w:t>
      </w:r>
      <w:r>
        <w:rPr>
          <w:rFonts w:hint="cs"/>
          <w:cs/>
        </w:rPr>
        <w:t>)</w:t>
      </w:r>
    </w:p>
    <w:p w14:paraId="49B9C7DD" w14:textId="77777777" w:rsidR="007579B4" w:rsidRDefault="007579B4" w:rsidP="007579B4">
      <w:pPr>
        <w:pStyle w:val="Heading5"/>
      </w:pPr>
      <w:r>
        <w:t>070153104</w:t>
      </w:r>
      <w:r>
        <w:rPr>
          <w:cs/>
        </w:rPr>
        <w:t xml:space="preserve"> ทักษะภาษาอังกฤษสำหรับผู้ประกอบการ</w:t>
      </w:r>
      <w:r>
        <w:rPr>
          <w:rFonts w:hint="cs"/>
          <w:cs/>
        </w:rPr>
        <w:t xml:space="preserve"> </w:t>
      </w:r>
      <w:r>
        <w:t xml:space="preserve">(English Skills for </w:t>
      </w:r>
      <w:r>
        <w:rPr>
          <w:cs/>
        </w:rPr>
        <w:tab/>
      </w:r>
      <w:r>
        <w:t>Entrepreneur)</w:t>
      </w:r>
      <w:r>
        <w:rPr>
          <w:cs/>
        </w:rPr>
        <w:t xml:space="preserve"> หน่วยกิต</w:t>
      </w:r>
      <w:r>
        <w:rPr>
          <w:rFonts w:hint="cs"/>
          <w:cs/>
        </w:rPr>
        <w:t>3(3-0-6)</w:t>
      </w:r>
    </w:p>
    <w:p w14:paraId="77354CB6" w14:textId="77777777" w:rsidR="007579B4" w:rsidRDefault="007579B4" w:rsidP="007579B4">
      <w:pPr>
        <w:pStyle w:val="Heading6"/>
      </w:pPr>
      <w:r>
        <w:rPr>
          <w:cs/>
        </w:rPr>
        <w:t>วิชาบังคับก่อน (</w:t>
      </w:r>
      <w:r>
        <w:t xml:space="preserve">Prerequisite)  </w:t>
      </w:r>
    </w:p>
    <w:p w14:paraId="52CCE3BE" w14:textId="77777777" w:rsidR="007579B4" w:rsidRDefault="007579B4" w:rsidP="007579B4">
      <w:pPr>
        <w:pStyle w:val="Heading7"/>
      </w:pPr>
      <w:r>
        <w:rPr>
          <w:cs/>
        </w:rPr>
        <w:t xml:space="preserve"> ไม่มี(</w:t>
      </w:r>
      <w:r>
        <w:t>None)</w:t>
      </w:r>
    </w:p>
    <w:p w14:paraId="1949D328" w14:textId="77777777" w:rsidR="007579B4" w:rsidRDefault="007579B4" w:rsidP="007579B4">
      <w:pPr>
        <w:pStyle w:val="Heading6"/>
      </w:pPr>
      <w:r w:rsidRPr="0031672C"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>การเขียนจดหมายภาษาอังกฤษ การเขียนอีเมล</w:t>
      </w:r>
      <w:r>
        <w:rPr>
          <w:cs/>
        </w:rPr>
        <w:tab/>
        <w:t>ภาษาอังกฤษ การสนทนาผ่านทางข้อความภาษาอังกฤษ การสัมภาษณ์ด้วย</w:t>
      </w:r>
      <w:r>
        <w:rPr>
          <w:cs/>
        </w:rPr>
        <w:tab/>
        <w:t xml:space="preserve">ภาษาอังกฤษ การนำเสนองานด้วยภาษาอังกฤษ การนำเสนอความคิดต่อผู้ลงทุน </w:t>
      </w:r>
      <w:r>
        <w:rPr>
          <w:cs/>
        </w:rPr>
        <w:tab/>
        <w:t>การสื่อสารระยะไกลด้วยภาษาอังกฤษ การแก้ปัญหาเฉพาะหน้าด้วยภาษาอังกฤษ</w:t>
      </w:r>
      <w:r>
        <w:rPr>
          <w:cs/>
        </w:rPr>
        <w:tab/>
      </w:r>
      <w:r>
        <w:rPr>
          <w:rFonts w:hint="cs"/>
          <w:cs/>
        </w:rPr>
        <w:t>(</w:t>
      </w:r>
      <w:r>
        <w:t xml:space="preserve">English letter writing; English e-mail writing; chat message conversation </w:t>
      </w:r>
      <w:r>
        <w:rPr>
          <w:cs/>
        </w:rPr>
        <w:tab/>
      </w:r>
      <w:r>
        <w:t xml:space="preserve">in English; interviewing in English; presentation in English; pitching; </w:t>
      </w:r>
      <w:r>
        <w:rPr>
          <w:cs/>
        </w:rPr>
        <w:tab/>
      </w:r>
      <w:r>
        <w:t>distant communication in English; ad hoc problem solving in English.</w:t>
      </w:r>
      <w:r>
        <w:rPr>
          <w:rFonts w:hint="cs"/>
          <w:cs/>
        </w:rPr>
        <w:t>)</w:t>
      </w:r>
    </w:p>
    <w:p w14:paraId="403664EC" w14:textId="77777777" w:rsidR="007579B4" w:rsidRDefault="007579B4" w:rsidP="007579B4"/>
    <w:p w14:paraId="01CA7ED7" w14:textId="77777777" w:rsidR="007579B4" w:rsidRDefault="007579B4" w:rsidP="007579B4"/>
    <w:p w14:paraId="5070AE0F" w14:textId="77777777" w:rsidR="007579B4" w:rsidRDefault="007579B4" w:rsidP="007579B4"/>
    <w:p w14:paraId="0DD258E3" w14:textId="77777777" w:rsidR="007579B4" w:rsidRDefault="007579B4" w:rsidP="007579B4"/>
    <w:p w14:paraId="59A8A201" w14:textId="77777777" w:rsidR="007579B4" w:rsidRDefault="007579B4" w:rsidP="007579B4"/>
    <w:p w14:paraId="355BDA47" w14:textId="77777777" w:rsidR="007579B4" w:rsidRPr="0031672C" w:rsidRDefault="007579B4" w:rsidP="007579B4"/>
    <w:p w14:paraId="1FD1AE6F" w14:textId="77777777" w:rsidR="007579B4" w:rsidRDefault="007579B4" w:rsidP="007579B4">
      <w:pPr>
        <w:pStyle w:val="Heading4"/>
      </w:pPr>
      <w:r>
        <w:rPr>
          <w:cs/>
        </w:rPr>
        <w:lastRenderedPageBreak/>
        <w:t>วิทยาลัยนานาชาติ</w:t>
      </w:r>
    </w:p>
    <w:p w14:paraId="4A1DAD98" w14:textId="0E854F2D" w:rsidR="007579B4" w:rsidRDefault="007579B4" w:rsidP="007579B4">
      <w:pPr>
        <w:pStyle w:val="Heading5"/>
      </w:pPr>
      <w:r>
        <w:t>150013103</w:t>
      </w:r>
      <w:r>
        <w:rPr>
          <w:cs/>
        </w:rPr>
        <w:t xml:space="preserve"> ภาษาอังกฤษธุรกิจ </w:t>
      </w:r>
      <w:r>
        <w:t>1 (English for Business I)</w:t>
      </w:r>
      <w:r>
        <w:rPr>
          <w:rFonts w:hint="cs"/>
          <w:cs/>
        </w:rPr>
        <w:t xml:space="preserve"> </w:t>
      </w:r>
      <w:r w:rsidRPr="0031672C">
        <w:rPr>
          <w:cs/>
        </w:rPr>
        <w:t>หน่วยกิต</w:t>
      </w:r>
      <w:r>
        <w:rPr>
          <w:cs/>
        </w:rPr>
        <w:t xml:space="preserve">หน่วยกิต </w:t>
      </w:r>
      <w:r>
        <w:t>3(3-</w:t>
      </w:r>
      <w:r w:rsidR="00FD06DD">
        <w:rPr>
          <w:cs/>
        </w:rPr>
        <w:tab/>
      </w:r>
      <w:r>
        <w:t>0-6)</w:t>
      </w:r>
    </w:p>
    <w:p w14:paraId="6F996ED1" w14:textId="77777777" w:rsidR="007579B4" w:rsidRDefault="007579B4" w:rsidP="007579B4">
      <w:pPr>
        <w:pStyle w:val="Heading6"/>
      </w:pPr>
      <w:r>
        <w:rPr>
          <w:cs/>
        </w:rPr>
        <w:t>วิชาบังคับก่อน(</w:t>
      </w:r>
      <w:r>
        <w:t xml:space="preserve">Prerequisite) </w:t>
      </w:r>
      <w:r>
        <w:rPr>
          <w:cs/>
        </w:rPr>
        <w:t xml:space="preserve"> </w:t>
      </w:r>
    </w:p>
    <w:p w14:paraId="6C3D3684" w14:textId="77777777" w:rsidR="007579B4" w:rsidRDefault="007579B4" w:rsidP="007579B4">
      <w:pPr>
        <w:pStyle w:val="Heading7"/>
      </w:pPr>
      <w:r>
        <w:rPr>
          <w:cs/>
        </w:rPr>
        <w:t>โดยความเห็นชอบของวิทยาลัยนานาชาติ</w:t>
      </w:r>
      <w:r>
        <w:rPr>
          <w:rFonts w:hint="cs"/>
          <w:cs/>
        </w:rPr>
        <w:t>(</w:t>
      </w:r>
      <w:r>
        <w:t>with permission of International College</w:t>
      </w:r>
      <w:r>
        <w:rPr>
          <w:rFonts w:hint="cs"/>
          <w:cs/>
        </w:rPr>
        <w:t>)</w:t>
      </w:r>
    </w:p>
    <w:p w14:paraId="03616A0E" w14:textId="77777777" w:rsidR="007579B4" w:rsidRDefault="007579B4" w:rsidP="007579B4">
      <w:pPr>
        <w:pStyle w:val="Heading6"/>
      </w:pPr>
      <w:r w:rsidRPr="006E2FC0"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 xml:space="preserve">การบูรณาการทักษะการฟัง พูด อ่าน เขียน และ </w:t>
      </w:r>
      <w:r>
        <w:rPr>
          <w:cs/>
        </w:rPr>
        <w:tab/>
        <w:t>ศัพท์ธุรกิจ เอกสารทางธุรกิจจดหมายธุรกิจบันทึก อ็เมล การอธิบายต าแหน่ง</w:t>
      </w:r>
      <w:r>
        <w:rPr>
          <w:cs/>
        </w:rPr>
        <w:tab/>
        <w:t xml:space="preserve">หน้าที่การงานและผลิตภัณฑ์ การสัมภาษณ์การพูด โทรศัพท์ การต้อนรับผู้มาเยือน </w:t>
      </w:r>
      <w:r>
        <w:rPr>
          <w:cs/>
        </w:rPr>
        <w:tab/>
        <w:t>และการนำชมสถานที่</w:t>
      </w:r>
      <w:r>
        <w:rPr>
          <w:rFonts w:hint="cs"/>
          <w:cs/>
        </w:rPr>
        <w:t>(</w:t>
      </w:r>
      <w:r>
        <w:t xml:space="preserve">Integrated skills of listening, speaking, reading, and </w:t>
      </w:r>
      <w:r>
        <w:rPr>
          <w:cs/>
        </w:rPr>
        <w:tab/>
      </w:r>
      <w:r>
        <w:t>writing and vocabulary in</w:t>
      </w:r>
      <w:r>
        <w:rPr>
          <w:rFonts w:hint="cs"/>
          <w:cs/>
        </w:rPr>
        <w:t xml:space="preserve"> </w:t>
      </w:r>
      <w:r>
        <w:t xml:space="preserve">business English, business correspondence, </w:t>
      </w:r>
      <w:r>
        <w:rPr>
          <w:cs/>
        </w:rPr>
        <w:tab/>
      </w:r>
      <w:r>
        <w:t>business letter, memo, e-mail, describing job</w:t>
      </w:r>
      <w:r>
        <w:rPr>
          <w:rFonts w:hint="cs"/>
          <w:cs/>
        </w:rPr>
        <w:t xml:space="preserve"> </w:t>
      </w:r>
      <w:r>
        <w:t xml:space="preserve">position and products, </w:t>
      </w:r>
      <w:r>
        <w:rPr>
          <w:cs/>
        </w:rPr>
        <w:tab/>
      </w:r>
      <w:r>
        <w:t>telephoning, welcoming visitors, and company tours.</w:t>
      </w:r>
      <w:r>
        <w:rPr>
          <w:rFonts w:hint="cs"/>
          <w:cs/>
        </w:rPr>
        <w:t>)</w:t>
      </w:r>
    </w:p>
    <w:p w14:paraId="4B2E578D" w14:textId="77777777" w:rsidR="007579B4" w:rsidRDefault="007579B4" w:rsidP="007579B4">
      <w:pPr>
        <w:pStyle w:val="Heading5"/>
      </w:pPr>
      <w:r>
        <w:t>150013104</w:t>
      </w:r>
      <w:r>
        <w:rPr>
          <w:cs/>
        </w:rPr>
        <w:t xml:space="preserve"> ภาษาอังกฤษธุรกิจ </w:t>
      </w:r>
      <w:r>
        <w:t>2(English for Business II)</w:t>
      </w:r>
      <w:r>
        <w:rPr>
          <w:rFonts w:hint="cs"/>
          <w:cs/>
        </w:rPr>
        <w:t xml:space="preserve"> </w:t>
      </w:r>
      <w:r>
        <w:rPr>
          <w:cs/>
        </w:rPr>
        <w:t>หน่วยกิต</w:t>
      </w:r>
      <w:r>
        <w:t>3(3-0-6)</w:t>
      </w:r>
    </w:p>
    <w:p w14:paraId="4BE1AC77" w14:textId="77777777" w:rsidR="007579B4" w:rsidRDefault="007579B4" w:rsidP="007579B4">
      <w:pPr>
        <w:pStyle w:val="Heading6"/>
      </w:pPr>
      <w:r>
        <w:rPr>
          <w:cs/>
        </w:rPr>
        <w:t>วิชาบังคับก่อน(</w:t>
      </w:r>
      <w:r>
        <w:t xml:space="preserve">Prerequisite) </w:t>
      </w:r>
      <w:r>
        <w:rPr>
          <w:cs/>
        </w:rPr>
        <w:t xml:space="preserve"> </w:t>
      </w:r>
    </w:p>
    <w:p w14:paraId="2BA22ED1" w14:textId="77777777" w:rsidR="007579B4" w:rsidRDefault="007579B4" w:rsidP="007579B4">
      <w:pPr>
        <w:pStyle w:val="Heading7"/>
      </w:pPr>
      <w:r>
        <w:rPr>
          <w:cs/>
        </w:rPr>
        <w:t xml:space="preserve"> </w:t>
      </w:r>
      <w:r>
        <w:t>150013103</w:t>
      </w:r>
      <w:r>
        <w:rPr>
          <w:cs/>
        </w:rPr>
        <w:t xml:space="preserve"> ภาษาอังกฤษธุรกิจ </w:t>
      </w:r>
      <w:r>
        <w:t>1</w:t>
      </w:r>
      <w:r>
        <w:rPr>
          <w:rFonts w:hint="cs"/>
          <w:cs/>
        </w:rPr>
        <w:t xml:space="preserve"> (</w:t>
      </w:r>
      <w:r>
        <w:t>English for Business I</w:t>
      </w:r>
      <w:r>
        <w:rPr>
          <w:rFonts w:hint="cs"/>
          <w:cs/>
        </w:rPr>
        <w:t>)</w:t>
      </w:r>
    </w:p>
    <w:p w14:paraId="07EADCC0" w14:textId="77777777" w:rsidR="007579B4" w:rsidRDefault="007579B4" w:rsidP="007579B4">
      <w:pPr>
        <w:pStyle w:val="Heading6"/>
      </w:pPr>
      <w:r w:rsidRPr="006E2FC0"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 xml:space="preserve">การบูรณาการทักษะภาษาอังกฤษธุรกิจชั้นสูง </w:t>
      </w:r>
      <w:r>
        <w:rPr>
          <w:cs/>
        </w:rPr>
        <w:tab/>
        <w:t>สำนวนในเอกสารธุรกิจ ภาษาที่ใช้ในการโต้แย้งจูงใจ และต่อรอง หลักการและ</w:t>
      </w:r>
      <w:r>
        <w:rPr>
          <w:cs/>
        </w:rPr>
        <w:tab/>
        <w:t>เทคนิคในการเขียนข้อโต้แย้ง จูงใจ และต่อรอง การนำเสนอสินค้าของบริษัท การ</w:t>
      </w:r>
      <w:r>
        <w:rPr>
          <w:cs/>
        </w:rPr>
        <w:tab/>
        <w:t>ประเมินโครงการ การสื่อสารภายในและระหว่างองค์กร</w:t>
      </w:r>
      <w:r>
        <w:rPr>
          <w:rFonts w:hint="cs"/>
          <w:cs/>
        </w:rPr>
        <w:t>(</w:t>
      </w:r>
      <w:r>
        <w:t xml:space="preserve">Integrated advanced </w:t>
      </w:r>
      <w:r>
        <w:rPr>
          <w:cs/>
        </w:rPr>
        <w:tab/>
      </w:r>
      <w:r>
        <w:t>business English, genres in business correspondence,</w:t>
      </w:r>
      <w:r>
        <w:rPr>
          <w:rFonts w:hint="cs"/>
          <w:cs/>
        </w:rPr>
        <w:t xml:space="preserve"> </w:t>
      </w:r>
      <w:r>
        <w:t xml:space="preserve">language usage in </w:t>
      </w:r>
      <w:r>
        <w:rPr>
          <w:cs/>
        </w:rPr>
        <w:tab/>
      </w:r>
      <w:r>
        <w:t xml:space="preserve">making argument, persuasion and negotiation, principles and </w:t>
      </w:r>
      <w:r>
        <w:rPr>
          <w:cs/>
        </w:rPr>
        <w:tab/>
      </w:r>
      <w:r>
        <w:t>techniques in</w:t>
      </w:r>
      <w:r>
        <w:rPr>
          <w:rFonts w:hint="cs"/>
          <w:cs/>
        </w:rPr>
        <w:t xml:space="preserve"> </w:t>
      </w:r>
      <w:r>
        <w:t xml:space="preserve">writing argumentation, persuasion and negotiation, </w:t>
      </w:r>
      <w:r>
        <w:rPr>
          <w:cs/>
        </w:rPr>
        <w:tab/>
      </w:r>
      <w:r>
        <w:t>describing products, assessing projects, and</w:t>
      </w:r>
      <w:r>
        <w:rPr>
          <w:rFonts w:hint="cs"/>
          <w:cs/>
        </w:rPr>
        <w:t xml:space="preserve"> </w:t>
      </w:r>
      <w:r>
        <w:t xml:space="preserve">internal and external </w:t>
      </w:r>
      <w:r>
        <w:rPr>
          <w:cs/>
        </w:rPr>
        <w:tab/>
      </w:r>
      <w:r>
        <w:t>organization communication.</w:t>
      </w:r>
      <w:r>
        <w:rPr>
          <w:rFonts w:hint="cs"/>
          <w:cs/>
        </w:rPr>
        <w:t>)</w:t>
      </w:r>
    </w:p>
    <w:p w14:paraId="5823568A" w14:textId="77777777" w:rsidR="007579B4" w:rsidRDefault="007579B4" w:rsidP="007579B4"/>
    <w:p w14:paraId="5EBBCD17" w14:textId="77777777" w:rsidR="007579B4" w:rsidRDefault="007579B4" w:rsidP="007579B4"/>
    <w:p w14:paraId="65B7C6D7" w14:textId="77777777" w:rsidR="007579B4" w:rsidRDefault="007579B4" w:rsidP="007579B4"/>
    <w:p w14:paraId="56541DFD" w14:textId="77777777" w:rsidR="007579B4" w:rsidRDefault="007579B4" w:rsidP="007579B4"/>
    <w:p w14:paraId="740F64B9" w14:textId="77777777" w:rsidR="007579B4" w:rsidRDefault="007579B4" w:rsidP="007579B4"/>
    <w:p w14:paraId="0D980A0A" w14:textId="77777777" w:rsidR="007579B4" w:rsidRDefault="007579B4" w:rsidP="007579B4"/>
    <w:p w14:paraId="1CC5ECCA" w14:textId="77777777" w:rsidR="007579B4" w:rsidRPr="006E2FC0" w:rsidRDefault="007579B4" w:rsidP="007579B4"/>
    <w:p w14:paraId="7019BBF9" w14:textId="77777777" w:rsidR="007579B4" w:rsidRDefault="007579B4" w:rsidP="007579B4">
      <w:pPr>
        <w:pStyle w:val="Heading5"/>
      </w:pPr>
      <w:r>
        <w:t>150013105</w:t>
      </w:r>
      <w:r>
        <w:rPr>
          <w:cs/>
        </w:rPr>
        <w:t xml:space="preserve"> </w:t>
      </w:r>
      <w:r>
        <w:rPr>
          <w:rFonts w:hint="cs"/>
          <w:cs/>
        </w:rPr>
        <w:t>การเขียนเพื่อสื่อสารทางธุรกิจ</w:t>
      </w:r>
      <w:r>
        <w:t xml:space="preserve"> (Writing for Business </w:t>
      </w:r>
      <w:r>
        <w:rPr>
          <w:cs/>
        </w:rPr>
        <w:tab/>
      </w:r>
      <w:r>
        <w:t>Communication)</w:t>
      </w:r>
      <w:r>
        <w:rPr>
          <w:cs/>
        </w:rPr>
        <w:t xml:space="preserve"> หน่วยกิต</w:t>
      </w:r>
      <w:r>
        <w:rPr>
          <w:rFonts w:hint="cs"/>
          <w:cs/>
        </w:rPr>
        <w:t>3(3-0-6)</w:t>
      </w:r>
    </w:p>
    <w:p w14:paraId="264D414F" w14:textId="77777777" w:rsidR="007579B4" w:rsidRDefault="007579B4" w:rsidP="007579B4">
      <w:pPr>
        <w:pStyle w:val="Heading6"/>
      </w:pPr>
      <w:r>
        <w:rPr>
          <w:cs/>
        </w:rPr>
        <w:t>วิชาบังคับก่อน(</w:t>
      </w:r>
      <w:r>
        <w:t xml:space="preserve">Prerequisite) </w:t>
      </w:r>
      <w:r>
        <w:rPr>
          <w:cs/>
        </w:rPr>
        <w:t xml:space="preserve"> </w:t>
      </w:r>
    </w:p>
    <w:p w14:paraId="7CCF454B" w14:textId="77777777" w:rsidR="007579B4" w:rsidRDefault="007579B4" w:rsidP="007579B4">
      <w:pPr>
        <w:pStyle w:val="Heading7"/>
      </w:pPr>
      <w:r>
        <w:rPr>
          <w:cs/>
        </w:rPr>
        <w:t>โดยความเห็นชอบของวิทยาลัยนานาชาติ</w:t>
      </w:r>
      <w:r>
        <w:t>with permission of International College</w:t>
      </w:r>
    </w:p>
    <w:p w14:paraId="36A24708" w14:textId="77777777" w:rsidR="007579B4" w:rsidRDefault="007579B4" w:rsidP="007579B4">
      <w:pPr>
        <w:pStyle w:val="Heading6"/>
      </w:pPr>
      <w:r w:rsidRPr="000C5F0F"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 xml:space="preserve">การโต้ตอบทางธุรกิจ จดหมายธุรกิจประเภทต่างๆ </w:t>
      </w:r>
      <w:r>
        <w:rPr>
          <w:cs/>
        </w:rPr>
        <w:tab/>
        <w:t>การเขียนบันทึกข้อความ บันทึกการประชุม</w:t>
      </w:r>
      <w:r>
        <w:rPr>
          <w:rFonts w:hint="cs"/>
          <w:cs/>
        </w:rPr>
        <w:t xml:space="preserve"> </w:t>
      </w:r>
      <w:r>
        <w:rPr>
          <w:cs/>
        </w:rPr>
        <w:t>เอกสารที่ใช้ในธุรกิจการค้าในประเทศ</w:t>
      </w:r>
      <w:r>
        <w:rPr>
          <w:cs/>
        </w:rPr>
        <w:tab/>
        <w:t>และระหว่างประเทศ การนำเข้าและการส่งออกสินค้า การเขียนข้อความ</w:t>
      </w:r>
      <w:r>
        <w:rPr>
          <w:rFonts w:hint="cs"/>
          <w:cs/>
        </w:rPr>
        <w:t xml:space="preserve"> </w:t>
      </w:r>
      <w:r>
        <w:rPr>
          <w:cs/>
        </w:rPr>
        <w:t>เพื่อการ</w:t>
      </w:r>
      <w:r>
        <w:rPr>
          <w:cs/>
        </w:rPr>
        <w:tab/>
        <w:t>โฆษณาและเพื่อการประชาสัมพันธ์</w:t>
      </w:r>
      <w:r>
        <w:rPr>
          <w:rFonts w:hint="cs"/>
          <w:cs/>
        </w:rPr>
        <w:t xml:space="preserve">( </w:t>
      </w:r>
      <w:r>
        <w:t xml:space="preserve">Business correspondence, various types </w:t>
      </w:r>
      <w:r>
        <w:rPr>
          <w:cs/>
        </w:rPr>
        <w:tab/>
      </w:r>
      <w:r>
        <w:t>of business letters, memorandum,</w:t>
      </w:r>
      <w:r>
        <w:rPr>
          <w:rFonts w:hint="cs"/>
          <w:cs/>
        </w:rPr>
        <w:t xml:space="preserve"> </w:t>
      </w:r>
      <w:r>
        <w:t xml:space="preserve">meeting minutes, documents for </w:t>
      </w:r>
      <w:r>
        <w:rPr>
          <w:cs/>
        </w:rPr>
        <w:tab/>
      </w:r>
      <w:r>
        <w:t>domestic and international trades, import, export and shipping,</w:t>
      </w:r>
      <w:r>
        <w:rPr>
          <w:rFonts w:hint="cs"/>
          <w:cs/>
        </w:rPr>
        <w:t xml:space="preserve"> </w:t>
      </w:r>
      <w:r>
        <w:t xml:space="preserve">writing </w:t>
      </w:r>
      <w:r>
        <w:rPr>
          <w:cs/>
        </w:rPr>
        <w:tab/>
      </w:r>
      <w:r>
        <w:t>advertising media and public relations.</w:t>
      </w:r>
      <w:r>
        <w:rPr>
          <w:rFonts w:hint="cs"/>
          <w:cs/>
        </w:rPr>
        <w:t>)</w:t>
      </w:r>
    </w:p>
    <w:p w14:paraId="0A8BD042" w14:textId="77777777" w:rsidR="007579B4" w:rsidRDefault="007579B4" w:rsidP="007579B4">
      <w:pPr>
        <w:pStyle w:val="Heading5"/>
      </w:pPr>
      <w:r>
        <w:t>150013106</w:t>
      </w:r>
      <w:r>
        <w:rPr>
          <w:cs/>
        </w:rPr>
        <w:t xml:space="preserve"> </w:t>
      </w:r>
      <w:r>
        <w:rPr>
          <w:rFonts w:hint="cs"/>
          <w:cs/>
        </w:rPr>
        <w:t>การรายงานและการนำเสนอทางธุรกิจ</w:t>
      </w:r>
      <w:r>
        <w:t xml:space="preserve"> (Business Report Writing and </w:t>
      </w:r>
      <w:r>
        <w:rPr>
          <w:cs/>
        </w:rPr>
        <w:tab/>
      </w:r>
      <w:r>
        <w:t>Presentation)</w:t>
      </w:r>
      <w:r>
        <w:rPr>
          <w:cs/>
        </w:rPr>
        <w:t xml:space="preserve"> หน่วยกิต</w:t>
      </w:r>
      <w:r>
        <w:rPr>
          <w:rFonts w:hint="cs"/>
          <w:cs/>
        </w:rPr>
        <w:t>3(3-0-6)</w:t>
      </w:r>
    </w:p>
    <w:p w14:paraId="30C118FE" w14:textId="77777777" w:rsidR="007579B4" w:rsidRDefault="007579B4" w:rsidP="007579B4">
      <w:pPr>
        <w:pStyle w:val="Heading6"/>
      </w:pPr>
      <w:r>
        <w:rPr>
          <w:cs/>
        </w:rPr>
        <w:t>วิชาบังคับก่อน(</w:t>
      </w:r>
      <w:r>
        <w:t xml:space="preserve">Prerequisite) </w:t>
      </w:r>
      <w:r>
        <w:rPr>
          <w:cs/>
        </w:rPr>
        <w:t xml:space="preserve"> </w:t>
      </w:r>
    </w:p>
    <w:p w14:paraId="7AE897C5" w14:textId="77777777" w:rsidR="007579B4" w:rsidRDefault="007579B4" w:rsidP="007579B4">
      <w:pPr>
        <w:pStyle w:val="Heading7"/>
      </w:pPr>
      <w:r>
        <w:rPr>
          <w:cs/>
        </w:rPr>
        <w:t>โดยความเห็นชอบของวิทยาลัยนานาชาติ</w:t>
      </w:r>
      <w:r>
        <w:rPr>
          <w:rFonts w:hint="cs"/>
          <w:cs/>
        </w:rPr>
        <w:t xml:space="preserve">( </w:t>
      </w:r>
      <w:r>
        <w:t>with permission of International College</w:t>
      </w:r>
      <w:r>
        <w:rPr>
          <w:rFonts w:hint="cs"/>
          <w:cs/>
        </w:rPr>
        <w:t>)</w:t>
      </w:r>
    </w:p>
    <w:p w14:paraId="4813560E" w14:textId="77777777" w:rsidR="007579B4" w:rsidRDefault="007579B4" w:rsidP="007579B4">
      <w:pPr>
        <w:pStyle w:val="Heading6"/>
      </w:pPr>
      <w:r w:rsidRPr="000C5F0F"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>ส่วนประกอบของรายงานทางธุรกิจ การเขียน</w:t>
      </w:r>
      <w:r>
        <w:rPr>
          <w:cs/>
        </w:rPr>
        <w:tab/>
        <w:t>โครงการทางธุรกิจ ประเภทรายงานทางธุรกิจ การบรรยายข้อมูลเชิงสถิติ การ</w:t>
      </w:r>
      <w:r>
        <w:rPr>
          <w:cs/>
        </w:rPr>
        <w:tab/>
        <w:t>เตรียมข้อมูลเพื่อการนำเสนอ การประยุกต์ใช้เทคโนโลยีสารสนเทศเพื่อการสืบค้น</w:t>
      </w:r>
      <w:r>
        <w:rPr>
          <w:cs/>
        </w:rPr>
        <w:tab/>
        <w:t>การจัดล</w:t>
      </w:r>
      <w:r>
        <w:rPr>
          <w:rFonts w:hint="cs"/>
          <w:cs/>
        </w:rPr>
        <w:t>ำ</w:t>
      </w:r>
      <w:r>
        <w:rPr>
          <w:cs/>
        </w:rPr>
        <w:t xml:space="preserve">ดับเนื้อหา การเตรียมเอกสาร การสร้างสื่อผสมภาษาและอวัจนภาษา </w:t>
      </w:r>
      <w:r>
        <w:rPr>
          <w:cs/>
        </w:rPr>
        <w:tab/>
        <w:t>วิธีการนำเสนอ ฝึกการนำเสนอ</w:t>
      </w:r>
      <w:r>
        <w:rPr>
          <w:rFonts w:hint="cs"/>
          <w:cs/>
        </w:rPr>
        <w:t xml:space="preserve">( </w:t>
      </w:r>
      <w:r>
        <w:t xml:space="preserve">Parts of business report, project proposal, </w:t>
      </w:r>
      <w:r>
        <w:rPr>
          <w:cs/>
        </w:rPr>
        <w:tab/>
      </w:r>
      <w:r>
        <w:t xml:space="preserve">types of business reports, statistical description, presentation </w:t>
      </w:r>
      <w:r>
        <w:rPr>
          <w:cs/>
        </w:rPr>
        <w:tab/>
      </w:r>
      <w:r>
        <w:t xml:space="preserve">preparation, IT application for information searching, content </w:t>
      </w:r>
      <w:r>
        <w:rPr>
          <w:cs/>
        </w:rPr>
        <w:tab/>
      </w:r>
      <w:r>
        <w:t xml:space="preserve">organization, document preparation, designing multimedia &amp; visual </w:t>
      </w:r>
      <w:r>
        <w:rPr>
          <w:cs/>
        </w:rPr>
        <w:tab/>
      </w:r>
      <w:r>
        <w:t>aids, speech delivery and on-verbal language, presentation practice.</w:t>
      </w:r>
      <w:r>
        <w:rPr>
          <w:rFonts w:hint="cs"/>
          <w:cs/>
        </w:rPr>
        <w:t>)</w:t>
      </w:r>
    </w:p>
    <w:p w14:paraId="28D929BC" w14:textId="77777777" w:rsidR="007579B4" w:rsidRPr="000C5F0F" w:rsidRDefault="007579B4" w:rsidP="007579B4"/>
    <w:p w14:paraId="2E22D230" w14:textId="77777777" w:rsidR="007579B4" w:rsidRDefault="007579B4" w:rsidP="007579B4"/>
    <w:p w14:paraId="08E63A75" w14:textId="77777777" w:rsidR="007579B4" w:rsidRDefault="007579B4" w:rsidP="007579B4"/>
    <w:p w14:paraId="035D44C4" w14:textId="77777777" w:rsidR="007579B4" w:rsidRDefault="007579B4" w:rsidP="007579B4"/>
    <w:p w14:paraId="2C23D7C4" w14:textId="77777777" w:rsidR="007579B4" w:rsidRDefault="007579B4" w:rsidP="007579B4"/>
    <w:p w14:paraId="76193565" w14:textId="77777777" w:rsidR="007579B4" w:rsidRDefault="007579B4" w:rsidP="007579B4"/>
    <w:p w14:paraId="40225090" w14:textId="2B3B1EC1" w:rsidR="007579B4" w:rsidRDefault="007579B4" w:rsidP="007579B4">
      <w:pPr>
        <w:pStyle w:val="Heading5"/>
      </w:pPr>
      <w:r>
        <w:lastRenderedPageBreak/>
        <w:t>150013123</w:t>
      </w:r>
      <w:r>
        <w:rPr>
          <w:cs/>
        </w:rPr>
        <w:t xml:space="preserve"> </w:t>
      </w:r>
      <w:r>
        <w:rPr>
          <w:rFonts w:hint="cs"/>
          <w:cs/>
        </w:rPr>
        <w:t>การพูดเพื่อประสิทธิผล</w:t>
      </w:r>
      <w:r>
        <w:t xml:space="preserve"> (Effective Speech)</w:t>
      </w:r>
      <w:r>
        <w:rPr>
          <w:cs/>
        </w:rPr>
        <w:t xml:space="preserve"> หน่วยกิต</w:t>
      </w:r>
      <w:r>
        <w:rPr>
          <w:rFonts w:hint="cs"/>
          <w:cs/>
        </w:rPr>
        <w:t xml:space="preserve"> 3(3-0-6)</w:t>
      </w:r>
    </w:p>
    <w:p w14:paraId="7F797B4D" w14:textId="77777777" w:rsidR="007579B4" w:rsidRDefault="007579B4" w:rsidP="007579B4">
      <w:pPr>
        <w:pStyle w:val="Heading6"/>
      </w:pPr>
      <w:r>
        <w:rPr>
          <w:cs/>
        </w:rPr>
        <w:t>วิชาบังคับก่อน (</w:t>
      </w:r>
      <w:r>
        <w:t xml:space="preserve">Prerequisite)  </w:t>
      </w:r>
    </w:p>
    <w:p w14:paraId="727C34C0" w14:textId="77777777" w:rsidR="007579B4" w:rsidRDefault="007579B4" w:rsidP="007579B4">
      <w:pPr>
        <w:pStyle w:val="Heading7"/>
      </w:pPr>
      <w:r>
        <w:rPr>
          <w:cs/>
        </w:rPr>
        <w:t xml:space="preserve"> ไม่มี(</w:t>
      </w:r>
      <w:r>
        <w:t>None)</w:t>
      </w:r>
    </w:p>
    <w:p w14:paraId="2200ACA7" w14:textId="77777777" w:rsidR="007579B4" w:rsidRDefault="007579B4" w:rsidP="007579B4">
      <w:pPr>
        <w:pStyle w:val="Heading6"/>
      </w:pPr>
      <w:r w:rsidRPr="0032016C"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>ความสำคัญของการพูด องค์ประกอบต่างๆในการ</w:t>
      </w:r>
      <w:r>
        <w:rPr>
          <w:cs/>
        </w:rPr>
        <w:tab/>
        <w:t>พูดอย่างมีประสิทธิผล การวิเคราะห์กลุ่มผู้ฟังการเขียนบทปราศรัยและการ</w:t>
      </w:r>
      <w:r>
        <w:rPr>
          <w:cs/>
        </w:rPr>
        <w:tab/>
        <w:t>เตรียมการพูด และการใช้หลักจิตวิทยาในการพูดเพื่อให้เกิดประสิทธิผล การพูดใน</w:t>
      </w:r>
      <w:r>
        <w:rPr>
          <w:cs/>
        </w:rPr>
        <w:tab/>
        <w:t>โอกาสต่างๆ การประเมินผลการพูดของตนเองและผู้อื่น</w:t>
      </w:r>
      <w:r>
        <w:rPr>
          <w:rFonts w:hint="cs"/>
          <w:cs/>
        </w:rPr>
        <w:t xml:space="preserve">( </w:t>
      </w:r>
      <w:r>
        <w:t xml:space="preserve">Importance of </w:t>
      </w:r>
      <w:r>
        <w:rPr>
          <w:cs/>
        </w:rPr>
        <w:tab/>
      </w:r>
      <w:r>
        <w:t>effective speech; Elements of effective speaking; Audience</w:t>
      </w:r>
      <w:r>
        <w:rPr>
          <w:rFonts w:hint="cs"/>
          <w:cs/>
        </w:rPr>
        <w:t xml:space="preserve"> </w:t>
      </w:r>
      <w:r>
        <w:t xml:space="preserve">assessment; </w:t>
      </w:r>
      <w:r>
        <w:rPr>
          <w:cs/>
        </w:rPr>
        <w:tab/>
      </w:r>
      <w:r>
        <w:t xml:space="preserve">Writing and preparation for speech; psychological principles for </w:t>
      </w:r>
      <w:r>
        <w:rPr>
          <w:cs/>
        </w:rPr>
        <w:tab/>
      </w:r>
      <w:r>
        <w:t>effective speech;</w:t>
      </w:r>
      <w:r>
        <w:rPr>
          <w:rFonts w:hint="cs"/>
          <w:cs/>
        </w:rPr>
        <w:t xml:space="preserve"> </w:t>
      </w:r>
      <w:r>
        <w:t xml:space="preserve">Public speaking for various occasions; Outcome </w:t>
      </w:r>
      <w:r>
        <w:rPr>
          <w:cs/>
        </w:rPr>
        <w:tab/>
      </w:r>
      <w:r>
        <w:t>evaluation of a speech made by self and others.</w:t>
      </w:r>
      <w:r>
        <w:rPr>
          <w:rFonts w:hint="cs"/>
          <w:cs/>
        </w:rPr>
        <w:t>)</w:t>
      </w:r>
    </w:p>
    <w:p w14:paraId="18C8E564" w14:textId="176275E6" w:rsidR="007579B4" w:rsidRDefault="007579B4" w:rsidP="005E0E59">
      <w:pPr>
        <w:pStyle w:val="Heading2"/>
      </w:pPr>
      <w:r>
        <w:rPr>
          <w:cs/>
        </w:rPr>
        <w:t>รายวิชาศึกษาทั่วไปกลุ่มเสริมสร้างทักษะการเป็นผู้ประกอบการและสร้างนวัตกรรม</w:t>
      </w:r>
    </w:p>
    <w:p w14:paraId="6E14DE8E" w14:textId="77777777" w:rsidR="007579B4" w:rsidRDefault="007579B4" w:rsidP="005E0E59">
      <w:pPr>
        <w:pStyle w:val="Heading3"/>
      </w:pPr>
      <w:r>
        <w:t xml:space="preserve"> </w:t>
      </w:r>
      <w:r>
        <w:rPr>
          <w:cs/>
        </w:rPr>
        <w:t xml:space="preserve">รายวิชาบังคับสำหรับหลักสูตรระดับปริญญาตรี </w:t>
      </w:r>
      <w:r>
        <w:t>4-5</w:t>
      </w:r>
      <w:r>
        <w:rPr>
          <w:cs/>
        </w:rPr>
        <w:t xml:space="preserve"> ปี ของทุกคณะ/วิทยาลัย</w:t>
      </w:r>
    </w:p>
    <w:p w14:paraId="31AAD464" w14:textId="77777777" w:rsidR="007579B4" w:rsidRDefault="007579B4" w:rsidP="005E0E59">
      <w:pPr>
        <w:pStyle w:val="Heading4"/>
      </w:pPr>
      <w:r>
        <w:rPr>
          <w:cs/>
        </w:rPr>
        <w:t>คณะศิลปศาสตร์ประยุกต์</w:t>
      </w:r>
    </w:p>
    <w:p w14:paraId="01A2BBE6" w14:textId="77777777" w:rsidR="007579B4" w:rsidRDefault="007579B4" w:rsidP="005E0E59">
      <w:pPr>
        <w:pStyle w:val="Heading5"/>
      </w:pPr>
      <w:r>
        <w:t>080203914</w:t>
      </w:r>
      <w:r>
        <w:rPr>
          <w:cs/>
        </w:rPr>
        <w:t xml:space="preserve"> </w:t>
      </w:r>
      <w:proofErr w:type="gramStart"/>
      <w:r>
        <w:rPr>
          <w:cs/>
        </w:rPr>
        <w:t>ผู้ประกอบการนวัตกรรม</w:t>
      </w:r>
      <w:r>
        <w:t>(</w:t>
      </w:r>
      <w:proofErr w:type="gramEnd"/>
      <w:r>
        <w:t>Innovative Technopreneurs)</w:t>
      </w:r>
      <w:r>
        <w:rPr>
          <w:cs/>
        </w:rPr>
        <w:br/>
      </w:r>
      <w:r>
        <w:rPr>
          <w:cs/>
        </w:rPr>
        <w:tab/>
      </w:r>
      <w:r w:rsidRPr="0032016C">
        <w:rPr>
          <w:cs/>
        </w:rPr>
        <w:t>หน่วยกิต</w:t>
      </w:r>
      <w:r>
        <w:rPr>
          <w:cs/>
        </w:rPr>
        <w:tab/>
        <w:t xml:space="preserve">หน่วยกิต </w:t>
      </w:r>
      <w:r>
        <w:t>3(3-0-6)</w:t>
      </w:r>
    </w:p>
    <w:p w14:paraId="5B0F298A" w14:textId="1617AECD" w:rsidR="007579B4" w:rsidRDefault="007579B4" w:rsidP="005E0E59">
      <w:pPr>
        <w:pStyle w:val="Heading5"/>
      </w:pPr>
      <w:r>
        <w:t>080303701</w:t>
      </w:r>
      <w:r>
        <w:rPr>
          <w:cs/>
        </w:rPr>
        <w:t xml:space="preserve"> กระบวนการคิดเชิงออกแบบ</w:t>
      </w:r>
      <w:r>
        <w:rPr>
          <w:rFonts w:hint="cs"/>
          <w:cs/>
        </w:rPr>
        <w:t xml:space="preserve"> </w:t>
      </w:r>
      <w:r>
        <w:t>(Design Thinking)</w:t>
      </w:r>
      <w:r>
        <w:rPr>
          <w:rFonts w:hint="cs"/>
          <w:cs/>
        </w:rPr>
        <w:t xml:space="preserve"> </w:t>
      </w:r>
      <w:r w:rsidRPr="0032016C">
        <w:rPr>
          <w:cs/>
        </w:rPr>
        <w:t>หน่วยกิต</w:t>
      </w:r>
      <w:r>
        <w:rPr>
          <w:cs/>
        </w:rPr>
        <w:t xml:space="preserve">หน่วยกิต </w:t>
      </w:r>
      <w:r w:rsidR="00FD06DD">
        <w:rPr>
          <w:cs/>
        </w:rPr>
        <w:tab/>
      </w:r>
      <w:r>
        <w:t>3(3-0-6)</w:t>
      </w:r>
    </w:p>
    <w:p w14:paraId="6FB97BCE" w14:textId="77777777" w:rsidR="007579B4" w:rsidRPr="00FF691E" w:rsidRDefault="007579B4" w:rsidP="005E0E59">
      <w:pPr>
        <w:pStyle w:val="Heading3"/>
      </w:pPr>
      <w:r>
        <w:t xml:space="preserve"> </w:t>
      </w:r>
      <w:r>
        <w:rPr>
          <w:cs/>
        </w:rPr>
        <w:t>รายวิชาเลือกสำหรับหลักสูตรระดับปริญญาตรีของทุกคณะ/วิทยาลัย</w:t>
      </w:r>
    </w:p>
    <w:p w14:paraId="39CF8FFD" w14:textId="77777777" w:rsidR="007579B4" w:rsidRDefault="007579B4" w:rsidP="005E0E59">
      <w:pPr>
        <w:pStyle w:val="Heading4"/>
      </w:pPr>
      <w:r>
        <w:t>080203907</w:t>
      </w:r>
      <w:r>
        <w:rPr>
          <w:cs/>
        </w:rPr>
        <w:t xml:space="preserve"> ธุรกิจในชีวิตประจำวัน</w:t>
      </w:r>
      <w:r>
        <w:rPr>
          <w:rFonts w:hint="cs"/>
          <w:cs/>
        </w:rPr>
        <w:t xml:space="preserve"> </w:t>
      </w:r>
      <w:r>
        <w:t>(Business for Everyday Life)</w:t>
      </w:r>
      <w:r>
        <w:rPr>
          <w:rFonts w:hint="cs"/>
          <w:cs/>
        </w:rPr>
        <w:t xml:space="preserve"> </w:t>
      </w:r>
      <w:r>
        <w:rPr>
          <w:cs/>
        </w:rPr>
        <w:br/>
      </w:r>
      <w:r>
        <w:rPr>
          <w:cs/>
        </w:rPr>
        <w:tab/>
      </w:r>
      <w:r w:rsidRPr="00FF691E">
        <w:rPr>
          <w:cs/>
        </w:rPr>
        <w:t>หน่วยกิต</w:t>
      </w:r>
      <w:r>
        <w:rPr>
          <w:cs/>
        </w:rPr>
        <w:t xml:space="preserve">หน่วยกิต </w:t>
      </w:r>
      <w:r>
        <w:t>3(3-0-6)</w:t>
      </w:r>
    </w:p>
    <w:p w14:paraId="6AD3A404" w14:textId="77777777" w:rsidR="007579B4" w:rsidRDefault="007579B4" w:rsidP="005E0E59">
      <w:pPr>
        <w:pStyle w:val="Heading4"/>
      </w:pPr>
      <w:r>
        <w:t>080203911</w:t>
      </w:r>
      <w:r>
        <w:rPr>
          <w:cs/>
        </w:rPr>
        <w:t xml:space="preserve"> นวัตกรรมและการพัฒนาเศรษฐกิจ</w:t>
      </w:r>
      <w:r>
        <w:rPr>
          <w:rFonts w:hint="cs"/>
          <w:cs/>
        </w:rPr>
        <w:t xml:space="preserve"> </w:t>
      </w:r>
      <w:r>
        <w:t xml:space="preserve">(Innovation and Economic </w:t>
      </w:r>
      <w:r>
        <w:rPr>
          <w:cs/>
        </w:rPr>
        <w:tab/>
      </w:r>
      <w:r>
        <w:t>Development)</w:t>
      </w:r>
      <w:r w:rsidRPr="00FF691E">
        <w:rPr>
          <w:rFonts w:hint="cs"/>
          <w:cs/>
        </w:rPr>
        <w:t xml:space="preserve"> หน่วยกิ</w:t>
      </w:r>
      <w:r w:rsidRPr="00FF691E">
        <w:rPr>
          <w:cs/>
        </w:rPr>
        <w:t>ต</w:t>
      </w:r>
      <w:r>
        <w:rPr>
          <w:cs/>
        </w:rPr>
        <w:t xml:space="preserve">หน่วยกิต </w:t>
      </w:r>
      <w:r>
        <w:t>3(3-0-6)</w:t>
      </w:r>
    </w:p>
    <w:p w14:paraId="544815C1" w14:textId="77777777" w:rsidR="007579B4" w:rsidRDefault="007579B4" w:rsidP="005E0E59">
      <w:pPr>
        <w:pStyle w:val="Heading4"/>
      </w:pPr>
      <w:r>
        <w:t>080203912</w:t>
      </w:r>
      <w:r>
        <w:rPr>
          <w:cs/>
        </w:rPr>
        <w:t xml:space="preserve"> เศรษฐศาสตร์ธุรกิจและการจัดการ</w:t>
      </w:r>
      <w:r>
        <w:rPr>
          <w:rFonts w:hint="cs"/>
          <w:cs/>
        </w:rPr>
        <w:t xml:space="preserve"> </w:t>
      </w:r>
      <w:r>
        <w:t xml:space="preserve">(Business and Managerial </w:t>
      </w:r>
      <w:r>
        <w:rPr>
          <w:cs/>
        </w:rPr>
        <w:tab/>
      </w:r>
      <w:r>
        <w:t>Economics)</w:t>
      </w:r>
      <w:r>
        <w:rPr>
          <w:rFonts w:hint="cs"/>
          <w:cs/>
        </w:rPr>
        <w:t xml:space="preserve"> </w:t>
      </w:r>
      <w:r w:rsidRPr="00FF691E">
        <w:rPr>
          <w:cs/>
        </w:rPr>
        <w:t>หน่วยกิต</w:t>
      </w:r>
      <w:r>
        <w:rPr>
          <w:cs/>
        </w:rPr>
        <w:t xml:space="preserve">หน่วยกิต </w:t>
      </w:r>
      <w:r>
        <w:t>3(3-0-6)</w:t>
      </w:r>
    </w:p>
    <w:p w14:paraId="6C7760F5" w14:textId="77777777" w:rsidR="007579B4" w:rsidRDefault="007579B4" w:rsidP="005E0E59">
      <w:pPr>
        <w:pStyle w:val="Heading4"/>
      </w:pPr>
      <w:r>
        <w:t>080203918</w:t>
      </w:r>
      <w:r>
        <w:rPr>
          <w:cs/>
        </w:rPr>
        <w:t xml:space="preserve"> การประเมินความคุ้มค่าโครงการ</w:t>
      </w:r>
      <w:r>
        <w:rPr>
          <w:rFonts w:hint="cs"/>
          <w:cs/>
        </w:rPr>
        <w:t xml:space="preserve"> </w:t>
      </w:r>
      <w:r>
        <w:t>(Project Evaluation)</w:t>
      </w:r>
      <w:r>
        <w:rPr>
          <w:rFonts w:hint="cs"/>
          <w:cs/>
        </w:rPr>
        <w:t xml:space="preserve"> </w:t>
      </w:r>
      <w:r>
        <w:rPr>
          <w:cs/>
        </w:rPr>
        <w:br/>
      </w:r>
      <w:r>
        <w:rPr>
          <w:cs/>
        </w:rPr>
        <w:tab/>
      </w:r>
      <w:r w:rsidRPr="00FF691E">
        <w:rPr>
          <w:cs/>
        </w:rPr>
        <w:t>หน่วยกิต</w:t>
      </w:r>
      <w:r>
        <w:rPr>
          <w:cs/>
        </w:rPr>
        <w:t xml:space="preserve">หน่วยกิต </w:t>
      </w:r>
      <w:r>
        <w:t>3(3-0-6)</w:t>
      </w:r>
    </w:p>
    <w:p w14:paraId="3ACF7AA9" w14:textId="024C19BA" w:rsidR="007579B4" w:rsidRPr="00143AD9" w:rsidRDefault="007579B4" w:rsidP="005E0E59">
      <w:pPr>
        <w:pStyle w:val="Heading4"/>
      </w:pPr>
      <w:r>
        <w:t>080203920</w:t>
      </w:r>
      <w:r>
        <w:rPr>
          <w:cs/>
        </w:rPr>
        <w:t xml:space="preserve"> การจัดการระดับโลก</w:t>
      </w:r>
      <w:r>
        <w:rPr>
          <w:rFonts w:hint="cs"/>
          <w:cs/>
        </w:rPr>
        <w:t xml:space="preserve"> </w:t>
      </w:r>
      <w:r>
        <w:t>(Global Management)</w:t>
      </w:r>
      <w:r>
        <w:rPr>
          <w:rFonts w:hint="cs"/>
          <w:cs/>
        </w:rPr>
        <w:t xml:space="preserve"> </w:t>
      </w:r>
      <w:r>
        <w:rPr>
          <w:cs/>
        </w:rPr>
        <w:t>หน่วยกิต</w:t>
      </w:r>
      <w:r>
        <w:rPr>
          <w:rFonts w:hint="cs"/>
          <w:cs/>
        </w:rPr>
        <w:t xml:space="preserve"> 3(3-0-6)</w:t>
      </w:r>
    </w:p>
    <w:p w14:paraId="44A16F59" w14:textId="77777777" w:rsidR="007579B4" w:rsidRPr="00143AD9" w:rsidRDefault="007579B4" w:rsidP="005E0E59">
      <w:pPr>
        <w:pStyle w:val="Heading4"/>
      </w:pPr>
      <w:r>
        <w:t>080203923</w:t>
      </w:r>
      <w:r>
        <w:rPr>
          <w:cs/>
        </w:rPr>
        <w:t xml:space="preserve"> การออกแบบประสบการณ์ผู้บริโภค</w:t>
      </w:r>
      <w:r>
        <w:rPr>
          <w:rFonts w:hint="cs"/>
          <w:cs/>
        </w:rPr>
        <w:t xml:space="preserve"> </w:t>
      </w:r>
      <w:r>
        <w:t>(Consumer Experience Design)</w:t>
      </w:r>
      <w:r>
        <w:rPr>
          <w:rFonts w:hint="cs"/>
          <w:cs/>
        </w:rPr>
        <w:t xml:space="preserve"> </w:t>
      </w:r>
      <w:r>
        <w:rPr>
          <w:cs/>
        </w:rPr>
        <w:tab/>
        <w:t>หน่วยกิต</w:t>
      </w:r>
      <w:r>
        <w:rPr>
          <w:rFonts w:hint="cs"/>
          <w:cs/>
        </w:rPr>
        <w:t>3(3-0-6)</w:t>
      </w:r>
    </w:p>
    <w:p w14:paraId="00398DE4" w14:textId="77777777" w:rsidR="007579B4" w:rsidRPr="00143AD9" w:rsidRDefault="007579B4" w:rsidP="005E0E59">
      <w:pPr>
        <w:pStyle w:val="Heading4"/>
      </w:pPr>
      <w:r>
        <w:lastRenderedPageBreak/>
        <w:t>080303803</w:t>
      </w:r>
      <w:r>
        <w:rPr>
          <w:cs/>
        </w:rPr>
        <w:t xml:space="preserve"> พฤติกรรมนวัตกรรมในการทำงาน</w:t>
      </w:r>
      <w:r>
        <w:rPr>
          <w:rFonts w:hint="cs"/>
          <w:cs/>
        </w:rPr>
        <w:t xml:space="preserve"> </w:t>
      </w:r>
      <w:r>
        <w:t>(Innovative Work Behavior)</w:t>
      </w:r>
      <w:r>
        <w:rPr>
          <w:rFonts w:hint="cs"/>
          <w:cs/>
        </w:rPr>
        <w:t xml:space="preserve"> </w:t>
      </w:r>
      <w:r>
        <w:rPr>
          <w:cs/>
        </w:rPr>
        <w:br/>
      </w:r>
      <w:r>
        <w:rPr>
          <w:cs/>
        </w:rPr>
        <w:tab/>
        <w:t>หน่วยกิต</w:t>
      </w:r>
      <w:r>
        <w:rPr>
          <w:rFonts w:hint="cs"/>
          <w:cs/>
        </w:rPr>
        <w:t>3(3-0-6)</w:t>
      </w:r>
    </w:p>
    <w:p w14:paraId="3B050E2A" w14:textId="77777777" w:rsidR="007579B4" w:rsidRDefault="007579B4" w:rsidP="007579B4">
      <w:pPr>
        <w:pStyle w:val="Heading4"/>
      </w:pPr>
      <w:r>
        <w:rPr>
          <w:cs/>
        </w:rPr>
        <w:t>คณะวิทยาศาสตร์ประยุกต์</w:t>
      </w:r>
    </w:p>
    <w:p w14:paraId="4BFD2CC9" w14:textId="77777777" w:rsidR="007579B4" w:rsidRDefault="007579B4" w:rsidP="007579B4">
      <w:pPr>
        <w:pStyle w:val="Heading5"/>
      </w:pPr>
      <w:r>
        <w:t>040603002</w:t>
      </w:r>
      <w:r>
        <w:rPr>
          <w:cs/>
        </w:rPr>
        <w:t xml:space="preserve"> ระบบคอมพิวเตอร์และโปรแกรมประยุกต์ </w:t>
      </w:r>
      <w:r>
        <w:t xml:space="preserve">(Computer System and </w:t>
      </w:r>
      <w:r>
        <w:rPr>
          <w:cs/>
        </w:rPr>
        <w:tab/>
      </w:r>
      <w:r>
        <w:t>Applications)</w:t>
      </w:r>
      <w:r>
        <w:rPr>
          <w:rFonts w:hint="cs"/>
          <w:cs/>
        </w:rPr>
        <w:t xml:space="preserve"> </w:t>
      </w:r>
      <w:r>
        <w:rPr>
          <w:cs/>
        </w:rPr>
        <w:t>หน่วยกิต</w:t>
      </w:r>
      <w:r>
        <w:rPr>
          <w:rFonts w:hint="cs"/>
          <w:cs/>
        </w:rPr>
        <w:t>3(3-0-6)</w:t>
      </w:r>
    </w:p>
    <w:p w14:paraId="4AAC06D7" w14:textId="77777777" w:rsidR="007579B4" w:rsidRDefault="007579B4" w:rsidP="007579B4">
      <w:pPr>
        <w:pStyle w:val="Heading5"/>
      </w:pPr>
      <w:r>
        <w:t>040603004</w:t>
      </w:r>
      <w:r>
        <w:rPr>
          <w:cs/>
        </w:rPr>
        <w:t xml:space="preserve"> พื้นฐานและการประยุกต์เว็บ </w:t>
      </w:r>
      <w:r>
        <w:t>(Web Fundamental and Application)</w:t>
      </w:r>
      <w:r>
        <w:rPr>
          <w:rFonts w:hint="cs"/>
          <w:cs/>
        </w:rPr>
        <w:t xml:space="preserve"> </w:t>
      </w:r>
      <w:r>
        <w:rPr>
          <w:cs/>
        </w:rPr>
        <w:tab/>
      </w:r>
      <w:r w:rsidRPr="00143AD9">
        <w:rPr>
          <w:cs/>
        </w:rPr>
        <w:t>หน่วยกิต</w:t>
      </w:r>
      <w:r>
        <w:rPr>
          <w:rFonts w:hint="cs"/>
          <w:cs/>
        </w:rPr>
        <w:t xml:space="preserve"> </w:t>
      </w:r>
      <w:r>
        <w:t>3(2-2-5)</w:t>
      </w:r>
    </w:p>
    <w:p w14:paraId="448F4E8E" w14:textId="77777777" w:rsidR="007579B4" w:rsidRDefault="007579B4" w:rsidP="007579B4">
      <w:pPr>
        <w:pStyle w:val="Heading4"/>
      </w:pPr>
      <w:r>
        <w:rPr>
          <w:cs/>
        </w:rPr>
        <w:t>คณะอุตสาหกรรมเกษตร</w:t>
      </w:r>
    </w:p>
    <w:p w14:paraId="48C57F5E" w14:textId="77777777" w:rsidR="007579B4" w:rsidRDefault="007579B4" w:rsidP="007579B4">
      <w:pPr>
        <w:pStyle w:val="Heading5"/>
      </w:pPr>
      <w:r>
        <w:t>050213201</w:t>
      </w:r>
      <w:r>
        <w:rPr>
          <w:cs/>
        </w:rPr>
        <w:t xml:space="preserve"> บทบาทของผู้บริโภคในงานพัฒนาผลิตภัณฑ์</w:t>
      </w:r>
      <w:r>
        <w:rPr>
          <w:rFonts w:hint="cs"/>
          <w:cs/>
        </w:rPr>
        <w:t xml:space="preserve"> </w:t>
      </w:r>
      <w:r>
        <w:t xml:space="preserve">(Consumers Roles in </w:t>
      </w:r>
      <w:r>
        <w:rPr>
          <w:cs/>
        </w:rPr>
        <w:tab/>
      </w:r>
      <w:r>
        <w:t>Product Development)</w:t>
      </w:r>
      <w:r>
        <w:rPr>
          <w:rFonts w:hint="cs"/>
          <w:cs/>
        </w:rPr>
        <w:t xml:space="preserve"> </w:t>
      </w:r>
      <w:r w:rsidRPr="00F04DAD">
        <w:rPr>
          <w:cs/>
        </w:rPr>
        <w:t>หน่วยกิต</w:t>
      </w:r>
      <w:r>
        <w:rPr>
          <w:cs/>
        </w:rPr>
        <w:t xml:space="preserve">หน่วยกิต </w:t>
      </w:r>
      <w:r>
        <w:t>3(3-0-6)</w:t>
      </w:r>
    </w:p>
    <w:p w14:paraId="5BB4148F" w14:textId="77777777" w:rsidR="007579B4" w:rsidRDefault="007579B4" w:rsidP="007579B4">
      <w:pPr>
        <w:pStyle w:val="Heading4"/>
      </w:pPr>
      <w:r>
        <w:rPr>
          <w:cs/>
        </w:rPr>
        <w:t>คณะบริหารธุรกิจและอุตสาหกรรมบริการ</w:t>
      </w:r>
    </w:p>
    <w:p w14:paraId="2685A2DE" w14:textId="77777777" w:rsidR="007579B4" w:rsidRDefault="007579B4" w:rsidP="007579B4">
      <w:pPr>
        <w:pStyle w:val="Heading5"/>
      </w:pPr>
      <w:r>
        <w:t>170313002</w:t>
      </w:r>
      <w:r>
        <w:rPr>
          <w:cs/>
        </w:rPr>
        <w:t xml:space="preserve"> การบริการที่เป็นเลิศ</w:t>
      </w:r>
      <w:r>
        <w:rPr>
          <w:rFonts w:hint="cs"/>
          <w:cs/>
        </w:rPr>
        <w:t xml:space="preserve"> </w:t>
      </w:r>
      <w:r>
        <w:t>(Service Excellence)</w:t>
      </w:r>
      <w:r>
        <w:rPr>
          <w:rFonts w:hint="cs"/>
          <w:cs/>
        </w:rPr>
        <w:t xml:space="preserve"> </w:t>
      </w:r>
      <w:r w:rsidRPr="00F04DAD">
        <w:rPr>
          <w:cs/>
        </w:rPr>
        <w:t>หน่วยกิต</w:t>
      </w:r>
      <w:r>
        <w:rPr>
          <w:rFonts w:hint="cs"/>
          <w:cs/>
        </w:rPr>
        <w:t xml:space="preserve"> </w:t>
      </w:r>
      <w:r>
        <w:t>3(2-2-5)</w:t>
      </w:r>
    </w:p>
    <w:p w14:paraId="6FC5EE38" w14:textId="77777777" w:rsidR="007579B4" w:rsidRDefault="007579B4" w:rsidP="007579B4">
      <w:pPr>
        <w:pStyle w:val="Heading4"/>
      </w:pPr>
      <w:r>
        <w:t xml:space="preserve"> </w:t>
      </w:r>
      <w:r>
        <w:rPr>
          <w:cs/>
        </w:rPr>
        <w:t>รายวิชาสำหรับหลักสูตรนานาชาติ</w:t>
      </w:r>
    </w:p>
    <w:p w14:paraId="1750D6CD" w14:textId="77777777" w:rsidR="007579B4" w:rsidRDefault="007579B4" w:rsidP="007579B4">
      <w:pPr>
        <w:pStyle w:val="Heading5"/>
      </w:pPr>
      <w:r>
        <w:rPr>
          <w:cs/>
        </w:rPr>
        <w:t>คณะเทคโนโลยีสารสนเทศและนวัตกรรมดิจิทัล</w:t>
      </w:r>
    </w:p>
    <w:p w14:paraId="134D4513" w14:textId="77777777" w:rsidR="007579B4" w:rsidRDefault="007579B4" w:rsidP="007579B4">
      <w:pPr>
        <w:pStyle w:val="Heading6"/>
      </w:pPr>
      <w:r>
        <w:t>070153813</w:t>
      </w:r>
      <w:r>
        <w:rPr>
          <w:cs/>
        </w:rPr>
        <w:t xml:space="preserve"> กระบวนการคิดเชิงออกแบบ</w:t>
      </w:r>
      <w:r>
        <w:rPr>
          <w:rFonts w:hint="cs"/>
          <w:cs/>
        </w:rPr>
        <w:t xml:space="preserve"> </w:t>
      </w:r>
      <w:r>
        <w:t>(Design Thinking)</w:t>
      </w:r>
      <w:r>
        <w:rPr>
          <w:rFonts w:hint="cs"/>
          <w:cs/>
        </w:rPr>
        <w:t xml:space="preserve"> </w:t>
      </w:r>
      <w:r>
        <w:rPr>
          <w:cs/>
        </w:rPr>
        <w:t>หน่วยกิต</w:t>
      </w:r>
      <w:r>
        <w:rPr>
          <w:rFonts w:hint="cs"/>
          <w:cs/>
        </w:rPr>
        <w:t xml:space="preserve"> </w:t>
      </w:r>
      <w:r>
        <w:tab/>
      </w:r>
      <w:r>
        <w:rPr>
          <w:rFonts w:hint="cs"/>
          <w:cs/>
        </w:rPr>
        <w:t>หน่วยกิต 3(3-0-6)</w:t>
      </w:r>
    </w:p>
    <w:p w14:paraId="165FB223" w14:textId="77777777" w:rsidR="007579B4" w:rsidRDefault="007579B4" w:rsidP="007579B4">
      <w:pPr>
        <w:pStyle w:val="Heading6"/>
      </w:pPr>
      <w:r>
        <w:t>070153711</w:t>
      </w:r>
      <w:r>
        <w:rPr>
          <w:cs/>
        </w:rPr>
        <w:t xml:space="preserve"> ทักษะของความเป็นผู้ประกอบการ</w:t>
      </w:r>
      <w:r>
        <w:rPr>
          <w:rFonts w:hint="cs"/>
          <w:cs/>
        </w:rPr>
        <w:t xml:space="preserve"> </w:t>
      </w:r>
      <w:r>
        <w:t>(Entrepreneurship Skills)</w:t>
      </w:r>
      <w:r>
        <w:rPr>
          <w:rFonts w:hint="cs"/>
          <w:cs/>
        </w:rPr>
        <w:t xml:space="preserve"> </w:t>
      </w:r>
      <w:r>
        <w:rPr>
          <w:cs/>
        </w:rPr>
        <w:tab/>
      </w:r>
      <w:r w:rsidRPr="00F04DAD">
        <w:rPr>
          <w:cs/>
        </w:rPr>
        <w:t>หน่วยกิต</w:t>
      </w:r>
      <w:r>
        <w:rPr>
          <w:cs/>
        </w:rPr>
        <w:t xml:space="preserve">หน่วยกิต </w:t>
      </w:r>
      <w:r>
        <w:t>3(3-0-6)</w:t>
      </w:r>
    </w:p>
    <w:p w14:paraId="7041A016" w14:textId="77777777" w:rsidR="007579B4" w:rsidRDefault="007579B4" w:rsidP="007579B4">
      <w:pPr>
        <w:pStyle w:val="Heading4"/>
      </w:pPr>
      <w:r>
        <w:rPr>
          <w:cs/>
        </w:rPr>
        <w:t>วิทยาลัยนานาชาติ</w:t>
      </w:r>
    </w:p>
    <w:p w14:paraId="20A74EC0" w14:textId="77777777" w:rsidR="007579B4" w:rsidRDefault="007579B4" w:rsidP="007579B4">
      <w:pPr>
        <w:pStyle w:val="Heading5"/>
      </w:pPr>
      <w:r>
        <w:t>150013121</w:t>
      </w:r>
      <w:r>
        <w:rPr>
          <w:cs/>
        </w:rPr>
        <w:t xml:space="preserve"> การคิดอย่างสร้างสรรค์และมีระบบ</w:t>
      </w:r>
      <w:r>
        <w:rPr>
          <w:rFonts w:hint="cs"/>
          <w:cs/>
        </w:rPr>
        <w:t xml:space="preserve"> </w:t>
      </w:r>
      <w:r>
        <w:t xml:space="preserve">(Systematic and Creative </w:t>
      </w:r>
      <w:r>
        <w:rPr>
          <w:cs/>
        </w:rPr>
        <w:tab/>
      </w:r>
      <w:r>
        <w:t>Thinking)</w:t>
      </w:r>
      <w:r>
        <w:rPr>
          <w:rFonts w:hint="cs"/>
          <w:cs/>
        </w:rPr>
        <w:t xml:space="preserve"> </w:t>
      </w:r>
      <w:r>
        <w:rPr>
          <w:cs/>
        </w:rPr>
        <w:t>หน่วยกิต</w:t>
      </w:r>
      <w:r>
        <w:rPr>
          <w:rFonts w:hint="cs"/>
          <w:cs/>
        </w:rPr>
        <w:t>3(3-0-6)</w:t>
      </w:r>
    </w:p>
    <w:p w14:paraId="4D84DECF" w14:textId="77777777" w:rsidR="007579B4" w:rsidRDefault="007579B4" w:rsidP="007579B4">
      <w:pPr>
        <w:pStyle w:val="Heading5"/>
      </w:pPr>
      <w:r>
        <w:t>150013124</w:t>
      </w:r>
      <w:r>
        <w:rPr>
          <w:cs/>
        </w:rPr>
        <w:t xml:space="preserve"> กระบวนการคิดเชิงออกแบบและสร้างสรรค์อย่างมีระบบ</w:t>
      </w:r>
      <w:r>
        <w:rPr>
          <w:rFonts w:hint="cs"/>
          <w:cs/>
        </w:rPr>
        <w:t xml:space="preserve"> </w:t>
      </w:r>
      <w:r>
        <w:t xml:space="preserve">(Systematic </w:t>
      </w:r>
      <w:r>
        <w:rPr>
          <w:cs/>
        </w:rPr>
        <w:tab/>
      </w:r>
      <w:r>
        <w:t>Creative and Design Thinking)</w:t>
      </w:r>
      <w:r>
        <w:rPr>
          <w:rFonts w:hint="cs"/>
          <w:cs/>
        </w:rPr>
        <w:t xml:space="preserve"> </w:t>
      </w:r>
      <w:r>
        <w:rPr>
          <w:cs/>
        </w:rPr>
        <w:t>หน่วยกิต</w:t>
      </w:r>
      <w:r>
        <w:rPr>
          <w:rFonts w:hint="cs"/>
          <w:cs/>
        </w:rPr>
        <w:t>3(3-0-6)</w:t>
      </w:r>
    </w:p>
    <w:p w14:paraId="7D649AD7" w14:textId="77777777" w:rsidR="007579B4" w:rsidRDefault="007579B4" w:rsidP="007579B4">
      <w:pPr>
        <w:pStyle w:val="Heading5"/>
      </w:pPr>
      <w:r>
        <w:t>150013126</w:t>
      </w:r>
      <w:r>
        <w:rPr>
          <w:cs/>
        </w:rPr>
        <w:t xml:space="preserve"> ผู้ประกอบการนวัตกรรม</w:t>
      </w:r>
      <w:r>
        <w:rPr>
          <w:rFonts w:hint="cs"/>
          <w:cs/>
        </w:rPr>
        <w:t xml:space="preserve"> </w:t>
      </w:r>
      <w:r>
        <w:t>(Innovative Technopreneurs)</w:t>
      </w:r>
      <w:r>
        <w:rPr>
          <w:rFonts w:hint="cs"/>
          <w:cs/>
        </w:rPr>
        <w:t xml:space="preserve"> </w:t>
      </w:r>
      <w:r>
        <w:rPr>
          <w:cs/>
        </w:rPr>
        <w:br/>
      </w:r>
      <w:r>
        <w:rPr>
          <w:cs/>
        </w:rPr>
        <w:tab/>
        <w:t>หน่วยกิต</w:t>
      </w:r>
      <w:r>
        <w:rPr>
          <w:rFonts w:hint="cs"/>
          <w:cs/>
        </w:rPr>
        <w:t>3(3-0-6)</w:t>
      </w:r>
    </w:p>
    <w:p w14:paraId="17728DA9" w14:textId="77777777" w:rsidR="00CC7E94" w:rsidRDefault="00CC7E94" w:rsidP="00CC7E94"/>
    <w:p w14:paraId="4C14325D" w14:textId="77777777" w:rsidR="00CC7E94" w:rsidRDefault="00CC7E94" w:rsidP="00CC7E94"/>
    <w:p w14:paraId="600AF7D7" w14:textId="77777777" w:rsidR="00CC7E94" w:rsidRDefault="00CC7E94" w:rsidP="00CC7E94"/>
    <w:p w14:paraId="7612C5D0" w14:textId="77777777" w:rsidR="00CC7E94" w:rsidRPr="00CC7E94" w:rsidRDefault="00CC7E94" w:rsidP="00CC7E94">
      <w:pPr>
        <w:rPr>
          <w:rFonts w:hint="cs"/>
        </w:rPr>
      </w:pPr>
    </w:p>
    <w:p w14:paraId="4E79C1FC" w14:textId="30774A39" w:rsidR="007579B4" w:rsidRDefault="007579B4" w:rsidP="00FD06DD">
      <w:pPr>
        <w:pStyle w:val="Heading2"/>
      </w:pPr>
      <w:r>
        <w:rPr>
          <w:cs/>
        </w:rPr>
        <w:lastRenderedPageBreak/>
        <w:t>คำอธิบายรายวิชากลุ่มเสริมสร้างทักษะการเป็นผู้ประกอบการและสร้างนวัตกรรม</w:t>
      </w:r>
    </w:p>
    <w:p w14:paraId="1C256AB1" w14:textId="34661DE3" w:rsidR="007579B4" w:rsidRPr="00830E10" w:rsidRDefault="007579B4" w:rsidP="00CC7E94">
      <w:pPr>
        <w:pStyle w:val="Heading3"/>
        <w:rPr>
          <w:rFonts w:hint="cs"/>
        </w:rPr>
      </w:pPr>
      <w:r>
        <w:t xml:space="preserve"> </w:t>
      </w:r>
      <w:r>
        <w:rPr>
          <w:cs/>
        </w:rPr>
        <w:t xml:space="preserve">รายวิชาบังคับสำหรับหลักสูตรระดับปริญญาตรี </w:t>
      </w:r>
      <w:r>
        <w:t>4-5</w:t>
      </w:r>
      <w:r>
        <w:rPr>
          <w:cs/>
        </w:rPr>
        <w:t xml:space="preserve"> ปี ของทุกคณะ/วิทยาลัย</w:t>
      </w:r>
    </w:p>
    <w:p w14:paraId="627AC07F" w14:textId="77777777" w:rsidR="007579B4" w:rsidRDefault="007579B4" w:rsidP="00FD06DD">
      <w:pPr>
        <w:pStyle w:val="Heading4"/>
      </w:pPr>
      <w:r>
        <w:rPr>
          <w:cs/>
        </w:rPr>
        <w:t>คณะศิลป</w:t>
      </w:r>
      <w:r w:rsidRPr="00FD06DD">
        <w:rPr>
          <w:cs/>
        </w:rPr>
        <w:t>ศาสตร์</w:t>
      </w:r>
      <w:r>
        <w:rPr>
          <w:cs/>
        </w:rPr>
        <w:t>ประยุกต์</w:t>
      </w:r>
    </w:p>
    <w:p w14:paraId="1A37AAD2" w14:textId="77777777" w:rsidR="007579B4" w:rsidRDefault="007579B4" w:rsidP="007579B4">
      <w:pPr>
        <w:pStyle w:val="Heading5"/>
      </w:pPr>
      <w:r>
        <w:t>080203914</w:t>
      </w:r>
      <w:r>
        <w:rPr>
          <w:cs/>
        </w:rPr>
        <w:t xml:space="preserve"> </w:t>
      </w:r>
      <w:r>
        <w:rPr>
          <w:rFonts w:hint="cs"/>
          <w:cs/>
        </w:rPr>
        <w:t>ผู้ประกอบการนวัตกรรม</w:t>
      </w:r>
      <w:r>
        <w:t xml:space="preserve"> (Innovative Technopreneurs) </w:t>
      </w:r>
      <w:r w:rsidRPr="00830E10">
        <w:rPr>
          <w:cs/>
        </w:rPr>
        <w:t>หน่วยกิต</w:t>
      </w:r>
      <w:r>
        <w:t xml:space="preserve"> </w:t>
      </w:r>
      <w:r>
        <w:tab/>
      </w:r>
      <w:r>
        <w:rPr>
          <w:cs/>
        </w:rPr>
        <w:t xml:space="preserve">หน่วยกิต </w:t>
      </w:r>
      <w:r>
        <w:t>3(3-0-6)</w:t>
      </w:r>
    </w:p>
    <w:p w14:paraId="64A0F63B" w14:textId="77777777" w:rsidR="007579B4" w:rsidRDefault="007579B4" w:rsidP="007579B4">
      <w:pPr>
        <w:pStyle w:val="Heading6"/>
      </w:pPr>
      <w:r>
        <w:rPr>
          <w:cs/>
        </w:rPr>
        <w:t>วิชาบังคับก่อน (</w:t>
      </w:r>
      <w:r>
        <w:t xml:space="preserve">Prerequisite)  </w:t>
      </w:r>
    </w:p>
    <w:p w14:paraId="0E131B44" w14:textId="77777777" w:rsidR="007579B4" w:rsidRDefault="007579B4" w:rsidP="007579B4">
      <w:pPr>
        <w:pStyle w:val="Heading7"/>
      </w:pPr>
      <w:r>
        <w:rPr>
          <w:cs/>
        </w:rPr>
        <w:t xml:space="preserve"> ไม่มี(</w:t>
      </w:r>
      <w:r>
        <w:t>None)</w:t>
      </w:r>
    </w:p>
    <w:p w14:paraId="0E09AD6A" w14:textId="77777777" w:rsidR="007579B4" w:rsidRDefault="007579B4" w:rsidP="007579B4">
      <w:pPr>
        <w:pStyle w:val="Heading6"/>
      </w:pPr>
      <w:r w:rsidRPr="00830E10"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>แนวคิดเกี่ยวกับการเป็นผู้ประกอบการ การริเริ่ม</w:t>
      </w:r>
      <w:r>
        <w:rPr>
          <w:cs/>
        </w:rPr>
        <w:tab/>
        <w:t>ธุรกิจ การพัฒนาสินค้าและบริการนวัตกรรมการพัฒนาโมเดลธุรกิจ เทคนิคการ</w:t>
      </w:r>
      <w:r>
        <w:rPr>
          <w:cs/>
        </w:rPr>
        <w:tab/>
        <w:t>นำเสนอโมเดลธุรกิจ การจัดการทรัพย์สินทางปัญญาและกฎหมายที่เกี่ยวข้อง</w:t>
      </w:r>
      <w:r>
        <w:rPr>
          <w:cs/>
        </w:rPr>
        <w:br/>
      </w:r>
      <w:r>
        <w:rPr>
          <w:cs/>
        </w:rPr>
        <w:tab/>
      </w:r>
      <w:r>
        <w:rPr>
          <w:rFonts w:hint="cs"/>
          <w:cs/>
        </w:rPr>
        <w:t>(</w:t>
      </w:r>
      <w:r>
        <w:t xml:space="preserve">Concept of entrepreneurship; business initiatives; development of </w:t>
      </w:r>
      <w:r>
        <w:rPr>
          <w:cs/>
        </w:rPr>
        <w:tab/>
      </w:r>
      <w:r>
        <w:t>innovative</w:t>
      </w:r>
      <w:r>
        <w:rPr>
          <w:rFonts w:hint="cs"/>
          <w:cs/>
        </w:rPr>
        <w:t xml:space="preserve"> </w:t>
      </w:r>
      <w:r>
        <w:t xml:space="preserve">products, and services; business model development; </w:t>
      </w:r>
      <w:r>
        <w:rPr>
          <w:cs/>
        </w:rPr>
        <w:tab/>
      </w:r>
      <w:r>
        <w:t>pitching techniques; management of</w:t>
      </w:r>
      <w:r>
        <w:rPr>
          <w:rFonts w:hint="cs"/>
          <w:cs/>
        </w:rPr>
        <w:t xml:space="preserve"> </w:t>
      </w:r>
      <w:r>
        <w:t xml:space="preserve">intellectual property and related </w:t>
      </w:r>
      <w:r>
        <w:rPr>
          <w:cs/>
        </w:rPr>
        <w:tab/>
      </w:r>
      <w:r>
        <w:t>laws.</w:t>
      </w:r>
      <w:r>
        <w:rPr>
          <w:rFonts w:hint="cs"/>
          <w:cs/>
        </w:rPr>
        <w:t>)</w:t>
      </w:r>
    </w:p>
    <w:p w14:paraId="244E6758" w14:textId="072A7C21" w:rsidR="007579B4" w:rsidRDefault="007579B4" w:rsidP="007579B4">
      <w:pPr>
        <w:pStyle w:val="Heading5"/>
      </w:pPr>
      <w:r>
        <w:t>080303701</w:t>
      </w:r>
      <w:r>
        <w:rPr>
          <w:cs/>
        </w:rPr>
        <w:t xml:space="preserve"> กระบวนการคิดเชิงออกแบบ</w:t>
      </w:r>
      <w:r>
        <w:rPr>
          <w:rFonts w:hint="cs"/>
          <w:cs/>
        </w:rPr>
        <w:t xml:space="preserve"> </w:t>
      </w:r>
      <w:r>
        <w:t>(Design Thinking)</w:t>
      </w:r>
      <w:r>
        <w:rPr>
          <w:rFonts w:hint="cs"/>
          <w:cs/>
        </w:rPr>
        <w:t xml:space="preserve"> </w:t>
      </w:r>
      <w:r>
        <w:rPr>
          <w:cs/>
        </w:rPr>
        <w:t>หน่วยกิต</w:t>
      </w:r>
      <w:r>
        <w:rPr>
          <w:rFonts w:hint="cs"/>
          <w:cs/>
        </w:rPr>
        <w:t xml:space="preserve"> </w:t>
      </w:r>
      <w:r>
        <w:tab/>
      </w:r>
      <w:r>
        <w:rPr>
          <w:rFonts w:hint="cs"/>
          <w:cs/>
        </w:rPr>
        <w:t xml:space="preserve">หน่วยกิต </w:t>
      </w:r>
      <w:r w:rsidR="00FD06DD">
        <w:rPr>
          <w:cs/>
        </w:rPr>
        <w:tab/>
      </w:r>
      <w:r>
        <w:rPr>
          <w:rFonts w:hint="cs"/>
          <w:cs/>
        </w:rPr>
        <w:t>3(3-0-6)</w:t>
      </w:r>
    </w:p>
    <w:p w14:paraId="6EDF5868" w14:textId="77777777" w:rsidR="007579B4" w:rsidRDefault="007579B4" w:rsidP="007579B4">
      <w:pPr>
        <w:pStyle w:val="Heading6"/>
      </w:pPr>
      <w:r>
        <w:rPr>
          <w:cs/>
        </w:rPr>
        <w:t>วิชาบังคับก่อน (</w:t>
      </w:r>
      <w:r>
        <w:t xml:space="preserve">Prerequisite)  </w:t>
      </w:r>
    </w:p>
    <w:p w14:paraId="094F8BE4" w14:textId="77777777" w:rsidR="007579B4" w:rsidRPr="00961198" w:rsidRDefault="007579B4" w:rsidP="007579B4">
      <w:pPr>
        <w:pStyle w:val="Heading7"/>
      </w:pPr>
      <w:r>
        <w:rPr>
          <w:cs/>
        </w:rPr>
        <w:t xml:space="preserve"> ไม่มี(</w:t>
      </w:r>
      <w:r>
        <w:t>None)</w:t>
      </w:r>
    </w:p>
    <w:p w14:paraId="4BB651EA" w14:textId="77777777" w:rsidR="007579B4" w:rsidRDefault="007579B4" w:rsidP="007579B4">
      <w:pPr>
        <w:pStyle w:val="Heading6"/>
      </w:pPr>
      <w:r w:rsidRPr="00961198"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>กระบวนการคิดเชิงออกแบบของนักออกแบบที่ใช้</w:t>
      </w:r>
      <w:r>
        <w:rPr>
          <w:cs/>
        </w:rPr>
        <w:tab/>
        <w:t>ในการพัฒนาผลิตภัณฑ์ บริการ และกลยุทธ์ให้เป็นนวัตกรรม การออกแบบที่มี</w:t>
      </w:r>
      <w:r>
        <w:rPr>
          <w:cs/>
        </w:rPr>
        <w:tab/>
        <w:t>มนุษย์เป็นศูนย์กลางผ่านกระบวนการต่าง ๆ ได้แก่ การเข้าใจอย่างลึกซึ้ง การนิยาม</w:t>
      </w:r>
      <w:r>
        <w:rPr>
          <w:cs/>
        </w:rPr>
        <w:tab/>
        <w:t>และตีกรอบปัญหา การระดมความคิด การสร้างต้นแบบ และการทดสอบ การ</w:t>
      </w:r>
      <w:r>
        <w:rPr>
          <w:cs/>
        </w:rPr>
        <w:tab/>
        <w:t>ทำงานเป็นทีมและสภาวะแวดล้อมในการทำงานที่สนับสนุนความคิดสร้างสรรค์</w:t>
      </w:r>
      <w:r>
        <w:rPr>
          <w:cs/>
        </w:rPr>
        <w:tab/>
        <w:t>และแนวความคิด</w:t>
      </w:r>
      <w:r>
        <w:rPr>
          <w:rFonts w:hint="cs"/>
          <w:cs/>
        </w:rPr>
        <w:t xml:space="preserve">( </w:t>
      </w:r>
      <w:r>
        <w:t xml:space="preserve">Design thinking for designers to develop products, </w:t>
      </w:r>
      <w:r>
        <w:rPr>
          <w:cs/>
        </w:rPr>
        <w:tab/>
      </w:r>
      <w:r>
        <w:t>services and strategies to</w:t>
      </w:r>
      <w:r>
        <w:rPr>
          <w:rFonts w:hint="cs"/>
          <w:cs/>
        </w:rPr>
        <w:t xml:space="preserve"> </w:t>
      </w:r>
      <w:r>
        <w:t xml:space="preserve">innovations. human-centered design via </w:t>
      </w:r>
      <w:r>
        <w:rPr>
          <w:cs/>
        </w:rPr>
        <w:tab/>
      </w:r>
      <w:r>
        <w:t xml:space="preserve">following processes; empathy, define, Ideate, prototype and </w:t>
      </w:r>
      <w:r>
        <w:rPr>
          <w:cs/>
        </w:rPr>
        <w:br/>
      </w:r>
      <w:r>
        <w:rPr>
          <w:cs/>
        </w:rPr>
        <w:tab/>
      </w:r>
      <w:r>
        <w:t xml:space="preserve">test; team-working and working environment to support creativity and </w:t>
      </w:r>
      <w:r>
        <w:rPr>
          <w:cs/>
        </w:rPr>
        <w:tab/>
      </w:r>
      <w:r>
        <w:t>ideas.</w:t>
      </w:r>
      <w:r>
        <w:rPr>
          <w:rFonts w:hint="cs"/>
          <w:cs/>
        </w:rPr>
        <w:t>)</w:t>
      </w:r>
    </w:p>
    <w:p w14:paraId="2C715EAB" w14:textId="77777777" w:rsidR="007579B4" w:rsidRDefault="007579B4" w:rsidP="007579B4"/>
    <w:p w14:paraId="144985BD" w14:textId="77777777" w:rsidR="007579B4" w:rsidRDefault="007579B4" w:rsidP="007579B4"/>
    <w:p w14:paraId="639C5F4D" w14:textId="77777777" w:rsidR="007579B4" w:rsidRDefault="007579B4" w:rsidP="007579B4"/>
    <w:p w14:paraId="0100FD4B" w14:textId="77777777" w:rsidR="007579B4" w:rsidRDefault="007579B4" w:rsidP="007579B4"/>
    <w:p w14:paraId="1E01E470" w14:textId="77777777" w:rsidR="007579B4" w:rsidRDefault="007579B4" w:rsidP="007579B4"/>
    <w:p w14:paraId="49A56D63" w14:textId="77777777" w:rsidR="007579B4" w:rsidRDefault="007579B4" w:rsidP="007579B4"/>
    <w:p w14:paraId="6A6245FE" w14:textId="77777777" w:rsidR="007579B4" w:rsidRDefault="007579B4" w:rsidP="007579B4">
      <w:pPr>
        <w:pStyle w:val="Heading4"/>
      </w:pPr>
      <w:r>
        <w:t xml:space="preserve"> </w:t>
      </w:r>
      <w:r>
        <w:rPr>
          <w:cs/>
        </w:rPr>
        <w:t>รายวิชาเลือกสำหรับหลักสูตรระดับปริญญาตรีของทุกคณะ/วิทยาลัย</w:t>
      </w:r>
    </w:p>
    <w:p w14:paraId="57240D52" w14:textId="77777777" w:rsidR="007579B4" w:rsidRDefault="007579B4" w:rsidP="007579B4">
      <w:pPr>
        <w:pStyle w:val="Heading5"/>
      </w:pPr>
      <w:r>
        <w:t>080203907</w:t>
      </w:r>
      <w:r>
        <w:rPr>
          <w:cs/>
        </w:rPr>
        <w:t xml:space="preserve"> ธุรกิจในชีวิตประจำวัน</w:t>
      </w:r>
      <w:r>
        <w:rPr>
          <w:rFonts w:hint="cs"/>
          <w:cs/>
        </w:rPr>
        <w:t xml:space="preserve"> </w:t>
      </w:r>
      <w:r>
        <w:t>(Business for Everyday Life)</w:t>
      </w:r>
      <w:r>
        <w:rPr>
          <w:cs/>
        </w:rPr>
        <w:br/>
      </w:r>
      <w:r>
        <w:rPr>
          <w:cs/>
        </w:rPr>
        <w:tab/>
        <w:t>หน่วยกิต3(3-0-6)</w:t>
      </w:r>
    </w:p>
    <w:p w14:paraId="1D1FD9C9" w14:textId="77777777" w:rsidR="007579B4" w:rsidRDefault="007579B4" w:rsidP="007579B4">
      <w:pPr>
        <w:pStyle w:val="Heading6"/>
      </w:pPr>
      <w:r>
        <w:rPr>
          <w:cs/>
        </w:rPr>
        <w:t>วิชาบังคับก่อน (</w:t>
      </w:r>
      <w:r>
        <w:t xml:space="preserve">Prerequisite)  </w:t>
      </w:r>
    </w:p>
    <w:p w14:paraId="69F2A313" w14:textId="77777777" w:rsidR="007579B4" w:rsidRPr="0052776F" w:rsidRDefault="007579B4" w:rsidP="007579B4">
      <w:pPr>
        <w:pStyle w:val="Heading7"/>
      </w:pPr>
      <w:r>
        <w:rPr>
          <w:cs/>
        </w:rPr>
        <w:t xml:space="preserve"> ไม่มี(</w:t>
      </w:r>
      <w:r>
        <w:t>None)</w:t>
      </w:r>
    </w:p>
    <w:p w14:paraId="1C66EC71" w14:textId="77777777" w:rsidR="007579B4" w:rsidRDefault="007579B4" w:rsidP="007579B4">
      <w:pPr>
        <w:pStyle w:val="Heading6"/>
      </w:pPr>
      <w:r w:rsidRPr="0052776F"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 xml:space="preserve">ความสำคัญของธุรกิจในชีวิตประจำวัน </w:t>
      </w:r>
      <w:r>
        <w:rPr>
          <w:cs/>
        </w:rPr>
        <w:tab/>
        <w:t>สภาพแวดล้อมทางธุรกิจ รูปแบบของการประกอบธุรกิจบทบาทและหน้าที่ทาง</w:t>
      </w:r>
      <w:r>
        <w:rPr>
          <w:cs/>
        </w:rPr>
        <w:tab/>
        <w:t>ธุรกิจ การจัดการข้อมูลและเทคโนโลยีสารสนเทศทางธุรกิจ จริยธรรมทางธุรกิจ</w:t>
      </w:r>
      <w:r>
        <w:rPr>
          <w:cs/>
        </w:rPr>
        <w:tab/>
        <w:t>และความรับผิดชอบต่อสังคม</w:t>
      </w:r>
      <w:r>
        <w:rPr>
          <w:rFonts w:hint="cs"/>
          <w:cs/>
        </w:rPr>
        <w:t xml:space="preserve"> ( </w:t>
      </w:r>
      <w:r>
        <w:t xml:space="preserve">Importance of business in everyday life, </w:t>
      </w:r>
      <w:r>
        <w:rPr>
          <w:cs/>
        </w:rPr>
        <w:tab/>
      </w:r>
      <w:r>
        <w:t xml:space="preserve">business environment, forms of business, business roles, business </w:t>
      </w:r>
      <w:r>
        <w:rPr>
          <w:cs/>
        </w:rPr>
        <w:tab/>
      </w:r>
      <w:r>
        <w:t>information technology management, business ethics and social</w:t>
      </w:r>
      <w:r>
        <w:rPr>
          <w:rFonts w:hint="cs"/>
          <w:cs/>
        </w:rPr>
        <w:t xml:space="preserve"> </w:t>
      </w:r>
      <w:r>
        <w:rPr>
          <w:cs/>
        </w:rPr>
        <w:tab/>
      </w:r>
      <w:r>
        <w:t>responsibility.</w:t>
      </w:r>
      <w:r>
        <w:rPr>
          <w:rFonts w:hint="cs"/>
          <w:cs/>
        </w:rPr>
        <w:t>)</w:t>
      </w:r>
    </w:p>
    <w:p w14:paraId="33896B0A" w14:textId="77777777" w:rsidR="007579B4" w:rsidRDefault="007579B4" w:rsidP="007579B4">
      <w:pPr>
        <w:pStyle w:val="Heading5"/>
      </w:pPr>
      <w:r>
        <w:t>080203911</w:t>
      </w:r>
      <w:r>
        <w:rPr>
          <w:cs/>
        </w:rPr>
        <w:t xml:space="preserve"> นวัตกรรมและการพัฒนาเศรษฐกิจ </w:t>
      </w:r>
      <w:r>
        <w:t xml:space="preserve">(Innovation and Economic </w:t>
      </w:r>
      <w:r>
        <w:rPr>
          <w:cs/>
        </w:rPr>
        <w:tab/>
      </w:r>
      <w:r>
        <w:t>Development)</w:t>
      </w:r>
      <w:r>
        <w:rPr>
          <w:rFonts w:hint="cs"/>
          <w:cs/>
        </w:rPr>
        <w:t xml:space="preserve"> </w:t>
      </w:r>
      <w:r>
        <w:rPr>
          <w:cs/>
        </w:rPr>
        <w:t>หน่วยกิต</w:t>
      </w:r>
      <w:r>
        <w:rPr>
          <w:rFonts w:hint="cs"/>
          <w:cs/>
        </w:rPr>
        <w:t>3(3-0-6)</w:t>
      </w:r>
    </w:p>
    <w:p w14:paraId="39DC3D1E" w14:textId="77777777" w:rsidR="007579B4" w:rsidRDefault="007579B4" w:rsidP="007579B4">
      <w:pPr>
        <w:pStyle w:val="Heading6"/>
      </w:pPr>
      <w:r>
        <w:rPr>
          <w:cs/>
        </w:rPr>
        <w:t>วิชาบังคับก่อน (</w:t>
      </w:r>
      <w:r>
        <w:t xml:space="preserve">Prerequisite)  </w:t>
      </w:r>
    </w:p>
    <w:p w14:paraId="5121839C" w14:textId="77777777" w:rsidR="007579B4" w:rsidRDefault="007579B4" w:rsidP="007579B4">
      <w:pPr>
        <w:pStyle w:val="Heading7"/>
      </w:pPr>
      <w:r>
        <w:rPr>
          <w:cs/>
        </w:rPr>
        <w:t xml:space="preserve"> ไม่มี(</w:t>
      </w:r>
      <w:r>
        <w:t>None)</w:t>
      </w:r>
    </w:p>
    <w:p w14:paraId="0DC2DE1A" w14:textId="77777777" w:rsidR="007579B4" w:rsidRDefault="007579B4" w:rsidP="007579B4">
      <w:pPr>
        <w:pStyle w:val="Heading6"/>
      </w:pPr>
      <w:r w:rsidRPr="000A28F7"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 xml:space="preserve">ความหมายของนวัตกรรม ประเภทของนวัตกรรม </w:t>
      </w:r>
      <w:r>
        <w:rPr>
          <w:cs/>
        </w:rPr>
        <w:tab/>
        <w:t>กระบวนการพัฒนาและการถ่ายทอดเทคโนโลยีและนวัตกรรมเพื่อการพัฒนา</w:t>
      </w:r>
      <w:r>
        <w:rPr>
          <w:cs/>
        </w:rPr>
        <w:tab/>
        <w:t>เศรษฐกิจและสังคม บทบาทและผลกระทบของเทคโนโลยีและนวัตกรรมต่อ</w:t>
      </w:r>
      <w:r>
        <w:rPr>
          <w:cs/>
        </w:rPr>
        <w:tab/>
        <w:t xml:space="preserve">เศรษฐกิจและสังคม การประเมินความคุ้มค่าทางเศรษฐกิจของนวัตกรรม </w:t>
      </w:r>
      <w:r>
        <w:rPr>
          <w:cs/>
        </w:rPr>
        <w:tab/>
        <w:t>แผนพัฒนาเศรษฐกิจและสังคมแห่งชาติของไทยและกรณีศึกษา</w:t>
      </w:r>
      <w:r>
        <w:rPr>
          <w:rFonts w:hint="cs"/>
          <w:cs/>
        </w:rPr>
        <w:t xml:space="preserve">( </w:t>
      </w:r>
      <w:r>
        <w:t xml:space="preserve">Definition of </w:t>
      </w:r>
      <w:r>
        <w:rPr>
          <w:cs/>
        </w:rPr>
        <w:tab/>
      </w:r>
      <w:r>
        <w:t>innovation, types of innovation, technology and innovation</w:t>
      </w:r>
      <w:r>
        <w:rPr>
          <w:rFonts w:hint="cs"/>
          <w:cs/>
        </w:rPr>
        <w:t xml:space="preserve"> </w:t>
      </w:r>
      <w:r>
        <w:rPr>
          <w:cs/>
        </w:rPr>
        <w:tab/>
      </w:r>
      <w:r>
        <w:t xml:space="preserve">development and transfer process for economic and social </w:t>
      </w:r>
      <w:r>
        <w:rPr>
          <w:cs/>
        </w:rPr>
        <w:tab/>
      </w:r>
      <w:r>
        <w:t>development, role and impact of</w:t>
      </w:r>
      <w:r>
        <w:rPr>
          <w:rFonts w:hint="cs"/>
          <w:cs/>
        </w:rPr>
        <w:t xml:space="preserve"> </w:t>
      </w:r>
      <w:r>
        <w:t xml:space="preserve">technology and innovation on the </w:t>
      </w:r>
      <w:r>
        <w:rPr>
          <w:cs/>
        </w:rPr>
        <w:tab/>
      </w:r>
      <w:r>
        <w:t>economy and society, economic evaluation, national</w:t>
      </w:r>
      <w:r>
        <w:rPr>
          <w:rFonts w:hint="cs"/>
          <w:cs/>
        </w:rPr>
        <w:t xml:space="preserve"> </w:t>
      </w:r>
      <w:r>
        <w:t xml:space="preserve">economic and </w:t>
      </w:r>
      <w:r>
        <w:rPr>
          <w:cs/>
        </w:rPr>
        <w:tab/>
      </w:r>
      <w:r>
        <w:t>social development plan of Thailand, and case study.</w:t>
      </w:r>
      <w:r>
        <w:rPr>
          <w:rFonts w:hint="cs"/>
          <w:cs/>
        </w:rPr>
        <w:t>)</w:t>
      </w:r>
    </w:p>
    <w:p w14:paraId="07CF4A8A" w14:textId="77777777" w:rsidR="007579B4" w:rsidRDefault="007579B4" w:rsidP="007579B4"/>
    <w:p w14:paraId="366B415D" w14:textId="77777777" w:rsidR="007579B4" w:rsidRDefault="007579B4" w:rsidP="007579B4"/>
    <w:p w14:paraId="4BB74D39" w14:textId="77777777" w:rsidR="007579B4" w:rsidRDefault="007579B4" w:rsidP="007579B4"/>
    <w:p w14:paraId="521A65A3" w14:textId="77777777" w:rsidR="007579B4" w:rsidRDefault="007579B4" w:rsidP="007579B4"/>
    <w:p w14:paraId="59BA0790" w14:textId="77777777" w:rsidR="007579B4" w:rsidRDefault="007579B4" w:rsidP="007579B4"/>
    <w:p w14:paraId="50C107FD" w14:textId="77777777" w:rsidR="007579B4" w:rsidRDefault="007579B4" w:rsidP="007579B4"/>
    <w:p w14:paraId="185C453C" w14:textId="77777777" w:rsidR="007579B4" w:rsidRDefault="007579B4" w:rsidP="007579B4">
      <w:pPr>
        <w:pStyle w:val="Heading5"/>
      </w:pPr>
      <w:r>
        <w:lastRenderedPageBreak/>
        <w:t>080203912</w:t>
      </w:r>
      <w:r>
        <w:rPr>
          <w:cs/>
        </w:rPr>
        <w:t xml:space="preserve"> เศรษฐศาสตร์ธุรกิจและการจัดการ</w:t>
      </w:r>
      <w:r>
        <w:rPr>
          <w:rFonts w:hint="cs"/>
          <w:cs/>
        </w:rPr>
        <w:t xml:space="preserve"> </w:t>
      </w:r>
      <w:r>
        <w:t xml:space="preserve">(Business and Managerial </w:t>
      </w:r>
      <w:r>
        <w:rPr>
          <w:cs/>
        </w:rPr>
        <w:tab/>
      </w:r>
      <w:r>
        <w:t>Economics)</w:t>
      </w:r>
      <w:r>
        <w:rPr>
          <w:rFonts w:hint="cs"/>
          <w:cs/>
        </w:rPr>
        <w:t xml:space="preserve"> </w:t>
      </w:r>
      <w:r w:rsidRPr="00EF5E63">
        <w:rPr>
          <w:cs/>
        </w:rPr>
        <w:t>หน่วยกิต</w:t>
      </w:r>
      <w:r>
        <w:rPr>
          <w:cs/>
        </w:rPr>
        <w:t xml:space="preserve">หน่วยกิต </w:t>
      </w:r>
      <w:r>
        <w:t>3(3-0-6)</w:t>
      </w:r>
    </w:p>
    <w:p w14:paraId="26D8DDD9" w14:textId="77777777" w:rsidR="007579B4" w:rsidRDefault="007579B4" w:rsidP="007579B4">
      <w:pPr>
        <w:pStyle w:val="Heading6"/>
      </w:pPr>
      <w:r>
        <w:rPr>
          <w:cs/>
        </w:rPr>
        <w:t>วิชาบังคับก่อน (</w:t>
      </w:r>
      <w:r>
        <w:t xml:space="preserve">Prerequisite)  </w:t>
      </w:r>
    </w:p>
    <w:p w14:paraId="68C39982" w14:textId="77777777" w:rsidR="007579B4" w:rsidRDefault="007579B4" w:rsidP="007579B4">
      <w:pPr>
        <w:pStyle w:val="Heading7"/>
      </w:pPr>
      <w:r>
        <w:rPr>
          <w:cs/>
        </w:rPr>
        <w:t xml:space="preserve"> ไม่มี(</w:t>
      </w:r>
      <w:r>
        <w:t>None)</w:t>
      </w:r>
    </w:p>
    <w:p w14:paraId="32E4FB9A" w14:textId="77777777" w:rsidR="007579B4" w:rsidRDefault="007579B4" w:rsidP="007579B4">
      <w:pPr>
        <w:pStyle w:val="Heading6"/>
      </w:pPr>
      <w:r w:rsidRPr="00EF5E63"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>ระบบเศรษฐกิจ พฤติกรรมและการตัดสินใจของ</w:t>
      </w:r>
      <w:r>
        <w:rPr>
          <w:cs/>
        </w:rPr>
        <w:tab/>
        <w:t>ผู้บริโภคและผู้ผลิต บทบาทของเทคโนโลยีและนวัตกรรม การวิเคราะห์</w:t>
      </w:r>
      <w:r>
        <w:rPr>
          <w:cs/>
        </w:rPr>
        <w:tab/>
        <w:t>สภาพแวดล้อมภายใน ภายนอก และการสร้างกลยุทธ์การแข่งขัน แนวคิด</w:t>
      </w:r>
      <w:r>
        <w:rPr>
          <w:cs/>
        </w:rPr>
        <w:tab/>
        <w:t>เศรษฐศาสตร์เพื่อการจัดการตลาด การผลิต การพัฒนาผลิตภัณฑ์ การเงิน และ</w:t>
      </w:r>
      <w:r>
        <w:rPr>
          <w:cs/>
        </w:rPr>
        <w:tab/>
        <w:t>การค้าการเงินระหว่างประเทศ การวิเคราะห์และประเมินโครงการทาง</w:t>
      </w:r>
      <w:r>
        <w:rPr>
          <w:cs/>
        </w:rPr>
        <w:tab/>
        <w:t>เศรษฐศาสตร์ การบริหารเชิงกลยุทธ์ การวางแผนและนำเสนอโมเดลธุรกิจ</w:t>
      </w:r>
      <w:r>
        <w:rPr>
          <w:cs/>
        </w:rPr>
        <w:tab/>
      </w:r>
      <w:r>
        <w:rPr>
          <w:rFonts w:hint="cs"/>
          <w:cs/>
        </w:rPr>
        <w:t>(</w:t>
      </w:r>
      <w:r>
        <w:t xml:space="preserve">Economic system, behaviors and decision-making of consumer and </w:t>
      </w:r>
      <w:r>
        <w:rPr>
          <w:cs/>
        </w:rPr>
        <w:tab/>
      </w:r>
      <w:r>
        <w:t>producer, roles</w:t>
      </w:r>
      <w:r>
        <w:rPr>
          <w:rFonts w:hint="cs"/>
          <w:cs/>
        </w:rPr>
        <w:t xml:space="preserve"> </w:t>
      </w:r>
      <w:r>
        <w:t xml:space="preserve">of technology and innovation, analysis of the internal </w:t>
      </w:r>
      <w:r>
        <w:rPr>
          <w:cs/>
        </w:rPr>
        <w:tab/>
      </w:r>
      <w:r>
        <w:t>and external environment and</w:t>
      </w:r>
      <w:r>
        <w:rPr>
          <w:rFonts w:hint="cs"/>
          <w:cs/>
        </w:rPr>
        <w:t xml:space="preserve"> </w:t>
      </w:r>
      <w:r>
        <w:t xml:space="preserve">competitive strategy development, </w:t>
      </w:r>
      <w:r>
        <w:rPr>
          <w:cs/>
        </w:rPr>
        <w:tab/>
      </w:r>
      <w:r>
        <w:t>economics concepts for marketing; manufacturing; product</w:t>
      </w:r>
      <w:r>
        <w:rPr>
          <w:rFonts w:hint="cs"/>
          <w:cs/>
        </w:rPr>
        <w:t xml:space="preserve"> </w:t>
      </w:r>
      <w:r>
        <w:rPr>
          <w:cs/>
        </w:rPr>
        <w:tab/>
      </w:r>
      <w:r>
        <w:t xml:space="preserve">development; finance; international of trade and finance, project </w:t>
      </w:r>
      <w:r>
        <w:rPr>
          <w:cs/>
        </w:rPr>
        <w:tab/>
      </w:r>
      <w:r>
        <w:t>analysis and economic</w:t>
      </w:r>
      <w:r>
        <w:rPr>
          <w:rFonts w:hint="cs"/>
          <w:cs/>
        </w:rPr>
        <w:t xml:space="preserve"> </w:t>
      </w:r>
      <w:r>
        <w:t>evaluation, strategic management,</w:t>
      </w:r>
      <w:r>
        <w:rPr>
          <w:rFonts w:hint="cs"/>
          <w:cs/>
        </w:rPr>
        <w:t xml:space="preserve"> </w:t>
      </w:r>
      <w:r>
        <w:t xml:space="preserve">planning of </w:t>
      </w:r>
      <w:r>
        <w:rPr>
          <w:cs/>
        </w:rPr>
        <w:tab/>
      </w:r>
      <w:r>
        <w:t>business model and pitch.</w:t>
      </w:r>
      <w:r>
        <w:rPr>
          <w:rFonts w:hint="cs"/>
          <w:cs/>
        </w:rPr>
        <w:t>)</w:t>
      </w:r>
    </w:p>
    <w:p w14:paraId="15950197" w14:textId="77777777" w:rsidR="007579B4" w:rsidRDefault="007579B4" w:rsidP="007579B4">
      <w:pPr>
        <w:pStyle w:val="Heading5"/>
      </w:pPr>
      <w:r>
        <w:t>080203918</w:t>
      </w:r>
      <w:r>
        <w:rPr>
          <w:cs/>
        </w:rPr>
        <w:t xml:space="preserve"> การประเมินความคุ้มค่าโครงการ </w:t>
      </w:r>
      <w:r>
        <w:t>(Project Evaluation)</w:t>
      </w:r>
      <w:r>
        <w:rPr>
          <w:rFonts w:hint="cs"/>
          <w:cs/>
        </w:rPr>
        <w:t xml:space="preserve"> </w:t>
      </w:r>
      <w:r>
        <w:rPr>
          <w:cs/>
        </w:rPr>
        <w:br/>
      </w:r>
      <w:r>
        <w:rPr>
          <w:cs/>
        </w:rPr>
        <w:tab/>
        <w:t>หน่วยกิต</w:t>
      </w:r>
      <w:r>
        <w:rPr>
          <w:rFonts w:hint="cs"/>
          <w:cs/>
        </w:rPr>
        <w:t>3(3-0-6)</w:t>
      </w:r>
      <w:r w:rsidRPr="00E07297">
        <w:t xml:space="preserve"> </w:t>
      </w:r>
    </w:p>
    <w:p w14:paraId="106AABA4" w14:textId="77777777" w:rsidR="007579B4" w:rsidRDefault="007579B4" w:rsidP="007579B4">
      <w:pPr>
        <w:pStyle w:val="Heading6"/>
      </w:pPr>
      <w:r>
        <w:rPr>
          <w:cs/>
        </w:rPr>
        <w:t>วิชาบังคับก่อน (</w:t>
      </w:r>
      <w:r>
        <w:t xml:space="preserve">Prerequisite)  </w:t>
      </w:r>
    </w:p>
    <w:p w14:paraId="67476561" w14:textId="77777777" w:rsidR="007579B4" w:rsidRDefault="007579B4" w:rsidP="007579B4">
      <w:pPr>
        <w:pStyle w:val="Heading7"/>
      </w:pPr>
      <w:r>
        <w:rPr>
          <w:cs/>
        </w:rPr>
        <w:t xml:space="preserve"> ไม่มี(</w:t>
      </w:r>
      <w:r>
        <w:t>None)</w:t>
      </w:r>
    </w:p>
    <w:p w14:paraId="390919EC" w14:textId="77777777" w:rsidR="007579B4" w:rsidRDefault="007579B4" w:rsidP="007579B4">
      <w:pPr>
        <w:pStyle w:val="Heading6"/>
      </w:pPr>
      <w:r w:rsidRPr="00E07297"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 xml:space="preserve">แนวคิดการประเมินความคุ้มค่าของโครงการ </w:t>
      </w:r>
      <w:r>
        <w:rPr>
          <w:cs/>
        </w:rPr>
        <w:tab/>
        <w:t>ลักษณะของโครงการประเภทต่าง ๆ การประเมินความคุ้มค่าโครงการเอกชนและ</w:t>
      </w:r>
      <w:r>
        <w:rPr>
          <w:cs/>
        </w:rPr>
        <w:tab/>
        <w:t>โครงการภาครัฐ การวิเคราะห์ต้นทุนและประมาณการประโยชน์ทางเศรษฐกิจของ</w:t>
      </w:r>
      <w:r>
        <w:rPr>
          <w:cs/>
        </w:rPr>
        <w:tab/>
        <w:t>โครงการ หลักการพิจารณาความคุ้มค่าของโครงการ การวิเคราะห์ทางเลือกและ</w:t>
      </w:r>
      <w:r>
        <w:rPr>
          <w:cs/>
        </w:rPr>
        <w:tab/>
        <w:t>การตัดสินใจ</w:t>
      </w:r>
      <w:r>
        <w:rPr>
          <w:rFonts w:hint="cs"/>
          <w:cs/>
        </w:rPr>
        <w:t xml:space="preserve">( </w:t>
      </w:r>
      <w:r>
        <w:t xml:space="preserve">Concept of project evaluation; characteristics of various </w:t>
      </w:r>
      <w:r>
        <w:rPr>
          <w:cs/>
        </w:rPr>
        <w:tab/>
      </w:r>
      <w:r>
        <w:t>projects; the evaluation of</w:t>
      </w:r>
      <w:r>
        <w:rPr>
          <w:rFonts w:hint="cs"/>
          <w:cs/>
        </w:rPr>
        <w:t xml:space="preserve"> </w:t>
      </w:r>
      <w:r>
        <w:t xml:space="preserve">private projects and government projects; </w:t>
      </w:r>
      <w:r>
        <w:rPr>
          <w:cs/>
        </w:rPr>
        <w:tab/>
      </w:r>
      <w:r>
        <w:t>cost analysis and economic benefit estimates;</w:t>
      </w:r>
      <w:r>
        <w:rPr>
          <w:rFonts w:hint="cs"/>
          <w:cs/>
        </w:rPr>
        <w:t xml:space="preserve"> </w:t>
      </w:r>
      <w:r>
        <w:t>principles of cost</w:t>
      </w:r>
      <w:r>
        <w:rPr>
          <w:rFonts w:hint="cs"/>
          <w:cs/>
        </w:rPr>
        <w:t xml:space="preserve"> </w:t>
      </w:r>
      <w:r>
        <w:rPr>
          <w:cs/>
        </w:rPr>
        <w:tab/>
      </w:r>
      <w:r>
        <w:t xml:space="preserve">effectiveness of the project; analysis of alternatives and decisions </w:t>
      </w:r>
      <w:r>
        <w:rPr>
          <w:cs/>
        </w:rPr>
        <w:tab/>
      </w:r>
      <w:r>
        <w:t>making.</w:t>
      </w:r>
      <w:r>
        <w:rPr>
          <w:rFonts w:hint="cs"/>
          <w:cs/>
        </w:rPr>
        <w:t>)</w:t>
      </w:r>
    </w:p>
    <w:p w14:paraId="2D344ADA" w14:textId="77777777" w:rsidR="007579B4" w:rsidRDefault="007579B4" w:rsidP="007579B4"/>
    <w:p w14:paraId="4A28580C" w14:textId="77777777" w:rsidR="007579B4" w:rsidRDefault="007579B4" w:rsidP="007579B4"/>
    <w:p w14:paraId="08C6AFCF" w14:textId="33E73666" w:rsidR="007579B4" w:rsidRDefault="007579B4" w:rsidP="007579B4">
      <w:pPr>
        <w:pStyle w:val="Heading5"/>
      </w:pPr>
      <w:r>
        <w:lastRenderedPageBreak/>
        <w:t>080203920</w:t>
      </w:r>
      <w:r>
        <w:rPr>
          <w:cs/>
        </w:rPr>
        <w:t xml:space="preserve"> การจัดการระดับโลก</w:t>
      </w:r>
      <w:r>
        <w:rPr>
          <w:rFonts w:hint="cs"/>
          <w:cs/>
        </w:rPr>
        <w:t xml:space="preserve"> </w:t>
      </w:r>
      <w:r>
        <w:t>(Global Management)</w:t>
      </w:r>
      <w:r>
        <w:rPr>
          <w:cs/>
        </w:rPr>
        <w:t xml:space="preserve"> </w:t>
      </w:r>
      <w:r w:rsidRPr="00E07297">
        <w:rPr>
          <w:cs/>
        </w:rPr>
        <w:t>หน่วยกิต</w:t>
      </w:r>
      <w:r>
        <w:rPr>
          <w:cs/>
        </w:rPr>
        <w:t xml:space="preserve"> </w:t>
      </w:r>
      <w:r>
        <w:t>3(3-0-6)</w:t>
      </w:r>
    </w:p>
    <w:p w14:paraId="49535DCF" w14:textId="77777777" w:rsidR="007579B4" w:rsidRDefault="007579B4" w:rsidP="007579B4">
      <w:pPr>
        <w:pStyle w:val="Heading6"/>
      </w:pPr>
      <w:r>
        <w:rPr>
          <w:cs/>
        </w:rPr>
        <w:t>วิชาบังคับก่อน (</w:t>
      </w:r>
      <w:r>
        <w:t xml:space="preserve">Prerequisite)  </w:t>
      </w:r>
    </w:p>
    <w:p w14:paraId="1E429E3A" w14:textId="77777777" w:rsidR="007579B4" w:rsidRDefault="007579B4" w:rsidP="007579B4">
      <w:pPr>
        <w:pStyle w:val="Heading7"/>
      </w:pPr>
      <w:r>
        <w:rPr>
          <w:cs/>
        </w:rPr>
        <w:t xml:space="preserve"> ไม่มี(</w:t>
      </w:r>
      <w:r>
        <w:t>None)</w:t>
      </w:r>
    </w:p>
    <w:p w14:paraId="7CBCCA3E" w14:textId="77777777" w:rsidR="007579B4" w:rsidRDefault="007579B4" w:rsidP="007579B4">
      <w:pPr>
        <w:pStyle w:val="Heading6"/>
      </w:pPr>
      <w:r w:rsidRPr="00E07297"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>ทฤษฎี กรณีศึกษา และแนวปฏิบัติบริบททางธุรกิจ</w:t>
      </w:r>
      <w:r>
        <w:rPr>
          <w:cs/>
        </w:rPr>
        <w:tab/>
        <w:t>ที่หลากหลาย บทบาทขององค์กรระหว่างประเทศ การจัดการความหลากหลายใน</w:t>
      </w:r>
      <w:r>
        <w:rPr>
          <w:cs/>
        </w:rPr>
        <w:tab/>
        <w:t>แง่ของวัฒนธรรม ประชากรศาสตร์ และความต้องการ การพัฒนากลยุทธ์ด</w:t>
      </w:r>
      <w:r>
        <w:rPr>
          <w:rFonts w:hint="cs"/>
          <w:cs/>
        </w:rPr>
        <w:t>ำ</w:t>
      </w:r>
      <w:r>
        <w:rPr>
          <w:cs/>
        </w:rPr>
        <w:t>เนิน</w:t>
      </w:r>
      <w:r>
        <w:rPr>
          <w:cs/>
        </w:rPr>
        <w:tab/>
        <w:t xml:space="preserve">ธุรกิจระหว่างประเทศ การติดต่อสื่อสาร พฤติกรรมในยุคโลกาภิวัฒน์ต่อเศรษฐกิจ </w:t>
      </w:r>
      <w:r>
        <w:rPr>
          <w:cs/>
        </w:rPr>
        <w:tab/>
        <w:t>การเป็นผู้ประกอบการขององค์กร ภาวะผู้นำที่มีประสิทธิภาพ การจัดการความ</w:t>
      </w:r>
      <w:r>
        <w:rPr>
          <w:cs/>
        </w:rPr>
        <w:tab/>
        <w:t>ยั่งยืน จริยธรรมและความรับผิดชอบต่อสังคม</w:t>
      </w:r>
      <w:r>
        <w:rPr>
          <w:rFonts w:hint="cs"/>
          <w:cs/>
        </w:rPr>
        <w:t xml:space="preserve">( </w:t>
      </w:r>
      <w:r>
        <w:t xml:space="preserve">Theories, case studies and </w:t>
      </w:r>
      <w:r>
        <w:rPr>
          <w:cs/>
        </w:rPr>
        <w:tab/>
      </w:r>
      <w:r>
        <w:t>practice guidelines in a variety of business contexts; the</w:t>
      </w:r>
      <w:r>
        <w:rPr>
          <w:rFonts w:hint="cs"/>
          <w:cs/>
        </w:rPr>
        <w:t xml:space="preserve"> </w:t>
      </w:r>
      <w:r>
        <w:t xml:space="preserve">role of </w:t>
      </w:r>
      <w:r>
        <w:rPr>
          <w:cs/>
        </w:rPr>
        <w:tab/>
      </w:r>
      <w:r>
        <w:t xml:space="preserve">international organizations; managing demographic cultural diversity </w:t>
      </w:r>
      <w:r>
        <w:rPr>
          <w:cs/>
        </w:rPr>
        <w:tab/>
      </w:r>
      <w:r>
        <w:t>and demand;</w:t>
      </w:r>
      <w:r>
        <w:rPr>
          <w:rFonts w:hint="cs"/>
          <w:cs/>
        </w:rPr>
        <w:t xml:space="preserve"> </w:t>
      </w:r>
      <w:r>
        <w:t xml:space="preserve">developing international business strategies; </w:t>
      </w:r>
      <w:r>
        <w:rPr>
          <w:cs/>
        </w:rPr>
        <w:tab/>
      </w:r>
      <w:r>
        <w:t>communication; economic impact from behavior</w:t>
      </w:r>
      <w:r>
        <w:rPr>
          <w:rFonts w:hint="cs"/>
          <w:cs/>
        </w:rPr>
        <w:t xml:space="preserve"> </w:t>
      </w:r>
      <w:r>
        <w:t xml:space="preserve">in the era of </w:t>
      </w:r>
      <w:r>
        <w:rPr>
          <w:cs/>
        </w:rPr>
        <w:tab/>
      </w:r>
      <w:r>
        <w:t xml:space="preserve">globalization; corporate entrepreneurship; effective leadership traits; </w:t>
      </w:r>
      <w:r>
        <w:rPr>
          <w:cs/>
        </w:rPr>
        <w:tab/>
      </w:r>
      <w:r>
        <w:t>business</w:t>
      </w:r>
      <w:r>
        <w:rPr>
          <w:rFonts w:hint="cs"/>
          <w:cs/>
        </w:rPr>
        <w:t xml:space="preserve"> </w:t>
      </w:r>
      <w:r>
        <w:t xml:space="preserve">sustainability management; business ethics and social </w:t>
      </w:r>
      <w:r>
        <w:rPr>
          <w:cs/>
        </w:rPr>
        <w:tab/>
      </w:r>
      <w:r>
        <w:t>responsibility of entrepreneurs.</w:t>
      </w:r>
      <w:r>
        <w:rPr>
          <w:rFonts w:hint="cs"/>
          <w:cs/>
        </w:rPr>
        <w:t>)</w:t>
      </w:r>
    </w:p>
    <w:p w14:paraId="71A7AF0C" w14:textId="77777777" w:rsidR="007579B4" w:rsidRDefault="007579B4" w:rsidP="007579B4">
      <w:pPr>
        <w:pStyle w:val="Heading5"/>
      </w:pPr>
      <w:r>
        <w:t>080203923</w:t>
      </w:r>
      <w:r>
        <w:rPr>
          <w:cs/>
        </w:rPr>
        <w:t xml:space="preserve"> การออกแบบประสบการณ์ผู้บริโภค</w:t>
      </w:r>
      <w:r>
        <w:rPr>
          <w:rFonts w:hint="cs"/>
          <w:cs/>
        </w:rPr>
        <w:t xml:space="preserve"> </w:t>
      </w:r>
      <w:r>
        <w:t>(Consumer Experience Design)</w:t>
      </w:r>
      <w:r>
        <w:rPr>
          <w:rFonts w:hint="cs"/>
          <w:cs/>
        </w:rPr>
        <w:t xml:space="preserve"> </w:t>
      </w:r>
      <w:r>
        <w:rPr>
          <w:cs/>
        </w:rPr>
        <w:tab/>
        <w:t>หน่วยกิต3(3-0-6)</w:t>
      </w:r>
    </w:p>
    <w:p w14:paraId="48F34962" w14:textId="77777777" w:rsidR="007579B4" w:rsidRDefault="007579B4" w:rsidP="007579B4">
      <w:pPr>
        <w:pStyle w:val="Heading6"/>
      </w:pPr>
      <w:r>
        <w:rPr>
          <w:cs/>
        </w:rPr>
        <w:t>วิชาบังคับก่อน (</w:t>
      </w:r>
      <w:r>
        <w:t xml:space="preserve">Prerequisite)  </w:t>
      </w:r>
    </w:p>
    <w:p w14:paraId="38530F57" w14:textId="77777777" w:rsidR="007579B4" w:rsidRDefault="007579B4" w:rsidP="007579B4">
      <w:pPr>
        <w:pStyle w:val="Heading7"/>
      </w:pPr>
      <w:r>
        <w:rPr>
          <w:cs/>
        </w:rPr>
        <w:t xml:space="preserve"> ไม่มี(</w:t>
      </w:r>
      <w:r>
        <w:t>None)</w:t>
      </w:r>
    </w:p>
    <w:p w14:paraId="6580552B" w14:textId="77777777" w:rsidR="007579B4" w:rsidRDefault="007579B4" w:rsidP="007579B4">
      <w:pPr>
        <w:pStyle w:val="Heading6"/>
      </w:pPr>
      <w:r w:rsidRPr="003B6D3D"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>หลักการและแนวคิดเกี่ยวกับพฤติกรรมของ</w:t>
      </w:r>
      <w:r>
        <w:rPr>
          <w:cs/>
        </w:rPr>
        <w:tab/>
        <w:t>ผู้บริโภค ปัจจัยที่มีอิทธิพลต่อการตัดสินใจของผู้บริโภค การวิเคราะห์เส้นทางของ</w:t>
      </w:r>
      <w:r>
        <w:rPr>
          <w:cs/>
        </w:rPr>
        <w:tab/>
        <w:t>ผู้บริโภค การออกแบบประสบการณ์ผู้บริโภคทั้งด้านการบริการ การตลาดและการ</w:t>
      </w:r>
      <w:r>
        <w:rPr>
          <w:cs/>
        </w:rPr>
        <w:tab/>
        <w:t>ขาย การสร้างความภักดีในตราสินค้า</w:t>
      </w:r>
      <w:r>
        <w:rPr>
          <w:rFonts w:hint="cs"/>
          <w:cs/>
        </w:rPr>
        <w:t xml:space="preserve">( </w:t>
      </w:r>
      <w:r>
        <w:t xml:space="preserve">Principles and concepts of consumer </w:t>
      </w:r>
      <w:r>
        <w:rPr>
          <w:cs/>
        </w:rPr>
        <w:tab/>
      </w:r>
      <w:r>
        <w:t>behavior; factors influencing consumer</w:t>
      </w:r>
      <w:r>
        <w:rPr>
          <w:rFonts w:hint="cs"/>
          <w:cs/>
        </w:rPr>
        <w:t xml:space="preserve"> </w:t>
      </w:r>
      <w:r>
        <w:t xml:space="preserve">purchase decisions; consumer </w:t>
      </w:r>
      <w:r>
        <w:rPr>
          <w:cs/>
        </w:rPr>
        <w:tab/>
      </w:r>
      <w:r>
        <w:t>journey analytics; consumer experience design in service,</w:t>
      </w:r>
      <w:r>
        <w:rPr>
          <w:rFonts w:hint="cs"/>
          <w:cs/>
        </w:rPr>
        <w:t xml:space="preserve"> </w:t>
      </w:r>
      <w:r>
        <w:t xml:space="preserve">marketing </w:t>
      </w:r>
      <w:r>
        <w:rPr>
          <w:cs/>
        </w:rPr>
        <w:tab/>
      </w:r>
      <w:r>
        <w:t>and sales sectors; building brand loyalty.</w:t>
      </w:r>
      <w:r>
        <w:rPr>
          <w:rFonts w:hint="cs"/>
          <w:cs/>
        </w:rPr>
        <w:t>)</w:t>
      </w:r>
    </w:p>
    <w:p w14:paraId="0750474A" w14:textId="77777777" w:rsidR="007579B4" w:rsidRDefault="007579B4" w:rsidP="007579B4"/>
    <w:p w14:paraId="2DCB8E3E" w14:textId="77777777" w:rsidR="007579B4" w:rsidRDefault="007579B4" w:rsidP="007579B4"/>
    <w:p w14:paraId="751CA860" w14:textId="77777777" w:rsidR="007579B4" w:rsidRDefault="007579B4" w:rsidP="007579B4"/>
    <w:p w14:paraId="6774727E" w14:textId="77777777" w:rsidR="007579B4" w:rsidRDefault="007579B4" w:rsidP="007579B4"/>
    <w:p w14:paraId="79594348" w14:textId="77777777" w:rsidR="007579B4" w:rsidRDefault="007579B4" w:rsidP="007579B4"/>
    <w:p w14:paraId="7077167E" w14:textId="77777777" w:rsidR="007579B4" w:rsidRPr="003B6D3D" w:rsidRDefault="007579B4" w:rsidP="007579B4">
      <w:pPr>
        <w:pStyle w:val="Heading5"/>
      </w:pPr>
      <w:r>
        <w:lastRenderedPageBreak/>
        <w:t>080303803</w:t>
      </w:r>
      <w:r>
        <w:rPr>
          <w:cs/>
        </w:rPr>
        <w:t xml:space="preserve"> พฤติกรรมนวัตกรรมในการทำงาน </w:t>
      </w:r>
      <w:r>
        <w:t>(Innovative Work Behavior)</w:t>
      </w:r>
      <w:r>
        <w:rPr>
          <w:rFonts w:hint="cs"/>
          <w:cs/>
        </w:rPr>
        <w:t xml:space="preserve"> </w:t>
      </w:r>
      <w:r>
        <w:rPr>
          <w:cs/>
        </w:rPr>
        <w:br/>
      </w:r>
      <w:r>
        <w:rPr>
          <w:cs/>
        </w:rPr>
        <w:tab/>
        <w:t>หน่วยกิต</w:t>
      </w:r>
      <w:r>
        <w:rPr>
          <w:rFonts w:hint="cs"/>
          <w:cs/>
        </w:rPr>
        <w:t>3(3-0-6)</w:t>
      </w:r>
    </w:p>
    <w:p w14:paraId="23A6CAFF" w14:textId="77777777" w:rsidR="007579B4" w:rsidRDefault="007579B4" w:rsidP="007579B4">
      <w:pPr>
        <w:pStyle w:val="Heading6"/>
      </w:pPr>
      <w:r>
        <w:rPr>
          <w:cs/>
        </w:rPr>
        <w:t>วิชาบังคับก่อน (</w:t>
      </w:r>
      <w:r>
        <w:t xml:space="preserve">Prerequisite)  </w:t>
      </w:r>
    </w:p>
    <w:p w14:paraId="50C66FC7" w14:textId="77777777" w:rsidR="007579B4" w:rsidRDefault="007579B4" w:rsidP="007579B4">
      <w:pPr>
        <w:pStyle w:val="Heading7"/>
      </w:pPr>
      <w:r>
        <w:rPr>
          <w:cs/>
        </w:rPr>
        <w:t xml:space="preserve"> ไม่มี(</w:t>
      </w:r>
      <w:r>
        <w:t>None)</w:t>
      </w:r>
    </w:p>
    <w:p w14:paraId="67BB08A5" w14:textId="77777777" w:rsidR="007579B4" w:rsidRDefault="007579B4" w:rsidP="007579B4">
      <w:pPr>
        <w:pStyle w:val="Heading6"/>
      </w:pPr>
      <w:r w:rsidRPr="003B6D3D"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>พฤติกรรมนวัตกรรมในการทำงาน หลักการและ</w:t>
      </w:r>
      <w:r>
        <w:rPr>
          <w:cs/>
        </w:rPr>
        <w:tab/>
        <w:t>ทฤษฎีเกี่ยวกับพฤติกรรมของมนุษย์ ความหมายความสำคัญและประเภทของ</w:t>
      </w:r>
      <w:r>
        <w:rPr>
          <w:cs/>
        </w:rPr>
        <w:tab/>
        <w:t>นวัตกรรม ปัจจัยด้านการทำงานที่มีอิทธิพลต่อพฤติกรรมนวัตกรรม กระบวนการ</w:t>
      </w:r>
      <w:r>
        <w:rPr>
          <w:cs/>
        </w:rPr>
        <w:tab/>
        <w:t xml:space="preserve">เกิดนวัตกรรม การแสวงหาโอกาส การสร้างความคิด การเป็นผู้นำทางความคิด </w:t>
      </w:r>
      <w:r>
        <w:rPr>
          <w:cs/>
        </w:rPr>
        <w:tab/>
        <w:t>แรงจูงใจในการทำงานที่ก่อให้เกิดนวัตกรรม และการประยุกต์ใช้ที่ก่อให้เกิด</w:t>
      </w:r>
      <w:r>
        <w:rPr>
          <w:cs/>
        </w:rPr>
        <w:tab/>
        <w:t>นวัตกรรม</w:t>
      </w:r>
      <w:r>
        <w:rPr>
          <w:rFonts w:hint="cs"/>
          <w:cs/>
        </w:rPr>
        <w:t xml:space="preserve">( </w:t>
      </w:r>
      <w:r>
        <w:t xml:space="preserve">Principles and theories of human behavior; definition, </w:t>
      </w:r>
      <w:r>
        <w:rPr>
          <w:cs/>
        </w:rPr>
        <w:tab/>
      </w:r>
      <w:r>
        <w:t>significance and types of</w:t>
      </w:r>
      <w:r>
        <w:rPr>
          <w:rFonts w:hint="cs"/>
          <w:cs/>
        </w:rPr>
        <w:t xml:space="preserve"> </w:t>
      </w:r>
      <w:r>
        <w:t xml:space="preserve">innovation; factors influencing employee </w:t>
      </w:r>
      <w:r>
        <w:rPr>
          <w:cs/>
        </w:rPr>
        <w:tab/>
      </w:r>
      <w:r>
        <w:t>innovative behavior; the process of cultivating and</w:t>
      </w:r>
      <w:r>
        <w:rPr>
          <w:rFonts w:hint="cs"/>
          <w:cs/>
        </w:rPr>
        <w:t xml:space="preserve"> </w:t>
      </w:r>
      <w:r>
        <w:t xml:space="preserve">fostering innovation; </w:t>
      </w:r>
      <w:r>
        <w:rPr>
          <w:cs/>
        </w:rPr>
        <w:tab/>
      </w:r>
      <w:r>
        <w:t xml:space="preserve">the pursuit and development of innovative thinking mindsets; </w:t>
      </w:r>
      <w:r>
        <w:rPr>
          <w:cs/>
        </w:rPr>
        <w:tab/>
      </w:r>
      <w:r>
        <w:t>innovation</w:t>
      </w:r>
      <w:r>
        <w:rPr>
          <w:rFonts w:hint="cs"/>
          <w:cs/>
        </w:rPr>
        <w:t xml:space="preserve"> </w:t>
      </w:r>
      <w:r>
        <w:t xml:space="preserve">leadership skills; corporate motivation mechanism to </w:t>
      </w:r>
      <w:r>
        <w:rPr>
          <w:cs/>
        </w:rPr>
        <w:tab/>
      </w:r>
      <w:r>
        <w:t>encourage innovation; implementation</w:t>
      </w:r>
      <w:r>
        <w:rPr>
          <w:rFonts w:hint="cs"/>
          <w:cs/>
        </w:rPr>
        <w:t xml:space="preserve"> </w:t>
      </w:r>
      <w:r>
        <w:t xml:space="preserve">processes that lead to </w:t>
      </w:r>
      <w:r>
        <w:rPr>
          <w:cs/>
        </w:rPr>
        <w:tab/>
      </w:r>
      <w:r>
        <w:t>innovation outcomes.</w:t>
      </w:r>
      <w:r>
        <w:rPr>
          <w:rFonts w:hint="cs"/>
          <w:cs/>
        </w:rPr>
        <w:t>)</w:t>
      </w:r>
    </w:p>
    <w:p w14:paraId="0D479C9A" w14:textId="77777777" w:rsidR="007579B4" w:rsidRDefault="007579B4" w:rsidP="007579B4">
      <w:pPr>
        <w:pStyle w:val="Heading4"/>
      </w:pPr>
      <w:r>
        <w:rPr>
          <w:cs/>
        </w:rPr>
        <w:t>คณะวิทยาศาสตร์ประยุกต์</w:t>
      </w:r>
    </w:p>
    <w:p w14:paraId="0F4F80B0" w14:textId="77777777" w:rsidR="007579B4" w:rsidRDefault="007579B4" w:rsidP="007579B4">
      <w:pPr>
        <w:pStyle w:val="Heading5"/>
      </w:pPr>
      <w:r>
        <w:t>040603002</w:t>
      </w:r>
      <w:r>
        <w:rPr>
          <w:cs/>
        </w:rPr>
        <w:t xml:space="preserve"> ระบบคอมพิวเตอร์และโปรแกรมประยุกต์ </w:t>
      </w:r>
      <w:r>
        <w:t xml:space="preserve">(Computer System and </w:t>
      </w:r>
      <w:r>
        <w:rPr>
          <w:cs/>
        </w:rPr>
        <w:tab/>
      </w:r>
      <w:r>
        <w:t>Applications)</w:t>
      </w:r>
      <w:r>
        <w:rPr>
          <w:rFonts w:hint="cs"/>
          <w:cs/>
        </w:rPr>
        <w:t xml:space="preserve"> </w:t>
      </w:r>
      <w:r>
        <w:rPr>
          <w:cs/>
        </w:rPr>
        <w:t>หน่วยกิต</w:t>
      </w:r>
      <w:r>
        <w:rPr>
          <w:rFonts w:hint="cs"/>
          <w:cs/>
        </w:rPr>
        <w:t>3(3-0-6)</w:t>
      </w:r>
    </w:p>
    <w:p w14:paraId="78089103" w14:textId="77777777" w:rsidR="007579B4" w:rsidRDefault="007579B4" w:rsidP="007579B4">
      <w:pPr>
        <w:pStyle w:val="Heading6"/>
      </w:pPr>
      <w:r>
        <w:rPr>
          <w:cs/>
        </w:rPr>
        <w:t>วิชาบังคับก่อน (</w:t>
      </w:r>
      <w:r>
        <w:t xml:space="preserve">Prerequisite)  </w:t>
      </w:r>
    </w:p>
    <w:p w14:paraId="7BB01F51" w14:textId="77777777" w:rsidR="007579B4" w:rsidRDefault="007579B4" w:rsidP="007579B4">
      <w:pPr>
        <w:pStyle w:val="Heading7"/>
      </w:pPr>
      <w:r>
        <w:rPr>
          <w:cs/>
        </w:rPr>
        <w:t xml:space="preserve"> ไม่มี(</w:t>
      </w:r>
      <w:r>
        <w:t>None)</w:t>
      </w:r>
    </w:p>
    <w:p w14:paraId="2EAE50C0" w14:textId="77777777" w:rsidR="007579B4" w:rsidRDefault="007579B4" w:rsidP="007579B4">
      <w:pPr>
        <w:pStyle w:val="Heading6"/>
      </w:pPr>
      <w:r w:rsidRPr="00D5359C"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>ระบบคอมพิวเตอร์ การแก้ปัญหาโดยใช้</w:t>
      </w:r>
      <w:r>
        <w:rPr>
          <w:cs/>
        </w:rPr>
        <w:tab/>
        <w:t>คอมพิวเตอร์ การใช้งานโปรแกรมประยุกต์เพื่อเป็นเครื่องมือในการแก้ปัญหา การ</w:t>
      </w:r>
      <w:r>
        <w:rPr>
          <w:cs/>
        </w:rPr>
        <w:tab/>
        <w:t>ใช้เทคโนโลยีคอมพิวเตอร์สำหรับการประมวลผลเอกสาร ประมวลผลข้อมูลการ</w:t>
      </w:r>
      <w:r>
        <w:rPr>
          <w:cs/>
        </w:rPr>
        <w:tab/>
        <w:t>เข้าถึงระบบเครือข่าย และการสื่อสารอิเล็กทรอนิกส์ได้อย่างมีประสิทธิภาพ</w:t>
      </w:r>
      <w:r>
        <w:rPr>
          <w:rFonts w:hint="cs"/>
          <w:cs/>
        </w:rPr>
        <w:t xml:space="preserve">( </w:t>
      </w:r>
      <w:r>
        <w:rPr>
          <w:cs/>
        </w:rPr>
        <w:tab/>
      </w:r>
      <w:r>
        <w:t xml:space="preserve">Computer system, computer- based problem solving, computer </w:t>
      </w:r>
      <w:r>
        <w:rPr>
          <w:cs/>
        </w:rPr>
        <w:tab/>
      </w:r>
      <w:r>
        <w:t xml:space="preserve">applications as a problem- solving tool, computer technology in </w:t>
      </w:r>
      <w:r>
        <w:rPr>
          <w:cs/>
        </w:rPr>
        <w:tab/>
      </w:r>
      <w:r>
        <w:t xml:space="preserve">document processing and data processing, accessing to network </w:t>
      </w:r>
      <w:r>
        <w:rPr>
          <w:cs/>
        </w:rPr>
        <w:tab/>
      </w:r>
      <w:r>
        <w:t>systems and efficient electronic communications.</w:t>
      </w:r>
      <w:r>
        <w:rPr>
          <w:rFonts w:hint="cs"/>
          <w:cs/>
        </w:rPr>
        <w:t>)</w:t>
      </w:r>
    </w:p>
    <w:p w14:paraId="705CA5FF" w14:textId="77777777" w:rsidR="007579B4" w:rsidRDefault="007579B4" w:rsidP="007579B4"/>
    <w:p w14:paraId="2D591615" w14:textId="77777777" w:rsidR="007579B4" w:rsidRDefault="007579B4" w:rsidP="007579B4"/>
    <w:p w14:paraId="4DB0F394" w14:textId="77777777" w:rsidR="007579B4" w:rsidRDefault="007579B4" w:rsidP="007579B4"/>
    <w:p w14:paraId="187D4757" w14:textId="77777777" w:rsidR="007579B4" w:rsidRDefault="007579B4" w:rsidP="007579B4">
      <w:pPr>
        <w:pStyle w:val="Heading5"/>
      </w:pPr>
      <w:r>
        <w:lastRenderedPageBreak/>
        <w:t>040603004</w:t>
      </w:r>
      <w:r>
        <w:rPr>
          <w:cs/>
        </w:rPr>
        <w:t xml:space="preserve"> พื้นฐานและการประยุกต์เว็บ </w:t>
      </w:r>
      <w:r>
        <w:t>(Web Fundamental and Applications)</w:t>
      </w:r>
      <w:r>
        <w:rPr>
          <w:rFonts w:hint="cs"/>
          <w:cs/>
        </w:rPr>
        <w:t xml:space="preserve"> </w:t>
      </w:r>
      <w:r>
        <w:rPr>
          <w:cs/>
        </w:rPr>
        <w:tab/>
      </w:r>
      <w:r w:rsidRPr="00D5359C">
        <w:rPr>
          <w:cs/>
        </w:rPr>
        <w:t>หน่วยกิต</w:t>
      </w:r>
      <w:r>
        <w:rPr>
          <w:rFonts w:hint="cs"/>
          <w:cs/>
        </w:rPr>
        <w:t xml:space="preserve"> </w:t>
      </w:r>
      <w:r>
        <w:t>3(2-2-5)</w:t>
      </w:r>
    </w:p>
    <w:p w14:paraId="19268E87" w14:textId="77777777" w:rsidR="007579B4" w:rsidRDefault="007579B4" w:rsidP="007579B4">
      <w:pPr>
        <w:pStyle w:val="Heading6"/>
      </w:pPr>
      <w:r>
        <w:rPr>
          <w:cs/>
        </w:rPr>
        <w:t>วิชาบังคับก่อน (</w:t>
      </w:r>
      <w:r>
        <w:t xml:space="preserve">Prerequisite)  </w:t>
      </w:r>
    </w:p>
    <w:p w14:paraId="7736942D" w14:textId="77777777" w:rsidR="007579B4" w:rsidRDefault="007579B4" w:rsidP="007579B4">
      <w:pPr>
        <w:pStyle w:val="Heading7"/>
      </w:pPr>
      <w:r>
        <w:rPr>
          <w:cs/>
        </w:rPr>
        <w:t xml:space="preserve"> ไม่มี(</w:t>
      </w:r>
      <w:r>
        <w:t>None)</w:t>
      </w:r>
    </w:p>
    <w:p w14:paraId="03DF78F7" w14:textId="77777777" w:rsidR="007579B4" w:rsidRDefault="007579B4" w:rsidP="007579B4">
      <w:pPr>
        <w:pStyle w:val="Heading6"/>
      </w:pPr>
      <w:r w:rsidRPr="00D5359C"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>หลักการเว็บ สถาปัตยกรรมเว็บ โพรโทคอล การ</w:t>
      </w:r>
      <w:r>
        <w:rPr>
          <w:cs/>
        </w:rPr>
        <w:tab/>
        <w:t xml:space="preserve">ค้นหาข้อมูลบนเว็บ บริการบนเว็บเครือข่ายสังคม ภาษา </w:t>
      </w:r>
      <w:r>
        <w:t xml:space="preserve">HTML </w:t>
      </w:r>
      <w:r>
        <w:rPr>
          <w:cs/>
        </w:rPr>
        <w:t>โปรแกรมประยุกต์</w:t>
      </w:r>
      <w:r>
        <w:rPr>
          <w:cs/>
        </w:rPr>
        <w:tab/>
        <w:t>สำหรับการสร้างเว็บไซต์ โปรแกรมประยุกต์ บนเว็บสำหรับการพาณิชย์</w:t>
      </w:r>
      <w:r>
        <w:rPr>
          <w:cs/>
        </w:rPr>
        <w:tab/>
        <w:t>อิเล็กทรอนิกส์ โปรแกรมประยุกต์บนเว็บสำหรับสำนักงานอิเล็กทรอนิกส์</w:t>
      </w:r>
      <w:r>
        <w:rPr>
          <w:rFonts w:hint="cs"/>
          <w:cs/>
        </w:rPr>
        <w:t xml:space="preserve">( </w:t>
      </w:r>
      <w:r>
        <w:t xml:space="preserve">Web </w:t>
      </w:r>
      <w:r>
        <w:rPr>
          <w:cs/>
        </w:rPr>
        <w:tab/>
      </w:r>
      <w:r>
        <w:t>Concepts, web architecture, protocols, web searching, services, social</w:t>
      </w:r>
      <w:r>
        <w:rPr>
          <w:rFonts w:hint="cs"/>
          <w:cs/>
        </w:rPr>
        <w:t xml:space="preserve"> </w:t>
      </w:r>
      <w:r>
        <w:rPr>
          <w:cs/>
        </w:rPr>
        <w:tab/>
      </w:r>
      <w:r>
        <w:t xml:space="preserve">networks, HTML language, website builder applications, web </w:t>
      </w:r>
      <w:r>
        <w:rPr>
          <w:cs/>
        </w:rPr>
        <w:tab/>
      </w:r>
      <w:r>
        <w:t>applications for e-commerce, web</w:t>
      </w:r>
      <w:r>
        <w:rPr>
          <w:rFonts w:hint="cs"/>
          <w:cs/>
        </w:rPr>
        <w:t xml:space="preserve"> </w:t>
      </w:r>
      <w:r>
        <w:t>applications for e-office.</w:t>
      </w:r>
      <w:r>
        <w:rPr>
          <w:rFonts w:hint="cs"/>
          <w:cs/>
        </w:rPr>
        <w:t>)</w:t>
      </w:r>
    </w:p>
    <w:p w14:paraId="2F303D86" w14:textId="77777777" w:rsidR="007579B4" w:rsidRPr="00366ABB" w:rsidRDefault="007579B4" w:rsidP="007579B4">
      <w:pPr>
        <w:pStyle w:val="Heading4"/>
      </w:pPr>
      <w:r>
        <w:rPr>
          <w:cs/>
        </w:rPr>
        <w:t>คณะอุตสาหกรรมเกษตร</w:t>
      </w:r>
    </w:p>
    <w:p w14:paraId="68B51472" w14:textId="77777777" w:rsidR="007579B4" w:rsidRDefault="007579B4" w:rsidP="007579B4">
      <w:pPr>
        <w:pStyle w:val="Heading5"/>
      </w:pPr>
      <w:r>
        <w:t>050213201</w:t>
      </w:r>
      <w:r>
        <w:rPr>
          <w:cs/>
        </w:rPr>
        <w:t xml:space="preserve"> บทบาทของผู้บริโภคในงานพัฒนาผลิตภัณฑ์</w:t>
      </w:r>
      <w:r>
        <w:rPr>
          <w:rFonts w:hint="cs"/>
          <w:cs/>
        </w:rPr>
        <w:t xml:space="preserve"> </w:t>
      </w:r>
      <w:r>
        <w:t xml:space="preserve">(Consumer’s Roles in </w:t>
      </w:r>
      <w:r>
        <w:rPr>
          <w:cs/>
        </w:rPr>
        <w:tab/>
      </w:r>
      <w:r>
        <w:t xml:space="preserve">Product </w:t>
      </w:r>
      <w:proofErr w:type="gramStart"/>
      <w:r>
        <w:t>Development)</w:t>
      </w:r>
      <w:r>
        <w:rPr>
          <w:cs/>
        </w:rPr>
        <w:t>หน่วยกิต</w:t>
      </w:r>
      <w:proofErr w:type="gramEnd"/>
      <w:r>
        <w:rPr>
          <w:cs/>
        </w:rPr>
        <w:t>3(3-0-6)</w:t>
      </w:r>
    </w:p>
    <w:p w14:paraId="05DE404B" w14:textId="77777777" w:rsidR="007579B4" w:rsidRDefault="007579B4" w:rsidP="007579B4">
      <w:pPr>
        <w:pStyle w:val="Heading6"/>
      </w:pPr>
      <w:r>
        <w:rPr>
          <w:cs/>
        </w:rPr>
        <w:t>วิชาบังคับก่อน (</w:t>
      </w:r>
      <w:r>
        <w:t xml:space="preserve">Prerequisite)  </w:t>
      </w:r>
    </w:p>
    <w:p w14:paraId="3A553FC8" w14:textId="77777777" w:rsidR="007579B4" w:rsidRDefault="007579B4" w:rsidP="007579B4">
      <w:pPr>
        <w:pStyle w:val="Heading7"/>
      </w:pPr>
      <w:r>
        <w:rPr>
          <w:cs/>
        </w:rPr>
        <w:t xml:space="preserve"> ไม่มี(</w:t>
      </w:r>
      <w:r>
        <w:t>None)</w:t>
      </w:r>
    </w:p>
    <w:p w14:paraId="737CC0E2" w14:textId="77777777" w:rsidR="007579B4" w:rsidRDefault="007579B4" w:rsidP="007579B4">
      <w:pPr>
        <w:pStyle w:val="Heading6"/>
      </w:pPr>
      <w:r w:rsidRPr="00366ABB"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>พฤติกรรมและบทบาทของผู้บริโภคต่อการพัฒนา</w:t>
      </w:r>
      <w:r>
        <w:rPr>
          <w:cs/>
        </w:rPr>
        <w:tab/>
        <w:t xml:space="preserve">ผลิตภัณฑ์ สำรวจผู้บริโภคโดยการคัดเลือกผู้บริโภคกลุ่มเป้าหมายที่ใช้ผลิตภัณฑ์ </w:t>
      </w:r>
      <w:r>
        <w:rPr>
          <w:cs/>
        </w:rPr>
        <w:tab/>
        <w:t>สินค้า หรือบริการ การสร้างแบบสอบถามเพื่อการสำรวจผู้บริโภคการเก็บรวบรวม</w:t>
      </w:r>
      <w:r>
        <w:rPr>
          <w:cs/>
        </w:rPr>
        <w:tab/>
        <w:t>ข้อมูล การวิเคราะห์ผลข้อมูล การประเมินผลการสำรวจผู้บริโภค และการนำไปใช้</w:t>
      </w:r>
      <w:r>
        <w:rPr>
          <w:cs/>
        </w:rPr>
        <w:tab/>
        <w:t>ประโยชน์ในชีวิตประจำวัน</w:t>
      </w:r>
      <w:r>
        <w:rPr>
          <w:rFonts w:hint="cs"/>
          <w:cs/>
        </w:rPr>
        <w:t xml:space="preserve"> ( </w:t>
      </w:r>
      <w:r>
        <w:t xml:space="preserve">Behavior and roles of consumers on product </w:t>
      </w:r>
      <w:r>
        <w:rPr>
          <w:cs/>
        </w:rPr>
        <w:tab/>
      </w:r>
      <w:r>
        <w:t>development, surveying target</w:t>
      </w:r>
      <w:r>
        <w:rPr>
          <w:rFonts w:hint="cs"/>
          <w:cs/>
        </w:rPr>
        <w:t xml:space="preserve"> </w:t>
      </w:r>
      <w:r>
        <w:t xml:space="preserve">consumers using products, goods or </w:t>
      </w:r>
      <w:r>
        <w:rPr>
          <w:cs/>
        </w:rPr>
        <w:tab/>
      </w:r>
      <w:r>
        <w:t>services, questionnaire construction for consumer survey,</w:t>
      </w:r>
      <w:r>
        <w:rPr>
          <w:rFonts w:hint="cs"/>
          <w:cs/>
        </w:rPr>
        <w:t xml:space="preserve"> </w:t>
      </w:r>
      <w:r>
        <w:t xml:space="preserve">data </w:t>
      </w:r>
      <w:r>
        <w:rPr>
          <w:cs/>
        </w:rPr>
        <w:tab/>
      </w:r>
      <w:r>
        <w:t xml:space="preserve">collection, data analysis, evaluation of the survey results, and its </w:t>
      </w:r>
      <w:r>
        <w:rPr>
          <w:cs/>
        </w:rPr>
        <w:tab/>
      </w:r>
      <w:r>
        <w:t>applications in everyday life.</w:t>
      </w:r>
      <w:r>
        <w:rPr>
          <w:rFonts w:hint="cs"/>
          <w:cs/>
        </w:rPr>
        <w:t>)</w:t>
      </w:r>
    </w:p>
    <w:p w14:paraId="14008727" w14:textId="77777777" w:rsidR="007579B4" w:rsidRDefault="007579B4" w:rsidP="007579B4"/>
    <w:p w14:paraId="734DB01E" w14:textId="77777777" w:rsidR="007579B4" w:rsidRDefault="007579B4" w:rsidP="007579B4"/>
    <w:p w14:paraId="066A5DA5" w14:textId="77777777" w:rsidR="007579B4" w:rsidRDefault="007579B4" w:rsidP="007579B4"/>
    <w:p w14:paraId="39974867" w14:textId="77777777" w:rsidR="007579B4" w:rsidRDefault="007579B4" w:rsidP="007579B4"/>
    <w:p w14:paraId="7BC15980" w14:textId="77777777" w:rsidR="007579B4" w:rsidRDefault="007579B4" w:rsidP="007579B4"/>
    <w:p w14:paraId="43938BA5" w14:textId="77777777" w:rsidR="007579B4" w:rsidRDefault="007579B4" w:rsidP="007579B4"/>
    <w:p w14:paraId="0E61146F" w14:textId="77777777" w:rsidR="007579B4" w:rsidRDefault="007579B4" w:rsidP="007579B4"/>
    <w:p w14:paraId="3D59917C" w14:textId="77777777" w:rsidR="007579B4" w:rsidRDefault="007579B4" w:rsidP="007579B4">
      <w:pPr>
        <w:pStyle w:val="Heading4"/>
      </w:pPr>
      <w:r>
        <w:rPr>
          <w:cs/>
        </w:rPr>
        <w:lastRenderedPageBreak/>
        <w:t>คณะบริหารธุรกิจและอุตสาหกรรมบริการ</w:t>
      </w:r>
    </w:p>
    <w:p w14:paraId="302F0D80" w14:textId="77777777" w:rsidR="007579B4" w:rsidRDefault="007579B4" w:rsidP="007579B4">
      <w:pPr>
        <w:pStyle w:val="Heading5"/>
      </w:pPr>
      <w:r>
        <w:t>170313002</w:t>
      </w:r>
      <w:r>
        <w:rPr>
          <w:cs/>
        </w:rPr>
        <w:t xml:space="preserve"> </w:t>
      </w:r>
      <w:r>
        <w:rPr>
          <w:rFonts w:hint="cs"/>
          <w:cs/>
        </w:rPr>
        <w:t>การบริการที่เป็นเลิศ</w:t>
      </w:r>
      <w:r>
        <w:t xml:space="preserve"> (Service Excellence)</w:t>
      </w:r>
      <w:r>
        <w:rPr>
          <w:cs/>
        </w:rPr>
        <w:t xml:space="preserve"> </w:t>
      </w:r>
      <w:r w:rsidRPr="0055536D">
        <w:rPr>
          <w:cs/>
        </w:rPr>
        <w:t>หน่วยกิต</w:t>
      </w:r>
      <w:r>
        <w:rPr>
          <w:rFonts w:hint="cs"/>
          <w:cs/>
        </w:rPr>
        <w:t xml:space="preserve"> </w:t>
      </w:r>
      <w:r>
        <w:t>3(2-2-5)</w:t>
      </w:r>
    </w:p>
    <w:p w14:paraId="1825BDF8" w14:textId="77777777" w:rsidR="007579B4" w:rsidRDefault="007579B4" w:rsidP="007579B4">
      <w:pPr>
        <w:pStyle w:val="Heading6"/>
      </w:pPr>
      <w:r>
        <w:rPr>
          <w:cs/>
        </w:rPr>
        <w:t>วิชาบังคับก่อน (</w:t>
      </w:r>
      <w:r>
        <w:t xml:space="preserve">Prerequisite)  </w:t>
      </w:r>
    </w:p>
    <w:p w14:paraId="7AF59E18" w14:textId="77777777" w:rsidR="007579B4" w:rsidRDefault="007579B4" w:rsidP="007579B4">
      <w:pPr>
        <w:pStyle w:val="Heading7"/>
      </w:pPr>
      <w:r>
        <w:rPr>
          <w:cs/>
        </w:rPr>
        <w:t xml:space="preserve"> ไม่มี(</w:t>
      </w:r>
      <w:r>
        <w:t>None)</w:t>
      </w:r>
    </w:p>
    <w:p w14:paraId="3BBEF81A" w14:textId="77777777" w:rsidR="007579B4" w:rsidRDefault="007579B4" w:rsidP="007579B4">
      <w:pPr>
        <w:pStyle w:val="Heading6"/>
      </w:pPr>
      <w:r w:rsidRPr="0055536D"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>ทัศนคติ แนวคิด คำพูด การกระทำที่สร้างความ</w:t>
      </w:r>
      <w:r>
        <w:rPr>
          <w:cs/>
        </w:rPr>
        <w:tab/>
        <w:t>ประทับใจ และประทับใจผู้มาใช้บริการ กลยุทธ์</w:t>
      </w:r>
      <w:r>
        <w:rPr>
          <w:rFonts w:hint="cs"/>
          <w:cs/>
        </w:rPr>
        <w:t xml:space="preserve"> </w:t>
      </w:r>
      <w:r>
        <w:rPr>
          <w:cs/>
        </w:rPr>
        <w:t>การบริการด้วยใจ การบริการเชิง</w:t>
      </w:r>
      <w:r>
        <w:rPr>
          <w:cs/>
        </w:rPr>
        <w:tab/>
        <w:t>รุก การบริการเหนือความคาดหมาย การบริการท่ามกลางสิ่งขาดแคลน เทคนิคของ</w:t>
      </w:r>
      <w:r>
        <w:rPr>
          <w:cs/>
        </w:rPr>
        <w:tab/>
        <w:t xml:space="preserve">การสื่อสาร และแก้ไขปัญหาเฉพาะหน้า การบริหารความคาดหวังของผู้ใช้บริการ </w:t>
      </w:r>
      <w:r>
        <w:rPr>
          <w:cs/>
        </w:rPr>
        <w:tab/>
        <w:t>พฤติกรรมและจิตวิทยาใน</w:t>
      </w:r>
      <w:r>
        <w:rPr>
          <w:rFonts w:hint="cs"/>
          <w:cs/>
        </w:rPr>
        <w:t xml:space="preserve"> </w:t>
      </w:r>
      <w:r>
        <w:rPr>
          <w:cs/>
        </w:rPr>
        <w:t>การบริการ แนวทางการปรับตัวนวัตกรรมการบริการ</w:t>
      </w:r>
      <w:r>
        <w:rPr>
          <w:cs/>
        </w:rPr>
        <w:tab/>
        <w:t>ของธุรกิจในยุคดิจิทัล</w:t>
      </w:r>
      <w:r>
        <w:rPr>
          <w:rFonts w:hint="cs"/>
          <w:cs/>
        </w:rPr>
        <w:t>(</w:t>
      </w:r>
      <w:r>
        <w:t xml:space="preserve">Attitude, concepts, words, and activities that create </w:t>
      </w:r>
      <w:r>
        <w:rPr>
          <w:cs/>
        </w:rPr>
        <w:tab/>
      </w:r>
      <w:r>
        <w:t>impressions and positive</w:t>
      </w:r>
      <w:r>
        <w:rPr>
          <w:rFonts w:hint="cs"/>
          <w:cs/>
        </w:rPr>
        <w:t xml:space="preserve"> </w:t>
      </w:r>
      <w:r>
        <w:t xml:space="preserve">impact towards consumers. mindful service </w:t>
      </w:r>
      <w:r>
        <w:rPr>
          <w:cs/>
        </w:rPr>
        <w:tab/>
      </w:r>
      <w:r>
        <w:t>strategy; proactive service;</w:t>
      </w:r>
      <w:r>
        <w:rPr>
          <w:rFonts w:hint="cs"/>
          <w:cs/>
        </w:rPr>
        <w:t xml:space="preserve"> </w:t>
      </w:r>
      <w:r>
        <w:t>over expectation services;</w:t>
      </w:r>
      <w:r>
        <w:rPr>
          <w:rFonts w:hint="cs"/>
          <w:cs/>
        </w:rPr>
        <w:t xml:space="preserve"> </w:t>
      </w:r>
      <w:r>
        <w:t xml:space="preserve">insufficient </w:t>
      </w:r>
      <w:r>
        <w:rPr>
          <w:cs/>
        </w:rPr>
        <w:tab/>
      </w:r>
      <w:r>
        <w:t xml:space="preserve">resources situation service and coordination and communication which </w:t>
      </w:r>
      <w:r>
        <w:rPr>
          <w:cs/>
        </w:rPr>
        <w:tab/>
      </w:r>
      <w:r>
        <w:t>creates</w:t>
      </w:r>
      <w:r>
        <w:rPr>
          <w:rFonts w:hint="cs"/>
          <w:cs/>
        </w:rPr>
        <w:t xml:space="preserve"> </w:t>
      </w:r>
      <w:r>
        <w:t xml:space="preserve">advantages in </w:t>
      </w:r>
      <w:proofErr w:type="gramStart"/>
      <w:r>
        <w:t>business competitive</w:t>
      </w:r>
      <w:proofErr w:type="gramEnd"/>
      <w:r>
        <w:t xml:space="preserve"> relationships.</w:t>
      </w:r>
    </w:p>
    <w:p w14:paraId="2840E12D" w14:textId="77777777" w:rsidR="007579B4" w:rsidRDefault="007579B4" w:rsidP="007579B4">
      <w:pPr>
        <w:pStyle w:val="Heading4"/>
      </w:pPr>
      <w:r>
        <w:t xml:space="preserve"> </w:t>
      </w:r>
      <w:r>
        <w:rPr>
          <w:cs/>
        </w:rPr>
        <w:t>รายวิชาสำหรับหลักสูตรนานาชาติ</w:t>
      </w:r>
    </w:p>
    <w:p w14:paraId="5C0B4C1E" w14:textId="77777777" w:rsidR="007579B4" w:rsidRDefault="007579B4" w:rsidP="007579B4">
      <w:pPr>
        <w:pStyle w:val="Heading4"/>
      </w:pPr>
      <w:r>
        <w:rPr>
          <w:cs/>
        </w:rPr>
        <w:t>คณะเทคโนโลยีสารสนเทศและนวัตกรรมดิจิทัล</w:t>
      </w:r>
    </w:p>
    <w:p w14:paraId="387413C2" w14:textId="77777777" w:rsidR="007579B4" w:rsidRDefault="007579B4" w:rsidP="007579B4">
      <w:pPr>
        <w:pStyle w:val="Heading5"/>
      </w:pPr>
      <w:r>
        <w:t>070153813</w:t>
      </w:r>
      <w:r>
        <w:rPr>
          <w:cs/>
        </w:rPr>
        <w:t xml:space="preserve"> กระบวนการคิดเชิงออกแบบ </w:t>
      </w:r>
      <w:r>
        <w:t>(Design Thinking)</w:t>
      </w:r>
      <w:r>
        <w:rPr>
          <w:rFonts w:hint="cs"/>
          <w:cs/>
        </w:rPr>
        <w:t xml:space="preserve"> </w:t>
      </w:r>
      <w:r>
        <w:rPr>
          <w:cs/>
        </w:rPr>
        <w:t>หน่วยกิต</w:t>
      </w:r>
      <w:r>
        <w:rPr>
          <w:rFonts w:hint="cs"/>
          <w:cs/>
        </w:rPr>
        <w:t>3(3-0-6)</w:t>
      </w:r>
    </w:p>
    <w:p w14:paraId="5826D2CA" w14:textId="77777777" w:rsidR="007579B4" w:rsidRDefault="007579B4" w:rsidP="007579B4">
      <w:pPr>
        <w:pStyle w:val="Heading6"/>
      </w:pPr>
      <w:r>
        <w:rPr>
          <w:cs/>
        </w:rPr>
        <w:t>วิชาบังคับก่อน (</w:t>
      </w:r>
      <w:r>
        <w:t xml:space="preserve">Prerequisite)  </w:t>
      </w:r>
    </w:p>
    <w:p w14:paraId="64717D00" w14:textId="77777777" w:rsidR="007579B4" w:rsidRDefault="007579B4" w:rsidP="007579B4">
      <w:pPr>
        <w:pStyle w:val="Heading7"/>
      </w:pPr>
      <w:r>
        <w:rPr>
          <w:cs/>
        </w:rPr>
        <w:t xml:space="preserve"> ไม่มี(</w:t>
      </w:r>
      <w:r>
        <w:t>None)</w:t>
      </w:r>
    </w:p>
    <w:p w14:paraId="70D55F3C" w14:textId="77777777" w:rsidR="007579B4" w:rsidRDefault="007579B4" w:rsidP="007579B4">
      <w:pPr>
        <w:pStyle w:val="Heading6"/>
      </w:pPr>
      <w:r w:rsidRPr="0055536D"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>การเปลี</w:t>
      </w:r>
      <w:r>
        <w:rPr>
          <w:rFonts w:hint="cs"/>
          <w:cs/>
        </w:rPr>
        <w:t>่</w:t>
      </w:r>
      <w:r>
        <w:rPr>
          <w:cs/>
        </w:rPr>
        <w:t>ยนแปลงกระบวนการคิดเชิงออกแบบของ</w:t>
      </w:r>
      <w:r>
        <w:rPr>
          <w:cs/>
        </w:rPr>
        <w:tab/>
        <w:t xml:space="preserve">นักออกแบบที่ใช้ในการพัฒนาผลิตภัณฑ์บริการ และกลยุทธ์ให้เป็นนวัตกรรม </w:t>
      </w:r>
      <w:r>
        <w:rPr>
          <w:cs/>
        </w:rPr>
        <w:tab/>
        <w:t>กระบวนการของการคิดเชิงออกแบบ การสร้างคุณค่าของโครงการคุณธรรมและ</w:t>
      </w:r>
      <w:r>
        <w:rPr>
          <w:cs/>
        </w:rPr>
        <w:tab/>
        <w:t>จริยธรรมสำหรับนักออกแบบ แนวคิดการเริ่มต้นทางธุรกิจสำหรับผู้ประกอบการ</w:t>
      </w:r>
      <w:r>
        <w:rPr>
          <w:cs/>
        </w:rPr>
        <w:tab/>
        <w:t>ทางธุรกิจเทคโนโลยี การทำงานเป็นทีมและสภาวะแวดล้อมในการทำงานที่</w:t>
      </w:r>
      <w:r>
        <w:rPr>
          <w:cs/>
        </w:rPr>
        <w:tab/>
        <w:t>สนับสนุนความคิดสร้างสรรค์และแนวความคิด</w:t>
      </w:r>
      <w:r>
        <w:rPr>
          <w:rFonts w:hint="cs"/>
          <w:cs/>
        </w:rPr>
        <w:t xml:space="preserve">( </w:t>
      </w:r>
      <w:r>
        <w:t xml:space="preserve">Design thinking transformation </w:t>
      </w:r>
      <w:r>
        <w:rPr>
          <w:cs/>
        </w:rPr>
        <w:tab/>
      </w:r>
      <w:r>
        <w:t>for designers to develop products, services, and</w:t>
      </w:r>
      <w:r>
        <w:rPr>
          <w:rFonts w:hint="cs"/>
          <w:cs/>
        </w:rPr>
        <w:t xml:space="preserve"> </w:t>
      </w:r>
      <w:r>
        <w:t xml:space="preserve">strategies to </w:t>
      </w:r>
      <w:r>
        <w:rPr>
          <w:cs/>
        </w:rPr>
        <w:tab/>
      </w:r>
      <w:r>
        <w:t xml:space="preserve">innovations; design thinking process; capstone value creation; morals </w:t>
      </w:r>
      <w:r>
        <w:rPr>
          <w:cs/>
        </w:rPr>
        <w:tab/>
      </w:r>
      <w:r>
        <w:t>and ethics</w:t>
      </w:r>
      <w:r>
        <w:rPr>
          <w:rFonts w:hint="cs"/>
          <w:cs/>
        </w:rPr>
        <w:t xml:space="preserve"> </w:t>
      </w:r>
      <w:r>
        <w:t>for designers; startup idea for technopreneur ship ; team-</w:t>
      </w:r>
      <w:r>
        <w:rPr>
          <w:cs/>
        </w:rPr>
        <w:tab/>
      </w:r>
      <w:r>
        <w:t>working and working environment to</w:t>
      </w:r>
      <w:r>
        <w:rPr>
          <w:rFonts w:hint="cs"/>
          <w:cs/>
        </w:rPr>
        <w:t xml:space="preserve"> </w:t>
      </w:r>
      <w:r>
        <w:t>support creativity and ideas.</w:t>
      </w:r>
      <w:r>
        <w:rPr>
          <w:rFonts w:hint="cs"/>
          <w:cs/>
        </w:rPr>
        <w:t>)</w:t>
      </w:r>
    </w:p>
    <w:p w14:paraId="44B372C3" w14:textId="77777777" w:rsidR="007579B4" w:rsidRDefault="007579B4" w:rsidP="007579B4"/>
    <w:p w14:paraId="33468752" w14:textId="77777777" w:rsidR="007579B4" w:rsidRDefault="007579B4" w:rsidP="007579B4"/>
    <w:p w14:paraId="33C21E85" w14:textId="77777777" w:rsidR="007579B4" w:rsidRDefault="007579B4" w:rsidP="007579B4"/>
    <w:p w14:paraId="3919A3F7" w14:textId="77777777" w:rsidR="007579B4" w:rsidRDefault="007579B4" w:rsidP="007579B4">
      <w:pPr>
        <w:pStyle w:val="Heading5"/>
      </w:pPr>
      <w:r>
        <w:lastRenderedPageBreak/>
        <w:t>070153711</w:t>
      </w:r>
      <w:r>
        <w:rPr>
          <w:cs/>
        </w:rPr>
        <w:t xml:space="preserve"> </w:t>
      </w:r>
      <w:r>
        <w:rPr>
          <w:rFonts w:hint="cs"/>
          <w:cs/>
        </w:rPr>
        <w:t>ทักษะของความเป็นผู้ประกอบการ</w:t>
      </w:r>
      <w:r>
        <w:t xml:space="preserve"> (Entrepreneurship Skills)</w:t>
      </w:r>
      <w:r>
        <w:rPr>
          <w:cs/>
        </w:rPr>
        <w:t xml:space="preserve"> </w:t>
      </w:r>
      <w:r>
        <w:rPr>
          <w:cs/>
        </w:rPr>
        <w:br/>
      </w:r>
      <w:r>
        <w:rPr>
          <w:cs/>
        </w:rPr>
        <w:tab/>
        <w:t>หน่วยกิต</w:t>
      </w:r>
      <w:r>
        <w:rPr>
          <w:rFonts w:hint="cs"/>
          <w:cs/>
        </w:rPr>
        <w:t>3(3-0-6)</w:t>
      </w:r>
    </w:p>
    <w:p w14:paraId="27B417CB" w14:textId="77777777" w:rsidR="007579B4" w:rsidRDefault="007579B4" w:rsidP="007579B4">
      <w:pPr>
        <w:pStyle w:val="Heading6"/>
      </w:pPr>
      <w:r>
        <w:rPr>
          <w:cs/>
        </w:rPr>
        <w:t>วิชาบังคับก่อน (</w:t>
      </w:r>
      <w:r>
        <w:t xml:space="preserve">Prerequisite)  </w:t>
      </w:r>
    </w:p>
    <w:p w14:paraId="43019126" w14:textId="77777777" w:rsidR="007579B4" w:rsidRDefault="007579B4" w:rsidP="007579B4">
      <w:pPr>
        <w:pStyle w:val="Heading7"/>
      </w:pPr>
      <w:r>
        <w:rPr>
          <w:cs/>
        </w:rPr>
        <w:t xml:space="preserve"> ไม่มี(</w:t>
      </w:r>
      <w:r>
        <w:t>None)</w:t>
      </w:r>
    </w:p>
    <w:p w14:paraId="2E2A46CE" w14:textId="77777777" w:rsidR="007579B4" w:rsidRDefault="007579B4" w:rsidP="007579B4">
      <w:pPr>
        <w:pStyle w:val="Heading6"/>
      </w:pPr>
      <w:r w:rsidRPr="00242380"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>พื้นฐานความเป็นผู้นำและการทำงานเป็นทีม การ</w:t>
      </w:r>
      <w:r>
        <w:rPr>
          <w:cs/>
        </w:rPr>
        <w:tab/>
        <w:t>สร้างทีมและผลการปฏิบัติงานของทีม ความเป็นผู้นำในทีม ทักษะในการ</w:t>
      </w:r>
      <w:r>
        <w:rPr>
          <w:cs/>
        </w:rPr>
        <w:tab/>
        <w:t>ติดต่อสื่อสารอย่างเชี่ยวชาญและมีประสิทธิภาพ การแก้ไขข้อขัดแย้ง ทักษะสำหรับ</w:t>
      </w:r>
      <w:r>
        <w:rPr>
          <w:cs/>
        </w:rPr>
        <w:tab/>
        <w:t>การเปิดและปิดธุรกิจ ทักษะสำคัญในการกู้วิกฤตธุรกิจ การปรับปรุง ทักษะความ</w:t>
      </w:r>
      <w:r>
        <w:rPr>
          <w:cs/>
        </w:rPr>
        <w:tab/>
        <w:t>เป็นผู้นำและการทำงานเป็นทีม</w:t>
      </w:r>
      <w:r>
        <w:rPr>
          <w:rFonts w:hint="cs"/>
          <w:cs/>
        </w:rPr>
        <w:t xml:space="preserve">( </w:t>
      </w:r>
      <w:r>
        <w:t xml:space="preserve">Foundation of leadership and teamwork; </w:t>
      </w:r>
      <w:r>
        <w:rPr>
          <w:cs/>
        </w:rPr>
        <w:tab/>
      </w:r>
      <w:r>
        <w:t>team building and performance; team</w:t>
      </w:r>
      <w:r>
        <w:rPr>
          <w:rFonts w:hint="cs"/>
          <w:cs/>
        </w:rPr>
        <w:t xml:space="preserve"> </w:t>
      </w:r>
      <w:r>
        <w:t xml:space="preserve">leadership; skills in effective and </w:t>
      </w:r>
      <w:r>
        <w:rPr>
          <w:cs/>
        </w:rPr>
        <w:tab/>
      </w:r>
      <w:r>
        <w:t>professional communication; conflict resolution; skills for</w:t>
      </w:r>
      <w:r>
        <w:rPr>
          <w:rFonts w:hint="cs"/>
          <w:cs/>
        </w:rPr>
        <w:t xml:space="preserve"> </w:t>
      </w:r>
      <w:r>
        <w:t xml:space="preserve">running and </w:t>
      </w:r>
      <w:r>
        <w:rPr>
          <w:cs/>
        </w:rPr>
        <w:tab/>
      </w:r>
      <w:r>
        <w:t xml:space="preserve">exiting entrepreneurs; critical skills in business recovery; improvement </w:t>
      </w:r>
      <w:r>
        <w:rPr>
          <w:cs/>
        </w:rPr>
        <w:tab/>
      </w:r>
      <w:r>
        <w:t>of</w:t>
      </w:r>
      <w:r>
        <w:rPr>
          <w:rFonts w:hint="cs"/>
          <w:cs/>
        </w:rPr>
        <w:t xml:space="preserve"> </w:t>
      </w:r>
      <w:r>
        <w:t>leadership</w:t>
      </w:r>
      <w:r>
        <w:rPr>
          <w:rFonts w:hint="cs"/>
          <w:cs/>
        </w:rPr>
        <w:t xml:space="preserve"> </w:t>
      </w:r>
      <w:r>
        <w:t>and teamwork skills.</w:t>
      </w:r>
    </w:p>
    <w:p w14:paraId="26EB2B2C" w14:textId="77777777" w:rsidR="007579B4" w:rsidRDefault="007579B4" w:rsidP="007579B4">
      <w:pPr>
        <w:pStyle w:val="Heading4"/>
      </w:pPr>
      <w:r>
        <w:rPr>
          <w:cs/>
        </w:rPr>
        <w:t>วิทยาลัยนานาชาติ</w:t>
      </w:r>
    </w:p>
    <w:p w14:paraId="26E404C3" w14:textId="77777777" w:rsidR="007579B4" w:rsidRDefault="007579B4" w:rsidP="007579B4">
      <w:pPr>
        <w:pStyle w:val="Heading5"/>
      </w:pPr>
      <w:r>
        <w:t>150013121</w:t>
      </w:r>
      <w:r>
        <w:rPr>
          <w:cs/>
        </w:rPr>
        <w:t xml:space="preserve"> การคิดอย่างสร้างสรรค์และมีระบบ </w:t>
      </w:r>
      <w:r>
        <w:t xml:space="preserve">(Systematic and Creative </w:t>
      </w:r>
      <w:r>
        <w:rPr>
          <w:cs/>
        </w:rPr>
        <w:tab/>
      </w:r>
      <w:r>
        <w:t>Thinking)</w:t>
      </w:r>
      <w:r>
        <w:rPr>
          <w:rFonts w:hint="cs"/>
          <w:cs/>
        </w:rPr>
        <w:t xml:space="preserve"> </w:t>
      </w:r>
      <w:r>
        <w:rPr>
          <w:cs/>
        </w:rPr>
        <w:t>หน่วยกิต</w:t>
      </w:r>
      <w:r>
        <w:rPr>
          <w:rFonts w:hint="cs"/>
          <w:cs/>
        </w:rPr>
        <w:t>3(3-0-6)</w:t>
      </w:r>
    </w:p>
    <w:p w14:paraId="14977526" w14:textId="77777777" w:rsidR="007579B4" w:rsidRDefault="007579B4" w:rsidP="007579B4">
      <w:pPr>
        <w:pStyle w:val="Heading6"/>
      </w:pPr>
      <w:r>
        <w:rPr>
          <w:cs/>
        </w:rPr>
        <w:t>วิชาบังคับก่อน (</w:t>
      </w:r>
      <w:r>
        <w:t xml:space="preserve">Prerequisite)  </w:t>
      </w:r>
    </w:p>
    <w:p w14:paraId="1175F126" w14:textId="77777777" w:rsidR="007579B4" w:rsidRDefault="007579B4" w:rsidP="007579B4">
      <w:pPr>
        <w:pStyle w:val="Heading7"/>
      </w:pPr>
      <w:r>
        <w:rPr>
          <w:cs/>
        </w:rPr>
        <w:t xml:space="preserve"> ไม่มี(</w:t>
      </w:r>
      <w:r>
        <w:t>None)</w:t>
      </w:r>
    </w:p>
    <w:p w14:paraId="74B0F713" w14:textId="77777777" w:rsidR="007579B4" w:rsidRDefault="007579B4" w:rsidP="007579B4">
      <w:pPr>
        <w:pStyle w:val="Heading6"/>
      </w:pPr>
      <w:r w:rsidRPr="00EB2B31"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>ระบบพื้นฐานการทำงานของสมอง กระบวนการ</w:t>
      </w:r>
      <w:r>
        <w:rPr>
          <w:cs/>
        </w:rPr>
        <w:tab/>
        <w:t xml:space="preserve">ทางจิตวิทยาในการเข้าใจความคิดของมนุษย์การคิดเชิงระบบ การคิดเชิงวิเคราะห์ </w:t>
      </w:r>
      <w:r>
        <w:rPr>
          <w:cs/>
        </w:rPr>
        <w:tab/>
        <w:t>การคิดเชิงวิพากษ์ การคิดเชิงกลยุทธ์ การคิดเชิงสังเคราะห์ความคิดสร้างสรรค์ การ</w:t>
      </w:r>
      <w:r>
        <w:rPr>
          <w:cs/>
        </w:rPr>
        <w:tab/>
        <w:t>คิดเชิงบูรณาการ และวิธีพัฒนาการคิด</w:t>
      </w:r>
      <w:r>
        <w:rPr>
          <w:rFonts w:hint="cs"/>
          <w:cs/>
        </w:rPr>
        <w:t xml:space="preserve">( </w:t>
      </w:r>
      <w:r>
        <w:t xml:space="preserve">The study of basic systems of the </w:t>
      </w:r>
      <w:r>
        <w:rPr>
          <w:cs/>
        </w:rPr>
        <w:tab/>
      </w:r>
      <w:r>
        <w:t>human brain; psychological approach to</w:t>
      </w:r>
      <w:r>
        <w:rPr>
          <w:rFonts w:hint="cs"/>
          <w:cs/>
        </w:rPr>
        <w:t xml:space="preserve"> </w:t>
      </w:r>
      <w:r>
        <w:t xml:space="preserve">understand the human mind; </w:t>
      </w:r>
      <w:r>
        <w:rPr>
          <w:cs/>
        </w:rPr>
        <w:tab/>
      </w:r>
      <w:r>
        <w:t>systematic thinking; analytical thinking; critical thinking; strategic</w:t>
      </w:r>
      <w:r>
        <w:rPr>
          <w:rFonts w:hint="cs"/>
          <w:cs/>
        </w:rPr>
        <w:t xml:space="preserve"> </w:t>
      </w:r>
      <w:r>
        <w:rPr>
          <w:cs/>
        </w:rPr>
        <w:tab/>
      </w:r>
      <w:r>
        <w:t xml:space="preserve">thinking; creative thinking; creativity; integrative thinking; methods to </w:t>
      </w:r>
      <w:r>
        <w:rPr>
          <w:cs/>
        </w:rPr>
        <w:tab/>
      </w:r>
      <w:r>
        <w:t>develop the thinking</w:t>
      </w:r>
      <w:r>
        <w:rPr>
          <w:rFonts w:hint="cs"/>
          <w:cs/>
        </w:rPr>
        <w:t xml:space="preserve"> </w:t>
      </w:r>
      <w:r>
        <w:t>process.</w:t>
      </w:r>
      <w:r>
        <w:rPr>
          <w:rFonts w:hint="cs"/>
          <w:cs/>
        </w:rPr>
        <w:t>)</w:t>
      </w:r>
    </w:p>
    <w:p w14:paraId="44037D8D" w14:textId="77777777" w:rsidR="007579B4" w:rsidRDefault="007579B4" w:rsidP="007579B4"/>
    <w:p w14:paraId="54F4688E" w14:textId="77777777" w:rsidR="007579B4" w:rsidRDefault="007579B4" w:rsidP="007579B4"/>
    <w:p w14:paraId="3F5C03BA" w14:textId="77777777" w:rsidR="007579B4" w:rsidRDefault="007579B4" w:rsidP="007579B4"/>
    <w:p w14:paraId="4807BEE0" w14:textId="77777777" w:rsidR="007579B4" w:rsidRDefault="007579B4" w:rsidP="007579B4"/>
    <w:p w14:paraId="6C327C14" w14:textId="77777777" w:rsidR="007579B4" w:rsidRDefault="007579B4" w:rsidP="007579B4"/>
    <w:p w14:paraId="67CEE9E6" w14:textId="77777777" w:rsidR="007579B4" w:rsidRPr="00EB2B31" w:rsidRDefault="007579B4" w:rsidP="007579B4"/>
    <w:p w14:paraId="07F00648" w14:textId="77777777" w:rsidR="007579B4" w:rsidRDefault="007579B4" w:rsidP="007579B4">
      <w:pPr>
        <w:pStyle w:val="Heading5"/>
      </w:pPr>
      <w:r>
        <w:lastRenderedPageBreak/>
        <w:t>150013124</w:t>
      </w:r>
      <w:r>
        <w:rPr>
          <w:cs/>
        </w:rPr>
        <w:t xml:space="preserve"> กระบวนการคิดเชิงออกแบบและสร้างสรรค์อย่างมีระบบ</w:t>
      </w:r>
      <w:r>
        <w:rPr>
          <w:rFonts w:hint="cs"/>
          <w:cs/>
        </w:rPr>
        <w:t xml:space="preserve"> </w:t>
      </w:r>
      <w:r>
        <w:t xml:space="preserve">(Systematic </w:t>
      </w:r>
      <w:r>
        <w:rPr>
          <w:cs/>
        </w:rPr>
        <w:tab/>
      </w:r>
      <w:r>
        <w:t>Creative and Design Thinking)</w:t>
      </w:r>
      <w:r>
        <w:rPr>
          <w:cs/>
        </w:rPr>
        <w:t xml:space="preserve"> หน่วยกิต</w:t>
      </w:r>
      <w:r>
        <w:rPr>
          <w:rFonts w:hint="cs"/>
          <w:cs/>
        </w:rPr>
        <w:t>3(3-0-6)</w:t>
      </w:r>
    </w:p>
    <w:p w14:paraId="1E2DB6F3" w14:textId="77777777" w:rsidR="007579B4" w:rsidRDefault="007579B4" w:rsidP="007579B4">
      <w:pPr>
        <w:pStyle w:val="Heading6"/>
      </w:pPr>
      <w:r>
        <w:rPr>
          <w:cs/>
        </w:rPr>
        <w:t>วิชาบังคับก่อน (</w:t>
      </w:r>
      <w:r>
        <w:t xml:space="preserve">Prerequisite)  </w:t>
      </w:r>
    </w:p>
    <w:p w14:paraId="5AD043FE" w14:textId="77777777" w:rsidR="007579B4" w:rsidRDefault="007579B4" w:rsidP="007579B4">
      <w:pPr>
        <w:pStyle w:val="Heading7"/>
      </w:pPr>
      <w:r>
        <w:rPr>
          <w:cs/>
        </w:rPr>
        <w:t xml:space="preserve"> ไม่มี(</w:t>
      </w:r>
      <w:r>
        <w:t>None)</w:t>
      </w:r>
    </w:p>
    <w:p w14:paraId="02CD5E90" w14:textId="77777777" w:rsidR="007579B4" w:rsidRDefault="007579B4" w:rsidP="007579B4">
      <w:pPr>
        <w:pStyle w:val="Heading6"/>
      </w:pPr>
      <w:r w:rsidRPr="00991884"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>ระบบพื้นฐานการทำงานของสมอง การคิดเชิง</w:t>
      </w:r>
      <w:r>
        <w:rPr>
          <w:cs/>
        </w:rPr>
        <w:tab/>
        <w:t xml:space="preserve">ระบบ การคิดเชิงวิพากษ์ กระบวนการคิดเชิงออกแบบ ได้แก่ การเข้าใจอย่างลึกซึ้ง </w:t>
      </w:r>
      <w:r>
        <w:rPr>
          <w:cs/>
        </w:rPr>
        <w:tab/>
        <w:t>การนิยามและตีกรอบปัญหา การระดมความคิด และการสร้าง ต้นแบบการนำ</w:t>
      </w:r>
      <w:r>
        <w:rPr>
          <w:cs/>
        </w:rPr>
        <w:tab/>
        <w:t>แนวคิดการออกแบบโดยใช้มนุษย์เป็นที่ตั้งในการออกแบบนวัตกรรมในรูป</w:t>
      </w:r>
      <w:r>
        <w:rPr>
          <w:cs/>
        </w:rPr>
        <w:tab/>
        <w:t>ผลิตภัณฑ์บริการ กระบวนการและกลยุทธ์ การวางแผนเชิงกลยุทธ์ และการ</w:t>
      </w:r>
      <w:r>
        <w:rPr>
          <w:cs/>
        </w:rPr>
        <w:tab/>
        <w:t>ออกแบบแบบนำเสนองานสร้างสรรค์ เชิงโฆษณาและประชาสัมพันธ์ สำหรับการ</w:t>
      </w:r>
      <w:r>
        <w:rPr>
          <w:cs/>
        </w:rPr>
        <w:tab/>
        <w:t>สื่อสารตราสินค้า การวิเคราะห์คู่แข่ง การวิเคราะห์กลุ่มลูกค้า เป้าหมาย การสร้าง</w:t>
      </w:r>
      <w:r>
        <w:rPr>
          <w:cs/>
        </w:rPr>
        <w:tab/>
        <w:t>จุดขาย การออกแบบแคมเปญโฆษณา</w:t>
      </w:r>
      <w:r>
        <w:rPr>
          <w:rFonts w:hint="cs"/>
          <w:cs/>
        </w:rPr>
        <w:t xml:space="preserve">( </w:t>
      </w:r>
      <w:r>
        <w:t xml:space="preserve">The study of basic systems of the </w:t>
      </w:r>
      <w:r>
        <w:rPr>
          <w:cs/>
        </w:rPr>
        <w:tab/>
      </w:r>
      <w:r>
        <w:t>human brain; systematic and critical analysis;</w:t>
      </w:r>
      <w:r>
        <w:rPr>
          <w:rFonts w:hint="cs"/>
          <w:cs/>
        </w:rPr>
        <w:t xml:space="preserve"> </w:t>
      </w:r>
      <w:r>
        <w:t xml:space="preserve">processes of design </w:t>
      </w:r>
      <w:r>
        <w:rPr>
          <w:cs/>
        </w:rPr>
        <w:tab/>
      </w:r>
      <w:r>
        <w:t>thinking: empathy, define, ideate, prototype creation, and test;</w:t>
      </w:r>
      <w:r>
        <w:rPr>
          <w:rFonts w:hint="cs"/>
          <w:cs/>
        </w:rPr>
        <w:t xml:space="preserve"> </w:t>
      </w:r>
      <w:r>
        <w:rPr>
          <w:cs/>
        </w:rPr>
        <w:tab/>
      </w:r>
      <w:r>
        <w:t xml:space="preserve">implementation of humancentric design thinking for product, service, </w:t>
      </w:r>
      <w:r>
        <w:rPr>
          <w:cs/>
        </w:rPr>
        <w:tab/>
      </w:r>
      <w:r>
        <w:t>process, and strategy for</w:t>
      </w:r>
      <w:r>
        <w:rPr>
          <w:rFonts w:hint="cs"/>
          <w:cs/>
        </w:rPr>
        <w:t xml:space="preserve"> </w:t>
      </w:r>
      <w:r>
        <w:t xml:space="preserve">innovative creation; strategic planning and </w:t>
      </w:r>
      <w:r>
        <w:rPr>
          <w:cs/>
        </w:rPr>
        <w:tab/>
      </w:r>
      <w:r>
        <w:t>development of a creative brief that includes brand,</w:t>
      </w:r>
      <w:r>
        <w:rPr>
          <w:rFonts w:hint="cs"/>
          <w:cs/>
        </w:rPr>
        <w:t xml:space="preserve"> </w:t>
      </w:r>
      <w:r>
        <w:t xml:space="preserve">competitor and </w:t>
      </w:r>
      <w:r>
        <w:rPr>
          <w:cs/>
        </w:rPr>
        <w:tab/>
      </w:r>
      <w:r>
        <w:t xml:space="preserve">target consumer analysis and the creation of a unique selling point </w:t>
      </w:r>
      <w:r>
        <w:rPr>
          <w:cs/>
        </w:rPr>
        <w:tab/>
      </w:r>
      <w:r>
        <w:t>(USP); design</w:t>
      </w:r>
      <w:r>
        <w:rPr>
          <w:rFonts w:hint="cs"/>
          <w:cs/>
        </w:rPr>
        <w:t xml:space="preserve"> </w:t>
      </w:r>
      <w:r>
        <w:t>of</w:t>
      </w:r>
      <w:r>
        <w:rPr>
          <w:rFonts w:hint="cs"/>
          <w:cs/>
        </w:rPr>
        <w:t xml:space="preserve"> </w:t>
      </w:r>
      <w:r>
        <w:t>an advertising campaign.</w:t>
      </w:r>
      <w:r>
        <w:rPr>
          <w:rFonts w:hint="cs"/>
          <w:cs/>
        </w:rPr>
        <w:t>)</w:t>
      </w:r>
    </w:p>
    <w:p w14:paraId="1BB17462" w14:textId="77777777" w:rsidR="007579B4" w:rsidRDefault="007579B4" w:rsidP="007579B4">
      <w:pPr>
        <w:pStyle w:val="Heading5"/>
      </w:pPr>
      <w:r>
        <w:t>150013126</w:t>
      </w:r>
      <w:r>
        <w:rPr>
          <w:cs/>
        </w:rPr>
        <w:t xml:space="preserve"> </w:t>
      </w:r>
      <w:proofErr w:type="gramStart"/>
      <w:r>
        <w:rPr>
          <w:cs/>
        </w:rPr>
        <w:t>ผู้ประกอบการนวัตกรรม</w:t>
      </w:r>
      <w:r>
        <w:t>(</w:t>
      </w:r>
      <w:proofErr w:type="gramEnd"/>
      <w:r>
        <w:t>Innovative Technopreneurs)</w:t>
      </w:r>
      <w:r>
        <w:rPr>
          <w:rFonts w:hint="cs"/>
          <w:cs/>
        </w:rPr>
        <w:t xml:space="preserve"> </w:t>
      </w:r>
      <w:r w:rsidRPr="00F77016">
        <w:rPr>
          <w:cs/>
        </w:rPr>
        <w:t>หน่วยกิต</w:t>
      </w:r>
      <w:r>
        <w:rPr>
          <w:rFonts w:hint="cs"/>
          <w:cs/>
        </w:rPr>
        <w:t xml:space="preserve"> </w:t>
      </w:r>
      <w:r>
        <w:rPr>
          <w:cs/>
        </w:rPr>
        <w:tab/>
        <w:t xml:space="preserve">หน่วยกิต </w:t>
      </w:r>
      <w:r>
        <w:t>3(3-0-6)</w:t>
      </w:r>
    </w:p>
    <w:p w14:paraId="01CAA4AE" w14:textId="77777777" w:rsidR="007579B4" w:rsidRDefault="007579B4" w:rsidP="007579B4">
      <w:pPr>
        <w:pStyle w:val="Heading6"/>
      </w:pPr>
      <w:r>
        <w:rPr>
          <w:cs/>
        </w:rPr>
        <w:t>วิชาบังคับก่อน (</w:t>
      </w:r>
      <w:r>
        <w:t xml:space="preserve">Prerequisite)  </w:t>
      </w:r>
    </w:p>
    <w:p w14:paraId="561C5FDB" w14:textId="77777777" w:rsidR="007579B4" w:rsidRDefault="007579B4" w:rsidP="007579B4">
      <w:pPr>
        <w:pStyle w:val="Heading7"/>
      </w:pPr>
      <w:r>
        <w:rPr>
          <w:cs/>
        </w:rPr>
        <w:t xml:space="preserve"> ไม่มี(</w:t>
      </w:r>
      <w:r>
        <w:t>None)</w:t>
      </w:r>
    </w:p>
    <w:p w14:paraId="19963AB1" w14:textId="77777777" w:rsidR="007579B4" w:rsidRDefault="007579B4" w:rsidP="007579B4">
      <w:pPr>
        <w:pStyle w:val="Heading6"/>
      </w:pPr>
      <w:r w:rsidRPr="00F77016"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>แนวคิดเกี่ยวกับการเป็นผู้ประกอบการ การริเริ่ม</w:t>
      </w:r>
      <w:r>
        <w:rPr>
          <w:cs/>
        </w:rPr>
        <w:tab/>
        <w:t>ธุรกิจ การพัฒนาสินค้าและบริการนวัตกรรมการพัฒนาโมเดลธุรกิจ เทคนิคการ</w:t>
      </w:r>
      <w:r>
        <w:rPr>
          <w:cs/>
        </w:rPr>
        <w:tab/>
        <w:t>นำเสนอโมเดลธุรกิจ การจัดการทรัพย์สินทางปัญญาและกฎหมายที่เกี่ยวข้อง</w:t>
      </w:r>
      <w:r>
        <w:rPr>
          <w:rFonts w:hint="cs"/>
          <w:cs/>
        </w:rPr>
        <w:t xml:space="preserve">( </w:t>
      </w:r>
      <w:r>
        <w:rPr>
          <w:cs/>
        </w:rPr>
        <w:tab/>
      </w:r>
      <w:r>
        <w:t xml:space="preserve">Concept of entrepreneurship; business initiatives; development of </w:t>
      </w:r>
      <w:r>
        <w:rPr>
          <w:cs/>
        </w:rPr>
        <w:tab/>
      </w:r>
      <w:r>
        <w:t>innovative</w:t>
      </w:r>
      <w:r>
        <w:rPr>
          <w:rFonts w:hint="cs"/>
          <w:cs/>
        </w:rPr>
        <w:t xml:space="preserve"> </w:t>
      </w:r>
      <w:r>
        <w:t xml:space="preserve">products, and services; business model development; </w:t>
      </w:r>
      <w:r>
        <w:rPr>
          <w:cs/>
        </w:rPr>
        <w:tab/>
      </w:r>
      <w:r>
        <w:t>pitching techniques; management of</w:t>
      </w:r>
      <w:r>
        <w:rPr>
          <w:rFonts w:hint="cs"/>
          <w:cs/>
        </w:rPr>
        <w:t xml:space="preserve"> </w:t>
      </w:r>
      <w:r>
        <w:t xml:space="preserve">intellectual property and related </w:t>
      </w:r>
      <w:r>
        <w:rPr>
          <w:cs/>
        </w:rPr>
        <w:tab/>
      </w:r>
      <w:r>
        <w:t>laws.</w:t>
      </w:r>
      <w:r>
        <w:rPr>
          <w:rFonts w:hint="cs"/>
          <w:cs/>
        </w:rPr>
        <w:t>)</w:t>
      </w:r>
    </w:p>
    <w:p w14:paraId="33565285" w14:textId="77777777" w:rsidR="007579B4" w:rsidRDefault="007579B4" w:rsidP="007579B4"/>
    <w:p w14:paraId="11A89754" w14:textId="77777777" w:rsidR="007579B4" w:rsidRDefault="007579B4" w:rsidP="007579B4"/>
    <w:p w14:paraId="0BC23148" w14:textId="77777777" w:rsidR="007579B4" w:rsidRPr="00F77016" w:rsidRDefault="007579B4" w:rsidP="007579B4">
      <w:pPr>
        <w:pStyle w:val="Heading3"/>
      </w:pPr>
      <w:r>
        <w:rPr>
          <w:cs/>
        </w:rPr>
        <w:lastRenderedPageBreak/>
        <w:t xml:space="preserve">กลุ่มเสริมสร้างทักษะในศตวรรษที่ </w:t>
      </w:r>
      <w:r>
        <w:t>21</w:t>
      </w:r>
    </w:p>
    <w:p w14:paraId="33E960BD" w14:textId="77777777" w:rsidR="007579B4" w:rsidRDefault="007579B4" w:rsidP="007579B4">
      <w:pPr>
        <w:pStyle w:val="Heading4"/>
      </w:pPr>
      <w:r>
        <w:rPr>
          <w:cs/>
        </w:rPr>
        <w:t>คณะวิศวกรรมศาสตร์</w:t>
      </w:r>
    </w:p>
    <w:p w14:paraId="1B30F460" w14:textId="77777777" w:rsidR="007579B4" w:rsidRDefault="007579B4" w:rsidP="007579B4">
      <w:pPr>
        <w:pStyle w:val="Heading5"/>
      </w:pPr>
      <w:r>
        <w:t>010123801</w:t>
      </w:r>
      <w:r>
        <w:rPr>
          <w:cs/>
        </w:rPr>
        <w:t xml:space="preserve"> คอมพิวเตอร์ในชีวิตประจำวัน</w:t>
      </w:r>
      <w:r>
        <w:t xml:space="preserve"> (Computer in Everyday Life)</w:t>
      </w:r>
      <w:r>
        <w:br/>
      </w:r>
      <w:r>
        <w:tab/>
      </w:r>
      <w:r w:rsidRPr="00637F54">
        <w:rPr>
          <w:cs/>
        </w:rPr>
        <w:t>หน่วยกิต</w:t>
      </w:r>
      <w:r>
        <w:rPr>
          <w:cs/>
        </w:rPr>
        <w:t xml:space="preserve">หน่วยกิต </w:t>
      </w:r>
      <w:r>
        <w:t>3(3-0-6)</w:t>
      </w:r>
    </w:p>
    <w:p w14:paraId="401BC5D1" w14:textId="77777777" w:rsidR="007579B4" w:rsidRDefault="007579B4" w:rsidP="007579B4">
      <w:pPr>
        <w:pStyle w:val="Heading5"/>
      </w:pPr>
      <w:r>
        <w:t>010123802</w:t>
      </w:r>
      <w:r>
        <w:rPr>
          <w:cs/>
        </w:rPr>
        <w:t xml:space="preserve"> เทคโนโลยีสารสนเทศและสื่อสารในชีวิตประจำวัน</w:t>
      </w:r>
      <w:r>
        <w:t xml:space="preserve"> (Information and </w:t>
      </w:r>
      <w:r>
        <w:rPr>
          <w:cs/>
        </w:rPr>
        <w:tab/>
      </w:r>
      <w:r>
        <w:t xml:space="preserve">Communication Technology in Everyday Life) </w:t>
      </w:r>
      <w:r>
        <w:rPr>
          <w:cs/>
        </w:rPr>
        <w:t>หน่วยกิต</w:t>
      </w:r>
      <w:r>
        <w:t>3(3-0-6)</w:t>
      </w:r>
    </w:p>
    <w:p w14:paraId="0480AC96" w14:textId="77777777" w:rsidR="007579B4" w:rsidRDefault="007579B4" w:rsidP="007579B4">
      <w:pPr>
        <w:pStyle w:val="Heading5"/>
      </w:pPr>
      <w:r>
        <w:t>010123803</w:t>
      </w:r>
      <w:r>
        <w:rPr>
          <w:cs/>
        </w:rPr>
        <w:t xml:space="preserve"> พื้นฐานสำคัญเพื่อการรู้เชิงตัวเลขและคอมพิวเตอร์</w:t>
      </w:r>
      <w:r>
        <w:t xml:space="preserve"> (Basic of Digital </w:t>
      </w:r>
      <w:r>
        <w:rPr>
          <w:cs/>
        </w:rPr>
        <w:tab/>
      </w:r>
      <w:r>
        <w:t xml:space="preserve">and Computer Literacy) </w:t>
      </w:r>
      <w:r>
        <w:rPr>
          <w:cs/>
        </w:rPr>
        <w:t>หน่วยกิต</w:t>
      </w:r>
      <w:r>
        <w:t>3(3-0-6)</w:t>
      </w:r>
    </w:p>
    <w:p w14:paraId="576998CF" w14:textId="77777777" w:rsidR="007579B4" w:rsidRDefault="007579B4" w:rsidP="007579B4">
      <w:pPr>
        <w:pStyle w:val="Heading5"/>
      </w:pPr>
      <w:r>
        <w:t>010313528</w:t>
      </w:r>
      <w:r>
        <w:rPr>
          <w:cs/>
        </w:rPr>
        <w:t xml:space="preserve"> อุตสาหกรรมและเทคโนโลยีสีเขียว</w:t>
      </w:r>
      <w:r>
        <w:t xml:space="preserve"> (Industry and Green Technology) </w:t>
      </w:r>
      <w:r>
        <w:rPr>
          <w:cs/>
        </w:rPr>
        <w:tab/>
        <w:t>หน่วยกิต</w:t>
      </w:r>
      <w:r>
        <w:t>3(3-0-6)</w:t>
      </w:r>
    </w:p>
    <w:p w14:paraId="09181E63" w14:textId="77777777" w:rsidR="007579B4" w:rsidRDefault="007579B4" w:rsidP="007579B4">
      <w:pPr>
        <w:pStyle w:val="Heading4"/>
      </w:pPr>
      <w:r>
        <w:rPr>
          <w:cs/>
        </w:rPr>
        <w:t>คณะครุศาสตร์อุตสาหกรรม</w:t>
      </w:r>
    </w:p>
    <w:p w14:paraId="7D525FA1" w14:textId="77777777" w:rsidR="007579B4" w:rsidRDefault="007579B4" w:rsidP="007579B4">
      <w:pPr>
        <w:pStyle w:val="Heading5"/>
      </w:pPr>
      <w:r>
        <w:t>020003101</w:t>
      </w:r>
      <w:r>
        <w:rPr>
          <w:cs/>
        </w:rPr>
        <w:t xml:space="preserve"> คอมพิวเตอร์เพื่อการศึกษาเบื้องต้น</w:t>
      </w:r>
      <w:r>
        <w:t xml:space="preserve"> (Basic Computer for Education) </w:t>
      </w:r>
      <w:r>
        <w:rPr>
          <w:cs/>
        </w:rPr>
        <w:tab/>
      </w:r>
      <w:r w:rsidRPr="00637F54">
        <w:rPr>
          <w:cs/>
        </w:rPr>
        <w:t>หน่วยกิต</w:t>
      </w:r>
      <w:r>
        <w:t xml:space="preserve"> 2(1-2-3)</w:t>
      </w:r>
    </w:p>
    <w:p w14:paraId="5C2B8F02" w14:textId="77777777" w:rsidR="007579B4" w:rsidRPr="00AC65FC" w:rsidRDefault="007579B4" w:rsidP="007579B4">
      <w:pPr>
        <w:pStyle w:val="Heading5"/>
      </w:pPr>
      <w:r>
        <w:t>020003102</w:t>
      </w:r>
      <w:r>
        <w:rPr>
          <w:cs/>
        </w:rPr>
        <w:t xml:space="preserve"> เทคโนโลยีสารสนเทศเบื้องต้น</w:t>
      </w:r>
      <w:r>
        <w:rPr>
          <w:rFonts w:hint="cs"/>
          <w:cs/>
        </w:rPr>
        <w:t xml:space="preserve"> </w:t>
      </w:r>
      <w:r>
        <w:t>(Basic Information Technology)</w:t>
      </w:r>
      <w:r>
        <w:rPr>
          <w:rFonts w:hint="cs"/>
          <w:cs/>
        </w:rPr>
        <w:t xml:space="preserve"> </w:t>
      </w:r>
      <w:r>
        <w:rPr>
          <w:cs/>
        </w:rPr>
        <w:tab/>
      </w:r>
      <w:r w:rsidRPr="00AC65FC">
        <w:rPr>
          <w:cs/>
        </w:rPr>
        <w:t>หน่วยกิต</w:t>
      </w:r>
      <w:r>
        <w:rPr>
          <w:rFonts w:hint="cs"/>
          <w:cs/>
        </w:rPr>
        <w:t xml:space="preserve"> </w:t>
      </w:r>
      <w:r>
        <w:t>3(2-2-5)</w:t>
      </w:r>
    </w:p>
    <w:p w14:paraId="0E1A32BF" w14:textId="77777777" w:rsidR="007579B4" w:rsidRPr="00AC65FC" w:rsidRDefault="007579B4" w:rsidP="007579B4">
      <w:pPr>
        <w:pStyle w:val="Heading5"/>
      </w:pPr>
      <w:r>
        <w:t>020003103</w:t>
      </w:r>
      <w:r>
        <w:rPr>
          <w:cs/>
        </w:rPr>
        <w:t xml:space="preserve"> คอมพิวเตอร์และการโปรแกรม</w:t>
      </w:r>
      <w:r>
        <w:rPr>
          <w:rFonts w:hint="cs"/>
          <w:cs/>
        </w:rPr>
        <w:t xml:space="preserve"> </w:t>
      </w:r>
      <w:r>
        <w:t>(Computer and Programming)</w:t>
      </w:r>
      <w:r>
        <w:rPr>
          <w:rFonts w:hint="cs"/>
          <w:cs/>
        </w:rPr>
        <w:t xml:space="preserve"> </w:t>
      </w:r>
      <w:r w:rsidRPr="00AC65FC">
        <w:rPr>
          <w:cs/>
        </w:rPr>
        <w:t>หน่วย</w:t>
      </w:r>
      <w:r>
        <w:rPr>
          <w:cs/>
        </w:rPr>
        <w:tab/>
      </w:r>
      <w:r w:rsidRPr="00AC65FC">
        <w:rPr>
          <w:cs/>
        </w:rPr>
        <w:t>กิต</w:t>
      </w:r>
      <w:r>
        <w:rPr>
          <w:rFonts w:hint="cs"/>
          <w:cs/>
        </w:rPr>
        <w:t xml:space="preserve"> </w:t>
      </w:r>
      <w:r>
        <w:t>3(2-2-5)</w:t>
      </w:r>
    </w:p>
    <w:p w14:paraId="1E1975E6" w14:textId="77777777" w:rsidR="007579B4" w:rsidRPr="00AC65FC" w:rsidRDefault="007579B4" w:rsidP="007579B4">
      <w:pPr>
        <w:pStyle w:val="Heading5"/>
      </w:pPr>
      <w:r>
        <w:t>020003104</w:t>
      </w:r>
      <w:r>
        <w:rPr>
          <w:cs/>
        </w:rPr>
        <w:t xml:space="preserve"> ไฟฟ้าในชีวิตประจำวัน</w:t>
      </w:r>
      <w:r>
        <w:rPr>
          <w:rFonts w:hint="cs"/>
          <w:cs/>
        </w:rPr>
        <w:t xml:space="preserve"> </w:t>
      </w:r>
      <w:r>
        <w:t>(Electricity in Everyday Life)</w:t>
      </w:r>
      <w:r>
        <w:rPr>
          <w:rFonts w:hint="cs"/>
          <w:cs/>
        </w:rPr>
        <w:t xml:space="preserve"> </w:t>
      </w:r>
      <w:r>
        <w:rPr>
          <w:cs/>
        </w:rPr>
        <w:br/>
      </w:r>
      <w:r>
        <w:rPr>
          <w:cs/>
        </w:rPr>
        <w:tab/>
      </w:r>
      <w:r w:rsidRPr="00AC65FC">
        <w:rPr>
          <w:cs/>
        </w:rPr>
        <w:t>หน่วยกิต</w:t>
      </w:r>
      <w:r>
        <w:rPr>
          <w:rFonts w:hint="cs"/>
          <w:cs/>
        </w:rPr>
        <w:t xml:space="preserve"> </w:t>
      </w:r>
      <w:r>
        <w:t>3(2-2-5)</w:t>
      </w:r>
    </w:p>
    <w:p w14:paraId="51CCA7FC" w14:textId="77777777" w:rsidR="007579B4" w:rsidRDefault="007579B4" w:rsidP="007579B4">
      <w:pPr>
        <w:pStyle w:val="Heading5"/>
      </w:pPr>
      <w:r>
        <w:t>020003105</w:t>
      </w:r>
      <w:r>
        <w:rPr>
          <w:cs/>
        </w:rPr>
        <w:t xml:space="preserve"> การถ่ายภาพเบื้องต้น</w:t>
      </w:r>
      <w:r>
        <w:rPr>
          <w:rFonts w:hint="cs"/>
          <w:cs/>
        </w:rPr>
        <w:t xml:space="preserve"> </w:t>
      </w:r>
      <w:r>
        <w:t>(Basic Photography)</w:t>
      </w:r>
      <w:r>
        <w:rPr>
          <w:rFonts w:hint="cs"/>
          <w:cs/>
        </w:rPr>
        <w:t xml:space="preserve"> </w:t>
      </w:r>
      <w:r w:rsidRPr="00AC65FC">
        <w:rPr>
          <w:cs/>
        </w:rPr>
        <w:t>หน่วยกิต</w:t>
      </w:r>
      <w:r>
        <w:rPr>
          <w:rFonts w:hint="cs"/>
          <w:cs/>
        </w:rPr>
        <w:t xml:space="preserve"> </w:t>
      </w:r>
      <w:r>
        <w:t>3(2-2-5)</w:t>
      </w:r>
      <w:r>
        <w:rPr>
          <w:rFonts w:hint="cs"/>
          <w:cs/>
        </w:rPr>
        <w:t xml:space="preserve"> </w:t>
      </w:r>
    </w:p>
    <w:p w14:paraId="33554790" w14:textId="77777777" w:rsidR="007579B4" w:rsidRDefault="007579B4" w:rsidP="007579B4">
      <w:pPr>
        <w:pStyle w:val="Heading4"/>
      </w:pPr>
      <w:r>
        <w:rPr>
          <w:cs/>
        </w:rPr>
        <w:t>วิทยาลัยเทคโนโลยีอุตสาหกรรม</w:t>
      </w:r>
    </w:p>
    <w:p w14:paraId="69A7310F" w14:textId="77777777" w:rsidR="007579B4" w:rsidRDefault="007579B4" w:rsidP="007579B4">
      <w:pPr>
        <w:pStyle w:val="Heading5"/>
      </w:pPr>
      <w:r>
        <w:t>030113206</w:t>
      </w:r>
      <w:r>
        <w:rPr>
          <w:cs/>
        </w:rPr>
        <w:t xml:space="preserve"> พื้นฐานการเขียนแบบและการจัดการ</w:t>
      </w:r>
      <w:r>
        <w:rPr>
          <w:rFonts w:hint="cs"/>
          <w:cs/>
        </w:rPr>
        <w:t xml:space="preserve"> </w:t>
      </w:r>
      <w:r>
        <w:t xml:space="preserve">(Fundamental Drawing and </w:t>
      </w:r>
      <w:r>
        <w:rPr>
          <w:cs/>
        </w:rPr>
        <w:tab/>
      </w:r>
      <w:proofErr w:type="gramStart"/>
      <w:r>
        <w:t>Management)</w:t>
      </w:r>
      <w:r>
        <w:rPr>
          <w:rFonts w:hint="cs"/>
          <w:cs/>
        </w:rPr>
        <w:t xml:space="preserve">  </w:t>
      </w:r>
      <w:r w:rsidRPr="00AC65FC">
        <w:rPr>
          <w:cs/>
        </w:rPr>
        <w:t>หน่วยกิ</w:t>
      </w:r>
      <w:r>
        <w:rPr>
          <w:rFonts w:hint="cs"/>
          <w:cs/>
        </w:rPr>
        <w:t>ต</w:t>
      </w:r>
      <w:proofErr w:type="gramEnd"/>
      <w:r>
        <w:rPr>
          <w:rFonts w:hint="cs"/>
          <w:cs/>
        </w:rPr>
        <w:t xml:space="preserve"> </w:t>
      </w:r>
      <w:r>
        <w:t>2(1-2-3)</w:t>
      </w:r>
    </w:p>
    <w:p w14:paraId="4E11ECCE" w14:textId="77777777" w:rsidR="007579B4" w:rsidRDefault="007579B4" w:rsidP="007579B4">
      <w:pPr>
        <w:pStyle w:val="Heading4"/>
      </w:pPr>
      <w:r>
        <w:rPr>
          <w:cs/>
        </w:rPr>
        <w:t>คณะวิทยาศาสตร์ประยุกต์</w:t>
      </w:r>
    </w:p>
    <w:p w14:paraId="20B68B4E" w14:textId="77777777" w:rsidR="007579B4" w:rsidRDefault="007579B4" w:rsidP="007579B4">
      <w:pPr>
        <w:pStyle w:val="Heading5"/>
      </w:pPr>
      <w:r>
        <w:t>040113005</w:t>
      </w:r>
      <w:r>
        <w:rPr>
          <w:cs/>
        </w:rPr>
        <w:t xml:space="preserve"> เคมีในชีวิตประจำวัน </w:t>
      </w:r>
      <w:r>
        <w:t>(Chemistry in Everyday Life)</w:t>
      </w:r>
      <w:r w:rsidRPr="00AC65FC">
        <w:t xml:space="preserve"> </w:t>
      </w:r>
      <w:r>
        <w:rPr>
          <w:cs/>
        </w:rPr>
        <w:br/>
      </w:r>
      <w:r>
        <w:rPr>
          <w:cs/>
        </w:rPr>
        <w:tab/>
      </w:r>
      <w:r>
        <w:rPr>
          <w:rFonts w:hint="cs"/>
          <w:cs/>
        </w:rPr>
        <w:t>หน่วยกิต3(3-0-6)</w:t>
      </w:r>
    </w:p>
    <w:p w14:paraId="160AFB77" w14:textId="77777777" w:rsidR="007579B4" w:rsidRDefault="007579B4" w:rsidP="007579B4">
      <w:pPr>
        <w:pStyle w:val="Heading5"/>
      </w:pPr>
      <w:r>
        <w:t>040203100</w:t>
      </w:r>
      <w:r>
        <w:rPr>
          <w:rFonts w:hint="cs"/>
          <w:cs/>
        </w:rPr>
        <w:t xml:space="preserve"> </w:t>
      </w:r>
      <w:r>
        <w:rPr>
          <w:cs/>
        </w:rPr>
        <w:t>คณิตศาสตร์ทั่วไ</w:t>
      </w:r>
      <w:r>
        <w:rPr>
          <w:rFonts w:hint="cs"/>
          <w:cs/>
        </w:rPr>
        <w:t xml:space="preserve">ป </w:t>
      </w:r>
      <w:r>
        <w:t>(General Mathematics)</w:t>
      </w:r>
      <w:r w:rsidRPr="00462EE1">
        <w:t xml:space="preserve"> </w:t>
      </w:r>
      <w:r>
        <w:rPr>
          <w:cs/>
        </w:rPr>
        <w:t>หน่วยกิต</w:t>
      </w:r>
      <w:r>
        <w:rPr>
          <w:rFonts w:hint="cs"/>
          <w:cs/>
        </w:rPr>
        <w:t>3(3-0-6)</w:t>
      </w:r>
    </w:p>
    <w:p w14:paraId="3E5DCCB0" w14:textId="77777777" w:rsidR="007579B4" w:rsidRDefault="007579B4" w:rsidP="007579B4">
      <w:pPr>
        <w:pStyle w:val="Heading5"/>
      </w:pPr>
      <w:r>
        <w:rPr>
          <w:cs/>
        </w:rPr>
        <w:t>040283100*คณิตศาสตร์ทั่วไป</w:t>
      </w:r>
      <w:r>
        <w:rPr>
          <w:rFonts w:hint="cs"/>
          <w:cs/>
        </w:rPr>
        <w:t xml:space="preserve"> </w:t>
      </w:r>
      <w:r>
        <w:rPr>
          <w:cs/>
        </w:rPr>
        <w:t>(</w:t>
      </w:r>
      <w:r>
        <w:t>General Mathematics)</w:t>
      </w:r>
      <w:r>
        <w:rPr>
          <w:rFonts w:hint="cs"/>
          <w:cs/>
        </w:rPr>
        <w:t xml:space="preserve"> </w:t>
      </w:r>
      <w:r>
        <w:rPr>
          <w:cs/>
        </w:rPr>
        <w:t>หน่วยกิต</w:t>
      </w:r>
      <w:r>
        <w:rPr>
          <w:rFonts w:hint="cs"/>
          <w:cs/>
        </w:rPr>
        <w:t>3(3-0-6)</w:t>
      </w:r>
    </w:p>
    <w:p w14:paraId="2F824837" w14:textId="77777777" w:rsidR="007579B4" w:rsidRDefault="007579B4" w:rsidP="007579B4">
      <w:pPr>
        <w:pStyle w:val="Heading5"/>
      </w:pPr>
      <w:r>
        <w:t>040203103</w:t>
      </w:r>
      <w:r>
        <w:rPr>
          <w:cs/>
        </w:rPr>
        <w:t xml:space="preserve"> </w:t>
      </w:r>
      <w:proofErr w:type="gramStart"/>
      <w:r>
        <w:rPr>
          <w:cs/>
        </w:rPr>
        <w:t>วิทยาการข้อมูลสำหรับชีวิตประจำวัน</w:t>
      </w:r>
      <w:r>
        <w:t>(</w:t>
      </w:r>
      <w:proofErr w:type="gramEnd"/>
      <w:r>
        <w:t>Data Science for Daily Life)</w:t>
      </w:r>
      <w:r>
        <w:rPr>
          <w:rFonts w:hint="cs"/>
          <w:cs/>
        </w:rPr>
        <w:t xml:space="preserve"> </w:t>
      </w:r>
      <w:r>
        <w:rPr>
          <w:cs/>
        </w:rPr>
        <w:tab/>
        <w:t>หน่วยกิต</w:t>
      </w:r>
      <w:r>
        <w:rPr>
          <w:rFonts w:hint="cs"/>
          <w:cs/>
        </w:rPr>
        <w:t>3(3-0-6)</w:t>
      </w:r>
    </w:p>
    <w:p w14:paraId="34193C60" w14:textId="77777777" w:rsidR="007579B4" w:rsidRDefault="007579B4" w:rsidP="007579B4">
      <w:pPr>
        <w:pStyle w:val="Heading5"/>
      </w:pPr>
      <w:r>
        <w:t>040313016</w:t>
      </w:r>
      <w:r>
        <w:rPr>
          <w:cs/>
        </w:rPr>
        <w:t xml:space="preserve"> ฟิสิกส์ในชีวิตประจำวัน</w:t>
      </w:r>
      <w:r>
        <w:rPr>
          <w:rFonts w:hint="cs"/>
          <w:cs/>
        </w:rPr>
        <w:t xml:space="preserve"> </w:t>
      </w:r>
      <w:r>
        <w:t>(Physics in Daily Life)</w:t>
      </w:r>
      <w:r>
        <w:rPr>
          <w:rFonts w:hint="cs"/>
          <w:cs/>
        </w:rPr>
        <w:t xml:space="preserve"> </w:t>
      </w:r>
      <w:r>
        <w:rPr>
          <w:cs/>
        </w:rPr>
        <w:t>หน่วยกิต</w:t>
      </w:r>
      <w:r>
        <w:rPr>
          <w:rFonts w:hint="cs"/>
          <w:cs/>
        </w:rPr>
        <w:t>3(3-0-6)</w:t>
      </w:r>
    </w:p>
    <w:p w14:paraId="472DF2E9" w14:textId="77777777" w:rsidR="007579B4" w:rsidRDefault="007579B4" w:rsidP="007579B4">
      <w:pPr>
        <w:pStyle w:val="Heading5"/>
      </w:pPr>
      <w:r>
        <w:lastRenderedPageBreak/>
        <w:t>040313017</w:t>
      </w:r>
      <w:r>
        <w:rPr>
          <w:cs/>
        </w:rPr>
        <w:t xml:space="preserve"> ทักษะการออกก</w:t>
      </w:r>
      <w:r>
        <w:rPr>
          <w:rFonts w:hint="cs"/>
          <w:cs/>
        </w:rPr>
        <w:t>ำ</w:t>
      </w:r>
      <w:r>
        <w:rPr>
          <w:cs/>
        </w:rPr>
        <w:t>ลังกายและกีฬา</w:t>
      </w:r>
      <w:r>
        <w:rPr>
          <w:rFonts w:hint="cs"/>
          <w:cs/>
        </w:rPr>
        <w:t xml:space="preserve"> </w:t>
      </w:r>
      <w:r>
        <w:t>(Exercise Skill and Sport)</w:t>
      </w:r>
      <w:r w:rsidRPr="00462EE1">
        <w:t xml:space="preserve"> </w:t>
      </w:r>
      <w:r>
        <w:rPr>
          <w:cs/>
        </w:rPr>
        <w:br/>
      </w:r>
      <w:r>
        <w:rPr>
          <w:cs/>
        </w:rPr>
        <w:tab/>
        <w:t>หน่วยกิต</w:t>
      </w:r>
      <w:r>
        <w:rPr>
          <w:rFonts w:hint="cs"/>
          <w:cs/>
        </w:rPr>
        <w:t>3(3-0-6)</w:t>
      </w:r>
    </w:p>
    <w:p w14:paraId="48CCABC9" w14:textId="77777777" w:rsidR="007579B4" w:rsidRDefault="007579B4" w:rsidP="007579B4">
      <w:pPr>
        <w:pStyle w:val="Heading5"/>
      </w:pPr>
      <w:r>
        <w:t>040313018</w:t>
      </w:r>
      <w:r>
        <w:rPr>
          <w:cs/>
        </w:rPr>
        <w:t xml:space="preserve"> ร่างกายมนุษย์และสุขภาพ</w:t>
      </w:r>
      <w:r>
        <w:rPr>
          <w:rFonts w:hint="cs"/>
          <w:cs/>
        </w:rPr>
        <w:t xml:space="preserve"> </w:t>
      </w:r>
      <w:r>
        <w:t>(Human Body and Health)</w:t>
      </w:r>
      <w:r>
        <w:rPr>
          <w:rFonts w:hint="cs"/>
          <w:cs/>
        </w:rPr>
        <w:t xml:space="preserve"> </w:t>
      </w:r>
      <w:r>
        <w:rPr>
          <w:cs/>
        </w:rPr>
        <w:br/>
      </w:r>
      <w:r>
        <w:rPr>
          <w:cs/>
        </w:rPr>
        <w:tab/>
        <w:t>หน่วยกิต</w:t>
      </w:r>
      <w:r>
        <w:rPr>
          <w:rFonts w:hint="cs"/>
          <w:cs/>
        </w:rPr>
        <w:t>3(3-0-6)</w:t>
      </w:r>
    </w:p>
    <w:p w14:paraId="6EE7215F" w14:textId="77777777" w:rsidR="007579B4" w:rsidRDefault="007579B4" w:rsidP="007579B4">
      <w:pPr>
        <w:pStyle w:val="Heading5"/>
      </w:pPr>
      <w:r>
        <w:t>040313019</w:t>
      </w:r>
      <w:r>
        <w:rPr>
          <w:cs/>
        </w:rPr>
        <w:t xml:space="preserve"> สุขศาสตร์อุตสาหกรรม</w:t>
      </w:r>
      <w:r>
        <w:rPr>
          <w:rFonts w:hint="cs"/>
          <w:cs/>
        </w:rPr>
        <w:t xml:space="preserve"> </w:t>
      </w:r>
      <w:r>
        <w:t>(Industrial Hygiene)</w:t>
      </w:r>
      <w:r>
        <w:rPr>
          <w:rFonts w:hint="cs"/>
          <w:cs/>
        </w:rPr>
        <w:t xml:space="preserve"> </w:t>
      </w:r>
      <w:r>
        <w:rPr>
          <w:cs/>
        </w:rPr>
        <w:t>หน่วยกิต</w:t>
      </w:r>
      <w:r>
        <w:rPr>
          <w:rFonts w:hint="cs"/>
          <w:cs/>
        </w:rPr>
        <w:t>3(3-0-6)</w:t>
      </w:r>
    </w:p>
    <w:p w14:paraId="33F8342C" w14:textId="77777777" w:rsidR="007579B4" w:rsidRDefault="007579B4" w:rsidP="007579B4">
      <w:pPr>
        <w:pStyle w:val="Heading5"/>
      </w:pPr>
      <w:r>
        <w:t>040503001</w:t>
      </w:r>
      <w:r>
        <w:rPr>
          <w:cs/>
        </w:rPr>
        <w:t xml:space="preserve"> สถิติในชีวิตประจำวัน</w:t>
      </w:r>
      <w:r>
        <w:rPr>
          <w:rFonts w:hint="cs"/>
          <w:cs/>
        </w:rPr>
        <w:t xml:space="preserve"> </w:t>
      </w:r>
      <w:r>
        <w:t>(Statistics in Everyday Life)</w:t>
      </w:r>
      <w:r>
        <w:rPr>
          <w:rFonts w:hint="cs"/>
          <w:cs/>
        </w:rPr>
        <w:t xml:space="preserve"> </w:t>
      </w:r>
      <w:r w:rsidRPr="00462EE1">
        <w:rPr>
          <w:cs/>
        </w:rPr>
        <w:t>หน่วยกิต</w:t>
      </w:r>
      <w:r>
        <w:rPr>
          <w:cs/>
        </w:rPr>
        <w:tab/>
      </w:r>
      <w:r>
        <w:rPr>
          <w:rFonts w:hint="cs"/>
          <w:cs/>
        </w:rPr>
        <w:t>หน่วยกิต 3(3-0-6)</w:t>
      </w:r>
    </w:p>
    <w:p w14:paraId="53F63CCC" w14:textId="77777777" w:rsidR="007579B4" w:rsidRDefault="007579B4" w:rsidP="007579B4">
      <w:pPr>
        <w:pStyle w:val="Heading5"/>
      </w:pPr>
      <w:r>
        <w:t>040503080</w:t>
      </w:r>
      <w:r>
        <w:rPr>
          <w:cs/>
        </w:rPr>
        <w:t xml:space="preserve"> หลักสถิติ</w:t>
      </w:r>
      <w:r>
        <w:rPr>
          <w:rFonts w:hint="cs"/>
          <w:cs/>
        </w:rPr>
        <w:t xml:space="preserve"> </w:t>
      </w:r>
      <w:r>
        <w:t>(Fundamentals of Statistics)</w:t>
      </w:r>
      <w:r>
        <w:rPr>
          <w:rFonts w:hint="cs"/>
          <w:cs/>
        </w:rPr>
        <w:t xml:space="preserve"> </w:t>
      </w:r>
      <w:r w:rsidRPr="00462EE1">
        <w:rPr>
          <w:cs/>
        </w:rPr>
        <w:t>หน่วยกิต</w:t>
      </w:r>
      <w:r>
        <w:rPr>
          <w:cs/>
        </w:rPr>
        <w:t xml:space="preserve">หน่วยกิต </w:t>
      </w:r>
      <w:r>
        <w:t>3(3-0-6)</w:t>
      </w:r>
    </w:p>
    <w:p w14:paraId="28873C85" w14:textId="77777777" w:rsidR="007579B4" w:rsidRDefault="007579B4" w:rsidP="007579B4">
      <w:pPr>
        <w:pStyle w:val="Heading5"/>
      </w:pPr>
      <w:r>
        <w:t>040603003</w:t>
      </w:r>
      <w:r>
        <w:rPr>
          <w:cs/>
        </w:rPr>
        <w:t xml:space="preserve"> จริยธรรมในการใช้งานคอมพิวเตอร์</w:t>
      </w:r>
      <w:r>
        <w:rPr>
          <w:rFonts w:hint="cs"/>
          <w:cs/>
        </w:rPr>
        <w:t xml:space="preserve"> </w:t>
      </w:r>
      <w:r>
        <w:t>(Computer Ethics)</w:t>
      </w:r>
      <w:r>
        <w:rPr>
          <w:rFonts w:hint="cs"/>
          <w:cs/>
        </w:rPr>
        <w:t xml:space="preserve"> </w:t>
      </w:r>
      <w:r>
        <w:rPr>
          <w:cs/>
        </w:rPr>
        <w:br/>
      </w:r>
      <w:r>
        <w:rPr>
          <w:cs/>
        </w:rPr>
        <w:tab/>
        <w:t>หน่วยกิต</w:t>
      </w:r>
      <w:r>
        <w:rPr>
          <w:rFonts w:hint="cs"/>
          <w:cs/>
        </w:rPr>
        <w:t>3(3-0-6)</w:t>
      </w:r>
    </w:p>
    <w:p w14:paraId="67298F0F" w14:textId="77777777" w:rsidR="007579B4" w:rsidRPr="00462EE1" w:rsidRDefault="007579B4" w:rsidP="007579B4">
      <w:pPr>
        <w:pStyle w:val="Heading5"/>
      </w:pPr>
      <w:r>
        <w:t>040603005</w:t>
      </w:r>
      <w:r>
        <w:rPr>
          <w:cs/>
        </w:rPr>
        <w:t xml:space="preserve"> ปัญญาประดิษฐ์กับวิถีชีวิตใหม่ </w:t>
      </w:r>
      <w:proofErr w:type="gramStart"/>
      <w:r>
        <w:rPr>
          <w:rFonts w:hint="cs"/>
          <w:cs/>
        </w:rPr>
        <w:t xml:space="preserve">( </w:t>
      </w:r>
      <w:r>
        <w:t>Artificial</w:t>
      </w:r>
      <w:proofErr w:type="gramEnd"/>
      <w:r>
        <w:t xml:space="preserve"> Intelligence in Modern </w:t>
      </w:r>
      <w:r>
        <w:rPr>
          <w:cs/>
        </w:rPr>
        <w:tab/>
      </w:r>
      <w:r>
        <w:t>Life)</w:t>
      </w:r>
      <w:r w:rsidRPr="00462EE1">
        <w:t xml:space="preserve"> </w:t>
      </w:r>
      <w:r w:rsidRPr="00462EE1">
        <w:rPr>
          <w:cs/>
        </w:rPr>
        <w:t>หน่วยกิต</w:t>
      </w:r>
      <w:r>
        <w:rPr>
          <w:cs/>
        </w:rPr>
        <w:t xml:space="preserve">หน่วยกิต </w:t>
      </w:r>
      <w:r>
        <w:t>3(3-0-6)</w:t>
      </w:r>
    </w:p>
    <w:p w14:paraId="40621CFF" w14:textId="77777777" w:rsidR="007579B4" w:rsidRDefault="007579B4" w:rsidP="007579B4">
      <w:pPr>
        <w:pStyle w:val="Heading5"/>
      </w:pPr>
      <w:r>
        <w:rPr>
          <w:cs/>
        </w:rPr>
        <w:t xml:space="preserve">หมายเหตุ *รหัสวิชา </w:t>
      </w:r>
      <w:r>
        <w:t>040283100</w:t>
      </w:r>
      <w:r>
        <w:rPr>
          <w:cs/>
        </w:rPr>
        <w:t xml:space="preserve"> ใช้สำหรับการจัดการเรียนการสอนหลักสูตรสอง</w:t>
      </w:r>
      <w:r>
        <w:rPr>
          <w:cs/>
        </w:rPr>
        <w:tab/>
        <w:t>ภาษา หลักสูตรภาษาอังกฤษและหลักสูตรนานาชาติ</w:t>
      </w:r>
    </w:p>
    <w:p w14:paraId="0EFF47B8" w14:textId="77777777" w:rsidR="007579B4" w:rsidRDefault="007579B4" w:rsidP="007579B4">
      <w:pPr>
        <w:pStyle w:val="Heading4"/>
      </w:pPr>
      <w:r>
        <w:rPr>
          <w:cs/>
        </w:rPr>
        <w:t>คณะอุตสาหกรรมเกษตร</w:t>
      </w:r>
    </w:p>
    <w:p w14:paraId="726F1297" w14:textId="77777777" w:rsidR="007579B4" w:rsidRDefault="007579B4" w:rsidP="007579B4">
      <w:pPr>
        <w:pStyle w:val="Heading5"/>
      </w:pPr>
      <w:r>
        <w:t>050113403</w:t>
      </w:r>
      <w:r>
        <w:rPr>
          <w:cs/>
        </w:rPr>
        <w:t xml:space="preserve"> เคมีในชีวิตประจำวัน </w:t>
      </w:r>
      <w:r>
        <w:t>(Chemistry in Everyday Life)</w:t>
      </w:r>
      <w:r>
        <w:rPr>
          <w:rFonts w:hint="cs"/>
          <w:cs/>
        </w:rPr>
        <w:t xml:space="preserve"> </w:t>
      </w:r>
      <w:r>
        <w:rPr>
          <w:cs/>
        </w:rPr>
        <w:br/>
      </w:r>
      <w:r>
        <w:rPr>
          <w:cs/>
        </w:rPr>
        <w:tab/>
        <w:t>หน่วยกิต</w:t>
      </w:r>
      <w:r>
        <w:rPr>
          <w:rFonts w:hint="cs"/>
          <w:cs/>
        </w:rPr>
        <w:t>3(3-0-6)</w:t>
      </w:r>
    </w:p>
    <w:p w14:paraId="2A292644" w14:textId="77777777" w:rsidR="007579B4" w:rsidRDefault="007579B4" w:rsidP="007579B4">
      <w:pPr>
        <w:pStyle w:val="Heading5"/>
      </w:pPr>
      <w:r>
        <w:t>050113405</w:t>
      </w:r>
      <w:r>
        <w:rPr>
          <w:cs/>
        </w:rPr>
        <w:t xml:space="preserve"> ทักษะด้านอารมณ์ในการทำงานหน่วยกิต </w:t>
      </w:r>
      <w:r>
        <w:t>(Soft Skill for Work)</w:t>
      </w:r>
      <w:r>
        <w:rPr>
          <w:rFonts w:hint="cs"/>
          <w:cs/>
        </w:rPr>
        <w:t xml:space="preserve"> </w:t>
      </w:r>
      <w:r>
        <w:rPr>
          <w:cs/>
        </w:rPr>
        <w:br/>
      </w:r>
      <w:r>
        <w:rPr>
          <w:cs/>
        </w:rPr>
        <w:tab/>
        <w:t>หน่วยกิต</w:t>
      </w:r>
      <w:r>
        <w:t>3(3-0-6)</w:t>
      </w:r>
    </w:p>
    <w:p w14:paraId="07ADB87A" w14:textId="77777777" w:rsidR="007579B4" w:rsidRDefault="007579B4" w:rsidP="007579B4">
      <w:pPr>
        <w:pStyle w:val="Heading4"/>
      </w:pPr>
      <w:r>
        <w:rPr>
          <w:cs/>
        </w:rPr>
        <w:t>คณะเทคโนโลยีและการจัดการอุตสาหกรรม</w:t>
      </w:r>
    </w:p>
    <w:p w14:paraId="2E8AD585" w14:textId="77777777" w:rsidR="007579B4" w:rsidRDefault="007579B4" w:rsidP="007579B4">
      <w:pPr>
        <w:pStyle w:val="Heading5"/>
      </w:pPr>
      <w:r>
        <w:t>061100002</w:t>
      </w:r>
      <w:r>
        <w:rPr>
          <w:cs/>
        </w:rPr>
        <w:t xml:space="preserve"> กระบวนการคิดเชิงวิศวกรรม</w:t>
      </w:r>
      <w:r>
        <w:rPr>
          <w:rFonts w:hint="cs"/>
          <w:cs/>
        </w:rPr>
        <w:t xml:space="preserve"> </w:t>
      </w:r>
      <w:r>
        <w:t>(Sense of Engineering)</w:t>
      </w:r>
      <w:r>
        <w:rPr>
          <w:rFonts w:hint="cs"/>
          <w:cs/>
        </w:rPr>
        <w:t xml:space="preserve"> </w:t>
      </w:r>
      <w:r>
        <w:rPr>
          <w:cs/>
        </w:rPr>
        <w:br/>
      </w:r>
      <w:r>
        <w:rPr>
          <w:cs/>
        </w:rPr>
        <w:tab/>
      </w:r>
      <w:r w:rsidRPr="004C76D4">
        <w:rPr>
          <w:rFonts w:hint="cs"/>
          <w:cs/>
        </w:rPr>
        <w:t xml:space="preserve">หน่วยกิต </w:t>
      </w:r>
      <w:r>
        <w:t>2(2-0-4)</w:t>
      </w:r>
    </w:p>
    <w:p w14:paraId="1F2E27CF" w14:textId="77777777" w:rsidR="007579B4" w:rsidRDefault="007579B4" w:rsidP="007579B4"/>
    <w:p w14:paraId="48B9F788" w14:textId="77777777" w:rsidR="007579B4" w:rsidRDefault="007579B4" w:rsidP="007579B4"/>
    <w:p w14:paraId="2159F340" w14:textId="77777777" w:rsidR="007579B4" w:rsidRDefault="007579B4" w:rsidP="007579B4"/>
    <w:p w14:paraId="12D5A5BC" w14:textId="77777777" w:rsidR="007579B4" w:rsidRDefault="007579B4" w:rsidP="007579B4"/>
    <w:p w14:paraId="2943DBB7" w14:textId="77777777" w:rsidR="007579B4" w:rsidRDefault="007579B4" w:rsidP="007579B4"/>
    <w:p w14:paraId="2B50BAB9" w14:textId="77777777" w:rsidR="007579B4" w:rsidRPr="004C76D4" w:rsidRDefault="007579B4" w:rsidP="007579B4"/>
    <w:p w14:paraId="53180A5F" w14:textId="77777777" w:rsidR="007579B4" w:rsidRDefault="007579B4" w:rsidP="007579B4">
      <w:pPr>
        <w:pStyle w:val="Heading4"/>
      </w:pPr>
      <w:r>
        <w:rPr>
          <w:cs/>
        </w:rPr>
        <w:lastRenderedPageBreak/>
        <w:t>คณะศิลปศาสตร์ประยุกต์</w:t>
      </w:r>
    </w:p>
    <w:p w14:paraId="5C52BD12" w14:textId="77777777" w:rsidR="007579B4" w:rsidRDefault="007579B4" w:rsidP="007579B4">
      <w:pPr>
        <w:pStyle w:val="Heading5"/>
      </w:pPr>
      <w:r>
        <w:t>080203906</w:t>
      </w:r>
      <w:r>
        <w:rPr>
          <w:cs/>
        </w:rPr>
        <w:t xml:space="preserve"> เศรษฐศาสตร์เพื่อการพัฒนาชีวิต</w:t>
      </w:r>
      <w:r>
        <w:rPr>
          <w:rFonts w:hint="cs"/>
          <w:cs/>
        </w:rPr>
        <w:t xml:space="preserve"> </w:t>
      </w:r>
      <w:r>
        <w:t>(Economics for Life Development)</w:t>
      </w:r>
      <w:r>
        <w:rPr>
          <w:rFonts w:hint="cs"/>
          <w:cs/>
        </w:rPr>
        <w:t xml:space="preserve"> </w:t>
      </w:r>
      <w:r>
        <w:rPr>
          <w:cs/>
        </w:rPr>
        <w:tab/>
        <w:t>หน่วยกิต</w:t>
      </w:r>
      <w:r>
        <w:t>3(3-0-6)</w:t>
      </w:r>
    </w:p>
    <w:p w14:paraId="6D2C3E38" w14:textId="77777777" w:rsidR="007579B4" w:rsidRDefault="007579B4" w:rsidP="007579B4">
      <w:pPr>
        <w:pStyle w:val="Heading5"/>
      </w:pPr>
      <w:r>
        <w:t>080203913</w:t>
      </w:r>
      <w:r>
        <w:rPr>
          <w:cs/>
        </w:rPr>
        <w:t xml:space="preserve"> </w:t>
      </w:r>
      <w:proofErr w:type="gramStart"/>
      <w:r>
        <w:rPr>
          <w:cs/>
        </w:rPr>
        <w:t>การคิดเชิงระบบสำหรับการจัดการและการแก้ปัญหา</w:t>
      </w:r>
      <w:r>
        <w:t>(</w:t>
      </w:r>
      <w:proofErr w:type="gramEnd"/>
      <w:r>
        <w:t xml:space="preserve">Systems </w:t>
      </w:r>
      <w:r>
        <w:rPr>
          <w:cs/>
        </w:rPr>
        <w:tab/>
      </w:r>
      <w:r>
        <w:t xml:space="preserve">Thinking for Management and Problem </w:t>
      </w:r>
      <w:proofErr w:type="gramStart"/>
      <w:r>
        <w:t>Solving)</w:t>
      </w:r>
      <w:r>
        <w:rPr>
          <w:rFonts w:hint="cs"/>
          <w:cs/>
        </w:rPr>
        <w:t xml:space="preserve">  </w:t>
      </w:r>
      <w:r>
        <w:rPr>
          <w:cs/>
        </w:rPr>
        <w:t>หน่วยกิต</w:t>
      </w:r>
      <w:proofErr w:type="gramEnd"/>
      <w:r>
        <w:t>3(3-0-6)</w:t>
      </w:r>
    </w:p>
    <w:p w14:paraId="555BCCA6" w14:textId="77777777" w:rsidR="007579B4" w:rsidRPr="004C76D4" w:rsidRDefault="007579B4" w:rsidP="007579B4">
      <w:pPr>
        <w:pStyle w:val="Heading5"/>
      </w:pPr>
      <w:r>
        <w:t>080203916</w:t>
      </w:r>
      <w:r>
        <w:rPr>
          <w:cs/>
        </w:rPr>
        <w:t xml:space="preserve"> เศรษฐกิจสีเขียว</w:t>
      </w:r>
      <w:r>
        <w:rPr>
          <w:rFonts w:hint="cs"/>
          <w:cs/>
        </w:rPr>
        <w:t xml:space="preserve"> </w:t>
      </w:r>
      <w:r>
        <w:t xml:space="preserve">(Green </w:t>
      </w:r>
      <w:proofErr w:type="gramStart"/>
      <w:r>
        <w:t>Economy)</w:t>
      </w:r>
      <w:r>
        <w:rPr>
          <w:cs/>
        </w:rPr>
        <w:t>หน่วยกิต</w:t>
      </w:r>
      <w:proofErr w:type="gramEnd"/>
      <w:r>
        <w:t>3(3-0-6)</w:t>
      </w:r>
    </w:p>
    <w:p w14:paraId="3DC6E222" w14:textId="77777777" w:rsidR="007579B4" w:rsidRDefault="007579B4" w:rsidP="007579B4">
      <w:pPr>
        <w:pStyle w:val="Heading5"/>
      </w:pPr>
      <w:r>
        <w:t>080203917</w:t>
      </w:r>
      <w:r>
        <w:rPr>
          <w:cs/>
        </w:rPr>
        <w:t xml:space="preserve"> </w:t>
      </w:r>
      <w:proofErr w:type="gramStart"/>
      <w:r>
        <w:rPr>
          <w:cs/>
        </w:rPr>
        <w:t>วางแผนการเงินและการลงทุนสำหรับเศรษฐกิจดิจิทัล</w:t>
      </w:r>
      <w:r>
        <w:t>(</w:t>
      </w:r>
      <w:proofErr w:type="gramEnd"/>
      <w:r>
        <w:t xml:space="preserve">Financial </w:t>
      </w:r>
      <w:r>
        <w:rPr>
          <w:cs/>
        </w:rPr>
        <w:tab/>
      </w:r>
      <w:r>
        <w:t>Planning and Investment in Digital Economy)</w:t>
      </w:r>
      <w:r>
        <w:rPr>
          <w:rFonts w:hint="cs"/>
          <w:cs/>
        </w:rPr>
        <w:t xml:space="preserve"> </w:t>
      </w:r>
      <w:r>
        <w:rPr>
          <w:cs/>
        </w:rPr>
        <w:t>หน่วยกิต</w:t>
      </w:r>
      <w:r>
        <w:t>3(3-0-6)</w:t>
      </w:r>
    </w:p>
    <w:p w14:paraId="11DE066D" w14:textId="77777777" w:rsidR="007579B4" w:rsidRPr="004C76D4" w:rsidRDefault="007579B4" w:rsidP="007579B4">
      <w:pPr>
        <w:pStyle w:val="Heading5"/>
      </w:pPr>
      <w:r>
        <w:t>080203919</w:t>
      </w:r>
      <w:r>
        <w:rPr>
          <w:cs/>
        </w:rPr>
        <w:t xml:space="preserve"> ทฤษฎีเกม</w:t>
      </w:r>
      <w:r>
        <w:rPr>
          <w:rFonts w:hint="cs"/>
          <w:cs/>
        </w:rPr>
        <w:t xml:space="preserve"> </w:t>
      </w:r>
      <w:r>
        <w:t>(Game Theory)</w:t>
      </w:r>
      <w:r>
        <w:rPr>
          <w:rFonts w:hint="cs"/>
          <w:cs/>
        </w:rPr>
        <w:t xml:space="preserve"> </w:t>
      </w:r>
      <w:r>
        <w:rPr>
          <w:cs/>
        </w:rPr>
        <w:t>หน่วยกิต</w:t>
      </w:r>
      <w:r>
        <w:t>3(3-0-6)</w:t>
      </w:r>
    </w:p>
    <w:p w14:paraId="0DA92F6F" w14:textId="77777777" w:rsidR="007579B4" w:rsidRPr="004C76D4" w:rsidRDefault="007579B4" w:rsidP="007579B4">
      <w:pPr>
        <w:pStyle w:val="Heading5"/>
      </w:pPr>
      <w:r>
        <w:t>080203921</w:t>
      </w:r>
      <w:r>
        <w:rPr>
          <w:cs/>
        </w:rPr>
        <w:t xml:space="preserve"> การบริหารการเงินส่วนบุคคลยุคใหม่</w:t>
      </w:r>
      <w:r>
        <w:rPr>
          <w:rFonts w:hint="cs"/>
          <w:cs/>
        </w:rPr>
        <w:t xml:space="preserve"> </w:t>
      </w:r>
      <w:r>
        <w:t xml:space="preserve">(Modern Personal Financial </w:t>
      </w:r>
      <w:r>
        <w:rPr>
          <w:cs/>
        </w:rPr>
        <w:tab/>
      </w:r>
      <w:r>
        <w:t>Management)</w:t>
      </w:r>
      <w:r>
        <w:rPr>
          <w:rFonts w:hint="cs"/>
          <w:cs/>
        </w:rPr>
        <w:t xml:space="preserve"> </w:t>
      </w:r>
      <w:r>
        <w:rPr>
          <w:cs/>
        </w:rPr>
        <w:t>หน่วยกิต</w:t>
      </w:r>
      <w:r>
        <w:t>3(3-0-6)</w:t>
      </w:r>
    </w:p>
    <w:p w14:paraId="2E8D72C4" w14:textId="77777777" w:rsidR="007579B4" w:rsidRPr="004C76D4" w:rsidRDefault="007579B4" w:rsidP="007579B4">
      <w:pPr>
        <w:pStyle w:val="Heading5"/>
      </w:pPr>
      <w:r>
        <w:t>080303102</w:t>
      </w:r>
      <w:r>
        <w:rPr>
          <w:cs/>
        </w:rPr>
        <w:t xml:space="preserve"> จิตวิทยาสังคม</w:t>
      </w:r>
      <w:r>
        <w:rPr>
          <w:rFonts w:hint="cs"/>
          <w:cs/>
        </w:rPr>
        <w:t xml:space="preserve"> </w:t>
      </w:r>
      <w:r>
        <w:t>(Social Psychology)</w:t>
      </w:r>
      <w:r>
        <w:rPr>
          <w:rFonts w:hint="cs"/>
          <w:cs/>
        </w:rPr>
        <w:t xml:space="preserve"> </w:t>
      </w:r>
      <w:r>
        <w:rPr>
          <w:cs/>
        </w:rPr>
        <w:t>หน่วยกิต</w:t>
      </w:r>
      <w:r>
        <w:t>3(3-0-6)</w:t>
      </w:r>
    </w:p>
    <w:p w14:paraId="0378A0F3" w14:textId="77777777" w:rsidR="007579B4" w:rsidRPr="004C76D4" w:rsidRDefault="007579B4" w:rsidP="007579B4">
      <w:pPr>
        <w:pStyle w:val="Heading5"/>
      </w:pPr>
      <w:r>
        <w:t>080303606</w:t>
      </w:r>
      <w:r>
        <w:rPr>
          <w:cs/>
        </w:rPr>
        <w:t xml:space="preserve"> การคิดเชิงระบบและความคิดสร้างสรรค์</w:t>
      </w:r>
      <w:r>
        <w:rPr>
          <w:rFonts w:hint="cs"/>
          <w:cs/>
        </w:rPr>
        <w:t xml:space="preserve"> </w:t>
      </w:r>
      <w:r>
        <w:t xml:space="preserve">(Systematic and Creative </w:t>
      </w:r>
      <w:r>
        <w:rPr>
          <w:cs/>
        </w:rPr>
        <w:tab/>
      </w:r>
      <w:r>
        <w:t>Thinking)</w:t>
      </w:r>
      <w:r>
        <w:rPr>
          <w:rFonts w:hint="cs"/>
          <w:cs/>
        </w:rPr>
        <w:t xml:space="preserve"> </w:t>
      </w:r>
      <w:r>
        <w:rPr>
          <w:cs/>
        </w:rPr>
        <w:t>หน่วยกิต</w:t>
      </w:r>
      <w:r>
        <w:t>3(3-0-6)</w:t>
      </w:r>
    </w:p>
    <w:p w14:paraId="45C3324A" w14:textId="77777777" w:rsidR="007579B4" w:rsidRPr="004C76D4" w:rsidRDefault="007579B4" w:rsidP="007579B4">
      <w:pPr>
        <w:pStyle w:val="Heading5"/>
      </w:pPr>
      <w:r>
        <w:t>080303801</w:t>
      </w:r>
      <w:r>
        <w:rPr>
          <w:cs/>
        </w:rPr>
        <w:t xml:space="preserve"> สายพันธุ์นวัตกร</w:t>
      </w:r>
      <w:r>
        <w:rPr>
          <w:rFonts w:hint="cs"/>
          <w:cs/>
        </w:rPr>
        <w:t xml:space="preserve"> </w:t>
      </w:r>
      <w:r>
        <w:t>(Innovator’s DNA)</w:t>
      </w:r>
      <w:r>
        <w:rPr>
          <w:rFonts w:hint="cs"/>
          <w:cs/>
        </w:rPr>
        <w:t xml:space="preserve"> </w:t>
      </w:r>
      <w:r>
        <w:rPr>
          <w:cs/>
        </w:rPr>
        <w:t>หน่วยกิต</w:t>
      </w:r>
      <w:r>
        <w:t>3(3-0-6)</w:t>
      </w:r>
    </w:p>
    <w:p w14:paraId="6C6D1A92" w14:textId="77777777" w:rsidR="007579B4" w:rsidRPr="004C76D4" w:rsidRDefault="007579B4" w:rsidP="007579B4">
      <w:pPr>
        <w:pStyle w:val="Heading5"/>
      </w:pPr>
      <w:r>
        <w:t>080303802</w:t>
      </w:r>
      <w:r>
        <w:rPr>
          <w:cs/>
        </w:rPr>
        <w:t xml:space="preserve"> จิตวิทยาดิจิทัล</w:t>
      </w:r>
      <w:r>
        <w:rPr>
          <w:rFonts w:hint="cs"/>
          <w:cs/>
        </w:rPr>
        <w:t xml:space="preserve"> </w:t>
      </w:r>
      <w:r>
        <w:t>(Digital Psychology)</w:t>
      </w:r>
      <w:r>
        <w:rPr>
          <w:rFonts w:hint="cs"/>
          <w:cs/>
        </w:rPr>
        <w:t xml:space="preserve"> </w:t>
      </w:r>
      <w:r>
        <w:rPr>
          <w:cs/>
        </w:rPr>
        <w:t>หน่วยกิต</w:t>
      </w:r>
      <w:r>
        <w:t>3(3-0-6)</w:t>
      </w:r>
    </w:p>
    <w:p w14:paraId="30A13D24" w14:textId="77777777" w:rsidR="007579B4" w:rsidRDefault="007579B4" w:rsidP="007579B4">
      <w:pPr>
        <w:pStyle w:val="Heading5"/>
      </w:pPr>
      <w:r>
        <w:t>080303804</w:t>
      </w:r>
      <w:r>
        <w:rPr>
          <w:cs/>
        </w:rPr>
        <w:t xml:space="preserve"> การทำงานในสังคมพหุวัฒนธรรม</w:t>
      </w:r>
      <w:r>
        <w:rPr>
          <w:rFonts w:hint="cs"/>
          <w:cs/>
        </w:rPr>
        <w:t xml:space="preserve"> </w:t>
      </w:r>
      <w:r>
        <w:t xml:space="preserve">(Working in Multicultural </w:t>
      </w:r>
      <w:r>
        <w:rPr>
          <w:cs/>
        </w:rPr>
        <w:tab/>
      </w:r>
      <w:r>
        <w:t>Environment)</w:t>
      </w:r>
      <w:r>
        <w:rPr>
          <w:rFonts w:hint="cs"/>
          <w:cs/>
        </w:rPr>
        <w:t xml:space="preserve"> </w:t>
      </w:r>
      <w:r>
        <w:rPr>
          <w:cs/>
        </w:rPr>
        <w:t>หน่วยกิต</w:t>
      </w:r>
      <w:r>
        <w:t>3(3-0-6)</w:t>
      </w:r>
    </w:p>
    <w:p w14:paraId="34B34959" w14:textId="77777777" w:rsidR="007579B4" w:rsidRDefault="007579B4" w:rsidP="007579B4">
      <w:pPr>
        <w:pStyle w:val="Heading4"/>
      </w:pPr>
      <w:r>
        <w:rPr>
          <w:cs/>
        </w:rPr>
        <w:t>รายวิชาที่เปิดสอนให้กับนักศึกษาระดับปริญญาตรีของวิทยาลัยเทคโนโลยีอุตสาหกรรม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เท่านั้น</w:t>
      </w:r>
    </w:p>
    <w:p w14:paraId="5D11A8CE" w14:textId="77777777" w:rsidR="007579B4" w:rsidRDefault="007579B4" w:rsidP="007579B4">
      <w:pPr>
        <w:pStyle w:val="Heading5"/>
      </w:pPr>
      <w:r>
        <w:t>080303522</w:t>
      </w:r>
      <w:r>
        <w:rPr>
          <w:cs/>
        </w:rPr>
        <w:t xml:space="preserve"> หมากรุกไทย</w:t>
      </w:r>
      <w:r>
        <w:rPr>
          <w:rFonts w:hint="cs"/>
          <w:cs/>
        </w:rPr>
        <w:t xml:space="preserve"> </w:t>
      </w:r>
      <w:r>
        <w:t>(Thai Chess)</w:t>
      </w:r>
      <w:r>
        <w:rPr>
          <w:rFonts w:hint="cs"/>
          <w:cs/>
        </w:rPr>
        <w:t xml:space="preserve"> </w:t>
      </w:r>
      <w:r w:rsidRPr="00041534">
        <w:rPr>
          <w:cs/>
        </w:rPr>
        <w:t>หน่วยกิต</w:t>
      </w:r>
      <w:r>
        <w:rPr>
          <w:rFonts w:hint="cs"/>
          <w:cs/>
        </w:rPr>
        <w:t xml:space="preserve"> </w:t>
      </w:r>
      <w:r>
        <w:t>1(0-2-1)</w:t>
      </w:r>
    </w:p>
    <w:p w14:paraId="0985E000" w14:textId="77777777" w:rsidR="007579B4" w:rsidRDefault="007579B4" w:rsidP="007579B4">
      <w:pPr>
        <w:pStyle w:val="Heading5"/>
      </w:pPr>
      <w:r>
        <w:t>080303523</w:t>
      </w:r>
      <w:r>
        <w:rPr>
          <w:cs/>
        </w:rPr>
        <w:t xml:space="preserve"> หมากรุกสากล</w:t>
      </w:r>
      <w:r>
        <w:rPr>
          <w:rFonts w:hint="cs"/>
          <w:cs/>
        </w:rPr>
        <w:t xml:space="preserve"> </w:t>
      </w:r>
      <w:r>
        <w:t>(Chess)</w:t>
      </w:r>
      <w:r>
        <w:rPr>
          <w:rFonts w:hint="cs"/>
          <w:cs/>
        </w:rPr>
        <w:t xml:space="preserve"> </w:t>
      </w:r>
      <w:r w:rsidRPr="00041534">
        <w:rPr>
          <w:cs/>
        </w:rPr>
        <w:t>หน่วยกิต</w:t>
      </w:r>
      <w:r>
        <w:rPr>
          <w:rFonts w:hint="cs"/>
          <w:cs/>
        </w:rPr>
        <w:t xml:space="preserve"> </w:t>
      </w:r>
      <w:r>
        <w:t>1(0-2-1)</w:t>
      </w:r>
    </w:p>
    <w:p w14:paraId="6FEF0875" w14:textId="77777777" w:rsidR="007579B4" w:rsidRDefault="007579B4" w:rsidP="007579B4">
      <w:pPr>
        <w:pStyle w:val="Heading5"/>
      </w:pPr>
      <w:r>
        <w:t>080303524</w:t>
      </w:r>
      <w:r>
        <w:rPr>
          <w:cs/>
        </w:rPr>
        <w:t xml:space="preserve"> หมากรุกจีน</w:t>
      </w:r>
      <w:r>
        <w:rPr>
          <w:rFonts w:hint="cs"/>
          <w:cs/>
        </w:rPr>
        <w:t xml:space="preserve">แ </w:t>
      </w:r>
      <w:r>
        <w:t>(Chinese Chess)</w:t>
      </w:r>
      <w:r>
        <w:rPr>
          <w:rFonts w:hint="cs"/>
          <w:cs/>
        </w:rPr>
        <w:t xml:space="preserve"> </w:t>
      </w:r>
      <w:r w:rsidRPr="00041534">
        <w:rPr>
          <w:cs/>
        </w:rPr>
        <w:t>หน่วยกิต</w:t>
      </w:r>
      <w:r>
        <w:t>1(0-2-1)</w:t>
      </w:r>
    </w:p>
    <w:p w14:paraId="40247401" w14:textId="77777777" w:rsidR="007579B4" w:rsidRDefault="007579B4" w:rsidP="007579B4">
      <w:pPr>
        <w:pStyle w:val="Heading5"/>
      </w:pPr>
      <w:r>
        <w:t>080303525</w:t>
      </w:r>
      <w:r>
        <w:rPr>
          <w:cs/>
        </w:rPr>
        <w:t xml:space="preserve"> </w:t>
      </w:r>
      <w:proofErr w:type="gramStart"/>
      <w:r>
        <w:rPr>
          <w:cs/>
        </w:rPr>
        <w:t>สกา</w:t>
      </w:r>
      <w:r>
        <w:t>(</w:t>
      </w:r>
      <w:proofErr w:type="gramEnd"/>
      <w:r>
        <w:t>Ska)</w:t>
      </w:r>
      <w:r>
        <w:rPr>
          <w:rFonts w:hint="cs"/>
          <w:cs/>
        </w:rPr>
        <w:t xml:space="preserve"> </w:t>
      </w:r>
      <w:r w:rsidRPr="00041534">
        <w:rPr>
          <w:cs/>
        </w:rPr>
        <w:t>หน่วยกิต</w:t>
      </w:r>
      <w:r>
        <w:t>1(0-2-1)</w:t>
      </w:r>
    </w:p>
    <w:p w14:paraId="51831BCF" w14:textId="77777777" w:rsidR="007579B4" w:rsidRDefault="007579B4" w:rsidP="007579B4">
      <w:pPr>
        <w:pStyle w:val="Heading4"/>
      </w:pPr>
      <w:r>
        <w:t xml:space="preserve"> </w:t>
      </w:r>
      <w:r>
        <w:rPr>
          <w:cs/>
        </w:rPr>
        <w:t>รายวิชาสำหรับหลักสูตรนานาชาติ</w:t>
      </w:r>
    </w:p>
    <w:p w14:paraId="2DCEBF0C" w14:textId="77777777" w:rsidR="007579B4" w:rsidRDefault="007579B4" w:rsidP="007579B4">
      <w:pPr>
        <w:pStyle w:val="Heading4"/>
      </w:pPr>
      <w:r>
        <w:rPr>
          <w:cs/>
        </w:rPr>
        <w:t>คณะเทคโนโลยีสารสนเทศและนวัตกรรมดิจิทัล</w:t>
      </w:r>
    </w:p>
    <w:p w14:paraId="6F8409F2" w14:textId="77777777" w:rsidR="007579B4" w:rsidRDefault="007579B4" w:rsidP="007579B4">
      <w:pPr>
        <w:pStyle w:val="Heading5"/>
      </w:pPr>
      <w:r>
        <w:t>070153810</w:t>
      </w:r>
      <w:r>
        <w:rPr>
          <w:cs/>
        </w:rPr>
        <w:t xml:space="preserve"> กฎหมายในเศรษฐกิจดิจิทัล</w:t>
      </w:r>
      <w:r>
        <w:rPr>
          <w:rFonts w:hint="cs"/>
          <w:cs/>
        </w:rPr>
        <w:t xml:space="preserve"> </w:t>
      </w:r>
      <w:r>
        <w:t>(Laws in Digital Economy)</w:t>
      </w:r>
      <w:r>
        <w:rPr>
          <w:rFonts w:hint="cs"/>
          <w:cs/>
        </w:rPr>
        <w:t xml:space="preserve"> </w:t>
      </w:r>
      <w:r>
        <w:rPr>
          <w:cs/>
        </w:rPr>
        <w:br/>
      </w:r>
      <w:r>
        <w:rPr>
          <w:cs/>
        </w:rPr>
        <w:tab/>
      </w:r>
      <w:r w:rsidRPr="00041534">
        <w:rPr>
          <w:cs/>
        </w:rPr>
        <w:t>หน่วยกิต</w:t>
      </w:r>
      <w:r>
        <w:rPr>
          <w:cs/>
        </w:rPr>
        <w:t xml:space="preserve">หน่วยกิต </w:t>
      </w:r>
      <w:r>
        <w:t>3(3-0-6)</w:t>
      </w:r>
    </w:p>
    <w:p w14:paraId="377E79E8" w14:textId="77777777" w:rsidR="007579B4" w:rsidRDefault="007579B4" w:rsidP="007579B4">
      <w:pPr>
        <w:pStyle w:val="Heading4"/>
      </w:pPr>
      <w:r>
        <w:rPr>
          <w:cs/>
        </w:rPr>
        <w:t>วิทยาลัยนานาชาติ</w:t>
      </w:r>
    </w:p>
    <w:p w14:paraId="0A178FD4" w14:textId="77777777" w:rsidR="007579B4" w:rsidRDefault="007579B4" w:rsidP="007579B4">
      <w:pPr>
        <w:pStyle w:val="Heading5"/>
      </w:pPr>
      <w:r>
        <w:t>150013125</w:t>
      </w:r>
      <w:r>
        <w:rPr>
          <w:cs/>
        </w:rPr>
        <w:t xml:space="preserve"> การเรียนรู้สู่ความเป็นมืออาชีพ </w:t>
      </w:r>
      <w:r>
        <w:t>(Study as a process into Profession)</w:t>
      </w:r>
      <w:r>
        <w:rPr>
          <w:rFonts w:hint="cs"/>
          <w:cs/>
        </w:rPr>
        <w:t xml:space="preserve"> </w:t>
      </w:r>
      <w:r>
        <w:rPr>
          <w:cs/>
        </w:rPr>
        <w:tab/>
      </w:r>
      <w:r w:rsidRPr="00041534">
        <w:rPr>
          <w:cs/>
        </w:rPr>
        <w:t>หน่วยกิต</w:t>
      </w:r>
      <w:r>
        <w:rPr>
          <w:rFonts w:hint="cs"/>
          <w:cs/>
        </w:rPr>
        <w:t xml:space="preserve"> </w:t>
      </w:r>
      <w:r>
        <w:t>2(2-0-4)</w:t>
      </w:r>
    </w:p>
    <w:p w14:paraId="44F563A0" w14:textId="77777777" w:rsidR="007579B4" w:rsidRDefault="007579B4" w:rsidP="007579B4">
      <w:pPr>
        <w:pStyle w:val="Heading5"/>
      </w:pPr>
      <w:r>
        <w:t>150013140</w:t>
      </w:r>
      <w:r>
        <w:rPr>
          <w:cs/>
        </w:rPr>
        <w:t xml:space="preserve"> คณิตศาสตร์ทั่วไป</w:t>
      </w:r>
      <w:r>
        <w:rPr>
          <w:rFonts w:hint="cs"/>
          <w:cs/>
        </w:rPr>
        <w:t xml:space="preserve"> </w:t>
      </w:r>
      <w:r>
        <w:t>(General Mathematics)</w:t>
      </w:r>
      <w:r>
        <w:rPr>
          <w:rFonts w:hint="cs"/>
          <w:cs/>
        </w:rPr>
        <w:t xml:space="preserve"> </w:t>
      </w:r>
      <w:r>
        <w:rPr>
          <w:cs/>
        </w:rPr>
        <w:t>หน่วยกิต</w:t>
      </w:r>
      <w:r>
        <w:t>3(3-0-6)</w:t>
      </w:r>
    </w:p>
    <w:p w14:paraId="14FBC007" w14:textId="77777777" w:rsidR="007579B4" w:rsidRDefault="007579B4" w:rsidP="007579B4">
      <w:pPr>
        <w:pStyle w:val="Heading5"/>
      </w:pPr>
      <w:r>
        <w:lastRenderedPageBreak/>
        <w:t>150013141</w:t>
      </w:r>
      <w:r>
        <w:rPr>
          <w:cs/>
        </w:rPr>
        <w:t xml:space="preserve"> คอมพิวเตอร์เพื่อการศึกษาเบื้องต้น</w:t>
      </w:r>
      <w:r>
        <w:rPr>
          <w:rFonts w:hint="cs"/>
          <w:cs/>
        </w:rPr>
        <w:t xml:space="preserve"> </w:t>
      </w:r>
      <w:r>
        <w:t>(Basic Computer for Education)</w:t>
      </w:r>
      <w:r>
        <w:rPr>
          <w:cs/>
        </w:rPr>
        <w:tab/>
        <w:t>หน่วยกิต</w:t>
      </w:r>
      <w:r>
        <w:t>3(3-0-6)</w:t>
      </w:r>
    </w:p>
    <w:p w14:paraId="117FDFC6" w14:textId="778543AE" w:rsidR="007579B4" w:rsidRDefault="007579B4" w:rsidP="00FD06DD">
      <w:pPr>
        <w:pStyle w:val="Heading2"/>
      </w:pPr>
      <w:r>
        <w:rPr>
          <w:cs/>
        </w:rPr>
        <w:t xml:space="preserve">คำอธิบายรายวิชากลุ่มเสริมสร้างทักษะในศตวรรษที่ </w:t>
      </w:r>
      <w:r>
        <w:t>21</w:t>
      </w:r>
    </w:p>
    <w:p w14:paraId="71B86CD1" w14:textId="77777777" w:rsidR="007579B4" w:rsidRDefault="007579B4" w:rsidP="0051594F">
      <w:pPr>
        <w:pStyle w:val="Heading3"/>
      </w:pPr>
      <w:r>
        <w:rPr>
          <w:cs/>
        </w:rPr>
        <w:t>คณะวิศวกรรมศาสตร์</w:t>
      </w:r>
    </w:p>
    <w:p w14:paraId="4B338F7A" w14:textId="77777777" w:rsidR="007579B4" w:rsidRDefault="007579B4" w:rsidP="0051594F">
      <w:pPr>
        <w:pStyle w:val="Heading4"/>
      </w:pPr>
      <w:r>
        <w:t>010123801</w:t>
      </w:r>
      <w:r>
        <w:rPr>
          <w:cs/>
        </w:rPr>
        <w:t xml:space="preserve"> คอมพิวเตอร์ในชีวิตประจำวันหน่วยกิต </w:t>
      </w:r>
      <w:r>
        <w:t>(Computer in Everyday Life)</w:t>
      </w:r>
      <w:r>
        <w:rPr>
          <w:rFonts w:hint="cs"/>
          <w:cs/>
        </w:rPr>
        <w:t xml:space="preserve"> </w:t>
      </w:r>
      <w:r>
        <w:rPr>
          <w:cs/>
        </w:rPr>
        <w:tab/>
        <w:t>หน่วยกิต3(3-0-6)</w:t>
      </w:r>
    </w:p>
    <w:p w14:paraId="14141769" w14:textId="77777777" w:rsidR="007579B4" w:rsidRDefault="007579B4" w:rsidP="0051594F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61D2D3AF" w14:textId="77777777" w:rsidR="007579B4" w:rsidRDefault="007579B4" w:rsidP="0051594F">
      <w:pPr>
        <w:pStyle w:val="Heading6"/>
      </w:pPr>
      <w:r>
        <w:rPr>
          <w:cs/>
        </w:rPr>
        <w:t xml:space="preserve"> ไม่มี(</w:t>
      </w:r>
      <w:r>
        <w:t>None)</w:t>
      </w:r>
    </w:p>
    <w:p w14:paraId="700FD7C8" w14:textId="77777777" w:rsidR="007579B4" w:rsidRDefault="007579B4" w:rsidP="0051594F">
      <w:pPr>
        <w:pStyle w:val="Heading7"/>
      </w:pPr>
      <w:r w:rsidRPr="00B51EE9"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 xml:space="preserve">การใช้ซอฟแวร์สำเร็จรูป โปรมแกรมสร้างเอกสาร </w:t>
      </w:r>
      <w:r>
        <w:rPr>
          <w:cs/>
        </w:rPr>
        <w:tab/>
        <w:t xml:space="preserve">โปรแกรมช่วยการคำนวณ หน่วยระบบปฏิบัติการคอมพิวเตอร์วินโดวส์ ยูนิกซ์ </w:t>
      </w:r>
      <w:r>
        <w:rPr>
          <w:cs/>
        </w:rPr>
        <w:tab/>
        <w:t>อินเทอร์เน็ต การจัดการด้านความปลอดภัย การจู่โจมทางไซเบอร์จริยธรรมบน</w:t>
      </w:r>
      <w:r>
        <w:rPr>
          <w:cs/>
        </w:rPr>
        <w:tab/>
        <w:t>โครงข่ายสังคม เครื่องมือสำหรับการพัฒนาโปรแกรม อาชีพที่เกี่ยวข้องกับ</w:t>
      </w:r>
      <w:r>
        <w:rPr>
          <w:cs/>
        </w:rPr>
        <w:tab/>
        <w:t>คอมพิวเตอร์</w:t>
      </w:r>
      <w:r>
        <w:rPr>
          <w:rFonts w:hint="cs"/>
          <w:cs/>
        </w:rPr>
        <w:t xml:space="preserve">( </w:t>
      </w:r>
      <w:r>
        <w:t xml:space="preserve">Computer software application; word processor; </w:t>
      </w:r>
      <w:r>
        <w:rPr>
          <w:cs/>
        </w:rPr>
        <w:tab/>
      </w:r>
      <w:r>
        <w:t>computational software program;</w:t>
      </w:r>
      <w:r>
        <w:rPr>
          <w:rFonts w:hint="cs"/>
          <w:cs/>
        </w:rPr>
        <w:t xml:space="preserve"> </w:t>
      </w:r>
      <w:r>
        <w:t xml:space="preserve">computer system unit; windows, </w:t>
      </w:r>
      <w:r>
        <w:rPr>
          <w:cs/>
        </w:rPr>
        <w:tab/>
      </w:r>
      <w:r>
        <w:t xml:space="preserve">UNIX; internet, computing security; </w:t>
      </w:r>
      <w:proofErr w:type="spellStart"/>
      <w:r>
        <w:t>cyber attack</w:t>
      </w:r>
      <w:proofErr w:type="spellEnd"/>
      <w:r>
        <w:t>; ethic on</w:t>
      </w:r>
      <w:r>
        <w:rPr>
          <w:rFonts w:hint="cs"/>
          <w:cs/>
        </w:rPr>
        <w:t xml:space="preserve"> </w:t>
      </w:r>
      <w:r>
        <w:t xml:space="preserve">internet social </w:t>
      </w:r>
      <w:r>
        <w:rPr>
          <w:cs/>
        </w:rPr>
        <w:tab/>
      </w:r>
      <w:r>
        <w:t>network; program development tools; careers in computers.</w:t>
      </w:r>
      <w:r>
        <w:rPr>
          <w:rFonts w:hint="cs"/>
          <w:cs/>
        </w:rPr>
        <w:t xml:space="preserve">) </w:t>
      </w:r>
    </w:p>
    <w:p w14:paraId="2AD6137C" w14:textId="77777777" w:rsidR="007579B4" w:rsidRDefault="007579B4" w:rsidP="0051594F">
      <w:pPr>
        <w:pStyle w:val="Heading4"/>
      </w:pPr>
      <w:r>
        <w:t>010123802</w:t>
      </w:r>
      <w:r>
        <w:rPr>
          <w:cs/>
        </w:rPr>
        <w:t xml:space="preserve"> </w:t>
      </w:r>
      <w:r>
        <w:rPr>
          <w:rFonts w:hint="cs"/>
          <w:cs/>
        </w:rPr>
        <w:t>เทคโนโลยีสารสนเทศและการสื่อสารในชีวิตประจำวัน</w:t>
      </w:r>
      <w:r>
        <w:t xml:space="preserve"> (Information </w:t>
      </w:r>
      <w:r>
        <w:rPr>
          <w:cs/>
        </w:rPr>
        <w:tab/>
      </w:r>
      <w:r>
        <w:t>and Communication Technology in Everyday Life)</w:t>
      </w:r>
      <w:r>
        <w:rPr>
          <w:rFonts w:hint="cs"/>
          <w:cs/>
        </w:rPr>
        <w:t xml:space="preserve"> </w:t>
      </w:r>
      <w:r>
        <w:rPr>
          <w:cs/>
        </w:rPr>
        <w:t>หน่วยกิต3(3-0-6)</w:t>
      </w:r>
    </w:p>
    <w:p w14:paraId="71B65163" w14:textId="77777777" w:rsidR="007579B4" w:rsidRDefault="007579B4" w:rsidP="0051594F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7A5D3EE5" w14:textId="77777777" w:rsidR="007579B4" w:rsidRDefault="007579B4" w:rsidP="0051594F">
      <w:pPr>
        <w:pStyle w:val="Heading6"/>
      </w:pPr>
      <w:r>
        <w:rPr>
          <w:cs/>
        </w:rPr>
        <w:t xml:space="preserve"> ไม่มี(</w:t>
      </w:r>
      <w:r>
        <w:t>None)</w:t>
      </w:r>
    </w:p>
    <w:p w14:paraId="2BE33788" w14:textId="12DA23B4" w:rsidR="007579B4" w:rsidRDefault="007579B4" w:rsidP="00F62AD9">
      <w:pPr>
        <w:pStyle w:val="Heading7"/>
        <w:rPr>
          <w:rFonts w:hint="cs"/>
        </w:rPr>
      </w:pPr>
      <w:r w:rsidRPr="00C1127A"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>เทคโนโลยีสารสนเทศ และการสื่อสารใน</w:t>
      </w:r>
      <w:r>
        <w:rPr>
          <w:cs/>
        </w:rPr>
        <w:tab/>
        <w:t>ชีวิตประจำวัน การประยุกต์ใช้เพื่อการศึกษา ในบ้านในพื้นที่สาธารณะ ในภาค</w:t>
      </w:r>
      <w:r>
        <w:rPr>
          <w:cs/>
        </w:rPr>
        <w:tab/>
        <w:t>ธุรกิจ และภาครัฐ</w:t>
      </w:r>
      <w:r>
        <w:rPr>
          <w:rFonts w:hint="cs"/>
          <w:cs/>
        </w:rPr>
        <w:t xml:space="preserve"> ( </w:t>
      </w:r>
      <w:r>
        <w:t xml:space="preserve">The information and communication technology in </w:t>
      </w:r>
      <w:r>
        <w:rPr>
          <w:cs/>
        </w:rPr>
        <w:tab/>
      </w:r>
      <w:r>
        <w:t>everyday life; the applications</w:t>
      </w:r>
      <w:r>
        <w:rPr>
          <w:rFonts w:hint="cs"/>
          <w:cs/>
        </w:rPr>
        <w:t xml:space="preserve"> </w:t>
      </w:r>
      <w:r>
        <w:t xml:space="preserve">in the educations, home, public places, </w:t>
      </w:r>
      <w:r>
        <w:rPr>
          <w:cs/>
        </w:rPr>
        <w:tab/>
      </w:r>
      <w:r>
        <w:t>business and governments.</w:t>
      </w:r>
      <w:r>
        <w:rPr>
          <w:rFonts w:hint="cs"/>
          <w:cs/>
        </w:rPr>
        <w:t xml:space="preserve">) </w:t>
      </w:r>
    </w:p>
    <w:p w14:paraId="46D639FE" w14:textId="77777777" w:rsidR="007579B4" w:rsidRDefault="007579B4" w:rsidP="0051594F">
      <w:pPr>
        <w:pStyle w:val="Heading4"/>
      </w:pPr>
      <w:r>
        <w:lastRenderedPageBreak/>
        <w:t>010123803</w:t>
      </w:r>
      <w:r>
        <w:rPr>
          <w:cs/>
        </w:rPr>
        <w:t xml:space="preserve"> </w:t>
      </w:r>
      <w:r>
        <w:rPr>
          <w:rFonts w:hint="cs"/>
          <w:cs/>
        </w:rPr>
        <w:t>พื้นฐานสำคัญเพื่อการรู้เชิงตัวเลขและคอมพิวเตอร์ (</w:t>
      </w:r>
      <w:r>
        <w:t xml:space="preserve">Basics of Digital </w:t>
      </w:r>
      <w:r>
        <w:rPr>
          <w:cs/>
        </w:rPr>
        <w:tab/>
      </w:r>
      <w:r>
        <w:t xml:space="preserve">and Computer </w:t>
      </w:r>
      <w:proofErr w:type="gramStart"/>
      <w:r>
        <w:t>Literacy)</w:t>
      </w:r>
      <w:r>
        <w:rPr>
          <w:rFonts w:hint="cs"/>
          <w:cs/>
        </w:rPr>
        <w:t xml:space="preserve">  </w:t>
      </w:r>
      <w:r>
        <w:rPr>
          <w:cs/>
        </w:rPr>
        <w:t>หน่วยกิต</w:t>
      </w:r>
      <w:proofErr w:type="gramEnd"/>
      <w:r>
        <w:rPr>
          <w:cs/>
        </w:rPr>
        <w:t>3(3-0-6)</w:t>
      </w:r>
    </w:p>
    <w:p w14:paraId="237B9A18" w14:textId="77777777" w:rsidR="007579B4" w:rsidRDefault="007579B4" w:rsidP="0051594F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57D355DF" w14:textId="77777777" w:rsidR="007579B4" w:rsidRDefault="007579B4" w:rsidP="0051594F">
      <w:pPr>
        <w:pStyle w:val="Heading6"/>
      </w:pPr>
      <w:r>
        <w:rPr>
          <w:cs/>
        </w:rPr>
        <w:t xml:space="preserve"> ไม่มี(</w:t>
      </w:r>
      <w:r>
        <w:t>None)</w:t>
      </w:r>
    </w:p>
    <w:p w14:paraId="61922CF8" w14:textId="77777777" w:rsidR="007579B4" w:rsidRDefault="007579B4" w:rsidP="0051594F">
      <w:pPr>
        <w:pStyle w:val="Heading7"/>
      </w:pPr>
      <w:r w:rsidRPr="00866AAA"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>ความรู้เบื้องต้นของการรู้เชิงตัวเลข ข้อมูล การ</w:t>
      </w:r>
      <w:r>
        <w:rPr>
          <w:cs/>
        </w:rPr>
        <w:tab/>
        <w:t xml:space="preserve">ประมวลผล สารสนเทศ ตัวเครื่อง หน่วยประมวลผล ป้อนข้อมูล แสดงผล ซอฟแวร์ </w:t>
      </w:r>
      <w:r>
        <w:rPr>
          <w:cs/>
        </w:rPr>
        <w:tab/>
        <w:t>ชุดคำสั่ง ระบบปฏิบัติการ โปรแกรมอรรถประโยชน์ โปรแกรมใช้งานโปรแกรมที่ไม่</w:t>
      </w:r>
      <w:r>
        <w:rPr>
          <w:cs/>
        </w:rPr>
        <w:tab/>
        <w:t>พึงประสงค์ การเขียนโปรแกรม ภาษาต่าง ๆ ขั้นตอนวิธี ความซับซ้อนของ ระบบ</w:t>
      </w:r>
      <w:r>
        <w:rPr>
          <w:cs/>
        </w:rPr>
        <w:tab/>
        <w:t>โครงข่ายรวมทั้งการค้นและเข้าถึงการใช้งานเชิงตรรกะของฐานข้อมูล ความ</w:t>
      </w:r>
      <w:r>
        <w:rPr>
          <w:cs/>
        </w:rPr>
        <w:tab/>
        <w:t>ปลอดภัยและความมั่นคงในระบบคอมพิวเตอร์จริยธรรม สิทธิส่วนบุคคล</w:t>
      </w:r>
      <w:r>
        <w:rPr>
          <w:rFonts w:hint="cs"/>
          <w:cs/>
        </w:rPr>
        <w:t xml:space="preserve"> ( </w:t>
      </w:r>
      <w:r>
        <w:rPr>
          <w:cs/>
        </w:rPr>
        <w:tab/>
      </w:r>
      <w:r>
        <w:t xml:space="preserve">Introduction to digital literacy; data, process, information, hardware, </w:t>
      </w:r>
      <w:r>
        <w:rPr>
          <w:cs/>
        </w:rPr>
        <w:tab/>
      </w:r>
      <w:r>
        <w:t>input,</w:t>
      </w:r>
      <w:r>
        <w:rPr>
          <w:rFonts w:hint="cs"/>
          <w:cs/>
        </w:rPr>
        <w:t xml:space="preserve"> </w:t>
      </w:r>
      <w:r>
        <w:t xml:space="preserve">output, storage, software, operating system, utility program, </w:t>
      </w:r>
      <w:r>
        <w:rPr>
          <w:cs/>
        </w:rPr>
        <w:tab/>
      </w:r>
      <w:r>
        <w:t xml:space="preserve">application, malware, programming; language, algorithm, </w:t>
      </w:r>
      <w:r>
        <w:rPr>
          <w:cs/>
        </w:rPr>
        <w:tab/>
      </w:r>
      <w:r>
        <w:t xml:space="preserve">computational complexity; the Internet and world wide web; </w:t>
      </w:r>
      <w:r>
        <w:rPr>
          <w:cs/>
        </w:rPr>
        <w:tab/>
      </w:r>
      <w:r>
        <w:t>application</w:t>
      </w:r>
      <w:r>
        <w:rPr>
          <w:rFonts w:hint="cs"/>
          <w:cs/>
        </w:rPr>
        <w:t xml:space="preserve"> </w:t>
      </w:r>
      <w:r>
        <w:t xml:space="preserve">of logical operation and database; computer security and </w:t>
      </w:r>
      <w:r>
        <w:rPr>
          <w:cs/>
        </w:rPr>
        <w:tab/>
      </w:r>
      <w:r>
        <w:t>safety; ethics; privacy.</w:t>
      </w:r>
      <w:r>
        <w:rPr>
          <w:rFonts w:hint="cs"/>
          <w:cs/>
        </w:rPr>
        <w:t>)</w:t>
      </w:r>
    </w:p>
    <w:p w14:paraId="5E85246E" w14:textId="77777777" w:rsidR="00B54498" w:rsidRPr="00B54498" w:rsidRDefault="00B54498" w:rsidP="00B54498"/>
    <w:p w14:paraId="3FD40195" w14:textId="77777777" w:rsidR="007579B4" w:rsidRDefault="007579B4" w:rsidP="0051594F">
      <w:pPr>
        <w:pStyle w:val="Heading4"/>
      </w:pPr>
      <w:r>
        <w:lastRenderedPageBreak/>
        <w:t>010313528</w:t>
      </w:r>
      <w:r>
        <w:rPr>
          <w:cs/>
        </w:rPr>
        <w:t xml:space="preserve"> </w:t>
      </w:r>
      <w:r>
        <w:rPr>
          <w:rFonts w:hint="cs"/>
          <w:cs/>
        </w:rPr>
        <w:t>อุตสาหกรรมและเทคโนโลยีสีเขียว</w:t>
      </w:r>
      <w:r>
        <w:t xml:space="preserve"> (Industry and Green Technology)</w:t>
      </w:r>
      <w:r>
        <w:rPr>
          <w:rFonts w:hint="cs"/>
          <w:cs/>
        </w:rPr>
        <w:t xml:space="preserve"> </w:t>
      </w:r>
      <w:r>
        <w:rPr>
          <w:cs/>
        </w:rPr>
        <w:tab/>
        <w:t>หน่วยกิต3(3-0-6)</w:t>
      </w:r>
    </w:p>
    <w:p w14:paraId="434D82A7" w14:textId="77777777" w:rsidR="007579B4" w:rsidRDefault="007579B4" w:rsidP="000D6926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0F9A0C20" w14:textId="77777777" w:rsidR="007579B4" w:rsidRDefault="007579B4" w:rsidP="000D6926">
      <w:pPr>
        <w:pStyle w:val="Heading6"/>
      </w:pPr>
      <w:r>
        <w:rPr>
          <w:cs/>
        </w:rPr>
        <w:t xml:space="preserve"> ไม่มี(</w:t>
      </w:r>
      <w:r>
        <w:t>None)</w:t>
      </w:r>
    </w:p>
    <w:p w14:paraId="23CFD7BB" w14:textId="77777777" w:rsidR="007579B4" w:rsidRDefault="007579B4" w:rsidP="000D6926">
      <w:pPr>
        <w:pStyle w:val="Heading7"/>
      </w:pPr>
      <w:r w:rsidRPr="00866AAA"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>ความเข้าใจพื้นฐานของการพัฒนาอย่างยั่งยืนด้าน</w:t>
      </w:r>
      <w:r>
        <w:rPr>
          <w:cs/>
        </w:rPr>
        <w:tab/>
        <w:t>สิ่งแวดล้อมด้วยอุตสาหกรรมและเทคโนโลยีสีเขียว คาร์บอนเครดิต คาร์บอน</w:t>
      </w:r>
      <w:r>
        <w:rPr>
          <w:cs/>
        </w:rPr>
        <w:br/>
      </w:r>
      <w:r>
        <w:rPr>
          <w:cs/>
        </w:rPr>
        <w:tab/>
        <w:t>ฟุตปริ้นท์ ข้อก</w:t>
      </w:r>
      <w:r>
        <w:rPr>
          <w:rFonts w:hint="cs"/>
          <w:cs/>
        </w:rPr>
        <w:t>ำ</w:t>
      </w:r>
      <w:r>
        <w:rPr>
          <w:cs/>
        </w:rPr>
        <w:t>หนดเบื้องต้น ข้อบังคับและกฎหมาย การประยุกต์ใช้เทคโนโลยีสี</w:t>
      </w:r>
      <w:r>
        <w:rPr>
          <w:cs/>
        </w:rPr>
        <w:tab/>
        <w:t xml:space="preserve">เขียวและแนวโน้มในอนาคต ให้ทันกับการเปลี่ยนแปลงสภาพภูมิอากาศของโลก </w:t>
      </w:r>
      <w:r>
        <w:rPr>
          <w:cs/>
        </w:rPr>
        <w:tab/>
        <w:t>การเลือกใช้พลังงานสะอาดและเป็นมิตรต่อสิ่งแวดล้อม</w:t>
      </w:r>
      <w:r>
        <w:rPr>
          <w:rFonts w:hint="cs"/>
          <w:cs/>
        </w:rPr>
        <w:t xml:space="preserve"> ( </w:t>
      </w:r>
      <w:r>
        <w:t xml:space="preserve">Fundamental </w:t>
      </w:r>
      <w:r>
        <w:rPr>
          <w:cs/>
        </w:rPr>
        <w:tab/>
      </w:r>
      <w:r>
        <w:t>knowledge for sustainable development goals (SDGs) through</w:t>
      </w:r>
      <w:r>
        <w:rPr>
          <w:rFonts w:hint="cs"/>
          <w:cs/>
        </w:rPr>
        <w:t xml:space="preserve"> </w:t>
      </w:r>
      <w:r>
        <w:t xml:space="preserve">industry </w:t>
      </w:r>
      <w:r>
        <w:rPr>
          <w:cs/>
        </w:rPr>
        <w:tab/>
      </w:r>
      <w:r>
        <w:t xml:space="preserve">and green technology; carbon credit; carbon footprint; basic </w:t>
      </w:r>
      <w:r>
        <w:rPr>
          <w:cs/>
        </w:rPr>
        <w:tab/>
      </w:r>
      <w:r>
        <w:t>regulations; policies and</w:t>
      </w:r>
      <w:r>
        <w:rPr>
          <w:rFonts w:hint="cs"/>
          <w:cs/>
        </w:rPr>
        <w:t xml:space="preserve"> </w:t>
      </w:r>
      <w:r>
        <w:t xml:space="preserve">laws, application of clean and green </w:t>
      </w:r>
      <w:r>
        <w:rPr>
          <w:cs/>
        </w:rPr>
        <w:tab/>
      </w:r>
      <w:r>
        <w:t>technology for the future and the global climate change;</w:t>
      </w:r>
      <w:r>
        <w:rPr>
          <w:rFonts w:hint="cs"/>
          <w:cs/>
        </w:rPr>
        <w:t xml:space="preserve"> </w:t>
      </w:r>
      <w:r>
        <w:t xml:space="preserve">application </w:t>
      </w:r>
      <w:r>
        <w:rPr>
          <w:cs/>
        </w:rPr>
        <w:tab/>
      </w:r>
      <w:r>
        <w:t>of alternative energy resources for a better environment.</w:t>
      </w:r>
      <w:r>
        <w:rPr>
          <w:rFonts w:hint="cs"/>
          <w:cs/>
        </w:rPr>
        <w:t>)</w:t>
      </w:r>
    </w:p>
    <w:p w14:paraId="7793EBEF" w14:textId="77777777" w:rsidR="007579B4" w:rsidRDefault="007579B4" w:rsidP="007579B4"/>
    <w:p w14:paraId="00CF2936" w14:textId="77777777" w:rsidR="007579B4" w:rsidRDefault="007579B4" w:rsidP="007579B4"/>
    <w:p w14:paraId="266CB9FC" w14:textId="77777777" w:rsidR="007579B4" w:rsidRDefault="007579B4" w:rsidP="00F62AD9">
      <w:pPr>
        <w:pStyle w:val="Heading3"/>
      </w:pPr>
      <w:r>
        <w:rPr>
          <w:cs/>
        </w:rPr>
        <w:lastRenderedPageBreak/>
        <w:t>คณะครุศาสตร์อุตสาหกรรม</w:t>
      </w:r>
    </w:p>
    <w:p w14:paraId="3427C952" w14:textId="77777777" w:rsidR="007579B4" w:rsidRDefault="007579B4" w:rsidP="00F62AD9">
      <w:pPr>
        <w:pStyle w:val="Heading4"/>
      </w:pPr>
      <w:r>
        <w:t>020003101</w:t>
      </w:r>
      <w:r>
        <w:rPr>
          <w:cs/>
        </w:rPr>
        <w:t xml:space="preserve"> </w:t>
      </w:r>
      <w:r>
        <w:rPr>
          <w:rFonts w:hint="cs"/>
          <w:cs/>
        </w:rPr>
        <w:t>คอมพิวเตอร์เพื่อการศึกษาเบื้องต้น (</w:t>
      </w:r>
      <w:r>
        <w:t>Basic Computer for Education)</w:t>
      </w:r>
      <w:r>
        <w:rPr>
          <w:rFonts w:hint="cs"/>
          <w:cs/>
        </w:rPr>
        <w:t xml:space="preserve"> </w:t>
      </w:r>
      <w:r>
        <w:rPr>
          <w:cs/>
        </w:rPr>
        <w:tab/>
      </w:r>
      <w:r w:rsidRPr="004C7D22">
        <w:rPr>
          <w:cs/>
        </w:rPr>
        <w:t>หน่วยกิต</w:t>
      </w:r>
      <w:r>
        <w:rPr>
          <w:rFonts w:hint="cs"/>
          <w:cs/>
        </w:rPr>
        <w:t xml:space="preserve"> </w:t>
      </w:r>
      <w:r>
        <w:t>2(1-2-3)</w:t>
      </w:r>
    </w:p>
    <w:p w14:paraId="75632CC9" w14:textId="77777777" w:rsidR="007579B4" w:rsidRDefault="007579B4" w:rsidP="00F62AD9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78BA02FB" w14:textId="77777777" w:rsidR="007579B4" w:rsidRDefault="007579B4" w:rsidP="00F62AD9">
      <w:pPr>
        <w:pStyle w:val="Heading6"/>
      </w:pPr>
      <w:r>
        <w:rPr>
          <w:cs/>
        </w:rPr>
        <w:t xml:space="preserve"> ไม่มี(</w:t>
      </w:r>
      <w:r>
        <w:t>None)</w:t>
      </w:r>
    </w:p>
    <w:p w14:paraId="13114542" w14:textId="23CE407A" w:rsidR="007579B4" w:rsidRDefault="007579B4" w:rsidP="00F62AD9">
      <w:pPr>
        <w:pStyle w:val="Heading7"/>
      </w:pPr>
      <w:r w:rsidRPr="004C7D22"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>องค์ประกอบและการทำงานของคอมพิวเตอร์ การติดตั้งและการใช้งานระบบปฏิบัติ การใช้งานเบื้องต้นของโปรแกรมประยุกต์เพื่อการศึกษา การจัดทำเอกสารรายงาน การคำนวณ การนำเสนองาน และการปรับแต่งภาพ ความรู้เบื้องต้นเกี่ยวกับ อินเทอร์เน็ต และการสืบค้นข้อมูลเพื่อ</w:t>
      </w:r>
      <w:r>
        <w:rPr>
          <w:cs/>
        </w:rPr>
        <w:tab/>
        <w:t>ประกอบการศึกษา จริยธรรมในการใช้คอมพิวเตอร์และระบบสารสนเทศ</w:t>
      </w:r>
      <w:r>
        <w:rPr>
          <w:rFonts w:hint="cs"/>
          <w:cs/>
        </w:rPr>
        <w:t xml:space="preserve"> ( </w:t>
      </w:r>
      <w:r>
        <w:rPr>
          <w:cs/>
        </w:rPr>
        <w:tab/>
      </w:r>
      <w:r>
        <w:t>Computer components and its operation, installing the operating system,</w:t>
      </w:r>
      <w:r>
        <w:rPr>
          <w:rFonts w:hint="cs"/>
          <w:cs/>
        </w:rPr>
        <w:t xml:space="preserve"> </w:t>
      </w:r>
      <w:r>
        <w:t>application program for education, word processing, computation, presentation and digital</w:t>
      </w:r>
      <w:r>
        <w:rPr>
          <w:rFonts w:hint="cs"/>
          <w:cs/>
        </w:rPr>
        <w:t xml:space="preserve"> </w:t>
      </w:r>
      <w:r>
        <w:t>photo program; Introduction to the Internet and search for education, ethics in using computers</w:t>
      </w:r>
      <w:r>
        <w:rPr>
          <w:rFonts w:hint="cs"/>
          <w:cs/>
        </w:rPr>
        <w:t xml:space="preserve"> </w:t>
      </w:r>
      <w:r>
        <w:t>and information systems.</w:t>
      </w:r>
      <w:r>
        <w:rPr>
          <w:rFonts w:hint="cs"/>
          <w:cs/>
        </w:rPr>
        <w:t>)</w:t>
      </w:r>
    </w:p>
    <w:p w14:paraId="34514B14" w14:textId="77777777" w:rsidR="00F62AD9" w:rsidRPr="00F62AD9" w:rsidRDefault="00F62AD9" w:rsidP="00F62AD9">
      <w:pPr>
        <w:rPr>
          <w:rFonts w:hint="cs"/>
        </w:rPr>
      </w:pPr>
    </w:p>
    <w:p w14:paraId="189AA203" w14:textId="34D38AB2" w:rsidR="007579B4" w:rsidRDefault="007579B4" w:rsidP="00F62AD9">
      <w:pPr>
        <w:pStyle w:val="Heading4"/>
      </w:pPr>
      <w:r>
        <w:lastRenderedPageBreak/>
        <w:t>020003102</w:t>
      </w:r>
      <w:r>
        <w:rPr>
          <w:cs/>
        </w:rPr>
        <w:t xml:space="preserve"> เทคโนโลยีสารสนเทศเบื้องต้น</w:t>
      </w:r>
      <w:r w:rsidR="00B54498">
        <w:t xml:space="preserve"> </w:t>
      </w:r>
      <w:r>
        <w:t>(Basic Information Technology)</w:t>
      </w:r>
      <w:r>
        <w:rPr>
          <w:rFonts w:hint="cs"/>
          <w:cs/>
        </w:rPr>
        <w:t xml:space="preserve"> </w:t>
      </w:r>
      <w:r>
        <w:rPr>
          <w:cs/>
        </w:rPr>
        <w:br/>
      </w:r>
      <w:r>
        <w:rPr>
          <w:cs/>
        </w:rPr>
        <w:tab/>
      </w:r>
      <w:proofErr w:type="gramStart"/>
      <w:r w:rsidRPr="004C7D22">
        <w:rPr>
          <w:cs/>
        </w:rPr>
        <w:t>หน่วยกิต</w:t>
      </w:r>
      <w:r>
        <w:rPr>
          <w:rFonts w:hint="cs"/>
          <w:cs/>
        </w:rPr>
        <w:t xml:space="preserve"> </w:t>
      </w:r>
      <w:r>
        <w:rPr>
          <w:cs/>
        </w:rPr>
        <w:t xml:space="preserve"> </w:t>
      </w:r>
      <w:r>
        <w:t>3</w:t>
      </w:r>
      <w:proofErr w:type="gramEnd"/>
      <w:r>
        <w:t>(2-2-5)</w:t>
      </w:r>
    </w:p>
    <w:p w14:paraId="7F4606EE" w14:textId="77777777" w:rsidR="007579B4" w:rsidRDefault="007579B4" w:rsidP="00F62AD9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3C84E15B" w14:textId="77777777" w:rsidR="007579B4" w:rsidRDefault="007579B4" w:rsidP="00F62AD9">
      <w:pPr>
        <w:pStyle w:val="Heading6"/>
      </w:pPr>
      <w:r>
        <w:rPr>
          <w:cs/>
        </w:rPr>
        <w:t xml:space="preserve"> ไม่มี(</w:t>
      </w:r>
      <w:r>
        <w:t>None)</w:t>
      </w:r>
    </w:p>
    <w:p w14:paraId="50C63481" w14:textId="2D147E09" w:rsidR="007579B4" w:rsidRDefault="007579B4" w:rsidP="00F62AD9">
      <w:pPr>
        <w:pStyle w:val="Heading7"/>
      </w:pPr>
      <w:r w:rsidRPr="004C7D22"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>ความหมาย ความสำคัญ จุดมุ่งหมายและประโยชน์</w:t>
      </w:r>
      <w:r>
        <w:rPr>
          <w:cs/>
        </w:rPr>
        <w:tab/>
        <w:t>ของระบบสารสนเทศ องค์ประกอบของระบบสารสนเทศ ฐานข้อมูล การใช้</w:t>
      </w:r>
      <w:r>
        <w:rPr>
          <w:cs/>
        </w:rPr>
        <w:tab/>
        <w:t>โปรแกรมประมวลผลคำการใช้โปรแกรมตารางงาน การใช้โปรแกรมนำเสนอข้อมูล</w:t>
      </w:r>
      <w:r>
        <w:rPr>
          <w:cs/>
        </w:rPr>
        <w:tab/>
        <w:t>การใช้โปรแกรมฐานข้อมูล ฮาร์ดแวร์และซอฟต์แวร์ของ การสื่อสารข้อมูลและ</w:t>
      </w:r>
      <w:r>
        <w:rPr>
          <w:cs/>
        </w:rPr>
        <w:tab/>
        <w:t>เครือข่ายระบบอินเทอร์เน็ต การค้นหาข้อมูล กฎหมายที่เกี่ยวข้องกับเทคโนโลยีสารสนเทศ ทรัพย์สินทางปัญญา และจริยธรรมในวิชาชีพเทคโนโลยีสารสนเทศ</w:t>
      </w:r>
      <w:r>
        <w:rPr>
          <w:rFonts w:hint="cs"/>
          <w:cs/>
        </w:rPr>
        <w:t xml:space="preserve">( </w:t>
      </w:r>
      <w:r>
        <w:t xml:space="preserve">Definition, significance, objectives and benefits of information systems, Components of information system, database, use of word processing program, spread sheet program, hardware and software of data </w:t>
      </w:r>
      <w:r>
        <w:rPr>
          <w:cs/>
        </w:rPr>
        <w:tab/>
      </w:r>
      <w:r>
        <w:t>communications and networking, Internet, data</w:t>
      </w:r>
      <w:r>
        <w:rPr>
          <w:rFonts w:hint="cs"/>
          <w:cs/>
        </w:rPr>
        <w:t xml:space="preserve"> </w:t>
      </w:r>
      <w:r>
        <w:t>searching, laws related to information technology, intellectual properties, and ethics in</w:t>
      </w:r>
      <w:r>
        <w:rPr>
          <w:rFonts w:hint="cs"/>
          <w:cs/>
        </w:rPr>
        <w:t xml:space="preserve"> </w:t>
      </w:r>
      <w:r>
        <w:t>information technology profession.</w:t>
      </w:r>
      <w:r>
        <w:rPr>
          <w:rFonts w:hint="cs"/>
          <w:cs/>
        </w:rPr>
        <w:t>)</w:t>
      </w:r>
    </w:p>
    <w:p w14:paraId="5ED90789" w14:textId="77777777" w:rsidR="007579B4" w:rsidRDefault="007579B4" w:rsidP="007579B4"/>
    <w:p w14:paraId="47030855" w14:textId="77777777" w:rsidR="007579B4" w:rsidRDefault="007579B4" w:rsidP="00F62AD9">
      <w:pPr>
        <w:pStyle w:val="Heading4"/>
      </w:pPr>
      <w:r>
        <w:lastRenderedPageBreak/>
        <w:t>020003103</w:t>
      </w:r>
      <w:r>
        <w:rPr>
          <w:cs/>
        </w:rPr>
        <w:t xml:space="preserve"> คอมพิวเตอร์และการโปรแกรม</w:t>
      </w:r>
      <w:r>
        <w:rPr>
          <w:rFonts w:hint="cs"/>
          <w:cs/>
        </w:rPr>
        <w:t xml:space="preserve"> </w:t>
      </w:r>
      <w:r>
        <w:t>(Computer and Programming)</w:t>
      </w:r>
      <w:r>
        <w:rPr>
          <w:cs/>
        </w:rPr>
        <w:t xml:space="preserve"> </w:t>
      </w:r>
      <w:r>
        <w:rPr>
          <w:cs/>
        </w:rPr>
        <w:br/>
      </w:r>
      <w:r>
        <w:rPr>
          <w:cs/>
        </w:rPr>
        <w:tab/>
      </w:r>
      <w:r w:rsidRPr="0095681B">
        <w:rPr>
          <w:cs/>
        </w:rPr>
        <w:t>หน่วยกิต</w:t>
      </w:r>
      <w:r>
        <w:rPr>
          <w:rFonts w:hint="cs"/>
          <w:cs/>
        </w:rPr>
        <w:t xml:space="preserve"> </w:t>
      </w:r>
      <w:r>
        <w:t>3(2-2-5)</w:t>
      </w:r>
    </w:p>
    <w:p w14:paraId="5A637E7E" w14:textId="77777777" w:rsidR="007579B4" w:rsidRDefault="007579B4" w:rsidP="00F62AD9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35F88AE8" w14:textId="77777777" w:rsidR="007579B4" w:rsidRDefault="007579B4" w:rsidP="00F62AD9">
      <w:pPr>
        <w:pStyle w:val="Heading6"/>
      </w:pPr>
      <w:r>
        <w:rPr>
          <w:cs/>
        </w:rPr>
        <w:t xml:space="preserve"> ไม่มี(</w:t>
      </w:r>
      <w:r>
        <w:t>None)</w:t>
      </w:r>
    </w:p>
    <w:p w14:paraId="1AF5A5AC" w14:textId="56F904E5" w:rsidR="007579B4" w:rsidRDefault="007579B4" w:rsidP="00F62AD9">
      <w:pPr>
        <w:pStyle w:val="Heading7"/>
      </w:pPr>
      <w:r w:rsidRPr="0095681B"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>โครงสร้างและหน้าที่ของส่วนประกอบต่าง ๆ ของคอมพิวเตอร์ การปฏิสัมพันธ์ระหว่างฮาร์ดแวร์และซอฟต์แวร์ลักษณะของตัวแปลภาษา การแก้ปัญหาด้วยโปรแกรมคอมพิวเตอร์ ขั้นตอนการออกแบบและพัฒนาโปรแกรมด้วยภาษาระดับสูง การสร้างและการเรียกใช้ฟังก์ชัน การประมวลผลแฟ้มข้อมูล การทดสอบและการแก้ไขข้อผิดพลาดในโปรแกรม</w:t>
      </w:r>
      <w:r>
        <w:rPr>
          <w:rFonts w:hint="cs"/>
          <w:cs/>
        </w:rPr>
        <w:t>(</w:t>
      </w:r>
      <w:r>
        <w:t>Computer structure and components, hardware and software interaction;</w:t>
      </w:r>
      <w:r>
        <w:rPr>
          <w:rFonts w:hint="cs"/>
          <w:cs/>
        </w:rPr>
        <w:t xml:space="preserve"> </w:t>
      </w:r>
      <w:r>
        <w:t>programming complier and translator; problems solving by computer programming; process of</w:t>
      </w:r>
      <w:r>
        <w:rPr>
          <w:rFonts w:hint="cs"/>
          <w:cs/>
        </w:rPr>
        <w:t xml:space="preserve"> </w:t>
      </w:r>
      <w:r>
        <w:t>designing and developing applications with high-level language programming; creating and</w:t>
      </w:r>
      <w:r>
        <w:rPr>
          <w:rFonts w:hint="cs"/>
          <w:cs/>
        </w:rPr>
        <w:t xml:space="preserve"> </w:t>
      </w:r>
      <w:r>
        <w:t>calling functions; data processing; testing and correcting errors in a program.</w:t>
      </w:r>
      <w:r>
        <w:rPr>
          <w:rFonts w:hint="cs"/>
          <w:cs/>
        </w:rPr>
        <w:t>)</w:t>
      </w:r>
    </w:p>
    <w:p w14:paraId="5CE18496" w14:textId="77777777" w:rsidR="007579B4" w:rsidRDefault="007579B4" w:rsidP="007579B4"/>
    <w:p w14:paraId="52A844CF" w14:textId="77777777" w:rsidR="007579B4" w:rsidRPr="00EB79C8" w:rsidRDefault="007579B4" w:rsidP="007579B4"/>
    <w:p w14:paraId="1C649CA2" w14:textId="77777777" w:rsidR="007579B4" w:rsidRDefault="007579B4" w:rsidP="00352E79">
      <w:pPr>
        <w:pStyle w:val="Heading4"/>
      </w:pPr>
      <w:r>
        <w:lastRenderedPageBreak/>
        <w:t>020003104</w:t>
      </w:r>
      <w:r>
        <w:rPr>
          <w:cs/>
        </w:rPr>
        <w:t xml:space="preserve"> ไฟฟ้าในชีวิตประจำวัน</w:t>
      </w:r>
      <w:r>
        <w:rPr>
          <w:rFonts w:hint="cs"/>
          <w:cs/>
        </w:rPr>
        <w:t xml:space="preserve"> </w:t>
      </w:r>
      <w:r>
        <w:t>(Electricity in Everyday Life)</w:t>
      </w:r>
      <w:r>
        <w:rPr>
          <w:rFonts w:hint="cs"/>
          <w:cs/>
        </w:rPr>
        <w:t xml:space="preserve"> </w:t>
      </w:r>
      <w:r>
        <w:rPr>
          <w:cs/>
        </w:rPr>
        <w:br/>
      </w:r>
      <w:r>
        <w:rPr>
          <w:cs/>
        </w:rPr>
        <w:tab/>
      </w:r>
      <w:r w:rsidRPr="001A11A0">
        <w:rPr>
          <w:cs/>
        </w:rPr>
        <w:t>หน่วยกิต</w:t>
      </w:r>
      <w:r>
        <w:rPr>
          <w:cs/>
        </w:rPr>
        <w:t xml:space="preserve"> </w:t>
      </w:r>
      <w:r>
        <w:t>3(2-2-5)</w:t>
      </w:r>
    </w:p>
    <w:p w14:paraId="5AD9A7C0" w14:textId="77777777" w:rsidR="007579B4" w:rsidRDefault="007579B4" w:rsidP="00352E79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6B0553BA" w14:textId="77777777" w:rsidR="007579B4" w:rsidRDefault="007579B4" w:rsidP="00352E79">
      <w:pPr>
        <w:pStyle w:val="Heading6"/>
      </w:pPr>
      <w:r>
        <w:rPr>
          <w:cs/>
        </w:rPr>
        <w:t xml:space="preserve"> ไม่มี(</w:t>
      </w:r>
      <w:r>
        <w:t>None)</w:t>
      </w:r>
    </w:p>
    <w:p w14:paraId="466A04C0" w14:textId="1441F639" w:rsidR="007579B4" w:rsidRDefault="007579B4" w:rsidP="00352E79">
      <w:pPr>
        <w:pStyle w:val="Heading7"/>
      </w:pPr>
      <w:r w:rsidRPr="001A11A0"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>ประวัติการนำไฟฟ้ามาใช้งานของมนุษย์ ศัพท์และสัญลักษณ์ทางไฟฟ้า ไฟฟ้าเบื้องต้น แหล่งจ่ายกระแสไฟฟ้าและการผลิต วงจรไฟฟ้ากระแสตรง วงจรไฟฟ้ากระแสสลับ อุปกรณ์และวงจรไฟฟ้าในบ้าน ระบบไฟฟ้าแสงสว่าง ระบบไฟฟ้าสื่อสาร ระบบไฟฟ้าก าลัง เครื่องก าเนิดไฟฟ้าและมอเตอร์ การใช้งานมอเตอร์ในบ้านและอุตสาหกรรม วงจรควบคุมมอเตอร์อย่างง่าย ระบบไฟฟ้าอิเล็กทรอนิกส์ วงจรอิเล็กทรอนิกส์อย่างง่ายอุปกรณ์ไฟฟ้าอิเล็กทรอนิกส์ภายใน</w:t>
      </w:r>
      <w:r>
        <w:rPr>
          <w:cs/>
        </w:rPr>
        <w:tab/>
        <w:t>บ้าน การคำนวณปริมาณการใช้ไฟภายในบ้าน การเสื่อมเสียและการตรวจซ่อมเบื้องต้น อุปกรณ์ป้องกันทางไฟฟ้า ภายในบ้าน กฎการระวังภัยจากไฟฟ้า การปฐมพยาบาลผู้ได้รับอันตรายจากไฟฟ้า</w:t>
      </w:r>
      <w:r>
        <w:rPr>
          <w:rFonts w:hint="cs"/>
          <w:cs/>
        </w:rPr>
        <w:t xml:space="preserve"> ( </w:t>
      </w:r>
      <w:r>
        <w:t>History of electricity, basic terminology and symbols of electricity, electrical power</w:t>
      </w:r>
      <w:r>
        <w:rPr>
          <w:rFonts w:hint="cs"/>
          <w:cs/>
        </w:rPr>
        <w:t xml:space="preserve"> </w:t>
      </w:r>
      <w:r>
        <w:t>supply and electricity, generation, DC circuits, AC circuits, household electrical equipment,</w:t>
      </w:r>
      <w:r>
        <w:rPr>
          <w:rFonts w:hint="cs"/>
          <w:cs/>
        </w:rPr>
        <w:t xml:space="preserve"> </w:t>
      </w:r>
      <w:r>
        <w:t>lighting, electrical communication system, electrical power systems, electrical generators and</w:t>
      </w:r>
      <w:r>
        <w:rPr>
          <w:rFonts w:hint="cs"/>
          <w:cs/>
        </w:rPr>
        <w:t xml:space="preserve"> </w:t>
      </w:r>
      <w:r>
        <w:t>motors, motors in home and industry, basic motor control circuit, electronic systems, basic</w:t>
      </w:r>
      <w:r>
        <w:rPr>
          <w:rFonts w:hint="cs"/>
          <w:cs/>
        </w:rPr>
        <w:t xml:space="preserve"> </w:t>
      </w:r>
      <w:r>
        <w:t>electronic circuit, household electronic devices, electrical power consumption calculation,</w:t>
      </w:r>
      <w:r>
        <w:rPr>
          <w:rFonts w:hint="cs"/>
          <w:cs/>
        </w:rPr>
        <w:t xml:space="preserve"> </w:t>
      </w:r>
      <w:r>
        <w:t>electrical damage and repair, electrical protection, first aid on electricity injuries.</w:t>
      </w:r>
      <w:r>
        <w:rPr>
          <w:rFonts w:hint="cs"/>
          <w:cs/>
        </w:rPr>
        <w:t>)</w:t>
      </w:r>
    </w:p>
    <w:p w14:paraId="3D75E81A" w14:textId="77777777" w:rsidR="00352E79" w:rsidRPr="00352E79" w:rsidRDefault="00352E79" w:rsidP="00352E79"/>
    <w:p w14:paraId="6C450F17" w14:textId="77777777" w:rsidR="007579B4" w:rsidRDefault="007579B4" w:rsidP="00352E79">
      <w:pPr>
        <w:pStyle w:val="Heading4"/>
      </w:pPr>
      <w:r>
        <w:lastRenderedPageBreak/>
        <w:t>020003105</w:t>
      </w:r>
      <w:r>
        <w:rPr>
          <w:cs/>
        </w:rPr>
        <w:t xml:space="preserve"> การถ่ายภาพเบื้องต้น</w:t>
      </w:r>
      <w:r>
        <w:rPr>
          <w:rFonts w:hint="cs"/>
          <w:cs/>
        </w:rPr>
        <w:t xml:space="preserve"> </w:t>
      </w:r>
      <w:r>
        <w:t>(Basic Photography)</w:t>
      </w:r>
      <w:r>
        <w:rPr>
          <w:rFonts w:hint="cs"/>
          <w:cs/>
        </w:rPr>
        <w:t xml:space="preserve"> </w:t>
      </w:r>
      <w:r w:rsidRPr="00EB79C8">
        <w:rPr>
          <w:cs/>
        </w:rPr>
        <w:t>หน่วยกิต</w:t>
      </w:r>
      <w:r>
        <w:rPr>
          <w:rFonts w:hint="cs"/>
          <w:cs/>
        </w:rPr>
        <w:t xml:space="preserve"> </w:t>
      </w:r>
      <w:r>
        <w:t>3(2-2-5)</w:t>
      </w:r>
    </w:p>
    <w:p w14:paraId="3060E14A" w14:textId="77777777" w:rsidR="007579B4" w:rsidRDefault="007579B4" w:rsidP="00352E79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0FAF9825" w14:textId="77777777" w:rsidR="007579B4" w:rsidRDefault="007579B4" w:rsidP="00352E79">
      <w:pPr>
        <w:pStyle w:val="Heading6"/>
      </w:pPr>
      <w:r>
        <w:rPr>
          <w:cs/>
        </w:rPr>
        <w:t xml:space="preserve"> ไม่มี(</w:t>
      </w:r>
      <w:r>
        <w:t>None)</w:t>
      </w:r>
    </w:p>
    <w:p w14:paraId="5E6C8920" w14:textId="2FED9458" w:rsidR="007579B4" w:rsidRDefault="007579B4" w:rsidP="00352E79">
      <w:pPr>
        <w:pStyle w:val="Heading7"/>
      </w:pPr>
      <w:r w:rsidRPr="00EB79C8"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 xml:space="preserve">การจัดองค์ประกอบของภาพ ชนิดของกล้องถ่ายภาพ วิธีการใช้และการบ ารุงรักษากล้องและภาพ เลนส์ถ่ายภาพประเภทต่างๆ </w:t>
      </w:r>
      <w:r>
        <w:rPr>
          <w:cs/>
        </w:rPr>
        <w:tab/>
        <w:t>อุปกรณ์เสริมสำหรับการถ่ายภาพ ค่าความไวแสงและ ค่าความสมดุลของแสงสีขาว การวัดแสงและการจัดแสง เทคนิคการปรับตั้งกล้องเพื่อการถ่ายภาพประเภทต่างๆ</w:t>
      </w:r>
      <w:r>
        <w:rPr>
          <w:rFonts w:hint="cs"/>
          <w:cs/>
        </w:rPr>
        <w:t xml:space="preserve">( </w:t>
      </w:r>
      <w:r>
        <w:t>Composition of image; types of camera; usage and maintenance of camera; lens types; accessories for photography; ISO sensitivity and white balance; metering and lighting;</w:t>
      </w:r>
      <w:r>
        <w:rPr>
          <w:rFonts w:hint="cs"/>
          <w:cs/>
        </w:rPr>
        <w:t xml:space="preserve"> </w:t>
      </w:r>
      <w:r>
        <w:t>techniques of photography; techniques in camera setting for various types of photography.</w:t>
      </w:r>
      <w:r>
        <w:rPr>
          <w:rFonts w:hint="cs"/>
          <w:cs/>
        </w:rPr>
        <w:t xml:space="preserve">) </w:t>
      </w:r>
    </w:p>
    <w:p w14:paraId="04D5679F" w14:textId="77777777" w:rsidR="007579B4" w:rsidRDefault="007579B4" w:rsidP="007579B4"/>
    <w:p w14:paraId="09F4EDD2" w14:textId="77777777" w:rsidR="007579B4" w:rsidRDefault="007579B4" w:rsidP="00352E79">
      <w:pPr>
        <w:pStyle w:val="Heading3"/>
      </w:pPr>
      <w:r>
        <w:rPr>
          <w:cs/>
        </w:rPr>
        <w:lastRenderedPageBreak/>
        <w:t>วิทยาลัยเทคโนโลยีอุตสาหกรรม</w:t>
      </w:r>
    </w:p>
    <w:p w14:paraId="14544777" w14:textId="77777777" w:rsidR="007579B4" w:rsidRDefault="007579B4" w:rsidP="00352E79">
      <w:pPr>
        <w:pStyle w:val="Heading4"/>
      </w:pPr>
      <w:r>
        <w:t>030113206</w:t>
      </w:r>
      <w:r>
        <w:rPr>
          <w:cs/>
        </w:rPr>
        <w:t xml:space="preserve"> พื้นฐานการเขียนแบบและการจัดการ</w:t>
      </w:r>
      <w:r>
        <w:rPr>
          <w:rFonts w:hint="cs"/>
          <w:cs/>
        </w:rPr>
        <w:t xml:space="preserve"> </w:t>
      </w:r>
      <w:r>
        <w:t xml:space="preserve">(Fundamental Drawing and </w:t>
      </w:r>
      <w:r>
        <w:rPr>
          <w:cs/>
        </w:rPr>
        <w:tab/>
      </w:r>
      <w:r>
        <w:t>Management)</w:t>
      </w:r>
      <w:r>
        <w:rPr>
          <w:rFonts w:hint="cs"/>
          <w:cs/>
        </w:rPr>
        <w:t xml:space="preserve"> </w:t>
      </w:r>
      <w:r w:rsidRPr="00A06E9C">
        <w:rPr>
          <w:cs/>
        </w:rPr>
        <w:t>หน่วยกิต</w:t>
      </w:r>
      <w:r>
        <w:t xml:space="preserve"> 2(1-2-3)</w:t>
      </w:r>
    </w:p>
    <w:p w14:paraId="00466039" w14:textId="77777777" w:rsidR="007579B4" w:rsidRDefault="007579B4" w:rsidP="00352E79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26E622D5" w14:textId="77777777" w:rsidR="007579B4" w:rsidRDefault="007579B4" w:rsidP="00352E79">
      <w:pPr>
        <w:pStyle w:val="Heading6"/>
      </w:pPr>
      <w:r>
        <w:rPr>
          <w:cs/>
        </w:rPr>
        <w:t xml:space="preserve"> ไม่มี(</w:t>
      </w:r>
      <w:r>
        <w:t>None)</w:t>
      </w:r>
    </w:p>
    <w:p w14:paraId="65D2FABA" w14:textId="209D84CB" w:rsidR="007579B4" w:rsidRDefault="007579B4" w:rsidP="00352E79">
      <w:pPr>
        <w:pStyle w:val="Heading7"/>
      </w:pPr>
      <w:r w:rsidRPr="00A06E9C"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>หลักการและทฤษฎีของงานเขียนแบบ องค์ประกอบของเส้นและระนาบ การบอกขนาด การเขียนภาพออโธกราฟิก การสเกตภาพด้วยมือ การประยุกต์ใช้การเขียนแบบในชีวิตประจำวัน การอ่านคู่มือและการประกอบของผลิตภัณฑ์ การใช้คอมพิวเตอร์ช่วยการจัดการงานเขียนแบบ</w:t>
      </w:r>
      <w:r>
        <w:rPr>
          <w:rFonts w:hint="cs"/>
          <w:cs/>
        </w:rPr>
        <w:t xml:space="preserve"> ( </w:t>
      </w:r>
      <w:r>
        <w:t>Fundamental and theory of drawing, composition of lines and planes;</w:t>
      </w:r>
      <w:r>
        <w:rPr>
          <w:rFonts w:hint="cs"/>
          <w:cs/>
        </w:rPr>
        <w:t xml:space="preserve"> </w:t>
      </w:r>
      <w:r>
        <w:rPr>
          <w:cs/>
        </w:rPr>
        <w:tab/>
      </w:r>
      <w:r>
        <w:t>dimensioning; orthographic drawing; freehand sketching; application of drawing in everyday life;</w:t>
      </w:r>
      <w:r>
        <w:rPr>
          <w:rFonts w:hint="cs"/>
          <w:cs/>
        </w:rPr>
        <w:t xml:space="preserve"> </w:t>
      </w:r>
      <w:r>
        <w:t xml:space="preserve">reading manual and product </w:t>
      </w:r>
      <w:r w:rsidR="00352E79">
        <w:t>assembly; computer-aided</w:t>
      </w:r>
      <w:r>
        <w:t xml:space="preserve"> </w:t>
      </w:r>
      <w:r w:rsidR="00352E79">
        <w:t>drawing management</w:t>
      </w:r>
      <w:r>
        <w:t>.</w:t>
      </w:r>
      <w:r>
        <w:rPr>
          <w:rFonts w:hint="cs"/>
          <w:cs/>
        </w:rPr>
        <w:t>)</w:t>
      </w:r>
    </w:p>
    <w:p w14:paraId="44A29FE8" w14:textId="77777777" w:rsidR="00352E79" w:rsidRPr="00352E79" w:rsidRDefault="00352E79" w:rsidP="00352E79"/>
    <w:p w14:paraId="69E9A662" w14:textId="77777777" w:rsidR="007579B4" w:rsidRDefault="007579B4" w:rsidP="00352E79">
      <w:pPr>
        <w:pStyle w:val="Heading3"/>
      </w:pPr>
      <w:r>
        <w:rPr>
          <w:cs/>
        </w:rPr>
        <w:lastRenderedPageBreak/>
        <w:t>คณะวิทยาศาสตร์ประยุกต์</w:t>
      </w:r>
    </w:p>
    <w:p w14:paraId="43A0DE42" w14:textId="77777777" w:rsidR="007579B4" w:rsidRDefault="007579B4" w:rsidP="00352E79">
      <w:pPr>
        <w:pStyle w:val="Heading4"/>
      </w:pPr>
      <w:r>
        <w:t>040113005</w:t>
      </w:r>
      <w:r>
        <w:rPr>
          <w:cs/>
        </w:rPr>
        <w:t xml:space="preserve"> เคมีในชีวิตประจำวัน </w:t>
      </w:r>
      <w:r>
        <w:t>(Chemistry in Everyday Life)</w:t>
      </w:r>
      <w:r>
        <w:rPr>
          <w:rFonts w:hint="cs"/>
          <w:cs/>
        </w:rPr>
        <w:t xml:space="preserve"> </w:t>
      </w:r>
      <w:r>
        <w:rPr>
          <w:cs/>
        </w:rPr>
        <w:br/>
      </w:r>
      <w:r>
        <w:rPr>
          <w:cs/>
        </w:rPr>
        <w:tab/>
        <w:t>หน่วยกิต3(3-0-6)</w:t>
      </w:r>
    </w:p>
    <w:p w14:paraId="0D7B6FF5" w14:textId="77777777" w:rsidR="007579B4" w:rsidRDefault="007579B4" w:rsidP="00352E79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5382C5A5" w14:textId="77777777" w:rsidR="007579B4" w:rsidRDefault="007579B4" w:rsidP="00352E79">
      <w:pPr>
        <w:pStyle w:val="Heading6"/>
      </w:pPr>
      <w:r>
        <w:rPr>
          <w:cs/>
        </w:rPr>
        <w:t xml:space="preserve"> ไม่มี(</w:t>
      </w:r>
      <w:r>
        <w:t>None)</w:t>
      </w:r>
    </w:p>
    <w:p w14:paraId="08B030AE" w14:textId="3E6A0F4F" w:rsidR="007579B4" w:rsidRPr="00001279" w:rsidRDefault="007579B4" w:rsidP="00352E79">
      <w:pPr>
        <w:pStyle w:val="Heading7"/>
      </w:pPr>
      <w:r w:rsidRPr="006002D0"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 xml:space="preserve">ผลิตภัณฑ์เคมีต่างๆในชีวิตประจำวัน สบู่ ยาสีฟัน </w:t>
      </w:r>
      <w:r>
        <w:rPr>
          <w:cs/>
        </w:rPr>
        <w:tab/>
        <w:t xml:space="preserve">สารทำความสะอาด สารเติมแต่งในอาหาร นมและผลิตภัณฑ์ของนม เครื่องสำอาง </w:t>
      </w:r>
      <w:r>
        <w:rPr>
          <w:cs/>
        </w:rPr>
        <w:tab/>
        <w:t xml:space="preserve">กระดาษ กาว เรซิน ซีเมนต์ </w:t>
      </w:r>
      <w:r>
        <w:rPr>
          <w:rFonts w:hint="cs"/>
          <w:cs/>
        </w:rPr>
        <w:t xml:space="preserve"> </w:t>
      </w:r>
      <w:r>
        <w:rPr>
          <w:cs/>
        </w:rPr>
        <w:t>ยารักษาโรค ผลิตภัณฑ์ที่เกี่ยวกับการเกษตร</w:t>
      </w:r>
      <w:r>
        <w:rPr>
          <w:rFonts w:hint="cs"/>
          <w:cs/>
        </w:rPr>
        <w:t xml:space="preserve"> </w:t>
      </w:r>
      <w:r>
        <w:rPr>
          <w:cs/>
        </w:rPr>
        <w:t>การใช้</w:t>
      </w:r>
      <w:r>
        <w:rPr>
          <w:cs/>
        </w:rPr>
        <w:tab/>
        <w:t>สารเคมีอย่างถูกวิธี และการแก้ไขพิษจากสารเคมีเบื้องต้น</w:t>
      </w:r>
      <w:r>
        <w:rPr>
          <w:rFonts w:hint="cs"/>
          <w:cs/>
        </w:rPr>
        <w:t xml:space="preserve"> ( </w:t>
      </w:r>
      <w:r>
        <w:t xml:space="preserve">Ingredients and </w:t>
      </w:r>
      <w:r>
        <w:rPr>
          <w:cs/>
        </w:rPr>
        <w:tab/>
      </w:r>
      <w:r>
        <w:t>properties of chemical products in everyday life ; soap, toothpaste,</w:t>
      </w:r>
      <w:r>
        <w:rPr>
          <w:rFonts w:hint="cs"/>
          <w:cs/>
        </w:rPr>
        <w:t xml:space="preserve"> </w:t>
      </w:r>
      <w:r>
        <w:t>detergent, food additives, milk and its products, cosmetic products, paper, resin, adhesives,</w:t>
      </w:r>
      <w:r>
        <w:rPr>
          <w:rFonts w:hint="cs"/>
          <w:cs/>
        </w:rPr>
        <w:t xml:space="preserve"> </w:t>
      </w:r>
      <w:r>
        <w:t>cement, medicine, and agricultural chemicals; proper uses of chemical products and proper</w:t>
      </w:r>
      <w:r>
        <w:rPr>
          <w:rFonts w:hint="cs"/>
          <w:cs/>
        </w:rPr>
        <w:t xml:space="preserve"> </w:t>
      </w:r>
      <w:r>
        <w:t xml:space="preserve">first-aid treatment due </w:t>
      </w:r>
      <w:r>
        <w:rPr>
          <w:cs/>
        </w:rPr>
        <w:tab/>
      </w:r>
      <w:r>
        <w:t>to chemical exposure.</w:t>
      </w:r>
      <w:r>
        <w:rPr>
          <w:rFonts w:hint="cs"/>
          <w:cs/>
        </w:rPr>
        <w:t>)</w:t>
      </w:r>
    </w:p>
    <w:p w14:paraId="6A484A17" w14:textId="77777777" w:rsidR="007579B4" w:rsidRDefault="007579B4" w:rsidP="007B2D66">
      <w:pPr>
        <w:pStyle w:val="Heading4"/>
      </w:pPr>
      <w:r>
        <w:t>040203100</w:t>
      </w:r>
      <w:r>
        <w:rPr>
          <w:cs/>
        </w:rPr>
        <w:t xml:space="preserve"> คณิตศาสตร์ทั่วไป</w:t>
      </w:r>
      <w:r>
        <w:rPr>
          <w:rFonts w:hint="cs"/>
          <w:cs/>
        </w:rPr>
        <w:t xml:space="preserve"> </w:t>
      </w:r>
      <w:r>
        <w:rPr>
          <w:cs/>
        </w:rPr>
        <w:t>หน่วยกิต3(3-0-6)</w:t>
      </w:r>
    </w:p>
    <w:p w14:paraId="724F4E1C" w14:textId="77777777" w:rsidR="007579B4" w:rsidRDefault="007579B4" w:rsidP="007B2D66">
      <w:pPr>
        <w:pStyle w:val="Heading4"/>
      </w:pPr>
      <w:r>
        <w:t>040283100* (General Mathematics)</w:t>
      </w:r>
    </w:p>
    <w:p w14:paraId="67748EBE" w14:textId="77777777" w:rsidR="007579B4" w:rsidRDefault="007579B4" w:rsidP="007B2D66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7D94F18D" w14:textId="77777777" w:rsidR="007579B4" w:rsidRDefault="007579B4" w:rsidP="007B2D66">
      <w:pPr>
        <w:pStyle w:val="Heading6"/>
      </w:pPr>
      <w:r>
        <w:rPr>
          <w:cs/>
        </w:rPr>
        <w:t xml:space="preserve"> ไม่มี(</w:t>
      </w:r>
      <w:r>
        <w:t>None)</w:t>
      </w:r>
    </w:p>
    <w:p w14:paraId="5603A8F4" w14:textId="105994BA" w:rsidR="007579B4" w:rsidRDefault="007579B4" w:rsidP="007B2D66">
      <w:pPr>
        <w:pStyle w:val="Heading7"/>
      </w:pPr>
      <w:r w:rsidRPr="00B24E5F">
        <w:rPr>
          <w:rFonts w:hint="cs"/>
          <w:cs/>
        </w:rPr>
        <w:lastRenderedPageBreak/>
        <w:t>คำอธิบายรายวิชา เรียนเกี่ยวกับ</w:t>
      </w:r>
      <w:r>
        <w:rPr>
          <w:cs/>
        </w:rPr>
        <w:t>โครงสร้างเชิงคณิตศาสตร์ เหตุผลเชิงอุปนัยและนิรนัย การอ้างเหตุผล และความสมเหตุสมผล</w:t>
      </w:r>
      <w:r>
        <w:rPr>
          <w:rFonts w:hint="cs"/>
          <w:cs/>
        </w:rPr>
        <w:t xml:space="preserve"> </w:t>
      </w:r>
      <w:r>
        <w:rPr>
          <w:cs/>
        </w:rPr>
        <w:t xml:space="preserve">ระบบพิกัดฉากและระบบพิกัดเชิงขั้ว </w:t>
      </w:r>
      <w:r>
        <w:rPr>
          <w:cs/>
        </w:rPr>
        <w:tab/>
        <w:t>ฟังก์ชันมูลฐาน อัตราการเปลี่ยนแปลงและอนุพันธ์ ล าดับและอนุกรม</w:t>
      </w:r>
      <w:r>
        <w:rPr>
          <w:rFonts w:hint="cs"/>
          <w:cs/>
        </w:rPr>
        <w:t xml:space="preserve"> </w:t>
      </w:r>
      <w:r>
        <w:rPr>
          <w:cs/>
        </w:rPr>
        <w:t>ทฤษฎีกราฟเบื้องต้น คณิตศาสตร์ด้านการเงิน การประยุกต์ที่เลือกให้สอดคล้องกับเนื้อหา</w:t>
      </w:r>
      <w:r>
        <w:rPr>
          <w:cs/>
        </w:rPr>
        <w:tab/>
        <w:t>ข้างต้น</w:t>
      </w:r>
      <w:r>
        <w:rPr>
          <w:rFonts w:hint="cs"/>
          <w:cs/>
        </w:rPr>
        <w:t xml:space="preserve"> ( </w:t>
      </w:r>
      <w:r>
        <w:t>Mathematical structure, inductive and deductive reasoning, arguments and their</w:t>
      </w:r>
      <w:r>
        <w:rPr>
          <w:rFonts w:hint="cs"/>
          <w:cs/>
        </w:rPr>
        <w:t xml:space="preserve"> </w:t>
      </w:r>
      <w:r>
        <w:t>validity, rectangular and polar coordinate systems, elementary functions, rates of change and</w:t>
      </w:r>
      <w:r>
        <w:rPr>
          <w:rFonts w:hint="cs"/>
          <w:cs/>
        </w:rPr>
        <w:t xml:space="preserve"> </w:t>
      </w:r>
      <w:r>
        <w:t>derivatives, sequences and series, introduction to graph theory, mathematics of finance,</w:t>
      </w:r>
      <w:r>
        <w:rPr>
          <w:rFonts w:hint="cs"/>
          <w:cs/>
        </w:rPr>
        <w:t xml:space="preserve"> </w:t>
      </w:r>
      <w:r>
        <w:t>applications of selected topics.</w:t>
      </w:r>
      <w:r>
        <w:rPr>
          <w:rFonts w:hint="cs"/>
          <w:cs/>
        </w:rPr>
        <w:t>)</w:t>
      </w:r>
    </w:p>
    <w:p w14:paraId="657586DC" w14:textId="77777777" w:rsidR="007579B4" w:rsidRDefault="007579B4" w:rsidP="007B2D66">
      <w:pPr>
        <w:pStyle w:val="Heading7"/>
      </w:pPr>
      <w:r>
        <w:rPr>
          <w:cs/>
        </w:rPr>
        <w:t xml:space="preserve">หมายเหตุ *รหัสวิชา </w:t>
      </w:r>
      <w:r>
        <w:t>040283100</w:t>
      </w:r>
      <w:r>
        <w:rPr>
          <w:cs/>
        </w:rPr>
        <w:t xml:space="preserve"> ใช้สำหรับการจัดการเรียนการสอนหลักสูตรสอง</w:t>
      </w:r>
      <w:r>
        <w:rPr>
          <w:cs/>
        </w:rPr>
        <w:tab/>
        <w:t>ภาษา หลักสูตรภาษาอังกฤษและหลักสูตรนานาชาติ</w:t>
      </w:r>
    </w:p>
    <w:p w14:paraId="084E8608" w14:textId="77777777" w:rsidR="007B2D66" w:rsidRPr="007B2D66" w:rsidRDefault="007B2D66" w:rsidP="007B2D66"/>
    <w:p w14:paraId="68C3872D" w14:textId="77777777" w:rsidR="007579B4" w:rsidRDefault="007579B4" w:rsidP="007B2D66">
      <w:pPr>
        <w:pStyle w:val="Heading4"/>
      </w:pPr>
      <w:r>
        <w:lastRenderedPageBreak/>
        <w:t>040203103</w:t>
      </w:r>
      <w:r>
        <w:rPr>
          <w:cs/>
        </w:rPr>
        <w:t xml:space="preserve"> วิทยาการข้อมูลสำหรับชีวิตประจำวัน</w:t>
      </w:r>
      <w:r>
        <w:rPr>
          <w:rFonts w:hint="cs"/>
          <w:cs/>
        </w:rPr>
        <w:t xml:space="preserve"> </w:t>
      </w:r>
      <w:r>
        <w:t>(Data Science for Daily Life)</w:t>
      </w:r>
      <w:r>
        <w:rPr>
          <w:rFonts w:hint="cs"/>
          <w:cs/>
        </w:rPr>
        <w:t xml:space="preserve"> </w:t>
      </w:r>
      <w:r>
        <w:rPr>
          <w:cs/>
        </w:rPr>
        <w:tab/>
        <w:t>หน่วยกิต3(3-0-6)</w:t>
      </w:r>
    </w:p>
    <w:p w14:paraId="3025C0B6" w14:textId="77777777" w:rsidR="007579B4" w:rsidRDefault="007579B4" w:rsidP="002541F2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335EC728" w14:textId="77777777" w:rsidR="007579B4" w:rsidRDefault="007579B4" w:rsidP="002541F2">
      <w:pPr>
        <w:pStyle w:val="Heading6"/>
      </w:pPr>
      <w:r>
        <w:rPr>
          <w:cs/>
        </w:rPr>
        <w:t xml:space="preserve"> ไม่มี(</w:t>
      </w:r>
      <w:r>
        <w:t>None)</w:t>
      </w:r>
    </w:p>
    <w:p w14:paraId="560B167B" w14:textId="41AE4C06" w:rsidR="007579B4" w:rsidRDefault="007579B4" w:rsidP="002541F2">
      <w:pPr>
        <w:pStyle w:val="Heading7"/>
      </w:pPr>
      <w:r w:rsidRPr="00303B4E"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>หลักการของวิทยาการข้อมูล คณิตศาสตร์พื้นฐาน</w:t>
      </w:r>
      <w:r>
        <w:rPr>
          <w:cs/>
        </w:rPr>
        <w:tab/>
        <w:t>สำหรับการวิเคราะห์ข้อมูล ความสำคัญและพัฒนาการของวิทยาการข้อมูล บทบาทของวิทยาการข้อมูลกับชีวิตประจำวันและสถานการณ์ปัจจุบัน</w:t>
      </w:r>
      <w:r>
        <w:rPr>
          <w:rFonts w:hint="cs"/>
          <w:cs/>
        </w:rPr>
        <w:t xml:space="preserve"> </w:t>
      </w:r>
      <w:r>
        <w:rPr>
          <w:cs/>
        </w:rPr>
        <w:t>การบูรณาการข้อมูลกับองค์ความรู้ กระบวนการในการประยุกต์การใช้งานวิทยาการข้อมูล การจัดการข้อมูลขนาดใหญ่ การสร้างภาพและการนำเสนอข้อมูล การประยุกต์ใช้คณิตศาสตร์</w:t>
      </w:r>
      <w:r>
        <w:rPr>
          <w:cs/>
        </w:rPr>
        <w:tab/>
        <w:t>กับการพยากรณ์ข้อมูลและการตัดสินใจ ประสิทธิภาพของวิทยาการข้อมูลต่อการ</w:t>
      </w:r>
      <w:r>
        <w:rPr>
          <w:cs/>
        </w:rPr>
        <w:tab/>
        <w:t>ปรับปรุงองค์กร</w:t>
      </w:r>
      <w:r>
        <w:rPr>
          <w:rFonts w:hint="cs"/>
          <w:cs/>
        </w:rPr>
        <w:t xml:space="preserve">( </w:t>
      </w:r>
      <w:r>
        <w:t>Fundamental of data science; basic mathematics for data</w:t>
      </w:r>
      <w:r w:rsidR="002541F2">
        <w:t xml:space="preserve"> </w:t>
      </w:r>
      <w:r>
        <w:t>analytics; importance</w:t>
      </w:r>
      <w:r>
        <w:rPr>
          <w:rFonts w:hint="cs"/>
          <w:cs/>
        </w:rPr>
        <w:t xml:space="preserve"> </w:t>
      </w:r>
      <w:r>
        <w:t>and development of data science; role of data science in daily life and current situation; data</w:t>
      </w:r>
      <w:r>
        <w:rPr>
          <w:rFonts w:hint="cs"/>
          <w:cs/>
        </w:rPr>
        <w:t xml:space="preserve"> </w:t>
      </w:r>
      <w:r>
        <w:t xml:space="preserve">and knowledge </w:t>
      </w:r>
      <w:r>
        <w:rPr>
          <w:cs/>
        </w:rPr>
        <w:tab/>
      </w:r>
      <w:r>
        <w:t>integration; process in data science applications; big data management; data</w:t>
      </w:r>
      <w:r>
        <w:rPr>
          <w:rFonts w:hint="cs"/>
          <w:cs/>
        </w:rPr>
        <w:t xml:space="preserve"> </w:t>
      </w:r>
      <w:r>
        <w:t>visualization and presentation; application of mathematics for data prediction and decision</w:t>
      </w:r>
      <w:r>
        <w:rPr>
          <w:rFonts w:hint="cs"/>
          <w:cs/>
        </w:rPr>
        <w:t xml:space="preserve"> </w:t>
      </w:r>
      <w:r>
        <w:t>making; efficiency of data science in organization improvement.</w:t>
      </w:r>
      <w:r>
        <w:rPr>
          <w:rFonts w:hint="cs"/>
          <w:cs/>
        </w:rPr>
        <w:t>)</w:t>
      </w:r>
    </w:p>
    <w:p w14:paraId="6D31811B" w14:textId="73507B70" w:rsidR="002541F2" w:rsidRPr="002541F2" w:rsidRDefault="002541F2" w:rsidP="002541F2"/>
    <w:p w14:paraId="026A5B6F" w14:textId="77777777" w:rsidR="007579B4" w:rsidRDefault="007579B4" w:rsidP="009A7A44">
      <w:pPr>
        <w:pStyle w:val="Heading4"/>
      </w:pPr>
      <w:r>
        <w:lastRenderedPageBreak/>
        <w:t>040313016</w:t>
      </w:r>
      <w:r>
        <w:rPr>
          <w:cs/>
        </w:rPr>
        <w:t xml:space="preserve"> ฟิสิกส์ในชีวิตประจำวัน</w:t>
      </w:r>
      <w:r>
        <w:rPr>
          <w:rFonts w:hint="cs"/>
          <w:cs/>
        </w:rPr>
        <w:t xml:space="preserve"> </w:t>
      </w:r>
      <w:r>
        <w:t>(Physics in Daily Life)</w:t>
      </w:r>
      <w:r>
        <w:rPr>
          <w:rFonts w:hint="cs"/>
          <w:cs/>
        </w:rPr>
        <w:t xml:space="preserve"> </w:t>
      </w:r>
      <w:r>
        <w:rPr>
          <w:cs/>
        </w:rPr>
        <w:t>หน่วยกิต3(3-0-6)</w:t>
      </w:r>
    </w:p>
    <w:p w14:paraId="45425045" w14:textId="77777777" w:rsidR="007579B4" w:rsidRPr="00303B4E" w:rsidRDefault="007579B4" w:rsidP="009A7A44">
      <w:pPr>
        <w:pStyle w:val="Heading5"/>
      </w:pPr>
      <w:r w:rsidRPr="00303B4E">
        <w:rPr>
          <w:cs/>
        </w:rPr>
        <w:t>วิชาบังคับก่อน (</w:t>
      </w:r>
      <w:r w:rsidRPr="00303B4E">
        <w:t xml:space="preserve">Prerequisite)  </w:t>
      </w:r>
    </w:p>
    <w:p w14:paraId="1C0E4196" w14:textId="77777777" w:rsidR="007579B4" w:rsidRDefault="007579B4" w:rsidP="009A7A44">
      <w:pPr>
        <w:pStyle w:val="Heading6"/>
      </w:pPr>
      <w:r w:rsidRPr="00303B4E">
        <w:rPr>
          <w:cs/>
        </w:rPr>
        <w:t xml:space="preserve"> ไม่มี(</w:t>
      </w:r>
      <w:r w:rsidRPr="00303B4E">
        <w:t>None)</w:t>
      </w:r>
    </w:p>
    <w:p w14:paraId="69F6CBCA" w14:textId="7A72A7D2" w:rsidR="007579B4" w:rsidRDefault="007579B4" w:rsidP="009A7A44">
      <w:pPr>
        <w:pStyle w:val="Heading7"/>
      </w:pPr>
      <w:r w:rsidRPr="00303B4E"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>การค้นพบทางฟิสิกส์ที่มีผลต่อการเปลี่ยนแปลงของสังคมมนุษย์ ความสำคัญของฟิสิกส์ต่อวิวัฒนาการของประชาคมโลก รู้จักเข้าใจ</w:t>
      </w:r>
      <w:r>
        <w:rPr>
          <w:cs/>
        </w:rPr>
        <w:tab/>
        <w:t>ความสัมพันธ์กับปรากฏการณ์ธรรมชาติ การนำความรู้ทางฟิสิกส์มาประยุกต์ในชีวิตประจำวัน</w:t>
      </w:r>
      <w:r>
        <w:rPr>
          <w:rFonts w:hint="cs"/>
          <w:cs/>
        </w:rPr>
        <w:t xml:space="preserve"> ( </w:t>
      </w:r>
      <w:r>
        <w:t>Physic discovery with impact on human society; importance of physics on global</w:t>
      </w:r>
      <w:r>
        <w:rPr>
          <w:rFonts w:hint="cs"/>
          <w:cs/>
        </w:rPr>
        <w:t xml:space="preserve"> </w:t>
      </w:r>
      <w:r>
        <w:t>community evolution; understanding relation between physics and natural phenomena;</w:t>
      </w:r>
      <w:r>
        <w:rPr>
          <w:rFonts w:hint="cs"/>
          <w:cs/>
        </w:rPr>
        <w:t xml:space="preserve"> </w:t>
      </w:r>
      <w:r>
        <w:t>application of physics in daily life.</w:t>
      </w:r>
      <w:r>
        <w:rPr>
          <w:rFonts w:hint="cs"/>
          <w:cs/>
        </w:rPr>
        <w:t>)</w:t>
      </w:r>
    </w:p>
    <w:p w14:paraId="0B923DE1" w14:textId="77777777" w:rsidR="00362BBE" w:rsidRPr="00362BBE" w:rsidRDefault="00362BBE" w:rsidP="00362BBE"/>
    <w:p w14:paraId="3BF4FC58" w14:textId="77777777" w:rsidR="007579B4" w:rsidRDefault="007579B4" w:rsidP="009A7A44">
      <w:pPr>
        <w:pStyle w:val="Heading4"/>
      </w:pPr>
      <w:r>
        <w:lastRenderedPageBreak/>
        <w:t>040313017</w:t>
      </w:r>
      <w:r>
        <w:rPr>
          <w:cs/>
        </w:rPr>
        <w:t xml:space="preserve"> ทักษะการออกก</w:t>
      </w:r>
      <w:r>
        <w:rPr>
          <w:rFonts w:hint="cs"/>
          <w:cs/>
        </w:rPr>
        <w:t>ำลั</w:t>
      </w:r>
      <w:r>
        <w:rPr>
          <w:cs/>
        </w:rPr>
        <w:t>งกายและกีฬา</w:t>
      </w:r>
      <w:r>
        <w:rPr>
          <w:rFonts w:hint="cs"/>
          <w:cs/>
        </w:rPr>
        <w:t xml:space="preserve"> </w:t>
      </w:r>
      <w:r>
        <w:t>(Exercise Skill and Sport)</w:t>
      </w:r>
      <w:r>
        <w:rPr>
          <w:rFonts w:hint="cs"/>
          <w:cs/>
        </w:rPr>
        <w:t xml:space="preserve"> </w:t>
      </w:r>
      <w:r>
        <w:rPr>
          <w:cs/>
        </w:rPr>
        <w:t xml:space="preserve">หน่วยกิต </w:t>
      </w:r>
      <w:r>
        <w:rPr>
          <w:cs/>
        </w:rPr>
        <w:tab/>
        <w:t>หน่วยกิต 3(3-0-6)</w:t>
      </w:r>
    </w:p>
    <w:p w14:paraId="40818E64" w14:textId="77777777" w:rsidR="007579B4" w:rsidRDefault="007579B4" w:rsidP="009A7A44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454064AD" w14:textId="77777777" w:rsidR="007579B4" w:rsidRDefault="007579B4" w:rsidP="009A7A44">
      <w:pPr>
        <w:pStyle w:val="Heading6"/>
      </w:pPr>
      <w:r>
        <w:rPr>
          <w:cs/>
        </w:rPr>
        <w:t xml:space="preserve"> ไม่มี(</w:t>
      </w:r>
      <w:r>
        <w:t>None)</w:t>
      </w:r>
    </w:p>
    <w:p w14:paraId="52630C3A" w14:textId="527F2F2B" w:rsidR="007579B4" w:rsidRDefault="007579B4" w:rsidP="009A7A44">
      <w:pPr>
        <w:pStyle w:val="Heading7"/>
      </w:pPr>
      <w:r w:rsidRPr="00303B4E"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>ความหมายของการออกกำลังกายการเปลี่ยนแปลง</w:t>
      </w:r>
      <w:r>
        <w:rPr>
          <w:cs/>
        </w:rPr>
        <w:tab/>
        <w:t>ของระบบต่าง ๆ ของร่างกายขณะออกกำลังกายชนิดของการออกก</w:t>
      </w:r>
      <w:r>
        <w:rPr>
          <w:rFonts w:hint="cs"/>
          <w:cs/>
        </w:rPr>
        <w:t>ำ</w:t>
      </w:r>
      <w:r>
        <w:rPr>
          <w:cs/>
        </w:rPr>
        <w:t>ลังกายและ</w:t>
      </w:r>
      <w:r>
        <w:rPr>
          <w:cs/>
        </w:rPr>
        <w:tab/>
        <w:t>วิธีการฝึกฝนการออกก</w:t>
      </w:r>
      <w:r>
        <w:rPr>
          <w:rFonts w:hint="cs"/>
          <w:cs/>
        </w:rPr>
        <w:t>ำ</w:t>
      </w:r>
      <w:r>
        <w:rPr>
          <w:cs/>
        </w:rPr>
        <w:t>ลังกายด้วยการบูรณาการศาสตร์ต่าง ๆ ที่เกี่ยวข้องเรียนรู้อุปกรณ์การออกก</w:t>
      </w:r>
      <w:r>
        <w:rPr>
          <w:rFonts w:hint="cs"/>
          <w:cs/>
        </w:rPr>
        <w:t>ำ</w:t>
      </w:r>
      <w:r>
        <w:rPr>
          <w:cs/>
        </w:rPr>
        <w:t>ลังกายที่ทันสมัยกับยุคเทคโนโลยีดิจิทัล การวางแผนการออกก</w:t>
      </w:r>
      <w:r>
        <w:rPr>
          <w:rFonts w:hint="cs"/>
          <w:cs/>
        </w:rPr>
        <w:t>ำ</w:t>
      </w:r>
      <w:r>
        <w:rPr>
          <w:cs/>
        </w:rPr>
        <w:t>ลังกายเพื่อพัฒนาสมรรถภาพของร่างกายและคุณภาพชีวิตให้กับตนเองและผู้อื่น การป้องกันและการปฐมพยาบาลการบาดเจ็บจากการออกกำลังกายการดูแลบาดแผล การเคลื่อนย้ายผู้บาดเจ็บ การช่วยฟื้นคืนชีพและการใช้เครื่องกระตุกไฟฟ้าหัวใจแบบอัตโนมัติ</w:t>
      </w:r>
      <w:r>
        <w:rPr>
          <w:rFonts w:hint="cs"/>
          <w:cs/>
        </w:rPr>
        <w:t xml:space="preserve">( </w:t>
      </w:r>
      <w:r>
        <w:t>Exercise definition; body system alterations during exercise; exercise types; exercise</w:t>
      </w:r>
      <w:r>
        <w:rPr>
          <w:rFonts w:hint="cs"/>
          <w:cs/>
        </w:rPr>
        <w:t xml:space="preserve"> </w:t>
      </w:r>
      <w:r>
        <w:t>training with multidisciplinary subject; study of modern exercise equipment for digital age; self</w:t>
      </w:r>
      <w:r>
        <w:rPr>
          <w:rFonts w:hint="cs"/>
          <w:cs/>
        </w:rPr>
        <w:t xml:space="preserve"> </w:t>
      </w:r>
      <w:r>
        <w:t>and others exercise planning for physical fitness and quality of life improvements; protection</w:t>
      </w:r>
      <w:r>
        <w:rPr>
          <w:rFonts w:hint="cs"/>
          <w:cs/>
        </w:rPr>
        <w:t xml:space="preserve"> </w:t>
      </w:r>
      <w:r>
        <w:t>and first aid from exercise injury; wound care, patient transportation, cardiopulmonary</w:t>
      </w:r>
      <w:r>
        <w:rPr>
          <w:rFonts w:hint="cs"/>
          <w:cs/>
        </w:rPr>
        <w:t xml:space="preserve"> </w:t>
      </w:r>
      <w:r>
        <w:t>resuscitation (CPR), and utilization of automated external defibrillator (AED).</w:t>
      </w:r>
      <w:r>
        <w:rPr>
          <w:rFonts w:hint="cs"/>
          <w:cs/>
        </w:rPr>
        <w:t>)</w:t>
      </w:r>
    </w:p>
    <w:p w14:paraId="3CD8DC92" w14:textId="77777777" w:rsidR="007579B4" w:rsidRDefault="007579B4" w:rsidP="007579B4"/>
    <w:p w14:paraId="66929C29" w14:textId="77777777" w:rsidR="007579B4" w:rsidRDefault="007579B4" w:rsidP="007579B4"/>
    <w:p w14:paraId="217DC9E8" w14:textId="77777777" w:rsidR="007579B4" w:rsidRDefault="007579B4" w:rsidP="007579B4"/>
    <w:p w14:paraId="71B78A2B" w14:textId="77777777" w:rsidR="007579B4" w:rsidRDefault="007579B4" w:rsidP="007579B4"/>
    <w:p w14:paraId="293C7900" w14:textId="77777777" w:rsidR="007579B4" w:rsidRDefault="007579B4" w:rsidP="00362BBE">
      <w:pPr>
        <w:pStyle w:val="Heading4"/>
      </w:pPr>
      <w:r>
        <w:lastRenderedPageBreak/>
        <w:t>040313018</w:t>
      </w:r>
      <w:r>
        <w:rPr>
          <w:cs/>
        </w:rPr>
        <w:t xml:space="preserve"> ร่างกายมนุษย์และสุขภาพ</w:t>
      </w:r>
      <w:r>
        <w:rPr>
          <w:rFonts w:hint="cs"/>
          <w:cs/>
        </w:rPr>
        <w:t xml:space="preserve"> </w:t>
      </w:r>
      <w:r>
        <w:t>(Human Body and Health)</w:t>
      </w:r>
      <w:r>
        <w:rPr>
          <w:rFonts w:hint="cs"/>
          <w:cs/>
        </w:rPr>
        <w:t xml:space="preserve"> </w:t>
      </w:r>
      <w:r>
        <w:rPr>
          <w:cs/>
        </w:rPr>
        <w:br/>
      </w:r>
      <w:r>
        <w:rPr>
          <w:cs/>
        </w:rPr>
        <w:tab/>
        <w:t>หน่วยกิต3(3-0-6)</w:t>
      </w:r>
    </w:p>
    <w:p w14:paraId="0FFAC5B3" w14:textId="77777777" w:rsidR="007579B4" w:rsidRDefault="007579B4" w:rsidP="00362BBE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227F2F8F" w14:textId="77777777" w:rsidR="007579B4" w:rsidRDefault="007579B4" w:rsidP="00362BBE">
      <w:pPr>
        <w:pStyle w:val="Heading6"/>
      </w:pPr>
      <w:r>
        <w:rPr>
          <w:cs/>
        </w:rPr>
        <w:t xml:space="preserve"> ไม่มี(</w:t>
      </w:r>
      <w:r>
        <w:t xml:space="preserve">None) </w:t>
      </w:r>
    </w:p>
    <w:p w14:paraId="04503807" w14:textId="71358C59" w:rsidR="007579B4" w:rsidRDefault="007579B4" w:rsidP="00362BBE">
      <w:pPr>
        <w:pStyle w:val="Heading7"/>
      </w:pPr>
      <w:r w:rsidRPr="00362BBE">
        <w:rPr>
          <w:rFonts w:hint="cs"/>
          <w:cs/>
        </w:rPr>
        <w:t>คำอธิบาย</w:t>
      </w:r>
      <w:r w:rsidRPr="00811328">
        <w:rPr>
          <w:rFonts w:hint="cs"/>
          <w:cs/>
        </w:rPr>
        <w:t>รายวิชา เรียนเกี่ยวกับ</w:t>
      </w:r>
      <w:r>
        <w:rPr>
          <w:cs/>
        </w:rPr>
        <w:t>ส่วนประกอบและการทำงานของส่วนต่างๆ ของ</w:t>
      </w:r>
      <w:r>
        <w:rPr>
          <w:cs/>
        </w:rPr>
        <w:tab/>
        <w:t>ร่างกายเบื้องต้น ระบบการเคลื่อนไหว ระบบหัวใจ ระบบขับถ่าย และระบบสืบพันธุ์ การดูแลรักษาสุขภาพร่างกายอย่างง่าย</w:t>
      </w:r>
      <w:r>
        <w:rPr>
          <w:rFonts w:hint="cs"/>
          <w:cs/>
        </w:rPr>
        <w:t xml:space="preserve"> ( </w:t>
      </w:r>
      <w:r>
        <w:t>Basic components and functions of body parts; movement system, cardiology</w:t>
      </w:r>
      <w:r>
        <w:rPr>
          <w:rFonts w:hint="cs"/>
          <w:cs/>
        </w:rPr>
        <w:t xml:space="preserve"> </w:t>
      </w:r>
      <w:r>
        <w:t>system, excretion system, reproduction system, basic healthcare.</w:t>
      </w:r>
      <w:r>
        <w:rPr>
          <w:rFonts w:hint="cs"/>
          <w:cs/>
        </w:rPr>
        <w:t>)</w:t>
      </w:r>
    </w:p>
    <w:p w14:paraId="14820511" w14:textId="77777777" w:rsidR="007579B4" w:rsidRDefault="007579B4" w:rsidP="00362BBE">
      <w:pPr>
        <w:pStyle w:val="Heading4"/>
      </w:pPr>
      <w:r>
        <w:t>040313019</w:t>
      </w:r>
      <w:r>
        <w:rPr>
          <w:cs/>
        </w:rPr>
        <w:t xml:space="preserve"> สุขศาสตร์อุตสาหกรรม</w:t>
      </w:r>
      <w:r>
        <w:rPr>
          <w:rFonts w:hint="cs"/>
          <w:cs/>
        </w:rPr>
        <w:t xml:space="preserve"> </w:t>
      </w:r>
      <w:r>
        <w:t>(Industrial Hygiene)</w:t>
      </w:r>
      <w:r>
        <w:rPr>
          <w:rFonts w:hint="cs"/>
          <w:cs/>
        </w:rPr>
        <w:t xml:space="preserve"> </w:t>
      </w:r>
      <w:r>
        <w:rPr>
          <w:cs/>
        </w:rPr>
        <w:t>หน่วยกิต3(3-0-6)</w:t>
      </w:r>
    </w:p>
    <w:p w14:paraId="5B090A35" w14:textId="77777777" w:rsidR="007579B4" w:rsidRDefault="007579B4" w:rsidP="00362BBE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04D97377" w14:textId="77777777" w:rsidR="007579B4" w:rsidRDefault="007579B4" w:rsidP="00362BBE">
      <w:pPr>
        <w:pStyle w:val="Heading6"/>
      </w:pPr>
      <w:r>
        <w:rPr>
          <w:cs/>
        </w:rPr>
        <w:t xml:space="preserve"> ไม่มี(</w:t>
      </w:r>
      <w:r>
        <w:t>None)</w:t>
      </w:r>
    </w:p>
    <w:p w14:paraId="252F5866" w14:textId="4F82235D" w:rsidR="007579B4" w:rsidRDefault="007579B4" w:rsidP="00362BBE">
      <w:pPr>
        <w:pStyle w:val="Heading7"/>
      </w:pPr>
      <w:r>
        <w:t xml:space="preserve"> </w:t>
      </w:r>
      <w:r w:rsidRPr="00D16BDE"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>ความสำคัญของการรักษาสุขภาพและความปลอดภัยของผู้ปฏิบัติงานในงานอุตสาหกรรมหรือกิจการทั่วไป จรรยาบรรณวิชาชีพ กฎหมายที่รองรับ/บังคับใช้ องค์กรที่เกี่ยวข้อง อันตรายต่างๆ ที่อาจประสบได้ในสถานที่ทำงานหรือจากสิ่งแวดล้อม การคาดการณ์ล่วงหน้าถึงอันตรายที่อาจ</w:t>
      </w:r>
      <w:r>
        <w:rPr>
          <w:cs/>
        </w:rPr>
        <w:tab/>
        <w:t>ต้องเผชิญ การวางแผนป้องกันสร้างความตระหนัก ประเมิน และควบคุมอันตรายที่อาจจะมีต่อสุขภาพ อนามัย และความปลอดภัยที่อาจจะมีต่อผู้ปฏิบัติงาน ต่อชุมชน ต่อสังคม</w:t>
      </w:r>
      <w:r>
        <w:rPr>
          <w:rFonts w:hint="cs"/>
          <w:cs/>
        </w:rPr>
        <w:t xml:space="preserve"> ( </w:t>
      </w:r>
      <w:r>
        <w:t>Importance of healthcare and safety in industrial worksite or in general workplaces;</w:t>
      </w:r>
      <w:r>
        <w:rPr>
          <w:rFonts w:hint="cs"/>
          <w:cs/>
        </w:rPr>
        <w:t xml:space="preserve"> </w:t>
      </w:r>
      <w:r>
        <w:t>professional ethics; enforcing laws related to work safety; hazardous factors in workplace or</w:t>
      </w:r>
      <w:r>
        <w:rPr>
          <w:rFonts w:hint="cs"/>
          <w:cs/>
        </w:rPr>
        <w:t xml:space="preserve"> </w:t>
      </w:r>
      <w:r>
        <w:t>work environment anticipation, protection plan, recognition, evaluation and control the risk of</w:t>
      </w:r>
      <w:r>
        <w:rPr>
          <w:rFonts w:hint="cs"/>
          <w:cs/>
        </w:rPr>
        <w:t xml:space="preserve"> </w:t>
      </w:r>
      <w:r>
        <w:t>injuries.</w:t>
      </w:r>
      <w:r>
        <w:rPr>
          <w:rFonts w:hint="cs"/>
          <w:cs/>
        </w:rPr>
        <w:t>)</w:t>
      </w:r>
    </w:p>
    <w:p w14:paraId="245F156D" w14:textId="77777777" w:rsidR="007579B4" w:rsidRDefault="007579B4" w:rsidP="007579B4"/>
    <w:p w14:paraId="1CF1C918" w14:textId="77777777" w:rsidR="007579B4" w:rsidRDefault="007579B4" w:rsidP="007579B4"/>
    <w:p w14:paraId="02BC6FFE" w14:textId="77777777" w:rsidR="007579B4" w:rsidRDefault="007579B4" w:rsidP="00362BBE">
      <w:pPr>
        <w:pStyle w:val="Heading4"/>
      </w:pPr>
      <w:r>
        <w:lastRenderedPageBreak/>
        <w:t>040503001</w:t>
      </w:r>
      <w:r>
        <w:rPr>
          <w:cs/>
        </w:rPr>
        <w:t xml:space="preserve"> สถิติในชีวิตประจำวัน</w:t>
      </w:r>
      <w:r>
        <w:rPr>
          <w:rFonts w:hint="cs"/>
          <w:cs/>
        </w:rPr>
        <w:t xml:space="preserve"> </w:t>
      </w:r>
      <w:r>
        <w:t>(Statistics in Everyday Life)</w:t>
      </w:r>
      <w:r>
        <w:rPr>
          <w:rFonts w:hint="cs"/>
          <w:cs/>
        </w:rPr>
        <w:t xml:space="preserve">  </w:t>
      </w:r>
      <w:r>
        <w:rPr>
          <w:cs/>
        </w:rPr>
        <w:br/>
      </w:r>
      <w:r>
        <w:rPr>
          <w:cs/>
        </w:rPr>
        <w:tab/>
        <w:t>หน่วยกิต3(3-0-6)</w:t>
      </w:r>
    </w:p>
    <w:p w14:paraId="122127B0" w14:textId="77777777" w:rsidR="007579B4" w:rsidRDefault="007579B4" w:rsidP="00362BBE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1CFC3833" w14:textId="77777777" w:rsidR="007579B4" w:rsidRDefault="007579B4" w:rsidP="00362BBE">
      <w:pPr>
        <w:pStyle w:val="Heading6"/>
      </w:pPr>
      <w:r>
        <w:rPr>
          <w:cs/>
        </w:rPr>
        <w:t xml:space="preserve"> ไม่มี(</w:t>
      </w:r>
      <w:r>
        <w:t xml:space="preserve">None) </w:t>
      </w:r>
    </w:p>
    <w:p w14:paraId="1304BBEB" w14:textId="6B0FDCAE" w:rsidR="007579B4" w:rsidRDefault="007579B4" w:rsidP="00362BBE">
      <w:pPr>
        <w:pStyle w:val="Heading7"/>
      </w:pPr>
      <w:r w:rsidRPr="00A427D9"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>ภาพรวมของสถิติในชีวิตประจำวัน เทคนิคการนับ ความน่าจะเป็น เทคนิคการสุ่มตัวอย่างเลขดัชนี การควบคุมคุณภาพเชิงสถิติ การวิเคราะห์การตัดสินใจ การวิเคราะห์การถดถอยเชิงเส้นอย่างง่ายและสหสัมพันธ์ การวิเคราะห์อนุกรมเวลา วิธีการแยกองค์ประกอบ</w:t>
      </w:r>
      <w:r>
        <w:rPr>
          <w:rFonts w:hint="cs"/>
          <w:cs/>
        </w:rPr>
        <w:t xml:space="preserve"> ( </w:t>
      </w:r>
      <w:r>
        <w:t xml:space="preserve">Overview statistics in </w:t>
      </w:r>
      <w:r>
        <w:rPr>
          <w:cs/>
        </w:rPr>
        <w:tab/>
      </w:r>
      <w:r>
        <w:t>everyday life; counting technique; probability; sampling</w:t>
      </w:r>
      <w:r>
        <w:rPr>
          <w:rFonts w:hint="cs"/>
          <w:cs/>
        </w:rPr>
        <w:t xml:space="preserve"> </w:t>
      </w:r>
      <w:r>
        <w:t>technique; index number; statistical quality control; decision analysis; simple linear regression</w:t>
      </w:r>
      <w:r>
        <w:rPr>
          <w:rFonts w:hint="cs"/>
          <w:cs/>
        </w:rPr>
        <w:t xml:space="preserve"> </w:t>
      </w:r>
      <w:r>
        <w:t>analysis and correlation; time series analysis, decomposition method.</w:t>
      </w:r>
      <w:r>
        <w:rPr>
          <w:rFonts w:hint="cs"/>
          <w:cs/>
        </w:rPr>
        <w:t>)</w:t>
      </w:r>
    </w:p>
    <w:p w14:paraId="37A9F379" w14:textId="77777777" w:rsidR="007579B4" w:rsidRDefault="007579B4" w:rsidP="00362BBE">
      <w:pPr>
        <w:pStyle w:val="Heading4"/>
      </w:pPr>
      <w:r>
        <w:t>040503080</w:t>
      </w:r>
      <w:r>
        <w:rPr>
          <w:cs/>
        </w:rPr>
        <w:t xml:space="preserve"> หลักสถิติ</w:t>
      </w:r>
      <w:r>
        <w:rPr>
          <w:rFonts w:hint="cs"/>
          <w:cs/>
        </w:rPr>
        <w:t xml:space="preserve"> </w:t>
      </w:r>
      <w:r>
        <w:t>(Fundamentals of Statistics)</w:t>
      </w:r>
      <w:r>
        <w:rPr>
          <w:rFonts w:hint="cs"/>
          <w:cs/>
        </w:rPr>
        <w:t xml:space="preserve"> </w:t>
      </w:r>
      <w:r>
        <w:rPr>
          <w:cs/>
        </w:rPr>
        <w:t>หน่วยกิต3(3-0-6)</w:t>
      </w:r>
    </w:p>
    <w:p w14:paraId="0DEE3F47" w14:textId="77777777" w:rsidR="007579B4" w:rsidRDefault="007579B4" w:rsidP="00362BBE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07FE43DD" w14:textId="77777777" w:rsidR="007579B4" w:rsidRDefault="007579B4" w:rsidP="00362BBE">
      <w:pPr>
        <w:pStyle w:val="Heading6"/>
      </w:pPr>
      <w:r>
        <w:rPr>
          <w:cs/>
        </w:rPr>
        <w:t xml:space="preserve"> ไม่มี(</w:t>
      </w:r>
      <w:r>
        <w:t xml:space="preserve">None) </w:t>
      </w:r>
    </w:p>
    <w:p w14:paraId="12AAB6F0" w14:textId="4ED020B2" w:rsidR="007579B4" w:rsidRDefault="007579B4" w:rsidP="00B86496">
      <w:pPr>
        <w:pStyle w:val="Heading7"/>
      </w:pPr>
      <w:r w:rsidRPr="00A427D9"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>ภาพรวมของสถิติ สถิติเชิงพรรณนา เทคนิคการนับ</w:t>
      </w:r>
      <w:r>
        <w:rPr>
          <w:cs/>
        </w:rPr>
        <w:tab/>
        <w:t>และความน่าจะเป็น การแจกแจงความน่าจะเป็น การประมาณค่าและการทดสอบสมมติฐานของค่าเฉลี่ย การวิเคราะห์ความแปรปรวนทางเดียว การทดสอบไคก</w:t>
      </w:r>
      <w:r>
        <w:rPr>
          <w:rFonts w:hint="cs"/>
          <w:cs/>
        </w:rPr>
        <w:t>ำ</w:t>
      </w:r>
      <w:r>
        <w:rPr>
          <w:cs/>
        </w:rPr>
        <w:t>ล</w:t>
      </w:r>
      <w:r>
        <w:rPr>
          <w:rFonts w:hint="cs"/>
          <w:cs/>
        </w:rPr>
        <w:t>ั</w:t>
      </w:r>
      <w:r>
        <w:rPr>
          <w:cs/>
        </w:rPr>
        <w:t>งสอง ความเสี่ยงสัมพัทธ์ อัตราส่วนออดส์ การวิเคราะห์การถดถอยเชิงเส้น</w:t>
      </w:r>
      <w:r>
        <w:rPr>
          <w:rFonts w:hint="cs"/>
          <w:cs/>
        </w:rPr>
        <w:t>(</w:t>
      </w:r>
      <w:r>
        <w:t>Overview statistics; descriptive statistics; counting technique and probability;</w:t>
      </w:r>
      <w:r w:rsidR="00362BBE">
        <w:t xml:space="preserve"> </w:t>
      </w:r>
      <w:r>
        <w:t>probability distribution; estimation and hypothesis testing for mean; one-way analysis of</w:t>
      </w:r>
      <w:r>
        <w:rPr>
          <w:rFonts w:hint="cs"/>
          <w:cs/>
        </w:rPr>
        <w:t xml:space="preserve"> </w:t>
      </w:r>
      <w:r>
        <w:t>variance; chi-squared test; relative risk; odds ratio; linear regression analysis.</w:t>
      </w:r>
      <w:r>
        <w:rPr>
          <w:rFonts w:hint="cs"/>
          <w:cs/>
        </w:rPr>
        <w:t>)</w:t>
      </w:r>
    </w:p>
    <w:p w14:paraId="3DA888B6" w14:textId="77777777" w:rsidR="00B86496" w:rsidRPr="00B86496" w:rsidRDefault="00B86496" w:rsidP="00B86496"/>
    <w:p w14:paraId="3A38C990" w14:textId="77777777" w:rsidR="007579B4" w:rsidRDefault="007579B4" w:rsidP="00B86496">
      <w:pPr>
        <w:pStyle w:val="Heading4"/>
      </w:pPr>
      <w:r>
        <w:lastRenderedPageBreak/>
        <w:t>040603003</w:t>
      </w:r>
      <w:r>
        <w:rPr>
          <w:cs/>
        </w:rPr>
        <w:t xml:space="preserve"> จริยธรรมในการใช้งานคอมพิวเตอร์</w:t>
      </w:r>
      <w:r>
        <w:rPr>
          <w:rFonts w:hint="cs"/>
          <w:cs/>
        </w:rPr>
        <w:t xml:space="preserve"> </w:t>
      </w:r>
      <w:r>
        <w:t>(Computer Ethics)</w:t>
      </w:r>
      <w:r>
        <w:rPr>
          <w:rFonts w:hint="cs"/>
          <w:cs/>
        </w:rPr>
        <w:t xml:space="preserve"> </w:t>
      </w:r>
      <w:r>
        <w:rPr>
          <w:cs/>
        </w:rPr>
        <w:br/>
      </w:r>
      <w:r>
        <w:rPr>
          <w:cs/>
        </w:rPr>
        <w:tab/>
        <w:t>หน่วยกิต3(3-0-6)</w:t>
      </w:r>
    </w:p>
    <w:p w14:paraId="2F9971E1" w14:textId="77777777" w:rsidR="007579B4" w:rsidRDefault="007579B4" w:rsidP="00B86496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2CB2930A" w14:textId="77777777" w:rsidR="007579B4" w:rsidRDefault="007579B4" w:rsidP="00B86496">
      <w:pPr>
        <w:pStyle w:val="Heading6"/>
      </w:pPr>
      <w:r>
        <w:rPr>
          <w:cs/>
        </w:rPr>
        <w:t xml:space="preserve"> ไม่มี(</w:t>
      </w:r>
      <w:r>
        <w:t>None)</w:t>
      </w:r>
    </w:p>
    <w:p w14:paraId="59BFB95A" w14:textId="1A13D3B5" w:rsidR="007579B4" w:rsidRDefault="007579B4" w:rsidP="00B86496">
      <w:pPr>
        <w:pStyle w:val="Heading7"/>
      </w:pPr>
      <w:r>
        <w:t xml:space="preserve"> </w:t>
      </w:r>
      <w:r w:rsidRPr="002B7BE2"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>ความหมายและประเภทของอาชญากรรมคอมพิวเตอร์ ประเภทของทรัพย์สินทางปัญญาทรัพย์สินทางปัญญาที่เกี่ยวข้องกับความมั่นคงของระบบคอมพิวเตอร์และเครือข่าย การจัดการสิทธิแบบดิจิทอล กฎหมายส่วนบุคคลและกฎเกณฑ์สังคม ความรับผิดชอบขององค์กร การปกปูอง ชุดคำสั่งและข้อมูลสิทธิของลูกจ้างและนายจ้าง ความเป็นเจ้าของ ตามหลัก</w:t>
      </w:r>
      <w:r>
        <w:rPr>
          <w:cs/>
        </w:rPr>
        <w:tab/>
        <w:t>จริยธรรมและศีลธรรมในการใช้เครื่องคอมพิวเตอร์ส่วนบุคคล ความแตกต่างระหว่างจริยธรรมและกฎหมาย</w:t>
      </w:r>
      <w:r>
        <w:rPr>
          <w:rFonts w:hint="cs"/>
          <w:cs/>
        </w:rPr>
        <w:t xml:space="preserve">( </w:t>
      </w:r>
      <w:r>
        <w:t>Computer crime overview; types of computer crime; types of Intellectual</w:t>
      </w:r>
      <w:r>
        <w:rPr>
          <w:rFonts w:hint="cs"/>
          <w:cs/>
        </w:rPr>
        <w:t xml:space="preserve"> </w:t>
      </w:r>
      <w:r>
        <w:t>properties; intellectual property relevant to network and computer security; digital rights</w:t>
      </w:r>
      <w:r>
        <w:rPr>
          <w:rFonts w:hint="cs"/>
          <w:cs/>
        </w:rPr>
        <w:t xml:space="preserve"> </w:t>
      </w:r>
      <w:r>
        <w:t>management; privacy law and regulation; organizational response; protecting programs and</w:t>
      </w:r>
      <w:r>
        <w:rPr>
          <w:rFonts w:hint="cs"/>
          <w:cs/>
        </w:rPr>
        <w:t xml:space="preserve"> </w:t>
      </w:r>
      <w:r>
        <w:t>data; rights of employees and employers; ownership of products; computer usage privacy; ethics</w:t>
      </w:r>
      <w:r>
        <w:rPr>
          <w:rFonts w:hint="cs"/>
          <w:cs/>
        </w:rPr>
        <w:t xml:space="preserve"> </w:t>
      </w:r>
      <w:r>
        <w:t xml:space="preserve">and moral principle; </w:t>
      </w:r>
      <w:r>
        <w:rPr>
          <w:cs/>
        </w:rPr>
        <w:tab/>
      </w:r>
      <w:r>
        <w:t>difference between law and ethics.</w:t>
      </w:r>
      <w:r>
        <w:rPr>
          <w:rFonts w:hint="cs"/>
          <w:cs/>
        </w:rPr>
        <w:t>)</w:t>
      </w:r>
    </w:p>
    <w:p w14:paraId="6F9528CC" w14:textId="77777777" w:rsidR="00B86496" w:rsidRPr="00B86496" w:rsidRDefault="00B86496" w:rsidP="00B86496"/>
    <w:p w14:paraId="2B369FEB" w14:textId="77777777" w:rsidR="007579B4" w:rsidRDefault="007579B4" w:rsidP="00B86496">
      <w:pPr>
        <w:pStyle w:val="Heading4"/>
      </w:pPr>
      <w:r>
        <w:lastRenderedPageBreak/>
        <w:t>040603005</w:t>
      </w:r>
      <w:r>
        <w:rPr>
          <w:cs/>
        </w:rPr>
        <w:t xml:space="preserve"> ปัญญาประดิษฐ์กับวิถีชีวิตใหม่</w:t>
      </w:r>
      <w:r>
        <w:rPr>
          <w:rFonts w:hint="cs"/>
          <w:cs/>
        </w:rPr>
        <w:t xml:space="preserve"> </w:t>
      </w:r>
      <w:r>
        <w:t xml:space="preserve">(Artificial Intelligence in Modern </w:t>
      </w:r>
      <w:r>
        <w:rPr>
          <w:cs/>
        </w:rPr>
        <w:tab/>
      </w:r>
      <w:r>
        <w:t>Life)</w:t>
      </w:r>
      <w:r>
        <w:rPr>
          <w:rFonts w:hint="cs"/>
          <w:cs/>
        </w:rPr>
        <w:t xml:space="preserve"> </w:t>
      </w:r>
      <w:r>
        <w:rPr>
          <w:cs/>
        </w:rPr>
        <w:t>หน่วยกิต3(3-0-6)</w:t>
      </w:r>
    </w:p>
    <w:p w14:paraId="69A1B543" w14:textId="77777777" w:rsidR="007579B4" w:rsidRDefault="007579B4" w:rsidP="00B86496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7BB3C2B3" w14:textId="77777777" w:rsidR="007579B4" w:rsidRDefault="007579B4" w:rsidP="00B86496">
      <w:pPr>
        <w:pStyle w:val="Heading6"/>
      </w:pPr>
      <w:r>
        <w:rPr>
          <w:cs/>
        </w:rPr>
        <w:t xml:space="preserve"> ไม่มี(</w:t>
      </w:r>
      <w:r>
        <w:t xml:space="preserve">None) </w:t>
      </w:r>
    </w:p>
    <w:p w14:paraId="7A18D563" w14:textId="7BB29E88" w:rsidR="007579B4" w:rsidRDefault="007579B4" w:rsidP="00B86496">
      <w:pPr>
        <w:pStyle w:val="Heading7"/>
      </w:pPr>
      <w:r w:rsidRPr="00B86496">
        <w:rPr>
          <w:rFonts w:hint="cs"/>
          <w:cs/>
        </w:rPr>
        <w:t>คำอธิบาย</w:t>
      </w:r>
      <w:r w:rsidRPr="008202ED">
        <w:rPr>
          <w:rFonts w:hint="cs"/>
          <w:cs/>
        </w:rPr>
        <w:t>รายวิชา เรียนเกี่ยวกับ</w:t>
      </w:r>
      <w:r>
        <w:rPr>
          <w:cs/>
        </w:rPr>
        <w:t>ชีวิตประจำวันกับปัญญาประดิษฐ์ ขั้นตอนและกระบวนการทำงานของปัญญาประดิษฐ์การใช้ปัญญาประดิษฐ์เพื่อแก้ปัญหา การ</w:t>
      </w:r>
      <w:r>
        <w:rPr>
          <w:cs/>
        </w:rPr>
        <w:tab/>
        <w:t>วิเคราะห์และคาดการณ์ข้อมูลด้วยวิธีปัญญาประดิษฐ์เบื้องต้น การออกแบบฉากทัศน์ ผลกระทบของปัญญาประดิษฐ์ เครื่องมือหรือชุดโปรแกรมสำเร็จรูป</w:t>
      </w:r>
      <w:r>
        <w:rPr>
          <w:cs/>
        </w:rPr>
        <w:br/>
      </w:r>
      <w:r>
        <w:rPr>
          <w:rFonts w:hint="cs"/>
          <w:cs/>
        </w:rPr>
        <w:t xml:space="preserve">( </w:t>
      </w:r>
      <w:r>
        <w:t>Artificial intelligence in daily life; artificial intelligence algorithm and process;</w:t>
      </w:r>
      <w:r>
        <w:rPr>
          <w:rFonts w:hint="cs"/>
          <w:cs/>
        </w:rPr>
        <w:t xml:space="preserve"> </w:t>
      </w:r>
      <w:r>
        <w:t>artificial intelligence in problem solving; data analysis and prediction using basic artificial</w:t>
      </w:r>
      <w:r>
        <w:rPr>
          <w:rFonts w:hint="cs"/>
          <w:cs/>
        </w:rPr>
        <w:t xml:space="preserve"> </w:t>
      </w:r>
      <w:r>
        <w:t>intelligence technique; visualization design; impact of artificial intelligence; tool and software</w:t>
      </w:r>
      <w:r>
        <w:rPr>
          <w:rFonts w:hint="cs"/>
          <w:cs/>
        </w:rPr>
        <w:t xml:space="preserve"> </w:t>
      </w:r>
      <w:r>
        <w:t>package.</w:t>
      </w:r>
      <w:r>
        <w:rPr>
          <w:rFonts w:hint="cs"/>
          <w:cs/>
        </w:rPr>
        <w:t>)</w:t>
      </w:r>
    </w:p>
    <w:p w14:paraId="4EEBCED9" w14:textId="77777777" w:rsidR="00C367E4" w:rsidRPr="00C367E4" w:rsidRDefault="00C367E4" w:rsidP="00C367E4"/>
    <w:p w14:paraId="25BF22CA" w14:textId="77777777" w:rsidR="007579B4" w:rsidRDefault="007579B4" w:rsidP="00B86496">
      <w:pPr>
        <w:pStyle w:val="Heading3"/>
      </w:pPr>
      <w:r>
        <w:rPr>
          <w:cs/>
        </w:rPr>
        <w:lastRenderedPageBreak/>
        <w:t>คณะอุตสาหกรรมเกษตร</w:t>
      </w:r>
    </w:p>
    <w:p w14:paraId="30A6618C" w14:textId="667D8297" w:rsidR="007579B4" w:rsidRDefault="007579B4" w:rsidP="00C367E4">
      <w:pPr>
        <w:pStyle w:val="Heading4"/>
      </w:pPr>
      <w:r>
        <w:t>050113403</w:t>
      </w:r>
      <w:r>
        <w:rPr>
          <w:cs/>
        </w:rPr>
        <w:t xml:space="preserve"> เคมีในชีวิตประจำวัน</w:t>
      </w:r>
      <w:r>
        <w:rPr>
          <w:rFonts w:hint="cs"/>
          <w:cs/>
        </w:rPr>
        <w:t xml:space="preserve"> </w:t>
      </w:r>
      <w:r>
        <w:t>(Chemistry in Everyday Life)</w:t>
      </w:r>
      <w:r>
        <w:rPr>
          <w:rFonts w:hint="cs"/>
          <w:cs/>
        </w:rPr>
        <w:t xml:space="preserve"> </w:t>
      </w:r>
      <w:r>
        <w:rPr>
          <w:cs/>
        </w:rPr>
        <w:t>หน่วยกิต3(3-0-6)</w:t>
      </w:r>
    </w:p>
    <w:p w14:paraId="79F8FA3E" w14:textId="77777777" w:rsidR="007579B4" w:rsidRDefault="007579B4" w:rsidP="00C367E4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5FA51A2D" w14:textId="77777777" w:rsidR="007579B4" w:rsidRDefault="007579B4" w:rsidP="00C367E4">
      <w:pPr>
        <w:pStyle w:val="Heading6"/>
      </w:pPr>
      <w:r>
        <w:rPr>
          <w:cs/>
        </w:rPr>
        <w:t xml:space="preserve"> ไม่มี(</w:t>
      </w:r>
      <w:r>
        <w:t xml:space="preserve">None) </w:t>
      </w:r>
      <w:r>
        <w:rPr>
          <w:rFonts w:hint="cs"/>
          <w:cs/>
        </w:rPr>
        <w:t xml:space="preserve"> </w:t>
      </w:r>
    </w:p>
    <w:p w14:paraId="5BEA21B6" w14:textId="6D5111BD" w:rsidR="007579B4" w:rsidRDefault="007579B4" w:rsidP="00C367E4">
      <w:pPr>
        <w:pStyle w:val="Heading7"/>
      </w:pPr>
      <w:r w:rsidRPr="008F753D"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 xml:space="preserve">ผลิตภัณฑ์เคมีต่างๆ ในชีวิตประจำวัน สบู่ ยาสีฟัน </w:t>
      </w:r>
      <w:r>
        <w:rPr>
          <w:cs/>
        </w:rPr>
        <w:tab/>
        <w:t xml:space="preserve">สารทำความสะอาด สารเติมแต่งในอาหารนม และผลิตภัณฑ์ของนม เครื่องสำอาง </w:t>
      </w:r>
      <w:r>
        <w:rPr>
          <w:cs/>
        </w:rPr>
        <w:tab/>
        <w:t>กระดาษ กาว เรซิน ซีเมนต์ ยารักษาโรค ผลิตภัณฑ์ที่เกี่ยวกับการเกษตร</w:t>
      </w:r>
      <w:r>
        <w:rPr>
          <w:rFonts w:hint="cs"/>
          <w:cs/>
        </w:rPr>
        <w:t xml:space="preserve"> </w:t>
      </w:r>
      <w:r>
        <w:rPr>
          <w:cs/>
        </w:rPr>
        <w:t>การใช้</w:t>
      </w:r>
      <w:r>
        <w:rPr>
          <w:cs/>
        </w:rPr>
        <w:tab/>
        <w:t>สารเคมีอย่างถูกวิธี และการแก้ไขพิษจากสารเคมีเบื้องต้น</w:t>
      </w:r>
      <w:r>
        <w:rPr>
          <w:rFonts w:hint="cs"/>
          <w:cs/>
        </w:rPr>
        <w:t xml:space="preserve">( </w:t>
      </w:r>
      <w:r>
        <w:t>Daily chemical products, soap, toothpaste, cleaning agents, additives in food,</w:t>
      </w:r>
      <w:r>
        <w:rPr>
          <w:rFonts w:hint="cs"/>
          <w:cs/>
        </w:rPr>
        <w:t xml:space="preserve"> </w:t>
      </w:r>
      <w:r>
        <w:t xml:space="preserve">milk and dairy products. Cosmetics, paper, adhesives, resins, </w:t>
      </w:r>
      <w:proofErr w:type="gramStart"/>
      <w:r>
        <w:t>cements</w:t>
      </w:r>
      <w:proofErr w:type="gramEnd"/>
      <w:r>
        <w:t>, medicines, agricultural</w:t>
      </w:r>
      <w:r>
        <w:rPr>
          <w:rFonts w:hint="cs"/>
          <w:cs/>
        </w:rPr>
        <w:t xml:space="preserve"> </w:t>
      </w:r>
      <w:r>
        <w:t>products. The use of chemicals properly. And to fix the toxic chemical.</w:t>
      </w:r>
      <w:r>
        <w:rPr>
          <w:rFonts w:hint="cs"/>
          <w:cs/>
        </w:rPr>
        <w:t>)</w:t>
      </w:r>
    </w:p>
    <w:p w14:paraId="21228D0E" w14:textId="77777777" w:rsidR="00167B54" w:rsidRPr="00167B54" w:rsidRDefault="00167B54" w:rsidP="00167B54"/>
    <w:p w14:paraId="401C3C80" w14:textId="726074BC" w:rsidR="007579B4" w:rsidRDefault="007579B4" w:rsidP="004B2E94">
      <w:pPr>
        <w:pStyle w:val="Heading4"/>
      </w:pPr>
      <w:r>
        <w:lastRenderedPageBreak/>
        <w:t>050113405</w:t>
      </w:r>
      <w:r>
        <w:rPr>
          <w:cs/>
        </w:rPr>
        <w:t xml:space="preserve"> ทักษะด้านอารมณ์ในการทำงาน</w:t>
      </w:r>
      <w:r>
        <w:rPr>
          <w:rFonts w:hint="cs"/>
          <w:cs/>
        </w:rPr>
        <w:t xml:space="preserve"> </w:t>
      </w:r>
      <w:r>
        <w:t>(Soft Skill for Work)</w:t>
      </w:r>
      <w:r>
        <w:rPr>
          <w:rFonts w:hint="cs"/>
          <w:cs/>
        </w:rPr>
        <w:t xml:space="preserve"> </w:t>
      </w:r>
      <w:r>
        <w:rPr>
          <w:cs/>
        </w:rPr>
        <w:t>หน่วยกิต3(3-0-6)</w:t>
      </w:r>
    </w:p>
    <w:p w14:paraId="1649DE3C" w14:textId="77777777" w:rsidR="007579B4" w:rsidRDefault="007579B4" w:rsidP="00167B54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2ADF4E35" w14:textId="77777777" w:rsidR="007579B4" w:rsidRDefault="007579B4" w:rsidP="00167B54">
      <w:pPr>
        <w:pStyle w:val="Heading6"/>
      </w:pPr>
      <w:r>
        <w:rPr>
          <w:cs/>
        </w:rPr>
        <w:t xml:space="preserve"> ไม่มี(</w:t>
      </w:r>
      <w:r>
        <w:t xml:space="preserve">None) </w:t>
      </w:r>
    </w:p>
    <w:p w14:paraId="53C819C0" w14:textId="7ADD1B04" w:rsidR="007579B4" w:rsidRDefault="007579B4" w:rsidP="00167B54">
      <w:pPr>
        <w:pStyle w:val="Heading7"/>
      </w:pPr>
      <w:r w:rsidRPr="001D7EEA"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 xml:space="preserve">ทักษะในการบริหารเวลา ความฉลาดทางอารณ์ </w:t>
      </w:r>
      <w:r>
        <w:rPr>
          <w:cs/>
        </w:rPr>
        <w:tab/>
        <w:t>ความสามารถในการปรับตัว ทักษะการทำงานร่วมกับผู้อื่น ทักษะการสื่อสารและ</w:t>
      </w:r>
      <w:r>
        <w:rPr>
          <w:cs/>
        </w:rPr>
        <w:tab/>
        <w:t>ปฏิสัมพันธ์กับผู้อื่น ทักษะการแก้ไขปัญหาที่มีความซับซ้อน ทักษะการคิดเชิง</w:t>
      </w:r>
      <w:r>
        <w:rPr>
          <w:cs/>
        </w:rPr>
        <w:tab/>
        <w:t>วิเคราะห์ ทักษะการเลือกตัดสินใจ ความคิดสร้างสรรค์ ทัศนคติเชิงบวก ภาวะผู้นำ</w:t>
      </w:r>
      <w:r>
        <w:rPr>
          <w:cs/>
        </w:rPr>
        <w:tab/>
        <w:t>ความสามารถในการปรับตัวและความยืดหยุ่น ทักษะการพูดโน้มน้าวใจและการต่อรอง</w:t>
      </w:r>
      <w:r>
        <w:rPr>
          <w:rFonts w:hint="cs"/>
          <w:cs/>
        </w:rPr>
        <w:t xml:space="preserve"> ( </w:t>
      </w:r>
      <w:r>
        <w:t>Time management skill; emotional Intelligence; adaptability; collaboration skill;</w:t>
      </w:r>
      <w:r>
        <w:rPr>
          <w:rFonts w:hint="cs"/>
          <w:cs/>
        </w:rPr>
        <w:t xml:space="preserve"> </w:t>
      </w:r>
      <w:r>
        <w:t>communication skill; complex problem-solving skill; critical thinking skill; decision-making skill;</w:t>
      </w:r>
      <w:r>
        <w:rPr>
          <w:rFonts w:hint="cs"/>
          <w:cs/>
        </w:rPr>
        <w:t xml:space="preserve"> </w:t>
      </w:r>
      <w:r>
        <w:t>creativity; positive attitude, leadership; flexibility and adaptability; negotiation and persuasion</w:t>
      </w:r>
      <w:r>
        <w:rPr>
          <w:rFonts w:hint="cs"/>
          <w:cs/>
        </w:rPr>
        <w:t xml:space="preserve"> </w:t>
      </w:r>
      <w:r>
        <w:t>skills.</w:t>
      </w:r>
      <w:r>
        <w:rPr>
          <w:rFonts w:hint="cs"/>
          <w:cs/>
        </w:rPr>
        <w:t>)</w:t>
      </w:r>
    </w:p>
    <w:p w14:paraId="451A9B78" w14:textId="77777777" w:rsidR="007579B4" w:rsidRDefault="007579B4" w:rsidP="007579B4"/>
    <w:p w14:paraId="28CB1466" w14:textId="77777777" w:rsidR="007579B4" w:rsidRDefault="007579B4" w:rsidP="00167B54">
      <w:pPr>
        <w:pStyle w:val="Heading3"/>
      </w:pPr>
      <w:r>
        <w:rPr>
          <w:cs/>
        </w:rPr>
        <w:lastRenderedPageBreak/>
        <w:t>คณะเทคโนโลยีและการจัดการอุตสาหกรรม</w:t>
      </w:r>
    </w:p>
    <w:p w14:paraId="11DA63AD" w14:textId="77777777" w:rsidR="007579B4" w:rsidRDefault="007579B4" w:rsidP="00167B54">
      <w:pPr>
        <w:pStyle w:val="Heading4"/>
      </w:pPr>
      <w:r>
        <w:t>061100002</w:t>
      </w:r>
      <w:r>
        <w:rPr>
          <w:cs/>
        </w:rPr>
        <w:t xml:space="preserve"> กระบวนการคิดเชิงวิศวกรรม</w:t>
      </w:r>
      <w:r>
        <w:rPr>
          <w:rFonts w:hint="cs"/>
          <w:cs/>
        </w:rPr>
        <w:t xml:space="preserve"> </w:t>
      </w:r>
      <w:r>
        <w:t>(Sense of Engineering)</w:t>
      </w:r>
      <w:r>
        <w:rPr>
          <w:rFonts w:hint="cs"/>
          <w:cs/>
        </w:rPr>
        <w:t xml:space="preserve"> </w:t>
      </w:r>
      <w:r>
        <w:rPr>
          <w:cs/>
        </w:rPr>
        <w:br/>
      </w:r>
      <w:r>
        <w:rPr>
          <w:cs/>
        </w:rPr>
        <w:tab/>
      </w:r>
      <w:r w:rsidRPr="008551BD">
        <w:rPr>
          <w:cs/>
        </w:rPr>
        <w:t>หน่วยกิต</w:t>
      </w:r>
      <w:r>
        <w:rPr>
          <w:rFonts w:hint="cs"/>
          <w:cs/>
        </w:rPr>
        <w:t xml:space="preserve"> </w:t>
      </w:r>
      <w:r>
        <w:t>2(2-0-4)</w:t>
      </w:r>
    </w:p>
    <w:p w14:paraId="022E966E" w14:textId="77777777" w:rsidR="007579B4" w:rsidRDefault="007579B4" w:rsidP="00167B54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504D9E60" w14:textId="77777777" w:rsidR="007579B4" w:rsidRDefault="007579B4" w:rsidP="00167B54">
      <w:pPr>
        <w:pStyle w:val="Heading6"/>
      </w:pPr>
      <w:r>
        <w:rPr>
          <w:cs/>
        </w:rPr>
        <w:t xml:space="preserve"> ไม่มี(</w:t>
      </w:r>
      <w:r>
        <w:t>None)</w:t>
      </w:r>
    </w:p>
    <w:p w14:paraId="4CC1AD5B" w14:textId="684380EE" w:rsidR="007579B4" w:rsidRDefault="007579B4" w:rsidP="00167B54">
      <w:pPr>
        <w:pStyle w:val="Heading7"/>
      </w:pPr>
      <w:r w:rsidRPr="00844E94"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>การวางกรอบและกระบวนการคิดเชิงวิศวกรรม พื้นฐานด้านวิศวกรรมศาสตร์ การพัฒนาการความรู้พื้นฐานด้านวิศวกรรมศาสตร์ผ่านสื่อ ความน่าเชื่อถือของข่าวสารในมุมมองทางพื้นฐานด้านวิศวกรรมศาสตร์ การสื่อสารขั้นพื้นฐานงานเชิงวิศวกรรมศาสตร์ การตระหนักในบทบาทหน้าที่ จรรยาบรรณและความรับผิดชอบพื้นฐานด้านวิศวกรรมศาสตร์ต่อสังคม การวิเคราะห์และสังเคราะห์ข้อมูลข่าวสารจากสื่อการนำความรู้ที่ได้ไปใช้ในชีวิต และสังคมอย่างสร้างสรรค์</w:t>
      </w:r>
      <w:r>
        <w:rPr>
          <w:rFonts w:hint="cs"/>
          <w:cs/>
        </w:rPr>
        <w:t xml:space="preserve"> ( </w:t>
      </w:r>
      <w:r>
        <w:t>Framing and sense of engineering thinking, basic engineering, development of basic</w:t>
      </w:r>
      <w:r>
        <w:rPr>
          <w:rFonts w:hint="cs"/>
          <w:cs/>
        </w:rPr>
        <w:t xml:space="preserve"> </w:t>
      </w:r>
      <w:r>
        <w:t xml:space="preserve">engineering knowledge through </w:t>
      </w:r>
      <w:r>
        <w:rPr>
          <w:cs/>
        </w:rPr>
        <w:tab/>
      </w:r>
      <w:r>
        <w:t>media; reliability of information in basic engineering view; basic</w:t>
      </w:r>
      <w:r>
        <w:rPr>
          <w:rFonts w:hint="cs"/>
          <w:cs/>
        </w:rPr>
        <w:t xml:space="preserve"> </w:t>
      </w:r>
      <w:r>
        <w:rPr>
          <w:cs/>
        </w:rPr>
        <w:tab/>
      </w:r>
      <w:r>
        <w:t>engineering communication; awareness of roles; duties; ethics and basic responsibilities in social</w:t>
      </w:r>
      <w:r>
        <w:rPr>
          <w:rFonts w:hint="cs"/>
          <w:cs/>
        </w:rPr>
        <w:t xml:space="preserve"> </w:t>
      </w:r>
      <w:r>
        <w:t>engineering; media information analysis and synthesis; creative use of knowledge in real life and</w:t>
      </w:r>
      <w:r>
        <w:rPr>
          <w:rFonts w:hint="cs"/>
          <w:cs/>
        </w:rPr>
        <w:t xml:space="preserve"> </w:t>
      </w:r>
      <w:r>
        <w:t>social creativity.</w:t>
      </w:r>
      <w:r>
        <w:rPr>
          <w:rFonts w:hint="cs"/>
          <w:cs/>
        </w:rPr>
        <w:t>)</w:t>
      </w:r>
    </w:p>
    <w:p w14:paraId="3D245CCB" w14:textId="77777777" w:rsidR="007579B4" w:rsidRPr="002B571B" w:rsidRDefault="007579B4" w:rsidP="007579B4"/>
    <w:p w14:paraId="37089E54" w14:textId="77777777" w:rsidR="007579B4" w:rsidRDefault="007579B4" w:rsidP="00EE46A3">
      <w:pPr>
        <w:pStyle w:val="Heading3"/>
      </w:pPr>
      <w:r>
        <w:rPr>
          <w:cs/>
        </w:rPr>
        <w:lastRenderedPageBreak/>
        <w:t>คณะศิลปศาสตร์ประยุกต์</w:t>
      </w:r>
    </w:p>
    <w:p w14:paraId="60AEDA66" w14:textId="597CACFA" w:rsidR="007579B4" w:rsidRDefault="007579B4" w:rsidP="008D6272">
      <w:pPr>
        <w:pStyle w:val="Heading4"/>
      </w:pPr>
      <w:r>
        <w:t>080203906</w:t>
      </w:r>
      <w:r>
        <w:rPr>
          <w:cs/>
        </w:rPr>
        <w:t xml:space="preserve"> เศรษฐศาสตร์เพื่อการพัฒนาชีวิต</w:t>
      </w:r>
      <w:r>
        <w:rPr>
          <w:rFonts w:hint="cs"/>
          <w:cs/>
        </w:rPr>
        <w:t xml:space="preserve"> </w:t>
      </w:r>
      <w:r>
        <w:t>(Economics for Life Development)</w:t>
      </w:r>
      <w:r>
        <w:rPr>
          <w:rFonts w:hint="cs"/>
          <w:cs/>
        </w:rPr>
        <w:t xml:space="preserve"> </w:t>
      </w:r>
      <w:r>
        <w:rPr>
          <w:cs/>
        </w:rPr>
        <w:tab/>
        <w:t>หน่วยกิต 3(3-0-6)</w:t>
      </w:r>
    </w:p>
    <w:p w14:paraId="2EFD6BC0" w14:textId="77777777" w:rsidR="007579B4" w:rsidRDefault="007579B4" w:rsidP="008D6272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4B1B5F6B" w14:textId="77777777" w:rsidR="007579B4" w:rsidRDefault="007579B4" w:rsidP="008D6272">
      <w:pPr>
        <w:pStyle w:val="Heading6"/>
      </w:pPr>
      <w:r>
        <w:rPr>
          <w:cs/>
        </w:rPr>
        <w:t xml:space="preserve"> ไม่มี(</w:t>
      </w:r>
      <w:r>
        <w:t>None)</w:t>
      </w:r>
    </w:p>
    <w:p w14:paraId="74286E53" w14:textId="1EBC97B0" w:rsidR="007579B4" w:rsidRDefault="007579B4" w:rsidP="008D6272">
      <w:pPr>
        <w:pStyle w:val="Heading7"/>
      </w:pPr>
      <w:r w:rsidRPr="00B94E5D"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>มนุษย์ในสังคมเศรษฐกิจ แนวคิดเศรษฐศาสตร์เบื้องต้นสำหรับการดำรงชีวิต การได้อย่างเสียอย่างและการวิเคราะห์ทางเลือก โครงสร้างตลาด กลไกตลาดและปัจจัยที่ส่งผลกระทบต่อระบบตลาด มูลค่าเงินตามเวลา การจัดการรายได้-รายจ่าย การออม การลงทุน การประเมินความคุ้มค่าในการลงทุน การประยุกต์ความรู้เพื่อการพัฒนาชีวิตตามแนวปรัชญาเศรษฐกิจพอเพียง</w:t>
      </w:r>
      <w:r>
        <w:rPr>
          <w:rFonts w:hint="cs"/>
          <w:cs/>
        </w:rPr>
        <w:t xml:space="preserve"> ( </w:t>
      </w:r>
      <w:r>
        <w:t>Human in economic society; fundamental economics for living; trade-off and</w:t>
      </w:r>
      <w:r>
        <w:rPr>
          <w:rFonts w:hint="cs"/>
          <w:cs/>
        </w:rPr>
        <w:t xml:space="preserve"> </w:t>
      </w:r>
      <w:r>
        <w:t>alternative analysis; market structure; market mechanism and its affecting factors; time value of</w:t>
      </w:r>
      <w:r>
        <w:rPr>
          <w:rFonts w:hint="cs"/>
          <w:cs/>
        </w:rPr>
        <w:t xml:space="preserve"> </w:t>
      </w:r>
      <w:r>
        <w:t>money; income-expenditure management; savings, investment, economic evaluation of</w:t>
      </w:r>
      <w:r>
        <w:rPr>
          <w:rFonts w:hint="cs"/>
          <w:cs/>
        </w:rPr>
        <w:t xml:space="preserve"> </w:t>
      </w:r>
      <w:r>
        <w:t>investment application of knowledge for life development in accordance with Sufficiency</w:t>
      </w:r>
      <w:r>
        <w:rPr>
          <w:rFonts w:hint="cs"/>
          <w:cs/>
        </w:rPr>
        <w:t xml:space="preserve"> </w:t>
      </w:r>
      <w:r>
        <w:t>Economy Philosophy.</w:t>
      </w:r>
      <w:r>
        <w:rPr>
          <w:rFonts w:hint="cs"/>
          <w:cs/>
        </w:rPr>
        <w:t>)</w:t>
      </w:r>
    </w:p>
    <w:p w14:paraId="4CA27F30" w14:textId="77777777" w:rsidR="00A93A5B" w:rsidRPr="00A93A5B" w:rsidRDefault="00A93A5B" w:rsidP="00A93A5B">
      <w:pPr>
        <w:rPr>
          <w:rFonts w:hint="cs"/>
        </w:rPr>
      </w:pPr>
    </w:p>
    <w:p w14:paraId="4E1D59EB" w14:textId="20BD7C12" w:rsidR="007579B4" w:rsidRDefault="007579B4" w:rsidP="00A93A5B">
      <w:pPr>
        <w:pStyle w:val="Heading4"/>
      </w:pPr>
      <w:r>
        <w:lastRenderedPageBreak/>
        <w:t>080203913</w:t>
      </w:r>
      <w:r>
        <w:rPr>
          <w:cs/>
        </w:rPr>
        <w:t xml:space="preserve"> </w:t>
      </w:r>
      <w:r>
        <w:rPr>
          <w:rFonts w:hint="cs"/>
          <w:cs/>
        </w:rPr>
        <w:t>การคิดเชิงระบบสำหรับการจัดการและการแก้ปัญหา</w:t>
      </w:r>
      <w:r>
        <w:t xml:space="preserve"> (Systems </w:t>
      </w:r>
      <w:r>
        <w:rPr>
          <w:cs/>
        </w:rPr>
        <w:tab/>
      </w:r>
      <w:r>
        <w:t xml:space="preserve">Thinking </w:t>
      </w:r>
      <w:r w:rsidR="00A93A5B">
        <w:rPr>
          <w:cs/>
        </w:rPr>
        <w:tab/>
      </w:r>
      <w:r w:rsidR="00A93A5B">
        <w:rPr>
          <w:cs/>
        </w:rPr>
        <w:tab/>
      </w:r>
      <w:r>
        <w:t xml:space="preserve">for Management and Problem </w:t>
      </w:r>
      <w:proofErr w:type="gramStart"/>
      <w:r>
        <w:t>Solving)</w:t>
      </w:r>
      <w:r>
        <w:rPr>
          <w:rFonts w:hint="cs"/>
          <w:cs/>
        </w:rPr>
        <w:t xml:space="preserve">  </w:t>
      </w:r>
      <w:r>
        <w:rPr>
          <w:cs/>
        </w:rPr>
        <w:t>หน่วยกิต</w:t>
      </w:r>
      <w:proofErr w:type="gramEnd"/>
      <w:r>
        <w:rPr>
          <w:cs/>
        </w:rPr>
        <w:t>3(3-0-6)</w:t>
      </w:r>
    </w:p>
    <w:p w14:paraId="570F5846" w14:textId="77777777" w:rsidR="007579B4" w:rsidRDefault="007579B4" w:rsidP="00A93A5B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02BA4F59" w14:textId="77777777" w:rsidR="007579B4" w:rsidRDefault="007579B4" w:rsidP="00A93A5B">
      <w:pPr>
        <w:pStyle w:val="Heading6"/>
      </w:pPr>
      <w:r>
        <w:rPr>
          <w:cs/>
        </w:rPr>
        <w:t xml:space="preserve"> ไม่มี(</w:t>
      </w:r>
      <w:r>
        <w:t>None)</w:t>
      </w:r>
    </w:p>
    <w:p w14:paraId="6ADEC463" w14:textId="58960DFE" w:rsidR="007579B4" w:rsidRDefault="007579B4" w:rsidP="00A93A5B">
      <w:pPr>
        <w:pStyle w:val="Heading7"/>
        <w:rPr>
          <w:rFonts w:hint="cs"/>
        </w:rPr>
      </w:pPr>
      <w:r w:rsidRPr="007B2B3C"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>แนวคิดพื้นฐานของการคิดเชิงระบบ การคิดแบบแยกส่วนและการคิดแบบองค์รวม บริบทของปัญหา การแก้ปัญหาโดยใช้แนวคิดเชิงระบบ การนำการคิดเชิงระบบไปประยุกต์ใช้ในการวินิจฉัยและแก้ไขปัญหาด้านการจัดการและประเด็นทางสังคม</w:t>
      </w:r>
      <w:r>
        <w:rPr>
          <w:rFonts w:hint="cs"/>
          <w:cs/>
        </w:rPr>
        <w:t xml:space="preserve"> ( </w:t>
      </w:r>
      <w:r>
        <w:t>Basic concepts of systems thinking; reductionism and holism; problem contexts;</w:t>
      </w:r>
      <w:r>
        <w:rPr>
          <w:rFonts w:hint="cs"/>
          <w:cs/>
        </w:rPr>
        <w:t xml:space="preserve"> </w:t>
      </w:r>
      <w:r>
        <w:t>solving problems using systems approach; application of systems thinking in diagnosing and</w:t>
      </w:r>
      <w:r>
        <w:rPr>
          <w:rFonts w:hint="cs"/>
          <w:cs/>
        </w:rPr>
        <w:t xml:space="preserve"> </w:t>
      </w:r>
      <w:r>
        <w:t>solving problems for management and social issues.</w:t>
      </w:r>
      <w:r>
        <w:rPr>
          <w:rFonts w:hint="cs"/>
          <w:cs/>
        </w:rPr>
        <w:t>)</w:t>
      </w:r>
    </w:p>
    <w:p w14:paraId="7F20EC44" w14:textId="77777777" w:rsidR="007579B4" w:rsidRDefault="007579B4" w:rsidP="00A93A5B">
      <w:pPr>
        <w:pStyle w:val="Heading4"/>
      </w:pPr>
      <w:r>
        <w:t>080203916</w:t>
      </w:r>
      <w:r>
        <w:rPr>
          <w:cs/>
        </w:rPr>
        <w:t xml:space="preserve"> เศรษฐกิจสีเขียว</w:t>
      </w:r>
      <w:r>
        <w:rPr>
          <w:rFonts w:hint="cs"/>
          <w:cs/>
        </w:rPr>
        <w:t xml:space="preserve"> </w:t>
      </w:r>
      <w:r>
        <w:t>(Green Economy)</w:t>
      </w:r>
      <w:r>
        <w:rPr>
          <w:rFonts w:hint="cs"/>
          <w:cs/>
        </w:rPr>
        <w:t xml:space="preserve"> </w:t>
      </w:r>
      <w:r>
        <w:rPr>
          <w:cs/>
        </w:rPr>
        <w:t>หน่วยกิต3(3-0-6)</w:t>
      </w:r>
    </w:p>
    <w:p w14:paraId="2D14F8E5" w14:textId="77777777" w:rsidR="007579B4" w:rsidRDefault="007579B4" w:rsidP="00A93A5B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189D3D57" w14:textId="77777777" w:rsidR="007579B4" w:rsidRDefault="007579B4" w:rsidP="00CA3C3A">
      <w:pPr>
        <w:pStyle w:val="Heading6"/>
      </w:pPr>
      <w:r>
        <w:rPr>
          <w:cs/>
        </w:rPr>
        <w:t xml:space="preserve"> ไม่มี(</w:t>
      </w:r>
      <w:r>
        <w:t>None)</w:t>
      </w:r>
    </w:p>
    <w:p w14:paraId="6346E568" w14:textId="76B087CB" w:rsidR="007579B4" w:rsidRDefault="007579B4" w:rsidP="00CA3C3A">
      <w:pPr>
        <w:pStyle w:val="Heading7"/>
      </w:pPr>
      <w:r w:rsidRPr="00E15A7F"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>แนวคิดเศรษฐกิจสีเขียว การเติบโตสีเขียวและการพัฒนาที่ยั่งยืน กิจกรรมทางเศรษฐกิจและผลกระทบต่อสิ่งแวดล้อม เครื่องมือและกลไกทางเศรษฐศาสตร์ในการจัดการสิ่งแวดล้อม เศรษฐกิจคาร์บอนต่</w:t>
      </w:r>
      <w:r>
        <w:rPr>
          <w:rFonts w:hint="cs"/>
          <w:cs/>
        </w:rPr>
        <w:t>างๆ</w:t>
      </w:r>
      <w:r>
        <w:rPr>
          <w:cs/>
        </w:rPr>
        <w:t>และ</w:t>
      </w:r>
      <w:r>
        <w:rPr>
          <w:cs/>
        </w:rPr>
        <w:tab/>
        <w:t>ตลาดคาร์บอนเครดิต อุตสาหกรรมและบริการสีเขียว กรณีศึกษาด้านการผลิตและบริการที่เป็นมิตรกับสิ่งแวดล้อม</w:t>
      </w:r>
      <w:r>
        <w:rPr>
          <w:rFonts w:hint="cs"/>
          <w:cs/>
        </w:rPr>
        <w:t xml:space="preserve">( </w:t>
      </w:r>
      <w:r>
        <w:t xml:space="preserve">Green economy concept; green growth </w:t>
      </w:r>
      <w:r w:rsidR="00CA3C3A">
        <w:t>and sustainable</w:t>
      </w:r>
      <w:r>
        <w:t xml:space="preserve"> development; economic</w:t>
      </w:r>
      <w:r>
        <w:rPr>
          <w:rFonts w:hint="cs"/>
          <w:cs/>
        </w:rPr>
        <w:t xml:space="preserve"> </w:t>
      </w:r>
      <w:r>
        <w:t>activities and environmental impacts; economic tools and mechanisms in environmental</w:t>
      </w:r>
      <w:r>
        <w:rPr>
          <w:rFonts w:hint="cs"/>
          <w:cs/>
        </w:rPr>
        <w:t xml:space="preserve"> </w:t>
      </w:r>
      <w:r>
        <w:rPr>
          <w:cs/>
        </w:rPr>
        <w:tab/>
      </w:r>
      <w:r>
        <w:t>management; low carbon economy and carbon credit markets; green industry and service; case</w:t>
      </w:r>
      <w:r>
        <w:rPr>
          <w:rFonts w:hint="cs"/>
          <w:cs/>
        </w:rPr>
        <w:t xml:space="preserve"> </w:t>
      </w:r>
      <w:r>
        <w:t>studies of eco-friendly production and service.</w:t>
      </w:r>
      <w:r>
        <w:rPr>
          <w:rFonts w:hint="cs"/>
          <w:cs/>
        </w:rPr>
        <w:t>)</w:t>
      </w:r>
    </w:p>
    <w:p w14:paraId="31DBA677" w14:textId="1B2CA86A" w:rsidR="007579B4" w:rsidRDefault="007579B4" w:rsidP="00CA3C3A">
      <w:pPr>
        <w:pStyle w:val="Heading4"/>
      </w:pPr>
      <w:r>
        <w:lastRenderedPageBreak/>
        <w:t>080203917</w:t>
      </w:r>
      <w:r>
        <w:rPr>
          <w:cs/>
        </w:rPr>
        <w:t xml:space="preserve"> วางแผนการเงินและการลงทุนสำหรับเศรษฐกิจดิจิทัล</w:t>
      </w:r>
      <w:r>
        <w:rPr>
          <w:rFonts w:hint="cs"/>
          <w:cs/>
        </w:rPr>
        <w:t xml:space="preserve"> </w:t>
      </w:r>
      <w:r>
        <w:t xml:space="preserve">(Financial </w:t>
      </w:r>
      <w:r>
        <w:rPr>
          <w:cs/>
        </w:rPr>
        <w:tab/>
      </w:r>
      <w:r w:rsidR="00CA3C3A">
        <w:rPr>
          <w:cs/>
        </w:rPr>
        <w:tab/>
      </w:r>
      <w:r w:rsidR="00CA3C3A">
        <w:rPr>
          <w:cs/>
        </w:rPr>
        <w:tab/>
      </w:r>
      <w:r>
        <w:t>Planning and Investment in Digital Economy)</w:t>
      </w:r>
      <w:r>
        <w:rPr>
          <w:rFonts w:hint="cs"/>
          <w:cs/>
        </w:rPr>
        <w:t xml:space="preserve"> </w:t>
      </w:r>
      <w:r>
        <w:rPr>
          <w:cs/>
        </w:rPr>
        <w:t>หน่วยกิต3(3-0-6)</w:t>
      </w:r>
    </w:p>
    <w:p w14:paraId="528DFB58" w14:textId="77777777" w:rsidR="007579B4" w:rsidRDefault="007579B4" w:rsidP="00CA3C3A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2BF05030" w14:textId="77777777" w:rsidR="007579B4" w:rsidRDefault="007579B4" w:rsidP="00CA3C3A">
      <w:pPr>
        <w:pStyle w:val="Heading6"/>
      </w:pPr>
      <w:r>
        <w:rPr>
          <w:cs/>
        </w:rPr>
        <w:t xml:space="preserve"> ไม่มี(</w:t>
      </w:r>
      <w:r>
        <w:t>None)</w:t>
      </w:r>
    </w:p>
    <w:p w14:paraId="20B86CF3" w14:textId="0DFADF7B" w:rsidR="007579B4" w:rsidRDefault="007579B4" w:rsidP="00CA3C3A">
      <w:pPr>
        <w:pStyle w:val="Heading7"/>
        <w:rPr>
          <w:rFonts w:hint="cs"/>
        </w:rPr>
      </w:pPr>
      <w:r w:rsidRPr="0099630D"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>ความรู้เกี่ยวกับวัฏจักรชีวิตและเป้าหมายทางการเงิน การวางแผนทางการเงินเพื่อบรรลุเป้าหมายในระยะสั้น ระยะกลาง และระยะยาว การบริหารรายได้-รายจ่าย การพัฒนาการออม การสร้างความมั่งคั่งความเสี่ยงและผลตอบแทนในการลงทุน ทางเลือกการลงทุนสำหรับเศรษฐกิจดิจิทัล การสร้างพอร์ตการลงทุนให้เหมาะกับรูปแบบและเป้าหมายการลงทุนของตนเอง</w:t>
      </w:r>
      <w:r>
        <w:rPr>
          <w:rFonts w:hint="cs"/>
          <w:cs/>
        </w:rPr>
        <w:t xml:space="preserve"> ( </w:t>
      </w:r>
      <w:r>
        <w:t>Knowledge of life cycles and financial goals; financial planning to achieve short-term, medium-term, and long-term goals; income-expense management; saving plan</w:t>
      </w:r>
      <w:r>
        <w:rPr>
          <w:rFonts w:hint="cs"/>
          <w:cs/>
        </w:rPr>
        <w:t xml:space="preserve"> </w:t>
      </w:r>
      <w:r>
        <w:t>development; wealth creation; risk and return on investment; investment alternatives in digital</w:t>
      </w:r>
      <w:r>
        <w:rPr>
          <w:rFonts w:hint="cs"/>
          <w:cs/>
        </w:rPr>
        <w:t xml:space="preserve"> </w:t>
      </w:r>
      <w:r>
        <w:t xml:space="preserve">economy; creating an investment portfolio to suit your style and investment </w:t>
      </w:r>
      <w:r>
        <w:rPr>
          <w:cs/>
        </w:rPr>
        <w:tab/>
      </w:r>
      <w:r>
        <w:t>goals.</w:t>
      </w:r>
      <w:r>
        <w:rPr>
          <w:rFonts w:hint="cs"/>
          <w:cs/>
        </w:rPr>
        <w:t>)</w:t>
      </w:r>
    </w:p>
    <w:p w14:paraId="5E3873D4" w14:textId="77777777" w:rsidR="007579B4" w:rsidRDefault="007579B4" w:rsidP="00CA3C3A">
      <w:pPr>
        <w:pStyle w:val="Heading4"/>
      </w:pPr>
      <w:r>
        <w:t>080203919</w:t>
      </w:r>
      <w:r>
        <w:rPr>
          <w:cs/>
        </w:rPr>
        <w:t xml:space="preserve"> ทฤษฎีเกม</w:t>
      </w:r>
      <w:r>
        <w:rPr>
          <w:rFonts w:hint="cs"/>
          <w:cs/>
        </w:rPr>
        <w:t xml:space="preserve"> </w:t>
      </w:r>
      <w:r>
        <w:t>(Game Theory)</w:t>
      </w:r>
      <w:r>
        <w:rPr>
          <w:rFonts w:hint="cs"/>
          <w:cs/>
        </w:rPr>
        <w:t xml:space="preserve"> </w:t>
      </w:r>
      <w:r>
        <w:rPr>
          <w:cs/>
        </w:rPr>
        <w:t>หน่วยกิต3(3-0-6)</w:t>
      </w:r>
    </w:p>
    <w:p w14:paraId="36C065C8" w14:textId="77777777" w:rsidR="007579B4" w:rsidRDefault="007579B4" w:rsidP="00CA3C3A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0E0D745D" w14:textId="77777777" w:rsidR="007579B4" w:rsidRDefault="007579B4" w:rsidP="00CA3C3A">
      <w:pPr>
        <w:pStyle w:val="Heading6"/>
      </w:pPr>
      <w:r>
        <w:rPr>
          <w:cs/>
        </w:rPr>
        <w:t xml:space="preserve"> ไม่มี(</w:t>
      </w:r>
      <w:r>
        <w:t>None)</w:t>
      </w:r>
    </w:p>
    <w:p w14:paraId="3535CAEF" w14:textId="5C2F2130" w:rsidR="007579B4" w:rsidRDefault="007579B4" w:rsidP="00CA3C3A">
      <w:pPr>
        <w:pStyle w:val="Heading7"/>
      </w:pPr>
      <w:r w:rsidRPr="0017341A"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>ทฤษฎีเกมแบบนิ่งและแบบพลวัต เกมในแบบปกติ</w:t>
      </w:r>
      <w:r>
        <w:rPr>
          <w:cs/>
        </w:rPr>
        <w:tab/>
        <w:t>และแบบขยาย เกมเชิงข้อมูลสมมาตรและไม่สมมาตร กลยุทธ์ของเกม ดุลยภาพเกม การประยุกต์ทฤษฎีเกมในชีวิตประจำวัน</w:t>
      </w:r>
      <w:r>
        <w:rPr>
          <w:rFonts w:hint="cs"/>
          <w:cs/>
        </w:rPr>
        <w:t xml:space="preserve">( </w:t>
      </w:r>
      <w:r>
        <w:t>Static and dynamic game; normal-form game and extensive game; symmetric and</w:t>
      </w:r>
      <w:r>
        <w:rPr>
          <w:rFonts w:hint="cs"/>
          <w:cs/>
        </w:rPr>
        <w:t xml:space="preserve"> </w:t>
      </w:r>
      <w:r>
        <w:t>asymmetric information game; game strategy; equilibrium of game; application of game theory</w:t>
      </w:r>
      <w:r>
        <w:rPr>
          <w:rFonts w:hint="cs"/>
          <w:cs/>
        </w:rPr>
        <w:t xml:space="preserve"> </w:t>
      </w:r>
      <w:r>
        <w:t>in daily life.</w:t>
      </w:r>
      <w:r>
        <w:rPr>
          <w:rFonts w:hint="cs"/>
          <w:cs/>
        </w:rPr>
        <w:t>)</w:t>
      </w:r>
    </w:p>
    <w:p w14:paraId="3AEE68F6" w14:textId="77777777" w:rsidR="00CA3C3A" w:rsidRPr="00CA3C3A" w:rsidRDefault="00CA3C3A" w:rsidP="00CA3C3A">
      <w:pPr>
        <w:rPr>
          <w:rFonts w:hint="cs"/>
        </w:rPr>
      </w:pPr>
    </w:p>
    <w:p w14:paraId="6BB700AC" w14:textId="74477A7D" w:rsidR="007579B4" w:rsidRDefault="007579B4" w:rsidP="00CA3C3A">
      <w:pPr>
        <w:pStyle w:val="Heading4"/>
      </w:pPr>
      <w:r>
        <w:lastRenderedPageBreak/>
        <w:t>080203921</w:t>
      </w:r>
      <w:r>
        <w:rPr>
          <w:cs/>
        </w:rPr>
        <w:t xml:space="preserve"> การจัดการการเงินส่วนบุคคลสมัยใหม่</w:t>
      </w:r>
      <w:r>
        <w:rPr>
          <w:rFonts w:hint="cs"/>
          <w:cs/>
        </w:rPr>
        <w:t xml:space="preserve"> </w:t>
      </w:r>
      <w:r>
        <w:t xml:space="preserve">(Modern Personal Financial </w:t>
      </w:r>
      <w:r>
        <w:rPr>
          <w:cs/>
        </w:rPr>
        <w:tab/>
      </w:r>
      <w:r w:rsidR="00CA3C3A">
        <w:rPr>
          <w:cs/>
        </w:rPr>
        <w:tab/>
      </w:r>
      <w:r w:rsidR="00CA3C3A">
        <w:rPr>
          <w:cs/>
        </w:rPr>
        <w:tab/>
      </w:r>
      <w:r>
        <w:t>Management)</w:t>
      </w:r>
      <w:r>
        <w:rPr>
          <w:rFonts w:hint="cs"/>
          <w:cs/>
        </w:rPr>
        <w:t xml:space="preserve"> หน่วยกิต</w:t>
      </w:r>
      <w:r>
        <w:rPr>
          <w:cs/>
        </w:rPr>
        <w:t>3(3-0-6)</w:t>
      </w:r>
    </w:p>
    <w:p w14:paraId="66A1BC1F" w14:textId="77777777" w:rsidR="007579B4" w:rsidRDefault="007579B4" w:rsidP="00CA3C3A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65BAD1FE" w14:textId="77777777" w:rsidR="007579B4" w:rsidRDefault="007579B4" w:rsidP="00CA3C3A">
      <w:pPr>
        <w:pStyle w:val="Heading6"/>
      </w:pPr>
      <w:r>
        <w:rPr>
          <w:cs/>
        </w:rPr>
        <w:t xml:space="preserve"> ไม่มี(</w:t>
      </w:r>
      <w:r>
        <w:t>None)</w:t>
      </w:r>
    </w:p>
    <w:p w14:paraId="3F2DE151" w14:textId="64EDAFF6" w:rsidR="007579B4" w:rsidRDefault="007579B4" w:rsidP="00CA3C3A">
      <w:pPr>
        <w:pStyle w:val="Heading7"/>
      </w:pPr>
      <w:r w:rsidRPr="00EF50D9"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>การวางแผนทางการเงิน การประเมินสถานภาพทางการเงิน การจัดทำงบการเงินส่วนบุคคลเครื่องมือจัดการการเงิน การออมและการลงทุนสู่ความสำเร็จทางการเงิน และการปรับเปลี่ยนชุดความคิดทางการเงินในโลกแห่งการเปลี่ยนแปลง</w:t>
      </w:r>
      <w:r>
        <w:rPr>
          <w:rFonts w:hint="cs"/>
          <w:cs/>
        </w:rPr>
        <w:t xml:space="preserve"> ( </w:t>
      </w:r>
      <w:r>
        <w:t>Financial planning; financial status assessment; preparation of personal financial</w:t>
      </w:r>
      <w:r>
        <w:rPr>
          <w:rFonts w:hint="cs"/>
          <w:cs/>
        </w:rPr>
        <w:t xml:space="preserve"> </w:t>
      </w:r>
      <w:r>
        <w:t>statements; tools of financial management; saving and investing for financial success; adjusting</w:t>
      </w:r>
      <w:r>
        <w:rPr>
          <w:rFonts w:hint="cs"/>
          <w:cs/>
        </w:rPr>
        <w:t xml:space="preserve"> </w:t>
      </w:r>
      <w:r>
        <w:t>money mindset in changing world.</w:t>
      </w:r>
      <w:r>
        <w:rPr>
          <w:rFonts w:hint="cs"/>
          <w:cs/>
        </w:rPr>
        <w:t>)</w:t>
      </w:r>
    </w:p>
    <w:p w14:paraId="49E48544" w14:textId="77777777" w:rsidR="00CA3C3A" w:rsidRDefault="00CA3C3A" w:rsidP="00CA3C3A"/>
    <w:p w14:paraId="54F2A5A6" w14:textId="77777777" w:rsidR="00CA3C3A" w:rsidRPr="00CA3C3A" w:rsidRDefault="00CA3C3A" w:rsidP="00CA3C3A">
      <w:pPr>
        <w:rPr>
          <w:rFonts w:hint="cs"/>
        </w:rPr>
      </w:pPr>
    </w:p>
    <w:p w14:paraId="5E29B82A" w14:textId="77777777" w:rsidR="007579B4" w:rsidRDefault="007579B4" w:rsidP="00CA3C3A">
      <w:pPr>
        <w:pStyle w:val="Heading4"/>
      </w:pPr>
      <w:r>
        <w:lastRenderedPageBreak/>
        <w:t>080303102</w:t>
      </w:r>
      <w:r>
        <w:rPr>
          <w:cs/>
        </w:rPr>
        <w:t xml:space="preserve"> จิตวิทยาสังคม</w:t>
      </w:r>
      <w:r>
        <w:rPr>
          <w:rFonts w:hint="cs"/>
          <w:cs/>
        </w:rPr>
        <w:t xml:space="preserve"> </w:t>
      </w:r>
      <w:r>
        <w:t>(Social Psychology)</w:t>
      </w:r>
      <w:r>
        <w:rPr>
          <w:rFonts w:hint="cs"/>
          <w:cs/>
        </w:rPr>
        <w:t xml:space="preserve"> </w:t>
      </w:r>
      <w:r>
        <w:rPr>
          <w:cs/>
        </w:rPr>
        <w:t>หน่วยกิต3(3-0-6)</w:t>
      </w:r>
    </w:p>
    <w:p w14:paraId="018B1800" w14:textId="77777777" w:rsidR="007579B4" w:rsidRDefault="007579B4" w:rsidP="00CA3C3A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50246B53" w14:textId="77777777" w:rsidR="007579B4" w:rsidRDefault="007579B4" w:rsidP="00CA3C3A">
      <w:pPr>
        <w:pStyle w:val="Heading6"/>
      </w:pPr>
      <w:r>
        <w:rPr>
          <w:cs/>
        </w:rPr>
        <w:t xml:space="preserve"> ไม่มี(</w:t>
      </w:r>
      <w:r>
        <w:t>None)</w:t>
      </w:r>
    </w:p>
    <w:p w14:paraId="20363941" w14:textId="09C31F36" w:rsidR="007579B4" w:rsidRDefault="007579B4" w:rsidP="00CA3C3A">
      <w:pPr>
        <w:pStyle w:val="Heading7"/>
      </w:pPr>
      <w:r w:rsidRPr="00E1697D"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>พฤติกรรมจากการปฏิสัมพันธ์ทางสังคม ขอบเขตและวิธีการศึกษาของจิตวิทยาสังคม ตัวตน การรู้คิดและการตัดสินทางสังคม เจตคติและการเปลี่ยนแปลงเจตคติ ธรรมชาติของมนุษย์และความหลากหลายทางวัฒนธรรม การโน้มน้าวใจ การคล้อยตามและการเชื่อฟัง อิทธิพลกลุ่มและกระบวนการกลุ่ม อคติ ความก้าวร้าวและความขัดแย้ง ความชอบพอและความ</w:t>
      </w:r>
      <w:r>
        <w:rPr>
          <w:cs/>
        </w:rPr>
        <w:tab/>
        <w:t>ใกล้ชิด พฤติกรรมเอื้อต่อสังคมและการช่วยเหลือ การประยุกต์ใช้ความรู้ทาง</w:t>
      </w:r>
      <w:r>
        <w:rPr>
          <w:cs/>
        </w:rPr>
        <w:tab/>
        <w:t>จิตวิทยาสังคมในชีวิตประจำวัน</w:t>
      </w:r>
      <w:r>
        <w:rPr>
          <w:rFonts w:hint="cs"/>
          <w:cs/>
        </w:rPr>
        <w:t xml:space="preserve"> ( </w:t>
      </w:r>
      <w:r>
        <w:t>Behavioral patterns based on social interactions; scope and approaches of social</w:t>
      </w:r>
      <w:r>
        <w:rPr>
          <w:rFonts w:hint="cs"/>
          <w:cs/>
        </w:rPr>
        <w:t xml:space="preserve"> </w:t>
      </w:r>
      <w:r>
        <w:t>psychology; self and identity, cognition and social judgment; attitudes and attitude change;</w:t>
      </w:r>
      <w:r>
        <w:rPr>
          <w:rFonts w:hint="cs"/>
          <w:cs/>
        </w:rPr>
        <w:t xml:space="preserve"> </w:t>
      </w:r>
      <w:r>
        <w:t>human nature and cultural diversity; persuasion, compliance and obedience; group influence</w:t>
      </w:r>
      <w:r>
        <w:rPr>
          <w:rFonts w:hint="cs"/>
          <w:cs/>
        </w:rPr>
        <w:t xml:space="preserve"> </w:t>
      </w:r>
      <w:r>
        <w:t xml:space="preserve">and group processes; prejudice, aggression </w:t>
      </w:r>
      <w:r>
        <w:rPr>
          <w:cs/>
        </w:rPr>
        <w:tab/>
      </w:r>
      <w:r>
        <w:t>and intergroup conflict; attraction and intimacy;</w:t>
      </w:r>
      <w:r>
        <w:rPr>
          <w:rFonts w:hint="cs"/>
          <w:cs/>
        </w:rPr>
        <w:t xml:space="preserve"> </w:t>
      </w:r>
      <w:r>
        <w:t xml:space="preserve">prosocial and supportive behaviors; applying the principles of social psychology in </w:t>
      </w:r>
      <w:r>
        <w:rPr>
          <w:cs/>
        </w:rPr>
        <w:tab/>
      </w:r>
      <w:r>
        <w:t>everyday life.</w:t>
      </w:r>
      <w:r>
        <w:rPr>
          <w:rFonts w:hint="cs"/>
          <w:cs/>
        </w:rPr>
        <w:t>)</w:t>
      </w:r>
    </w:p>
    <w:p w14:paraId="608BC3C0" w14:textId="77777777" w:rsidR="008F16F1" w:rsidRPr="008F16F1" w:rsidRDefault="008F16F1" w:rsidP="008F16F1">
      <w:pPr>
        <w:rPr>
          <w:rFonts w:hint="cs"/>
        </w:rPr>
      </w:pPr>
    </w:p>
    <w:p w14:paraId="5B3F3958" w14:textId="417A863B" w:rsidR="007579B4" w:rsidRDefault="007579B4" w:rsidP="008F16F1">
      <w:pPr>
        <w:pStyle w:val="Heading4"/>
      </w:pPr>
      <w:r>
        <w:lastRenderedPageBreak/>
        <w:t>080303606</w:t>
      </w:r>
      <w:r>
        <w:rPr>
          <w:cs/>
        </w:rPr>
        <w:t xml:space="preserve"> การคิดเชิงระบบและความคิดสร้างสรรค์</w:t>
      </w:r>
      <w:r>
        <w:rPr>
          <w:rFonts w:hint="cs"/>
          <w:cs/>
        </w:rPr>
        <w:t xml:space="preserve"> </w:t>
      </w:r>
      <w:r>
        <w:t xml:space="preserve">(Systematic and Creative </w:t>
      </w:r>
      <w:r>
        <w:rPr>
          <w:cs/>
        </w:rPr>
        <w:tab/>
      </w:r>
      <w:r w:rsidR="008F16F1">
        <w:rPr>
          <w:cs/>
        </w:rPr>
        <w:tab/>
      </w:r>
      <w:r w:rsidR="008F16F1">
        <w:rPr>
          <w:cs/>
        </w:rPr>
        <w:tab/>
      </w:r>
      <w:r>
        <w:t>Thinking)</w:t>
      </w:r>
      <w:r>
        <w:rPr>
          <w:rFonts w:hint="cs"/>
          <w:cs/>
        </w:rPr>
        <w:t xml:space="preserve"> </w:t>
      </w:r>
      <w:r>
        <w:rPr>
          <w:cs/>
        </w:rPr>
        <w:t>หน่วยกิต3(3-0-6)</w:t>
      </w:r>
      <w:r>
        <w:rPr>
          <w:rFonts w:hint="cs"/>
          <w:cs/>
        </w:rPr>
        <w:t xml:space="preserve"> </w:t>
      </w:r>
    </w:p>
    <w:p w14:paraId="2387D0CB" w14:textId="77777777" w:rsidR="007579B4" w:rsidRDefault="007579B4" w:rsidP="008F16F1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2C61BDD6" w14:textId="77777777" w:rsidR="007579B4" w:rsidRDefault="007579B4" w:rsidP="008F16F1">
      <w:pPr>
        <w:pStyle w:val="Heading6"/>
      </w:pPr>
      <w:r>
        <w:rPr>
          <w:cs/>
        </w:rPr>
        <w:t xml:space="preserve"> ไม่มี(</w:t>
      </w:r>
      <w:r>
        <w:t>None)</w:t>
      </w:r>
    </w:p>
    <w:p w14:paraId="3CBC7629" w14:textId="04095D41" w:rsidR="007579B4" w:rsidRDefault="007579B4" w:rsidP="008F16F1">
      <w:pPr>
        <w:pStyle w:val="Heading7"/>
      </w:pPr>
      <w:r w:rsidRPr="001862E0"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>ทฤษฎีระบบ ปฏิสัมพันธ์ระหว่างระบบกับสิ่งแวดล้อม ระบบความคิดและพฤติกรรมของมนุษย์การวิเคราะห์ระบบ การ</w:t>
      </w:r>
      <w:r>
        <w:rPr>
          <w:cs/>
        </w:rPr>
        <w:tab/>
        <w:t>จัดการและควบคุมระบบ ความคิดสร้างสรรค์ นวัตกรรม การสร้างสรรค์นวัตกรรมวิทยาศาสตร์และเทคโนโลยี การสร้างสรรค์นวัตกรรมทางสังคม ระบบนิเวศน์</w:t>
      </w:r>
      <w:r>
        <w:rPr>
          <w:cs/>
        </w:rPr>
        <w:tab/>
        <w:t>เศรษฐกิจสร้างสรรค์ ชีวิตที่สร้างสรรค์</w:t>
      </w:r>
      <w:r>
        <w:rPr>
          <w:rFonts w:hint="cs"/>
          <w:cs/>
        </w:rPr>
        <w:t xml:space="preserve"> ( </w:t>
      </w:r>
      <w:r>
        <w:t xml:space="preserve">System theory; system and environment interaction; human cognition and behavioral system; </w:t>
      </w:r>
      <w:r>
        <w:rPr>
          <w:cs/>
        </w:rPr>
        <w:tab/>
      </w:r>
      <w:r>
        <w:t>system analysis; system management and control; creativity; innovation; science and technology innovation; social innovation; creative economy ecosystem; creative</w:t>
      </w:r>
      <w:r>
        <w:rPr>
          <w:rFonts w:hint="cs"/>
          <w:cs/>
        </w:rPr>
        <w:t xml:space="preserve"> </w:t>
      </w:r>
      <w:r>
        <w:t>life.</w:t>
      </w:r>
      <w:r>
        <w:rPr>
          <w:rFonts w:hint="cs"/>
          <w:cs/>
        </w:rPr>
        <w:t>)</w:t>
      </w:r>
    </w:p>
    <w:p w14:paraId="250DDE4F" w14:textId="77777777" w:rsidR="007579B4" w:rsidRDefault="007579B4" w:rsidP="007579B4"/>
    <w:p w14:paraId="20164741" w14:textId="77777777" w:rsidR="007579B4" w:rsidRDefault="007579B4" w:rsidP="007579B4"/>
    <w:p w14:paraId="11B85831" w14:textId="77777777" w:rsidR="007579B4" w:rsidRDefault="007579B4" w:rsidP="00C77E57">
      <w:pPr>
        <w:pStyle w:val="Heading4"/>
      </w:pPr>
      <w:r>
        <w:lastRenderedPageBreak/>
        <w:t>080303801</w:t>
      </w:r>
      <w:r>
        <w:rPr>
          <w:cs/>
        </w:rPr>
        <w:t xml:space="preserve"> สายพันธุ์นวัตกร</w:t>
      </w:r>
      <w:r>
        <w:rPr>
          <w:rFonts w:hint="cs"/>
          <w:cs/>
        </w:rPr>
        <w:t xml:space="preserve"> </w:t>
      </w:r>
      <w:r>
        <w:t>(Innovator’s DNA)</w:t>
      </w:r>
      <w:r>
        <w:rPr>
          <w:rFonts w:hint="cs"/>
          <w:cs/>
        </w:rPr>
        <w:t xml:space="preserve"> </w:t>
      </w:r>
      <w:r>
        <w:rPr>
          <w:cs/>
        </w:rPr>
        <w:t>หน่วยกิต3(3-0-6)</w:t>
      </w:r>
    </w:p>
    <w:p w14:paraId="681BFF87" w14:textId="77777777" w:rsidR="007579B4" w:rsidRDefault="007579B4" w:rsidP="00C77E57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1526D2EF" w14:textId="77777777" w:rsidR="007579B4" w:rsidRDefault="007579B4" w:rsidP="00C77E57">
      <w:pPr>
        <w:pStyle w:val="Heading6"/>
      </w:pPr>
      <w:r>
        <w:rPr>
          <w:cs/>
        </w:rPr>
        <w:t xml:space="preserve"> ไม่มี(</w:t>
      </w:r>
      <w:r>
        <w:t>None)</w:t>
      </w:r>
    </w:p>
    <w:p w14:paraId="0D76DC17" w14:textId="003E578E" w:rsidR="007579B4" w:rsidRDefault="007579B4" w:rsidP="00C77E57">
      <w:pPr>
        <w:pStyle w:val="Heading7"/>
      </w:pPr>
      <w:r w:rsidRPr="001E4F56">
        <w:rPr>
          <w:rFonts w:hint="cs"/>
          <w:cs/>
        </w:rPr>
        <w:t>คำอธิบายรายวิชา เรียนเกี่ยวกับคำอธิบายรายวิชา เรียนเกี่ยวกับ</w:t>
      </w:r>
      <w:r>
        <w:rPr>
          <w:cs/>
        </w:rPr>
        <w:t>ความหมาย และความสำคัญของนวัตกร แนวคิดของนวัตกรที่มีชื่อเสียง คุณลักษณะและทักษะที่จำเป็นของนวัตกร การเชื่อมโยงความคิด การตั้งคำถาม การสังเกต การมีปฏิสัมพันธ์ และการทดลองกระบวนการวิจัยและการประยุกต์ใช้ในการสร้างนวัตกรรม</w:t>
      </w:r>
      <w:r>
        <w:rPr>
          <w:rFonts w:hint="cs"/>
          <w:cs/>
        </w:rPr>
        <w:t xml:space="preserve"> ( </w:t>
      </w:r>
      <w:r>
        <w:t>The definition and significance of innovators; famous innovators and their</w:t>
      </w:r>
      <w:r>
        <w:rPr>
          <w:rFonts w:hint="cs"/>
          <w:cs/>
        </w:rPr>
        <w:t xml:space="preserve"> </w:t>
      </w:r>
      <w:r>
        <w:t>innovation concepts; innovators’ key traits and important skills; cognitive abilities of association;</w:t>
      </w:r>
      <w:r>
        <w:rPr>
          <w:rFonts w:hint="cs"/>
          <w:cs/>
        </w:rPr>
        <w:t xml:space="preserve"> </w:t>
      </w:r>
      <w:r>
        <w:t xml:space="preserve">questioning, observation, interaction, and experimentation; research processes and </w:t>
      </w:r>
      <w:r>
        <w:rPr>
          <w:cs/>
        </w:rPr>
        <w:tab/>
      </w:r>
      <w:r>
        <w:t>applying</w:t>
      </w:r>
      <w:r>
        <w:rPr>
          <w:rFonts w:hint="cs"/>
          <w:cs/>
        </w:rPr>
        <w:t xml:space="preserve"> </w:t>
      </w:r>
      <w:r>
        <w:t>principles for innovation creation.</w:t>
      </w:r>
      <w:r>
        <w:rPr>
          <w:rFonts w:hint="cs"/>
          <w:cs/>
        </w:rPr>
        <w:t>)</w:t>
      </w:r>
    </w:p>
    <w:p w14:paraId="21219DA3" w14:textId="77777777" w:rsidR="00C77E57" w:rsidRPr="00C77E57" w:rsidRDefault="00C77E57" w:rsidP="00C77E57">
      <w:pPr>
        <w:rPr>
          <w:rFonts w:hint="cs"/>
        </w:rPr>
      </w:pPr>
    </w:p>
    <w:p w14:paraId="23E619DA" w14:textId="77777777" w:rsidR="007579B4" w:rsidRDefault="007579B4" w:rsidP="00C77E57">
      <w:pPr>
        <w:pStyle w:val="Heading4"/>
      </w:pPr>
      <w:r>
        <w:lastRenderedPageBreak/>
        <w:t>080303802</w:t>
      </w:r>
      <w:r>
        <w:rPr>
          <w:cs/>
        </w:rPr>
        <w:t xml:space="preserve"> </w:t>
      </w:r>
      <w:r>
        <w:rPr>
          <w:rFonts w:hint="cs"/>
          <w:cs/>
        </w:rPr>
        <w:t>จิตวิทยาดิจิทัล (</w:t>
      </w:r>
      <w:r>
        <w:t>Digital Psychology)</w:t>
      </w:r>
      <w:r>
        <w:rPr>
          <w:rFonts w:hint="cs"/>
          <w:cs/>
        </w:rPr>
        <w:t xml:space="preserve"> </w:t>
      </w:r>
      <w:r>
        <w:rPr>
          <w:cs/>
        </w:rPr>
        <w:t>หน่วยกิต3(3-0-6)</w:t>
      </w:r>
    </w:p>
    <w:p w14:paraId="4D7A7C36" w14:textId="77777777" w:rsidR="007579B4" w:rsidRDefault="007579B4" w:rsidP="00C77E57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6EFC1069" w14:textId="77777777" w:rsidR="007579B4" w:rsidRDefault="007579B4" w:rsidP="00C77E57">
      <w:pPr>
        <w:pStyle w:val="Heading6"/>
      </w:pPr>
      <w:r>
        <w:rPr>
          <w:cs/>
        </w:rPr>
        <w:t xml:space="preserve"> ไม่มี(</w:t>
      </w:r>
      <w:r>
        <w:t>None)</w:t>
      </w:r>
    </w:p>
    <w:p w14:paraId="41B65002" w14:textId="4B77FE09" w:rsidR="007579B4" w:rsidRDefault="007579B4" w:rsidP="00C77E57">
      <w:pPr>
        <w:pStyle w:val="Heading7"/>
      </w:pPr>
      <w:r w:rsidRPr="002A4B11"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>พฤติกรรมมนุษย์ในบริบทสังคมยุคดิจิทัล ตัวตนการปฏิสัมพันธ์ทางสังคม การรวมกลุ่มการโน้มน้าวใจ ความชอบพอ ความขัดแย้ง รูปแบบเครือข่ายสังคมออนไลน์ พฤติกรรมผู้บริโภคในการพาณิชย์อิเล็กทรอนิกส์ การรับมือกับภัยคุกคามในเครือข่ายออนไลน์ การเลือกใช้เทคโนโลยีในยุคดิจิทัลเพื่อ</w:t>
      </w:r>
      <w:r w:rsidR="00C77E57">
        <w:rPr>
          <w:rFonts w:hint="cs"/>
          <w:cs/>
        </w:rPr>
        <w:t xml:space="preserve"> </w:t>
      </w:r>
      <w:r>
        <w:rPr>
          <w:cs/>
        </w:rPr>
        <w:t>สุขภาวะ</w:t>
      </w:r>
      <w:r>
        <w:rPr>
          <w:rFonts w:hint="cs"/>
          <w:cs/>
        </w:rPr>
        <w:t xml:space="preserve"> ( </w:t>
      </w:r>
      <w:r>
        <w:t xml:space="preserve">Human behavior within the digital society; identity, social </w:t>
      </w:r>
      <w:r>
        <w:rPr>
          <w:cs/>
        </w:rPr>
        <w:tab/>
      </w:r>
      <w:r>
        <w:t>interaction, and group</w:t>
      </w:r>
      <w:r>
        <w:rPr>
          <w:rFonts w:hint="cs"/>
          <w:cs/>
        </w:rPr>
        <w:t xml:space="preserve"> </w:t>
      </w:r>
      <w:r>
        <w:t xml:space="preserve">formation; persuasion; affection and conflict; </w:t>
      </w:r>
      <w:r>
        <w:rPr>
          <w:cs/>
        </w:rPr>
        <w:tab/>
      </w:r>
      <w:r>
        <w:t>models of online social networks; customer</w:t>
      </w:r>
      <w:r>
        <w:rPr>
          <w:rFonts w:hint="cs"/>
          <w:cs/>
        </w:rPr>
        <w:t xml:space="preserve"> </w:t>
      </w:r>
      <w:r>
        <w:t xml:space="preserve">behavior in electronic </w:t>
      </w:r>
      <w:r>
        <w:rPr>
          <w:cs/>
        </w:rPr>
        <w:tab/>
      </w:r>
      <w:r>
        <w:t xml:space="preserve">commerce; handling cyber security threats; selection of digital </w:t>
      </w:r>
      <w:r>
        <w:rPr>
          <w:rFonts w:hint="cs"/>
          <w:cs/>
        </w:rPr>
        <w:t>หห</w:t>
      </w:r>
      <w:r>
        <w:rPr>
          <w:cs/>
        </w:rPr>
        <w:tab/>
      </w:r>
      <w:r>
        <w:t>technologies for wellbeing enhancement.</w:t>
      </w:r>
      <w:r>
        <w:rPr>
          <w:rFonts w:hint="cs"/>
          <w:cs/>
        </w:rPr>
        <w:t>)</w:t>
      </w:r>
    </w:p>
    <w:p w14:paraId="542601D7" w14:textId="77777777" w:rsidR="00711D92" w:rsidRPr="00711D92" w:rsidRDefault="00711D92" w:rsidP="00711D92">
      <w:pPr>
        <w:rPr>
          <w:rFonts w:hint="cs"/>
        </w:rPr>
      </w:pPr>
    </w:p>
    <w:p w14:paraId="0A282B2E" w14:textId="77777777" w:rsidR="007579B4" w:rsidRDefault="007579B4" w:rsidP="00301FD5">
      <w:pPr>
        <w:pStyle w:val="Heading4"/>
      </w:pPr>
      <w:r>
        <w:lastRenderedPageBreak/>
        <w:t>080303804</w:t>
      </w:r>
      <w:r>
        <w:rPr>
          <w:cs/>
        </w:rPr>
        <w:t xml:space="preserve"> </w:t>
      </w:r>
      <w:r>
        <w:rPr>
          <w:rFonts w:hint="cs"/>
          <w:cs/>
        </w:rPr>
        <w:t>การทำงานในสังคมพหุวัฒนธรรม</w:t>
      </w:r>
      <w:r>
        <w:t xml:space="preserve"> (Working in Multicultural </w:t>
      </w:r>
      <w:r>
        <w:rPr>
          <w:cs/>
        </w:rPr>
        <w:tab/>
      </w:r>
      <w:r>
        <w:t>Environment)</w:t>
      </w:r>
      <w:r>
        <w:rPr>
          <w:rFonts w:hint="cs"/>
          <w:cs/>
        </w:rPr>
        <w:t xml:space="preserve"> </w:t>
      </w:r>
      <w:r>
        <w:rPr>
          <w:cs/>
        </w:rPr>
        <w:t>หน่วยกิต3(3-0-6)</w:t>
      </w:r>
    </w:p>
    <w:p w14:paraId="420D3E01" w14:textId="77777777" w:rsidR="007579B4" w:rsidRDefault="007579B4" w:rsidP="007579B4">
      <w:pPr>
        <w:pStyle w:val="Heading6"/>
      </w:pPr>
      <w:r>
        <w:rPr>
          <w:cs/>
        </w:rPr>
        <w:t>วิชาบังคับก่อน (</w:t>
      </w:r>
      <w:r>
        <w:t xml:space="preserve">Prerequisite)  </w:t>
      </w:r>
    </w:p>
    <w:p w14:paraId="11109258" w14:textId="77777777" w:rsidR="007579B4" w:rsidRDefault="007579B4" w:rsidP="007579B4">
      <w:pPr>
        <w:pStyle w:val="Heading7"/>
      </w:pPr>
      <w:r>
        <w:rPr>
          <w:cs/>
        </w:rPr>
        <w:t xml:space="preserve"> ไม่มี(</w:t>
      </w:r>
      <w:r>
        <w:t>None)</w:t>
      </w:r>
    </w:p>
    <w:p w14:paraId="43CAF59D" w14:textId="77777777" w:rsidR="007579B4" w:rsidRDefault="007579B4" w:rsidP="00711D92">
      <w:pPr>
        <w:pStyle w:val="Heading7"/>
      </w:pPr>
      <w:r w:rsidRPr="006B73EA"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>ความหมายและความสำคัญของสังคมพหุ</w:t>
      </w:r>
      <w:r>
        <w:rPr>
          <w:cs/>
        </w:rPr>
        <w:tab/>
        <w:t>วัฒนธรรม แนวคิดเรื่องความหลากหลายทางสังคมพหุวัฒนธรรม ทฤษฎีทาง</w:t>
      </w:r>
      <w:r>
        <w:rPr>
          <w:cs/>
        </w:rPr>
        <w:tab/>
        <w:t>วัฒนธรรม ความหลายหลากทางด้านวัฒนธรรมในองค์การ เจตคติและแบบแผน</w:t>
      </w:r>
      <w:r>
        <w:rPr>
          <w:cs/>
        </w:rPr>
        <w:tab/>
        <w:t>ความเชื่อรูปแบบของอคติทฤษฎีการลดอคติ ประโยชน์และความท้าทายในการ</w:t>
      </w:r>
      <w:r>
        <w:rPr>
          <w:cs/>
        </w:rPr>
        <w:tab/>
        <w:t>ทำงานในสังคมพหุวัฒนธรรม</w:t>
      </w:r>
      <w:r>
        <w:rPr>
          <w:rFonts w:hint="cs"/>
          <w:cs/>
        </w:rPr>
        <w:t xml:space="preserve">( </w:t>
      </w:r>
      <w:r>
        <w:t xml:space="preserve">The definition and importance of a </w:t>
      </w:r>
      <w:r>
        <w:rPr>
          <w:cs/>
        </w:rPr>
        <w:tab/>
      </w:r>
      <w:r>
        <w:t>multicultural society; concepts of social</w:t>
      </w:r>
      <w:r>
        <w:rPr>
          <w:rFonts w:hint="cs"/>
          <w:cs/>
        </w:rPr>
        <w:t xml:space="preserve"> </w:t>
      </w:r>
      <w:r>
        <w:t xml:space="preserve">diversity and multiculturalism; </w:t>
      </w:r>
      <w:r>
        <w:rPr>
          <w:cs/>
        </w:rPr>
        <w:tab/>
      </w:r>
      <w:r>
        <w:rPr>
          <w:cs/>
        </w:rPr>
        <w:tab/>
      </w:r>
      <w:r>
        <w:t>theoretical perspectives of culture; cultural diversity in</w:t>
      </w:r>
      <w:r>
        <w:rPr>
          <w:rFonts w:hint="cs"/>
          <w:cs/>
        </w:rPr>
        <w:t xml:space="preserve"> </w:t>
      </w:r>
      <w:r>
        <w:t xml:space="preserve">organizations; </w:t>
      </w:r>
      <w:r>
        <w:rPr>
          <w:cs/>
        </w:rPr>
        <w:tab/>
      </w:r>
      <w:r>
        <w:t xml:space="preserve">personal predispositions and stereotype formation; prejudice </w:t>
      </w:r>
      <w:r>
        <w:rPr>
          <w:cs/>
        </w:rPr>
        <w:tab/>
      </w:r>
      <w:r>
        <w:t>classification and</w:t>
      </w:r>
      <w:r>
        <w:rPr>
          <w:rFonts w:hint="cs"/>
          <w:cs/>
        </w:rPr>
        <w:t xml:space="preserve"> </w:t>
      </w:r>
      <w:r>
        <w:t xml:space="preserve">prejudice-reduction theories; advantages and </w:t>
      </w:r>
      <w:r>
        <w:rPr>
          <w:cs/>
        </w:rPr>
        <w:tab/>
      </w:r>
      <w:r>
        <w:t>challenges of working in a multicultural society.</w:t>
      </w:r>
      <w:r>
        <w:rPr>
          <w:rFonts w:hint="cs"/>
          <w:cs/>
        </w:rPr>
        <w:t>)</w:t>
      </w:r>
    </w:p>
    <w:p w14:paraId="5C3D51FD" w14:textId="77777777" w:rsidR="007579B4" w:rsidRDefault="007579B4" w:rsidP="007579B4"/>
    <w:p w14:paraId="377F3B77" w14:textId="77777777" w:rsidR="007579B4" w:rsidRDefault="007579B4" w:rsidP="00711D92">
      <w:pPr>
        <w:pStyle w:val="Heading3"/>
      </w:pPr>
      <w:r>
        <w:lastRenderedPageBreak/>
        <w:t xml:space="preserve"> </w:t>
      </w:r>
      <w:r>
        <w:rPr>
          <w:cs/>
        </w:rPr>
        <w:t>รายวิชาที่เปิดสอนให้กับนักศึกษาระดับปริญญาตรีของวิทยาลัยเทคโนโลยีอุตสาหกรรม</w:t>
      </w:r>
      <w:r>
        <w:rPr>
          <w:cs/>
        </w:rPr>
        <w:tab/>
        <w:t>เท่านั้น</w:t>
      </w:r>
    </w:p>
    <w:p w14:paraId="271914EE" w14:textId="77777777" w:rsidR="007579B4" w:rsidRPr="0051103A" w:rsidRDefault="007579B4" w:rsidP="00711D92">
      <w:pPr>
        <w:pStyle w:val="Heading4"/>
      </w:pPr>
      <w:r>
        <w:t>080303522</w:t>
      </w:r>
      <w:r>
        <w:rPr>
          <w:cs/>
        </w:rPr>
        <w:t xml:space="preserve"> หมากรุกไทย</w:t>
      </w:r>
      <w:r>
        <w:rPr>
          <w:rFonts w:hint="cs"/>
          <w:cs/>
        </w:rPr>
        <w:t xml:space="preserve"> </w:t>
      </w:r>
      <w:r>
        <w:t>(Thai Chess)</w:t>
      </w:r>
      <w:r>
        <w:rPr>
          <w:rFonts w:hint="cs"/>
          <w:cs/>
        </w:rPr>
        <w:t xml:space="preserve"> </w:t>
      </w:r>
      <w:r w:rsidRPr="00BB4AB5">
        <w:rPr>
          <w:cs/>
        </w:rPr>
        <w:t>หน่วยกิต</w:t>
      </w:r>
      <w:r>
        <w:rPr>
          <w:cs/>
        </w:rPr>
        <w:t xml:space="preserve"> </w:t>
      </w:r>
      <w:r>
        <w:t>1(0-2-1)</w:t>
      </w:r>
    </w:p>
    <w:p w14:paraId="0844B9FE" w14:textId="77777777" w:rsidR="007579B4" w:rsidRDefault="007579B4" w:rsidP="00711D92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4F9FFC58" w14:textId="77777777" w:rsidR="007579B4" w:rsidRDefault="007579B4" w:rsidP="00711D92">
      <w:pPr>
        <w:pStyle w:val="Heading6"/>
      </w:pPr>
      <w:r>
        <w:rPr>
          <w:cs/>
        </w:rPr>
        <w:t xml:space="preserve"> ไม่มี(</w:t>
      </w:r>
      <w:r>
        <w:t>None)</w:t>
      </w:r>
    </w:p>
    <w:p w14:paraId="7635B9C2" w14:textId="7F8750EF" w:rsidR="007579B4" w:rsidRDefault="007579B4" w:rsidP="00711D92">
      <w:pPr>
        <w:pStyle w:val="Heading7"/>
        <w:rPr>
          <w:rFonts w:hint="cs"/>
        </w:rPr>
      </w:pPr>
      <w:r w:rsidRPr="0051103A"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>ความเป็นมาของหมากรุกไทย อุปกรณ์ กติกาการ</w:t>
      </w:r>
      <w:r>
        <w:rPr>
          <w:cs/>
        </w:rPr>
        <w:tab/>
        <w:t>เล่น ยุทธศาสตร์และยุทธวิธี วิธีการนับศักดิ์ รายการแข่งขันระดับต่าง ๆ และการ</w:t>
      </w:r>
      <w:r>
        <w:rPr>
          <w:cs/>
        </w:rPr>
        <w:tab/>
        <w:t>แข่งขันแบบทั่วไปหรือแบบออนไลน์</w:t>
      </w:r>
      <w:r>
        <w:rPr>
          <w:rFonts w:hint="cs"/>
          <w:cs/>
        </w:rPr>
        <w:t>(</w:t>
      </w:r>
      <w:r>
        <w:t xml:space="preserve">History of Thai chess; chess board and </w:t>
      </w:r>
      <w:r>
        <w:rPr>
          <w:cs/>
        </w:rPr>
        <w:tab/>
      </w:r>
      <w:r>
        <w:t>chess piece; rules of Thai chess; strategy and tactics;</w:t>
      </w:r>
      <w:r>
        <w:rPr>
          <w:rFonts w:hint="cs"/>
          <w:cs/>
        </w:rPr>
        <w:t xml:space="preserve"> </w:t>
      </w:r>
      <w:r>
        <w:t xml:space="preserve">method of Thai </w:t>
      </w:r>
      <w:r>
        <w:rPr>
          <w:cs/>
        </w:rPr>
        <w:tab/>
      </w:r>
      <w:r>
        <w:t xml:space="preserve">chess pieces; Thai chess competition at different levels and general or </w:t>
      </w:r>
      <w:r>
        <w:rPr>
          <w:cs/>
        </w:rPr>
        <w:tab/>
      </w:r>
      <w:r>
        <w:t>online</w:t>
      </w:r>
      <w:r>
        <w:rPr>
          <w:rFonts w:hint="cs"/>
          <w:cs/>
        </w:rPr>
        <w:t xml:space="preserve"> </w:t>
      </w:r>
      <w:r>
        <w:t>competition.</w:t>
      </w:r>
      <w:r>
        <w:rPr>
          <w:rFonts w:hint="cs"/>
          <w:cs/>
        </w:rPr>
        <w:t>)</w:t>
      </w:r>
    </w:p>
    <w:p w14:paraId="062447E8" w14:textId="77777777" w:rsidR="007579B4" w:rsidRDefault="007579B4" w:rsidP="00711D92">
      <w:pPr>
        <w:pStyle w:val="Heading4"/>
      </w:pPr>
      <w:r>
        <w:t>080303523</w:t>
      </w:r>
      <w:r>
        <w:rPr>
          <w:cs/>
        </w:rPr>
        <w:t xml:space="preserve"> หมากรุกสากล </w:t>
      </w:r>
      <w:r>
        <w:t>(Chess)</w:t>
      </w:r>
      <w:r>
        <w:rPr>
          <w:rFonts w:hint="cs"/>
          <w:cs/>
        </w:rPr>
        <w:t xml:space="preserve"> </w:t>
      </w:r>
      <w:r w:rsidRPr="004353C4">
        <w:rPr>
          <w:cs/>
        </w:rPr>
        <w:t>หน่วยกิต</w:t>
      </w:r>
      <w:r>
        <w:rPr>
          <w:rFonts w:hint="cs"/>
          <w:cs/>
        </w:rPr>
        <w:t xml:space="preserve"> </w:t>
      </w:r>
      <w:r>
        <w:t>1(0-2-1)</w:t>
      </w:r>
    </w:p>
    <w:p w14:paraId="38E74FA5" w14:textId="77777777" w:rsidR="007579B4" w:rsidRDefault="007579B4" w:rsidP="00711D92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1CE747E8" w14:textId="77777777" w:rsidR="007579B4" w:rsidRDefault="007579B4" w:rsidP="00711D92">
      <w:pPr>
        <w:pStyle w:val="Heading6"/>
      </w:pPr>
      <w:r>
        <w:rPr>
          <w:cs/>
        </w:rPr>
        <w:t xml:space="preserve"> ไม่มี(</w:t>
      </w:r>
      <w:r>
        <w:t>None)</w:t>
      </w:r>
    </w:p>
    <w:p w14:paraId="6FBE5663" w14:textId="77E9BAFD" w:rsidR="007579B4" w:rsidRDefault="007579B4" w:rsidP="00711D92">
      <w:pPr>
        <w:pStyle w:val="Heading7"/>
      </w:pPr>
      <w:r w:rsidRPr="00711D92">
        <w:rPr>
          <w:rFonts w:hint="cs"/>
          <w:cs/>
        </w:rPr>
        <w:t>คำอธิบาย</w:t>
      </w:r>
      <w:r w:rsidRPr="004353C4">
        <w:rPr>
          <w:rFonts w:hint="cs"/>
          <w:cs/>
        </w:rPr>
        <w:t>รายวิชา เรียนเกี่ยวกับ</w:t>
      </w:r>
      <w:r>
        <w:rPr>
          <w:cs/>
        </w:rPr>
        <w:t>ความเป็นมาของหมากรุกสากล อุปกรณ์ กติกาการเล่น ยุทธศาสตร์และยุทธวิธี และการนำไปประยุกต์ใช้ รวมไปถึงรายการแข่งขันระดับต่าง ๆ และการแข่งขันแบบทั่วไปหรือแบบออนไลน์</w:t>
      </w:r>
      <w:r>
        <w:rPr>
          <w:rFonts w:hint="cs"/>
          <w:cs/>
        </w:rPr>
        <w:t>(</w:t>
      </w:r>
      <w:r>
        <w:t>History; chess board and chess piece; rules, strategy; and tactics; applying to life; chess</w:t>
      </w:r>
      <w:r>
        <w:rPr>
          <w:rFonts w:hint="cs"/>
          <w:cs/>
        </w:rPr>
        <w:t xml:space="preserve"> </w:t>
      </w:r>
      <w:r>
        <w:t>competition at different levels and general or online competition.</w:t>
      </w:r>
      <w:r>
        <w:rPr>
          <w:rFonts w:hint="cs"/>
          <w:cs/>
        </w:rPr>
        <w:t>)</w:t>
      </w:r>
    </w:p>
    <w:p w14:paraId="079125BB" w14:textId="77777777" w:rsidR="00711D92" w:rsidRPr="00711D92" w:rsidRDefault="00711D92" w:rsidP="00711D92">
      <w:pPr>
        <w:rPr>
          <w:rFonts w:hint="cs"/>
        </w:rPr>
      </w:pPr>
    </w:p>
    <w:p w14:paraId="7404FC43" w14:textId="77777777" w:rsidR="007579B4" w:rsidRDefault="007579B4" w:rsidP="00711D92">
      <w:pPr>
        <w:pStyle w:val="Heading4"/>
      </w:pPr>
      <w:r>
        <w:lastRenderedPageBreak/>
        <w:t>080303524</w:t>
      </w:r>
      <w:r>
        <w:rPr>
          <w:cs/>
        </w:rPr>
        <w:t xml:space="preserve"> หมากรุกจีน </w:t>
      </w:r>
      <w:r>
        <w:t>(Chinese Chess)</w:t>
      </w:r>
      <w:r>
        <w:rPr>
          <w:rFonts w:hint="cs"/>
          <w:cs/>
        </w:rPr>
        <w:t xml:space="preserve"> </w:t>
      </w:r>
      <w:r w:rsidRPr="006806C8">
        <w:rPr>
          <w:cs/>
        </w:rPr>
        <w:t>หน่วยกิต</w:t>
      </w:r>
      <w:r>
        <w:rPr>
          <w:rFonts w:hint="cs"/>
          <w:cs/>
        </w:rPr>
        <w:t xml:space="preserve"> </w:t>
      </w:r>
      <w:r>
        <w:t>1(0-2-1)</w:t>
      </w:r>
    </w:p>
    <w:p w14:paraId="7E4E908B" w14:textId="77777777" w:rsidR="007579B4" w:rsidRDefault="007579B4" w:rsidP="0094580B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270C2E97" w14:textId="77777777" w:rsidR="007579B4" w:rsidRDefault="007579B4" w:rsidP="0094580B">
      <w:pPr>
        <w:pStyle w:val="Heading6"/>
      </w:pPr>
      <w:r>
        <w:rPr>
          <w:cs/>
        </w:rPr>
        <w:t xml:space="preserve"> ไม่มี(</w:t>
      </w:r>
      <w:r>
        <w:t>None)</w:t>
      </w:r>
    </w:p>
    <w:p w14:paraId="196427B5" w14:textId="65DA7819" w:rsidR="007579B4" w:rsidRDefault="007579B4" w:rsidP="0094580B">
      <w:pPr>
        <w:pStyle w:val="Heading7"/>
      </w:pPr>
      <w:r w:rsidRPr="002E5D07"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>ความเป็นมาของหมากรุกจีน อุปกรณ์ กติกาการเล่น ยุทธศาสตร์และยุทธวิธี การเล่นแบบครึ่งกระดาน</w:t>
      </w:r>
      <w:r>
        <w:rPr>
          <w:rFonts w:hint="cs"/>
          <w:cs/>
        </w:rPr>
        <w:t xml:space="preserve"> </w:t>
      </w:r>
      <w:r>
        <w:rPr>
          <w:cs/>
        </w:rPr>
        <w:t>การเล่นเลี้ยบ-ตุ่ย รายการแข่งขันระดับต่าง ๆ และการแข่งขันแบบทั่วไปหรือแบบออนไลน์</w:t>
      </w:r>
      <w:r>
        <w:rPr>
          <w:rFonts w:hint="cs"/>
          <w:cs/>
        </w:rPr>
        <w:t xml:space="preserve"> ( </w:t>
      </w:r>
      <w:r>
        <w:t>History of</w:t>
      </w:r>
      <w:r>
        <w:rPr>
          <w:rFonts w:hint="cs"/>
          <w:cs/>
        </w:rPr>
        <w:t xml:space="preserve"> </w:t>
      </w:r>
      <w:r>
        <w:t>Chinese chess; chess board and chess piece; rules of Chinese chess; strategy</w:t>
      </w:r>
      <w:r>
        <w:rPr>
          <w:rFonts w:hint="cs"/>
          <w:cs/>
        </w:rPr>
        <w:t xml:space="preserve"> </w:t>
      </w:r>
      <w:r>
        <w:t xml:space="preserve">and tactics; half-board playing; </w:t>
      </w:r>
      <w:proofErr w:type="spellStart"/>
      <w:r>
        <w:t>Liab</w:t>
      </w:r>
      <w:proofErr w:type="spellEnd"/>
      <w:r>
        <w:t xml:space="preserve">-tui playing; Chinese chess </w:t>
      </w:r>
      <w:r>
        <w:rPr>
          <w:cs/>
        </w:rPr>
        <w:tab/>
      </w:r>
      <w:r>
        <w:t>competition at different levels and general</w:t>
      </w:r>
      <w:r>
        <w:rPr>
          <w:rFonts w:hint="cs"/>
          <w:cs/>
        </w:rPr>
        <w:t xml:space="preserve"> </w:t>
      </w:r>
      <w:r>
        <w:t>or online competition.</w:t>
      </w:r>
      <w:r>
        <w:rPr>
          <w:rFonts w:hint="cs"/>
          <w:cs/>
        </w:rPr>
        <w:t>)</w:t>
      </w:r>
    </w:p>
    <w:p w14:paraId="3253FDDB" w14:textId="77777777" w:rsidR="007579B4" w:rsidRDefault="007579B4" w:rsidP="00A36335">
      <w:pPr>
        <w:pStyle w:val="Heading4"/>
      </w:pPr>
      <w:r>
        <w:t>080303525</w:t>
      </w:r>
      <w:r>
        <w:rPr>
          <w:cs/>
        </w:rPr>
        <w:t xml:space="preserve"> สกา</w:t>
      </w:r>
      <w:r>
        <w:rPr>
          <w:rFonts w:hint="cs"/>
          <w:cs/>
        </w:rPr>
        <w:t xml:space="preserve"> </w:t>
      </w:r>
      <w:r>
        <w:t>(Ska)</w:t>
      </w:r>
      <w:r>
        <w:rPr>
          <w:rFonts w:hint="cs"/>
          <w:cs/>
        </w:rPr>
        <w:t xml:space="preserve"> </w:t>
      </w:r>
      <w:r w:rsidRPr="009C3456">
        <w:rPr>
          <w:cs/>
        </w:rPr>
        <w:t>หน่วยกิต</w:t>
      </w:r>
      <w:r>
        <w:rPr>
          <w:cs/>
        </w:rPr>
        <w:t xml:space="preserve"> </w:t>
      </w:r>
      <w:r>
        <w:t>1(0-2-1)</w:t>
      </w:r>
    </w:p>
    <w:p w14:paraId="5B3E8FC0" w14:textId="77777777" w:rsidR="007579B4" w:rsidRDefault="007579B4" w:rsidP="00A36335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0A1DA6C0" w14:textId="77777777" w:rsidR="007579B4" w:rsidRDefault="007579B4" w:rsidP="00A36335">
      <w:pPr>
        <w:pStyle w:val="Heading6"/>
      </w:pPr>
      <w:r>
        <w:rPr>
          <w:cs/>
        </w:rPr>
        <w:t xml:space="preserve"> ไม่มี(</w:t>
      </w:r>
      <w:r>
        <w:t>None)</w:t>
      </w:r>
    </w:p>
    <w:p w14:paraId="2E92B9BD" w14:textId="21A6D700" w:rsidR="007579B4" w:rsidRDefault="007579B4" w:rsidP="00A36335">
      <w:pPr>
        <w:pStyle w:val="Heading7"/>
      </w:pPr>
      <w:r w:rsidRPr="001E2A47"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>ความเป็นมาของสกา อุปกรณ์ กติกาการเล่น ยุทธศาสตร์และยุทธวิธี รายการแข่งขันระดับต่าง ๆ และการแข่งขันแบบทั่วไปหรือแบบออนไลน์</w:t>
      </w:r>
      <w:r>
        <w:rPr>
          <w:rFonts w:hint="cs"/>
          <w:cs/>
        </w:rPr>
        <w:t xml:space="preserve"> ( </w:t>
      </w:r>
      <w:r>
        <w:t>History of Ska; equipment; rules of Ska; strategy and tactics; Ska competition at different</w:t>
      </w:r>
      <w:r>
        <w:rPr>
          <w:rFonts w:hint="cs"/>
          <w:cs/>
        </w:rPr>
        <w:t xml:space="preserve"> </w:t>
      </w:r>
      <w:r>
        <w:t>levels and general or online competition.</w:t>
      </w:r>
      <w:r>
        <w:rPr>
          <w:rFonts w:hint="cs"/>
          <w:cs/>
        </w:rPr>
        <w:t>)</w:t>
      </w:r>
    </w:p>
    <w:p w14:paraId="4DEC6505" w14:textId="77777777" w:rsidR="007579B4" w:rsidRDefault="007579B4" w:rsidP="007579B4"/>
    <w:p w14:paraId="00EC5719" w14:textId="77777777" w:rsidR="007579B4" w:rsidRDefault="007579B4" w:rsidP="007579B4"/>
    <w:p w14:paraId="05D60B3D" w14:textId="77777777" w:rsidR="007579B4" w:rsidRDefault="007579B4" w:rsidP="007579B4"/>
    <w:p w14:paraId="7F79DCA1" w14:textId="77777777" w:rsidR="007579B4" w:rsidRDefault="007579B4" w:rsidP="007579B4"/>
    <w:p w14:paraId="0111FE0B" w14:textId="77777777" w:rsidR="007579B4" w:rsidRDefault="007579B4" w:rsidP="007579B4"/>
    <w:p w14:paraId="2A4B8F4A" w14:textId="77777777" w:rsidR="007579B4" w:rsidRDefault="007579B4" w:rsidP="007579B4"/>
    <w:p w14:paraId="2FC4D291" w14:textId="77777777" w:rsidR="007579B4" w:rsidRPr="00A36335" w:rsidRDefault="007579B4" w:rsidP="007579B4"/>
    <w:p w14:paraId="2CCECAFF" w14:textId="77777777" w:rsidR="007579B4" w:rsidRDefault="007579B4" w:rsidP="00A238D1">
      <w:pPr>
        <w:pStyle w:val="Heading3"/>
      </w:pPr>
      <w:r>
        <w:lastRenderedPageBreak/>
        <w:t xml:space="preserve"> </w:t>
      </w:r>
      <w:r>
        <w:rPr>
          <w:cs/>
        </w:rPr>
        <w:t>รายวิชาสำหรับหลักสูตรนานาชาติระดับปริญญาตรี</w:t>
      </w:r>
    </w:p>
    <w:p w14:paraId="144E7151" w14:textId="77777777" w:rsidR="007579B4" w:rsidRDefault="007579B4" w:rsidP="007579B4">
      <w:pPr>
        <w:pStyle w:val="Heading4"/>
      </w:pPr>
      <w:r>
        <w:rPr>
          <w:cs/>
        </w:rPr>
        <w:t>คณะเทคโนโลยีสารสนเทศและนวัตกรรมดิจิทัล</w:t>
      </w:r>
    </w:p>
    <w:p w14:paraId="205DF600" w14:textId="77777777" w:rsidR="007579B4" w:rsidRDefault="007579B4" w:rsidP="007579B4">
      <w:pPr>
        <w:pStyle w:val="Heading5"/>
        <w:rPr>
          <w:rFonts w:hint="cs"/>
        </w:rPr>
      </w:pPr>
      <w:r>
        <w:t>070153810</w:t>
      </w:r>
      <w:r>
        <w:rPr>
          <w:cs/>
        </w:rPr>
        <w:t xml:space="preserve"> กฎหมายในเศรษฐกิจดิจิทัล</w:t>
      </w:r>
      <w:r>
        <w:t xml:space="preserve"> (Laws in Digital Economy) </w:t>
      </w:r>
      <w:r>
        <w:rPr>
          <w:cs/>
        </w:rPr>
        <w:br/>
      </w:r>
      <w:r>
        <w:rPr>
          <w:cs/>
        </w:rPr>
        <w:tab/>
        <w:t>หน่วยกิต3(3-0-6)</w:t>
      </w:r>
    </w:p>
    <w:p w14:paraId="4FB3175B" w14:textId="77777777" w:rsidR="007579B4" w:rsidRDefault="007579B4" w:rsidP="007579B4">
      <w:pPr>
        <w:pStyle w:val="Heading6"/>
      </w:pPr>
      <w:r>
        <w:rPr>
          <w:cs/>
        </w:rPr>
        <w:t>วิชาบังคับก่อน (</w:t>
      </w:r>
      <w:r>
        <w:t xml:space="preserve">Prerequisite)  </w:t>
      </w:r>
    </w:p>
    <w:p w14:paraId="2493ECD8" w14:textId="77777777" w:rsidR="007579B4" w:rsidRDefault="007579B4" w:rsidP="007579B4">
      <w:pPr>
        <w:pStyle w:val="Heading7"/>
      </w:pPr>
      <w:r>
        <w:rPr>
          <w:cs/>
        </w:rPr>
        <w:t xml:space="preserve"> ไม่มี(</w:t>
      </w:r>
      <w:r>
        <w:t xml:space="preserve">None) </w:t>
      </w:r>
    </w:p>
    <w:p w14:paraId="59F1D01E" w14:textId="77777777" w:rsidR="007579B4" w:rsidRDefault="007579B4" w:rsidP="007579B4">
      <w:pPr>
        <w:pStyle w:val="Heading6"/>
        <w:rPr>
          <w:rFonts w:hint="cs"/>
        </w:rPr>
      </w:pPr>
      <w:r w:rsidRPr="00C94C49"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>กฎหมายและกฎระเบียบที่เกี่ยวข้องกับเทคโนโลยี</w:t>
      </w:r>
      <w:r>
        <w:rPr>
          <w:cs/>
        </w:rPr>
        <w:tab/>
      </w:r>
      <w:r>
        <w:rPr>
          <w:cs/>
        </w:rPr>
        <w:tab/>
        <w:t>สารสนเทศและลิขสิทธิ์ซอฟต์แวร์ กฎหมายเกี่ยวกับ</w:t>
      </w:r>
      <w:r>
        <w:t xml:space="preserve"> </w:t>
      </w:r>
      <w:r>
        <w:rPr>
          <w:cs/>
        </w:rPr>
        <w:t>การทำธุรกรรมทาง</w:t>
      </w:r>
      <w:r>
        <w:rPr>
          <w:cs/>
        </w:rPr>
        <w:tab/>
        <w:t>อิเล็กทรอนิกส์และการกระทำความผิดเกี่ยวกับคอมพิวเตอร์ อาชญากรรมและ</w:t>
      </w:r>
      <w:r>
        <w:rPr>
          <w:cs/>
        </w:rPr>
        <w:tab/>
        <w:t>ทุจริตทางไซเบอร์</w:t>
      </w:r>
      <w:r>
        <w:t xml:space="preserve"> </w:t>
      </w:r>
      <w:r>
        <w:rPr>
          <w:rFonts w:hint="cs"/>
          <w:cs/>
        </w:rPr>
        <w:t>ก</w:t>
      </w:r>
      <w:r>
        <w:rPr>
          <w:cs/>
        </w:rPr>
        <w:t>ฎหมายทรัพย์สินทางปัญญา ธรรมาภิบาล ดิจิทัล มาตรฐาน</w:t>
      </w:r>
      <w:r>
        <w:rPr>
          <w:cs/>
        </w:rPr>
        <w:tab/>
        <w:t>ดิจิทัล การปฏิบัติตามกฎหมาย นโยบาย และมาตรฐานการจัดการด้านดิจิทัล</w:t>
      </w:r>
      <w:r>
        <w:rPr>
          <w:rFonts w:hint="cs"/>
          <w:cs/>
        </w:rPr>
        <w:t xml:space="preserve"> ( </w:t>
      </w:r>
      <w:r>
        <w:rPr>
          <w:cs/>
        </w:rPr>
        <w:tab/>
      </w:r>
      <w:r>
        <w:t xml:space="preserve">Legal and regulatory issues related to information technology and the </w:t>
      </w:r>
      <w:r>
        <w:rPr>
          <w:cs/>
        </w:rPr>
        <w:tab/>
      </w:r>
      <w:r>
        <w:t>copyright of</w:t>
      </w:r>
      <w:r>
        <w:rPr>
          <w:rFonts w:hint="cs"/>
          <w:cs/>
        </w:rPr>
        <w:t xml:space="preserve"> </w:t>
      </w:r>
      <w:r>
        <w:t xml:space="preserve">software; electronic transaction law and computer-related </w:t>
      </w:r>
      <w:r>
        <w:rPr>
          <w:cs/>
        </w:rPr>
        <w:tab/>
      </w:r>
      <w:r>
        <w:t>crime act; cybercrime and fraud;</w:t>
      </w:r>
      <w:r>
        <w:rPr>
          <w:rFonts w:hint="cs"/>
          <w:cs/>
        </w:rPr>
        <w:t xml:space="preserve"> </w:t>
      </w:r>
      <w:r>
        <w:t>intellectual</w:t>
      </w:r>
      <w:r>
        <w:rPr>
          <w:rFonts w:hint="cs"/>
          <w:cs/>
        </w:rPr>
        <w:t xml:space="preserve"> </w:t>
      </w:r>
      <w:r>
        <w:t xml:space="preserve">property law; digital </w:t>
      </w:r>
      <w:r>
        <w:rPr>
          <w:cs/>
        </w:rPr>
        <w:tab/>
      </w:r>
      <w:r>
        <w:t>governance; digital standard; compliance of law, policy and digital</w:t>
      </w:r>
      <w:r>
        <w:rPr>
          <w:rFonts w:hint="cs"/>
          <w:cs/>
        </w:rPr>
        <w:t xml:space="preserve"> </w:t>
      </w:r>
      <w:r>
        <w:rPr>
          <w:cs/>
        </w:rPr>
        <w:tab/>
      </w:r>
      <w:r>
        <w:t>management</w:t>
      </w:r>
      <w:r>
        <w:rPr>
          <w:rFonts w:hint="cs"/>
          <w:cs/>
        </w:rPr>
        <w:t xml:space="preserve"> </w:t>
      </w:r>
      <w:r>
        <w:t>standard.</w:t>
      </w:r>
      <w:r>
        <w:rPr>
          <w:rFonts w:hint="cs"/>
          <w:cs/>
        </w:rPr>
        <w:t xml:space="preserve">) </w:t>
      </w:r>
    </w:p>
    <w:p w14:paraId="2CC9EAD6" w14:textId="77777777" w:rsidR="007579B4" w:rsidRDefault="007579B4" w:rsidP="007579B4">
      <w:pPr>
        <w:pStyle w:val="Heading4"/>
      </w:pPr>
      <w:r>
        <w:rPr>
          <w:cs/>
        </w:rPr>
        <w:t>วิทยาลัยนานาชาติ</w:t>
      </w:r>
    </w:p>
    <w:p w14:paraId="5942E8B6" w14:textId="77777777" w:rsidR="007579B4" w:rsidRDefault="007579B4" w:rsidP="007579B4">
      <w:pPr>
        <w:pStyle w:val="Heading5"/>
        <w:rPr>
          <w:rFonts w:hint="cs"/>
        </w:rPr>
      </w:pPr>
      <w:r>
        <w:t>150013125</w:t>
      </w:r>
      <w:r>
        <w:rPr>
          <w:cs/>
        </w:rPr>
        <w:t xml:space="preserve"> การเรียนรู้สู่ความเป็นมืออาชีพ </w:t>
      </w:r>
      <w:r>
        <w:t>(Study as a process into Profession)</w:t>
      </w:r>
      <w:r>
        <w:rPr>
          <w:rFonts w:hint="cs"/>
          <w:cs/>
        </w:rPr>
        <w:t xml:space="preserve"> </w:t>
      </w:r>
      <w:r>
        <w:rPr>
          <w:cs/>
        </w:rPr>
        <w:tab/>
      </w:r>
      <w:r w:rsidRPr="00C94C49">
        <w:rPr>
          <w:cs/>
        </w:rPr>
        <w:t>หน่วยกิต</w:t>
      </w:r>
      <w:r>
        <w:rPr>
          <w:rFonts w:hint="cs"/>
          <w:cs/>
        </w:rPr>
        <w:t xml:space="preserve"> </w:t>
      </w:r>
      <w:r>
        <w:t>2(2-0-4)</w:t>
      </w:r>
    </w:p>
    <w:p w14:paraId="76E66734" w14:textId="77777777" w:rsidR="007579B4" w:rsidRDefault="007579B4" w:rsidP="007579B4">
      <w:pPr>
        <w:pStyle w:val="Heading6"/>
      </w:pPr>
      <w:r>
        <w:rPr>
          <w:cs/>
        </w:rPr>
        <w:t>วิชาบังคับก่อน (</w:t>
      </w:r>
      <w:r>
        <w:t xml:space="preserve">Prerequisite)  </w:t>
      </w:r>
    </w:p>
    <w:p w14:paraId="001234F9" w14:textId="77777777" w:rsidR="007579B4" w:rsidRDefault="007579B4" w:rsidP="007579B4">
      <w:pPr>
        <w:pStyle w:val="Heading7"/>
      </w:pPr>
      <w:r>
        <w:rPr>
          <w:cs/>
        </w:rPr>
        <w:t xml:space="preserve"> ไม่มี(</w:t>
      </w:r>
      <w:r>
        <w:t xml:space="preserve">None) </w:t>
      </w:r>
    </w:p>
    <w:p w14:paraId="5586EA54" w14:textId="77777777" w:rsidR="007579B4" w:rsidRDefault="007579B4" w:rsidP="007579B4">
      <w:pPr>
        <w:pStyle w:val="Heading6"/>
      </w:pPr>
      <w:r w:rsidRPr="00C94C49"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>สมรรถนะเพื่อความสำเร็จในการศึกษาและ</w:t>
      </w:r>
      <w:r>
        <w:rPr>
          <w:cs/>
        </w:rPr>
        <w:tab/>
        <w:t>ประกอบอาชีพ ทักษะการเรียนให้ประสบความสำเร็จทักษะการนำเสนอ การ</w:t>
      </w:r>
      <w:r>
        <w:rPr>
          <w:cs/>
        </w:rPr>
        <w:tab/>
        <w:t>บริหารจัดการเวลาและความเครียด ทักษะการวิจัย เทคนิคการจดบันทึก การ</w:t>
      </w:r>
      <w:r>
        <w:rPr>
          <w:cs/>
        </w:rPr>
        <w:tab/>
        <w:t>วิเคราะห์ทักษะและศักยภาพของตนเอง การค้นหาอาชีพที่ใช่ งานที่่ตอบโจทย์ และ</w:t>
      </w:r>
      <w:r>
        <w:rPr>
          <w:cs/>
        </w:rPr>
        <w:tab/>
        <w:t>การวางแผนเพื่อชีวิต</w:t>
      </w:r>
      <w:r>
        <w:rPr>
          <w:rFonts w:hint="cs"/>
          <w:cs/>
        </w:rPr>
        <w:t xml:space="preserve"> ( </w:t>
      </w:r>
      <w:r>
        <w:t xml:space="preserve">Competencies for academic and professional </w:t>
      </w:r>
      <w:r>
        <w:rPr>
          <w:cs/>
        </w:rPr>
        <w:tab/>
      </w:r>
      <w:r>
        <w:t>success; effective learning skills;</w:t>
      </w:r>
      <w:r>
        <w:rPr>
          <w:rFonts w:hint="cs"/>
          <w:cs/>
        </w:rPr>
        <w:t xml:space="preserve"> </w:t>
      </w:r>
      <w:r>
        <w:t xml:space="preserve">presentation skills; time and stress </w:t>
      </w:r>
      <w:r>
        <w:rPr>
          <w:cs/>
        </w:rPr>
        <w:tab/>
      </w:r>
      <w:r>
        <w:t>management; research skills; techniques in note taking; skills and</w:t>
      </w:r>
      <w:r>
        <w:rPr>
          <w:rFonts w:hint="cs"/>
          <w:cs/>
        </w:rPr>
        <w:t xml:space="preserve">  </w:t>
      </w:r>
      <w:r>
        <w:t>self-</w:t>
      </w:r>
      <w:r>
        <w:rPr>
          <w:cs/>
        </w:rPr>
        <w:tab/>
      </w:r>
      <w:r>
        <w:t>assessment; career exploration; life-goal setting.</w:t>
      </w:r>
      <w:r>
        <w:rPr>
          <w:rFonts w:hint="cs"/>
          <w:cs/>
        </w:rPr>
        <w:t>)</w:t>
      </w:r>
    </w:p>
    <w:p w14:paraId="33D8895C" w14:textId="77777777" w:rsidR="007579B4" w:rsidRDefault="007579B4" w:rsidP="007579B4"/>
    <w:p w14:paraId="151A64AB" w14:textId="77777777" w:rsidR="007579B4" w:rsidRDefault="007579B4" w:rsidP="007579B4"/>
    <w:p w14:paraId="3094AA38" w14:textId="77777777" w:rsidR="007579B4" w:rsidRPr="00C94C49" w:rsidRDefault="007579B4" w:rsidP="007579B4">
      <w:pPr>
        <w:rPr>
          <w:rFonts w:hint="cs"/>
        </w:rPr>
      </w:pPr>
    </w:p>
    <w:p w14:paraId="525305BA" w14:textId="77777777" w:rsidR="007579B4" w:rsidRDefault="007579B4" w:rsidP="007579B4">
      <w:pPr>
        <w:pStyle w:val="Heading5"/>
      </w:pPr>
      <w:r>
        <w:lastRenderedPageBreak/>
        <w:t>150013140</w:t>
      </w:r>
      <w:r>
        <w:rPr>
          <w:cs/>
        </w:rPr>
        <w:t xml:space="preserve"> คณิตศาสตร์ทั่วไป</w:t>
      </w:r>
      <w:r>
        <w:rPr>
          <w:rFonts w:hint="cs"/>
          <w:cs/>
        </w:rPr>
        <w:t xml:space="preserve"> </w:t>
      </w:r>
      <w:r>
        <w:t>(General Mathematics)</w:t>
      </w:r>
      <w:r>
        <w:rPr>
          <w:rFonts w:hint="cs"/>
          <w:cs/>
        </w:rPr>
        <w:t xml:space="preserve"> </w:t>
      </w:r>
      <w:r>
        <w:rPr>
          <w:cs/>
        </w:rPr>
        <w:t>หน่วยกิต3(3-0-6)</w:t>
      </w:r>
    </w:p>
    <w:p w14:paraId="560F932D" w14:textId="77777777" w:rsidR="007579B4" w:rsidRDefault="007579B4" w:rsidP="007579B4">
      <w:pPr>
        <w:pStyle w:val="Heading6"/>
      </w:pPr>
      <w:r>
        <w:rPr>
          <w:cs/>
        </w:rPr>
        <w:t>วิชาบังคับก่อน (</w:t>
      </w:r>
      <w:r>
        <w:t xml:space="preserve">Prerequisite)  </w:t>
      </w:r>
    </w:p>
    <w:p w14:paraId="2E8E00B0" w14:textId="77777777" w:rsidR="007579B4" w:rsidRDefault="007579B4" w:rsidP="007579B4">
      <w:pPr>
        <w:pStyle w:val="Heading7"/>
      </w:pPr>
      <w:r>
        <w:rPr>
          <w:cs/>
        </w:rPr>
        <w:t xml:space="preserve"> ไม่มี(</w:t>
      </w:r>
      <w:r>
        <w:t>None)</w:t>
      </w:r>
    </w:p>
    <w:p w14:paraId="18BD2387" w14:textId="77777777" w:rsidR="007579B4" w:rsidRPr="00C94C49" w:rsidRDefault="007579B4" w:rsidP="007579B4">
      <w:pPr>
        <w:pStyle w:val="Heading6"/>
        <w:rPr>
          <w:rFonts w:hint="cs"/>
        </w:rPr>
      </w:pPr>
      <w:r w:rsidRPr="00C94C49"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>จำนวนเต็มและสมบัติของจำนวนเต็ม ระบบ</w:t>
      </w:r>
      <w:r>
        <w:rPr>
          <w:cs/>
        </w:rPr>
        <w:tab/>
        <w:t>จำนวนจริง เศษส่วน ทศนิยม อัตราส่วนและสัดส่วน</w:t>
      </w:r>
      <w:r>
        <w:rPr>
          <w:rFonts w:hint="cs"/>
          <w:cs/>
        </w:rPr>
        <w:t xml:space="preserve"> </w:t>
      </w:r>
      <w:r>
        <w:rPr>
          <w:cs/>
        </w:rPr>
        <w:t xml:space="preserve">ร้อยละ เปอร์เซ็นต์ พหุนาม </w:t>
      </w:r>
      <w:r>
        <w:rPr>
          <w:cs/>
        </w:rPr>
        <w:tab/>
        <w:t>เลขยก</w:t>
      </w:r>
      <w:r>
        <w:rPr>
          <w:rFonts w:hint="cs"/>
          <w:cs/>
        </w:rPr>
        <w:t>ำ</w:t>
      </w:r>
      <w:r>
        <w:rPr>
          <w:cs/>
        </w:rPr>
        <w:t xml:space="preserve">ลังและราก เซต ตรรกศาสตร์ ความน่าจะเป็น การแยกตัวประกอบ </w:t>
      </w:r>
      <w:r>
        <w:rPr>
          <w:cs/>
        </w:rPr>
        <w:tab/>
        <w:t>สมการ</w:t>
      </w:r>
      <w:r>
        <w:rPr>
          <w:rFonts w:hint="cs"/>
          <w:cs/>
        </w:rPr>
        <w:t xml:space="preserve"> </w:t>
      </w:r>
      <w:r>
        <w:rPr>
          <w:cs/>
        </w:rPr>
        <w:t>และอสมการ ค่าสัมบูรณ์ สมการเชิงเส้น สมการก าลังสอง เรขาคณิต</w:t>
      </w:r>
      <w:r>
        <w:rPr>
          <w:cs/>
        </w:rPr>
        <w:tab/>
        <w:t>วิเคราะห์</w:t>
      </w:r>
      <w:r>
        <w:rPr>
          <w:rFonts w:hint="cs"/>
          <w:cs/>
        </w:rPr>
        <w:t xml:space="preserve">( </w:t>
      </w:r>
      <w:r>
        <w:t xml:space="preserve">Integer and properties of integer; real number system; fraction; </w:t>
      </w:r>
      <w:r>
        <w:rPr>
          <w:cs/>
        </w:rPr>
        <w:tab/>
      </w:r>
      <w:r>
        <w:t>decimal; ratio and</w:t>
      </w:r>
      <w:r>
        <w:rPr>
          <w:rFonts w:hint="cs"/>
          <w:cs/>
        </w:rPr>
        <w:t xml:space="preserve"> </w:t>
      </w:r>
      <w:r>
        <w:t xml:space="preserve">percent proportion; percent; polynomial; power and </w:t>
      </w:r>
      <w:r>
        <w:rPr>
          <w:cs/>
        </w:rPr>
        <w:tab/>
      </w:r>
      <w:r>
        <w:t>radical; set; logic; probability; factorization;</w:t>
      </w:r>
      <w:r>
        <w:rPr>
          <w:rFonts w:hint="cs"/>
          <w:cs/>
        </w:rPr>
        <w:t xml:space="preserve"> </w:t>
      </w:r>
      <w:r>
        <w:t xml:space="preserve">equation and inequality; </w:t>
      </w:r>
      <w:r>
        <w:rPr>
          <w:cs/>
        </w:rPr>
        <w:tab/>
      </w:r>
      <w:r>
        <w:t>absolute value; linear equation; quadratic equation; analytic geometry.</w:t>
      </w:r>
      <w:r>
        <w:rPr>
          <w:rFonts w:hint="cs"/>
          <w:cs/>
        </w:rPr>
        <w:t xml:space="preserve">) </w:t>
      </w:r>
    </w:p>
    <w:p w14:paraId="2B089F60" w14:textId="77777777" w:rsidR="007579B4" w:rsidRDefault="007579B4" w:rsidP="007579B4">
      <w:pPr>
        <w:pStyle w:val="Heading5"/>
        <w:rPr>
          <w:rFonts w:hint="cs"/>
        </w:rPr>
      </w:pPr>
      <w:r>
        <w:t>150013141</w:t>
      </w:r>
      <w:r>
        <w:rPr>
          <w:cs/>
        </w:rPr>
        <w:t xml:space="preserve"> คอมพิวเตอร์เพื่อการศึกษาเบื้องต้น</w:t>
      </w:r>
      <w:r>
        <w:rPr>
          <w:rFonts w:hint="cs"/>
          <w:cs/>
        </w:rPr>
        <w:t xml:space="preserve"> </w:t>
      </w:r>
      <w:r>
        <w:t>(Basic Computer for Education)</w:t>
      </w:r>
      <w:r>
        <w:rPr>
          <w:rFonts w:hint="cs"/>
          <w:cs/>
        </w:rPr>
        <w:t xml:space="preserve"> </w:t>
      </w:r>
      <w:r>
        <w:rPr>
          <w:cs/>
        </w:rPr>
        <w:tab/>
      </w:r>
      <w:r>
        <w:rPr>
          <w:rFonts w:hint="cs"/>
          <w:cs/>
        </w:rPr>
        <w:t>หน่วยกิต</w:t>
      </w:r>
      <w:r>
        <w:rPr>
          <w:cs/>
        </w:rPr>
        <w:t>3(3-0-6)</w:t>
      </w:r>
    </w:p>
    <w:p w14:paraId="04D6FB99" w14:textId="77777777" w:rsidR="007579B4" w:rsidRDefault="007579B4" w:rsidP="007579B4">
      <w:pPr>
        <w:pStyle w:val="Heading6"/>
      </w:pPr>
      <w:r>
        <w:rPr>
          <w:cs/>
        </w:rPr>
        <w:t>วิชาบังคับก่อน (</w:t>
      </w:r>
      <w:r>
        <w:t xml:space="preserve">Prerequisite)  </w:t>
      </w:r>
    </w:p>
    <w:p w14:paraId="467EC844" w14:textId="77777777" w:rsidR="007579B4" w:rsidRDefault="007579B4" w:rsidP="007579B4">
      <w:pPr>
        <w:pStyle w:val="Heading7"/>
      </w:pPr>
      <w:r>
        <w:rPr>
          <w:cs/>
        </w:rPr>
        <w:t xml:space="preserve"> ไม่มี(</w:t>
      </w:r>
      <w:r>
        <w:t>None)</w:t>
      </w:r>
    </w:p>
    <w:p w14:paraId="08D5AE93" w14:textId="77777777" w:rsidR="007579B4" w:rsidRDefault="007579B4" w:rsidP="007579B4">
      <w:pPr>
        <w:pStyle w:val="Heading6"/>
      </w:pPr>
      <w:r>
        <w:t xml:space="preserve"> </w:t>
      </w:r>
      <w:r w:rsidRPr="00C94C49"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>องค์ประกอบเบื้องต้นของคอมพิวเตอร์ ระบบ</w:t>
      </w:r>
      <w:r>
        <w:rPr>
          <w:cs/>
        </w:rPr>
        <w:tab/>
        <w:t>ปฏิบัติ การประยุกต์ใช้คอมพิวเตอร์เพื่อการศึกษาการจัดทำเอกสารรายงาน การ</w:t>
      </w:r>
      <w:r>
        <w:rPr>
          <w:cs/>
        </w:rPr>
        <w:tab/>
        <w:t>คำนวณ การนำเสนองาน และการปรับแต่งภาพ การใช้อินเทอร์เน็ตเพื่อการศึกษา</w:t>
      </w:r>
      <w:r>
        <w:rPr>
          <w:cs/>
        </w:rPr>
        <w:tab/>
        <w:t>ค้นคว้า จริยธรรมในการใช้ข้อมูลและระบบสารสนเทศจากอินเตอร์เน็ต</w:t>
      </w:r>
      <w:r>
        <w:rPr>
          <w:rFonts w:hint="cs"/>
          <w:cs/>
        </w:rPr>
        <w:t xml:space="preserve">( </w:t>
      </w:r>
      <w:r>
        <w:t xml:space="preserve">Basic </w:t>
      </w:r>
      <w:r>
        <w:rPr>
          <w:cs/>
        </w:rPr>
        <w:tab/>
      </w:r>
      <w:r>
        <w:t xml:space="preserve">components of computers; operation systems; basic computer </w:t>
      </w:r>
      <w:r>
        <w:rPr>
          <w:cs/>
        </w:rPr>
        <w:tab/>
      </w:r>
      <w:r>
        <w:t>applications</w:t>
      </w:r>
      <w:r>
        <w:rPr>
          <w:rFonts w:hint="cs"/>
          <w:cs/>
        </w:rPr>
        <w:t xml:space="preserve"> </w:t>
      </w:r>
      <w:r>
        <w:t xml:space="preserve">for education: word processing, spreadsheets, </w:t>
      </w:r>
      <w:r>
        <w:rPr>
          <w:cs/>
        </w:rPr>
        <w:tab/>
      </w:r>
      <w:r>
        <w:t>presentations, and image editing; using internet</w:t>
      </w:r>
      <w:r>
        <w:rPr>
          <w:rFonts w:hint="cs"/>
          <w:cs/>
        </w:rPr>
        <w:t xml:space="preserve"> </w:t>
      </w:r>
      <w:r>
        <w:t xml:space="preserve">for educational and </w:t>
      </w:r>
      <w:r>
        <w:rPr>
          <w:cs/>
        </w:rPr>
        <w:tab/>
      </w:r>
      <w:r>
        <w:t>research purpose; ethical issues related to internet.</w:t>
      </w:r>
      <w:r>
        <w:rPr>
          <w:rFonts w:hint="cs"/>
          <w:cs/>
        </w:rPr>
        <w:t>)</w:t>
      </w:r>
    </w:p>
    <w:p w14:paraId="0896F707" w14:textId="77777777" w:rsidR="007579B4" w:rsidRDefault="007579B4" w:rsidP="007579B4"/>
    <w:p w14:paraId="228F6ECF" w14:textId="77777777" w:rsidR="007579B4" w:rsidRDefault="007579B4" w:rsidP="007579B4"/>
    <w:p w14:paraId="739AB591" w14:textId="77777777" w:rsidR="007579B4" w:rsidRDefault="007579B4" w:rsidP="007579B4"/>
    <w:p w14:paraId="113468A0" w14:textId="77777777" w:rsidR="007579B4" w:rsidRDefault="007579B4" w:rsidP="007579B4"/>
    <w:p w14:paraId="229E79CD" w14:textId="77777777" w:rsidR="007579B4" w:rsidRDefault="007579B4" w:rsidP="007579B4"/>
    <w:p w14:paraId="34B35F60" w14:textId="77777777" w:rsidR="007579B4" w:rsidRPr="00FF750C" w:rsidRDefault="007579B4" w:rsidP="007579B4">
      <w:pPr>
        <w:rPr>
          <w:rFonts w:hint="cs"/>
        </w:rPr>
      </w:pPr>
    </w:p>
    <w:p w14:paraId="2DC562F7" w14:textId="750A2E8B" w:rsidR="007579B4" w:rsidRDefault="007579B4" w:rsidP="00B54498">
      <w:pPr>
        <w:pStyle w:val="Heading3"/>
        <w:rPr>
          <w:rFonts w:hint="cs"/>
        </w:rPr>
      </w:pPr>
      <w:r>
        <w:rPr>
          <w:cs/>
        </w:rPr>
        <w:lastRenderedPageBreak/>
        <w:t>รายวิชาศึกษาทั่วไป</w:t>
      </w:r>
      <w:r w:rsidR="00B54498">
        <w:t xml:space="preserve"> </w:t>
      </w:r>
      <w:r>
        <w:rPr>
          <w:cs/>
        </w:rPr>
        <w:t>กลุ่มเสริมสร้าง</w:t>
      </w:r>
      <w:r w:rsidRPr="001231FA">
        <w:rPr>
          <w:cs/>
        </w:rPr>
        <w:t>คุณภาพ</w:t>
      </w:r>
      <w:r>
        <w:rPr>
          <w:cs/>
        </w:rPr>
        <w:t>ชีวิตและวิถีพลเมืองที่ดี</w:t>
      </w:r>
      <w:r>
        <w:rPr>
          <w:rFonts w:hint="cs"/>
          <w:cs/>
        </w:rPr>
        <w:t xml:space="preserve"> </w:t>
      </w:r>
    </w:p>
    <w:p w14:paraId="08726418" w14:textId="77777777" w:rsidR="007579B4" w:rsidRDefault="007579B4" w:rsidP="007579B4">
      <w:pPr>
        <w:pStyle w:val="Heading5"/>
      </w:pPr>
      <w:r>
        <w:rPr>
          <w:cs/>
        </w:rPr>
        <w:t>คณะวิศวกรรมศาสตร์</w:t>
      </w:r>
    </w:p>
    <w:p w14:paraId="27768F56" w14:textId="77777777" w:rsidR="007579B4" w:rsidRDefault="007579B4" w:rsidP="007579B4">
      <w:pPr>
        <w:pStyle w:val="Heading6"/>
      </w:pPr>
      <w:r>
        <w:t>010013821</w:t>
      </w:r>
      <w:r>
        <w:rPr>
          <w:cs/>
        </w:rPr>
        <w:t xml:space="preserve"> จริยธรรมในการทำงานและความเป็นมืออาชีพ </w:t>
      </w:r>
      <w:r>
        <w:t xml:space="preserve">(Work Ethics and </w:t>
      </w:r>
      <w:r>
        <w:rPr>
          <w:cs/>
        </w:rPr>
        <w:tab/>
      </w:r>
      <w:r>
        <w:t>Professionalism)</w:t>
      </w:r>
      <w:r>
        <w:rPr>
          <w:rFonts w:hint="cs"/>
          <w:cs/>
        </w:rPr>
        <w:t xml:space="preserve"> </w:t>
      </w:r>
      <w:r w:rsidRPr="00FF750C">
        <w:rPr>
          <w:cs/>
        </w:rPr>
        <w:t>หน่วยกิต</w:t>
      </w:r>
      <w:r>
        <w:rPr>
          <w:rFonts w:hint="cs"/>
          <w:cs/>
        </w:rPr>
        <w:t xml:space="preserve"> </w:t>
      </w:r>
      <w:r>
        <w:t>2(1-2-3)</w:t>
      </w:r>
    </w:p>
    <w:p w14:paraId="0A65ACF0" w14:textId="77777777" w:rsidR="007579B4" w:rsidRDefault="007579B4" w:rsidP="007579B4">
      <w:pPr>
        <w:pStyle w:val="Heading6"/>
        <w:rPr>
          <w:rFonts w:hint="cs"/>
        </w:rPr>
      </w:pPr>
      <w:r>
        <w:t>010213702</w:t>
      </w:r>
      <w:r>
        <w:rPr>
          <w:cs/>
        </w:rPr>
        <w:t xml:space="preserve"> จรรยาบรรณในการประกอบวิชาชีพ</w:t>
      </w:r>
      <w:r>
        <w:rPr>
          <w:rFonts w:hint="cs"/>
          <w:cs/>
        </w:rPr>
        <w:t xml:space="preserve"> </w:t>
      </w:r>
      <w:r>
        <w:t>(Work Ethics)</w:t>
      </w:r>
      <w:r>
        <w:rPr>
          <w:cs/>
        </w:rPr>
        <w:br/>
      </w:r>
      <w:r>
        <w:rPr>
          <w:cs/>
        </w:rPr>
        <w:tab/>
      </w:r>
      <w:r>
        <w:rPr>
          <w:rFonts w:hint="cs"/>
          <w:cs/>
        </w:rPr>
        <w:t xml:space="preserve"> </w:t>
      </w:r>
      <w:r w:rsidRPr="00FF750C">
        <w:rPr>
          <w:cs/>
        </w:rPr>
        <w:t>หน่วยกิต</w:t>
      </w:r>
      <w:r>
        <w:rPr>
          <w:rFonts w:hint="cs"/>
          <w:cs/>
        </w:rPr>
        <w:t xml:space="preserve"> </w:t>
      </w:r>
      <w:r>
        <w:t>2(2-0-4)</w:t>
      </w:r>
    </w:p>
    <w:p w14:paraId="79A82CBB" w14:textId="77777777" w:rsidR="007579B4" w:rsidRDefault="007579B4" w:rsidP="007579B4">
      <w:pPr>
        <w:pStyle w:val="Heading5"/>
      </w:pPr>
      <w:r>
        <w:rPr>
          <w:cs/>
        </w:rPr>
        <w:t>คณะครุศาสตร์อุตสาหกรรม</w:t>
      </w:r>
    </w:p>
    <w:p w14:paraId="43C8EEF4" w14:textId="77777777" w:rsidR="007579B4" w:rsidRDefault="007579B4" w:rsidP="007579B4">
      <w:pPr>
        <w:pStyle w:val="Heading6"/>
        <w:rPr>
          <w:rFonts w:hint="cs"/>
        </w:rPr>
      </w:pPr>
      <w:r>
        <w:t>020003123</w:t>
      </w:r>
      <w:r>
        <w:rPr>
          <w:cs/>
        </w:rPr>
        <w:t xml:space="preserve"> จรรยาบรรณวิชาชีพ</w:t>
      </w:r>
      <w:r>
        <w:rPr>
          <w:rFonts w:hint="cs"/>
          <w:cs/>
        </w:rPr>
        <w:t xml:space="preserve"> </w:t>
      </w:r>
      <w:r>
        <w:t>(Professional Ethics)</w:t>
      </w:r>
      <w:r>
        <w:rPr>
          <w:rFonts w:hint="cs"/>
          <w:cs/>
        </w:rPr>
        <w:t xml:space="preserve"> </w:t>
      </w:r>
      <w:r w:rsidRPr="00FF750C">
        <w:rPr>
          <w:cs/>
        </w:rPr>
        <w:t>หน่วยกิต</w:t>
      </w:r>
      <w:r>
        <w:rPr>
          <w:rFonts w:hint="cs"/>
          <w:cs/>
        </w:rPr>
        <w:t xml:space="preserve"> </w:t>
      </w:r>
      <w:r>
        <w:t>1(1-0-2)</w:t>
      </w:r>
    </w:p>
    <w:p w14:paraId="0E83EB93" w14:textId="77777777" w:rsidR="007579B4" w:rsidRDefault="007579B4" w:rsidP="007579B4">
      <w:pPr>
        <w:pStyle w:val="Heading5"/>
      </w:pPr>
      <w:r>
        <w:rPr>
          <w:cs/>
        </w:rPr>
        <w:t>วิทยาลัยเทคโนโลยีอุตสาหกรรม</w:t>
      </w:r>
    </w:p>
    <w:p w14:paraId="75F10D36" w14:textId="77777777" w:rsidR="007579B4" w:rsidRDefault="007579B4" w:rsidP="007579B4">
      <w:pPr>
        <w:pStyle w:val="Heading6"/>
        <w:rPr>
          <w:rFonts w:hint="cs"/>
        </w:rPr>
      </w:pPr>
      <w:r>
        <w:t>030953115</w:t>
      </w:r>
      <w:r>
        <w:rPr>
          <w:cs/>
        </w:rPr>
        <w:t xml:space="preserve"> สมาธิเพื่อการพัฒนาชีวิต</w:t>
      </w:r>
      <w:r>
        <w:rPr>
          <w:rFonts w:hint="cs"/>
          <w:cs/>
        </w:rPr>
        <w:t xml:space="preserve"> </w:t>
      </w:r>
      <w:r>
        <w:t>(Meditation for Life Development)</w:t>
      </w:r>
      <w:r>
        <w:rPr>
          <w:cs/>
        </w:rPr>
        <w:br/>
      </w:r>
      <w:r>
        <w:rPr>
          <w:cs/>
        </w:rPr>
        <w:tab/>
      </w:r>
      <w:r>
        <w:rPr>
          <w:rFonts w:hint="cs"/>
          <w:cs/>
        </w:rPr>
        <w:t xml:space="preserve"> </w:t>
      </w:r>
      <w:r w:rsidRPr="00FF750C">
        <w:rPr>
          <w:cs/>
        </w:rPr>
        <w:t>หน่วยกิต</w:t>
      </w:r>
      <w:r>
        <w:rPr>
          <w:rFonts w:hint="cs"/>
          <w:cs/>
        </w:rPr>
        <w:t xml:space="preserve"> </w:t>
      </w:r>
      <w:r>
        <w:t>3(2-2-5)</w:t>
      </w:r>
    </w:p>
    <w:p w14:paraId="3B94D444" w14:textId="77777777" w:rsidR="007579B4" w:rsidRDefault="007579B4" w:rsidP="007579B4">
      <w:pPr>
        <w:pStyle w:val="Heading5"/>
      </w:pPr>
      <w:r>
        <w:rPr>
          <w:cs/>
        </w:rPr>
        <w:t>คณะวิทยาศาสตร์ประยุกต์</w:t>
      </w:r>
    </w:p>
    <w:p w14:paraId="57A01416" w14:textId="77777777" w:rsidR="007579B4" w:rsidRDefault="007579B4" w:rsidP="007579B4">
      <w:pPr>
        <w:pStyle w:val="Heading6"/>
        <w:rPr>
          <w:rFonts w:hint="cs"/>
        </w:rPr>
      </w:pPr>
      <w:r>
        <w:t>040413001</w:t>
      </w:r>
      <w:r>
        <w:rPr>
          <w:cs/>
        </w:rPr>
        <w:t xml:space="preserve"> ชีววิทยาในชีวิตประจำวัน</w:t>
      </w:r>
      <w:r>
        <w:rPr>
          <w:rFonts w:hint="cs"/>
          <w:cs/>
        </w:rPr>
        <w:t xml:space="preserve"> </w:t>
      </w:r>
      <w:r>
        <w:t>(Biology in Daily Life)</w:t>
      </w:r>
      <w:r>
        <w:rPr>
          <w:rFonts w:hint="cs"/>
          <w:cs/>
        </w:rPr>
        <w:t xml:space="preserve"> </w:t>
      </w:r>
      <w:r>
        <w:rPr>
          <w:cs/>
        </w:rPr>
        <w:br/>
      </w:r>
      <w:r>
        <w:rPr>
          <w:cs/>
        </w:rPr>
        <w:tab/>
        <w:t>หน่วยกิต</w:t>
      </w:r>
      <w:r>
        <w:t>3(3-0-6)</w:t>
      </w:r>
    </w:p>
    <w:p w14:paraId="332F7299" w14:textId="77777777" w:rsidR="007579B4" w:rsidRDefault="007579B4" w:rsidP="007579B4">
      <w:pPr>
        <w:pStyle w:val="Heading6"/>
        <w:rPr>
          <w:rFonts w:hint="cs"/>
        </w:rPr>
      </w:pPr>
      <w:r>
        <w:t>040423001</w:t>
      </w:r>
      <w:r>
        <w:rPr>
          <w:cs/>
        </w:rPr>
        <w:t xml:space="preserve"> สิ่งแวดล้อมและพลังงาน</w:t>
      </w:r>
      <w:r>
        <w:rPr>
          <w:rFonts w:hint="cs"/>
          <w:cs/>
        </w:rPr>
        <w:t xml:space="preserve"> </w:t>
      </w:r>
      <w:r>
        <w:t>(Environment and Energy)</w:t>
      </w:r>
      <w:r>
        <w:rPr>
          <w:rFonts w:hint="cs"/>
          <w:cs/>
        </w:rPr>
        <w:t xml:space="preserve"> </w:t>
      </w:r>
      <w:r>
        <w:rPr>
          <w:cs/>
        </w:rPr>
        <w:br/>
      </w:r>
      <w:r>
        <w:rPr>
          <w:cs/>
        </w:rPr>
        <w:tab/>
        <w:t>หน่วยกิต</w:t>
      </w:r>
      <w:r>
        <w:t>3(3-0-6)</w:t>
      </w:r>
    </w:p>
    <w:p w14:paraId="3E4C32EC" w14:textId="77777777" w:rsidR="007579B4" w:rsidRDefault="007579B4" w:rsidP="007579B4">
      <w:pPr>
        <w:pStyle w:val="Heading6"/>
        <w:rPr>
          <w:rFonts w:hint="cs"/>
        </w:rPr>
      </w:pPr>
      <w:r>
        <w:t>040423002</w:t>
      </w:r>
      <w:r>
        <w:rPr>
          <w:cs/>
        </w:rPr>
        <w:t xml:space="preserve"> การจัดการสิ่งแวดล้อมเบื้องต้น</w:t>
      </w:r>
      <w:r>
        <w:rPr>
          <w:rFonts w:hint="cs"/>
          <w:cs/>
        </w:rPr>
        <w:t xml:space="preserve"> </w:t>
      </w:r>
      <w:r>
        <w:t xml:space="preserve">(Introduction to Environmental </w:t>
      </w:r>
      <w:r>
        <w:rPr>
          <w:cs/>
        </w:rPr>
        <w:tab/>
      </w:r>
      <w:r>
        <w:t>Management)</w:t>
      </w:r>
      <w:r>
        <w:rPr>
          <w:rFonts w:hint="cs"/>
          <w:cs/>
        </w:rPr>
        <w:t xml:space="preserve"> </w:t>
      </w:r>
      <w:r>
        <w:rPr>
          <w:cs/>
        </w:rPr>
        <w:tab/>
        <w:t>หน่วยกิต</w:t>
      </w:r>
      <w:r>
        <w:t>3(3-0-6)</w:t>
      </w:r>
    </w:p>
    <w:p w14:paraId="0C4A4B53" w14:textId="77777777" w:rsidR="007579B4" w:rsidRDefault="007579B4" w:rsidP="007579B4">
      <w:pPr>
        <w:pStyle w:val="Heading6"/>
        <w:rPr>
          <w:rFonts w:hint="cs"/>
        </w:rPr>
      </w:pPr>
      <w:r>
        <w:t>040433001</w:t>
      </w:r>
      <w:r>
        <w:rPr>
          <w:cs/>
        </w:rPr>
        <w:t xml:space="preserve"> อาหาร สุขภาพและคุณภาพชีวิต</w:t>
      </w:r>
      <w:r>
        <w:rPr>
          <w:rFonts w:hint="cs"/>
          <w:cs/>
        </w:rPr>
        <w:t xml:space="preserve"> </w:t>
      </w:r>
      <w:r>
        <w:t xml:space="preserve">(Food, Health and Quality of </w:t>
      </w:r>
      <w:r>
        <w:rPr>
          <w:cs/>
        </w:rPr>
        <w:tab/>
      </w:r>
      <w:r>
        <w:t>Life)</w:t>
      </w:r>
      <w:r>
        <w:rPr>
          <w:rFonts w:hint="cs"/>
          <w:cs/>
        </w:rPr>
        <w:t xml:space="preserve"> </w:t>
      </w:r>
      <w:r>
        <w:rPr>
          <w:cs/>
        </w:rPr>
        <w:t>หน่วยกิต</w:t>
      </w:r>
      <w:r>
        <w:t>3(3-0-6)</w:t>
      </w:r>
    </w:p>
    <w:p w14:paraId="19385C7D" w14:textId="77777777" w:rsidR="007579B4" w:rsidRDefault="007579B4" w:rsidP="007579B4">
      <w:pPr>
        <w:pStyle w:val="Heading6"/>
        <w:rPr>
          <w:rFonts w:hint="cs"/>
        </w:rPr>
      </w:pPr>
      <w:r>
        <w:t>040433002</w:t>
      </w:r>
      <w:r>
        <w:rPr>
          <w:cs/>
        </w:rPr>
        <w:t xml:space="preserve"> อาหารในชีวิตประจำวัน</w:t>
      </w:r>
      <w:r>
        <w:rPr>
          <w:rFonts w:hint="cs"/>
          <w:cs/>
        </w:rPr>
        <w:t xml:space="preserve"> </w:t>
      </w:r>
      <w:r>
        <w:t>(Food in Daily Life)</w:t>
      </w:r>
      <w:r>
        <w:rPr>
          <w:rFonts w:hint="cs"/>
          <w:cs/>
        </w:rPr>
        <w:t xml:space="preserve"> </w:t>
      </w:r>
      <w:r>
        <w:rPr>
          <w:cs/>
        </w:rPr>
        <w:t>หน่วยกิต</w:t>
      </w:r>
      <w:r>
        <w:t>3(3-0-6)</w:t>
      </w:r>
    </w:p>
    <w:p w14:paraId="2240D6C4" w14:textId="77777777" w:rsidR="007579B4" w:rsidRDefault="007579B4" w:rsidP="007579B4">
      <w:pPr>
        <w:pStyle w:val="Heading6"/>
        <w:rPr>
          <w:rFonts w:hint="cs"/>
        </w:rPr>
      </w:pPr>
      <w:r>
        <w:t>040713001</w:t>
      </w:r>
      <w:r>
        <w:rPr>
          <w:cs/>
        </w:rPr>
        <w:t xml:space="preserve"> มนุษย์กับวิทยาศาสตร์กายภาพชีวภาพ</w:t>
      </w:r>
      <w:r>
        <w:rPr>
          <w:rFonts w:hint="cs"/>
          <w:cs/>
        </w:rPr>
        <w:t xml:space="preserve"> </w:t>
      </w:r>
      <w:r>
        <w:t xml:space="preserve">(Man Physical Science </w:t>
      </w:r>
      <w:r>
        <w:rPr>
          <w:cs/>
        </w:rPr>
        <w:tab/>
      </w:r>
      <w:r>
        <w:t>and Biological Science)</w:t>
      </w:r>
      <w:r>
        <w:rPr>
          <w:rFonts w:hint="cs"/>
          <w:cs/>
        </w:rPr>
        <w:t xml:space="preserve"> </w:t>
      </w:r>
      <w:r>
        <w:rPr>
          <w:cs/>
        </w:rPr>
        <w:t>หน่วยกิต</w:t>
      </w:r>
      <w:r>
        <w:t>3(3-0-6)</w:t>
      </w:r>
    </w:p>
    <w:p w14:paraId="2C7BEF40" w14:textId="77777777" w:rsidR="007579B4" w:rsidRDefault="007579B4" w:rsidP="007579B4">
      <w:pPr>
        <w:pStyle w:val="Heading6"/>
        <w:rPr>
          <w:rFonts w:hint="cs"/>
        </w:rPr>
      </w:pPr>
      <w:r>
        <w:t>040713002</w:t>
      </w:r>
      <w:r>
        <w:rPr>
          <w:cs/>
        </w:rPr>
        <w:t xml:space="preserve"> วิทยาศาสตร์สุขภาพและโภชนาการ</w:t>
      </w:r>
      <w:r>
        <w:rPr>
          <w:rFonts w:hint="cs"/>
          <w:cs/>
        </w:rPr>
        <w:t xml:space="preserve"> </w:t>
      </w:r>
      <w:r>
        <w:t xml:space="preserve">(Healthy Science and </w:t>
      </w:r>
      <w:r>
        <w:rPr>
          <w:cs/>
        </w:rPr>
        <w:tab/>
      </w:r>
      <w:r>
        <w:t>Nutrition)</w:t>
      </w:r>
      <w:r>
        <w:rPr>
          <w:rFonts w:hint="cs"/>
          <w:cs/>
        </w:rPr>
        <w:t xml:space="preserve"> </w:t>
      </w:r>
      <w:r>
        <w:rPr>
          <w:cs/>
        </w:rPr>
        <w:t>หน่วยกิต</w:t>
      </w:r>
      <w:r>
        <w:t>3(3-0-6)</w:t>
      </w:r>
    </w:p>
    <w:p w14:paraId="2996401F" w14:textId="77777777" w:rsidR="007579B4" w:rsidRDefault="007579B4" w:rsidP="007579B4">
      <w:pPr>
        <w:pStyle w:val="Heading6"/>
        <w:rPr>
          <w:rFonts w:hint="cs"/>
        </w:rPr>
      </w:pPr>
      <w:r>
        <w:t>040713003</w:t>
      </w:r>
      <w:r>
        <w:rPr>
          <w:cs/>
        </w:rPr>
        <w:t xml:space="preserve"> เทคโนโลยีชีวภาพในชีวิตประจำวัน</w:t>
      </w:r>
      <w:r>
        <w:rPr>
          <w:rFonts w:hint="cs"/>
          <w:cs/>
        </w:rPr>
        <w:t xml:space="preserve"> </w:t>
      </w:r>
      <w:r>
        <w:t>(Biotechnology for Daily Life)</w:t>
      </w:r>
      <w:r>
        <w:rPr>
          <w:rFonts w:hint="cs"/>
          <w:cs/>
        </w:rPr>
        <w:t xml:space="preserve"> </w:t>
      </w:r>
      <w:r>
        <w:rPr>
          <w:cs/>
        </w:rPr>
        <w:tab/>
        <w:t>หน่วยกิต</w:t>
      </w:r>
      <w:r>
        <w:t>3(3-0-6)</w:t>
      </w:r>
    </w:p>
    <w:p w14:paraId="04269EE3" w14:textId="77777777" w:rsidR="007579B4" w:rsidRPr="00BB710E" w:rsidRDefault="007579B4" w:rsidP="007579B4">
      <w:pPr>
        <w:pStyle w:val="Heading6"/>
        <w:rPr>
          <w:rFonts w:hint="cs"/>
        </w:rPr>
      </w:pPr>
      <w:r>
        <w:t>040713005</w:t>
      </w:r>
      <w:r>
        <w:rPr>
          <w:cs/>
        </w:rPr>
        <w:t xml:space="preserve"> สมุนไพรเพื่อสุขภาพ</w:t>
      </w:r>
      <w:r>
        <w:rPr>
          <w:rFonts w:hint="cs"/>
          <w:cs/>
        </w:rPr>
        <w:t xml:space="preserve"> </w:t>
      </w:r>
      <w:r>
        <w:t>(Herbs for Health)</w:t>
      </w:r>
      <w:r>
        <w:rPr>
          <w:rFonts w:hint="cs"/>
          <w:cs/>
        </w:rPr>
        <w:t xml:space="preserve"> </w:t>
      </w:r>
      <w:r>
        <w:rPr>
          <w:cs/>
        </w:rPr>
        <w:t>หน่วยกิต</w:t>
      </w:r>
      <w:r>
        <w:t>3(3-0-6)</w:t>
      </w:r>
    </w:p>
    <w:p w14:paraId="58AA11BA" w14:textId="77777777" w:rsidR="007579B4" w:rsidRDefault="007579B4" w:rsidP="007579B4">
      <w:pPr>
        <w:pStyle w:val="Heading6"/>
        <w:rPr>
          <w:rFonts w:hint="cs"/>
        </w:rPr>
      </w:pPr>
      <w:r>
        <w:t>040713006</w:t>
      </w:r>
      <w:r>
        <w:rPr>
          <w:cs/>
        </w:rPr>
        <w:t xml:space="preserve"> </w:t>
      </w:r>
      <w:proofErr w:type="gramStart"/>
      <w:r>
        <w:rPr>
          <w:cs/>
        </w:rPr>
        <w:t>เครื่องสำอางจากธรรมชาติเพื่อสุขภาพ</w:t>
      </w:r>
      <w:r>
        <w:t>(</w:t>
      </w:r>
      <w:proofErr w:type="gramEnd"/>
      <w:r>
        <w:t xml:space="preserve">Natural Cosmetics for </w:t>
      </w:r>
      <w:r>
        <w:rPr>
          <w:cs/>
        </w:rPr>
        <w:tab/>
      </w:r>
      <w:r>
        <w:t>Health)</w:t>
      </w:r>
      <w:r>
        <w:rPr>
          <w:rFonts w:hint="cs"/>
          <w:cs/>
        </w:rPr>
        <w:t xml:space="preserve"> </w:t>
      </w:r>
      <w:r>
        <w:rPr>
          <w:cs/>
        </w:rPr>
        <w:t>หน่วยกิต</w:t>
      </w:r>
      <w:r>
        <w:t>3(3-0-6)</w:t>
      </w:r>
    </w:p>
    <w:p w14:paraId="0F76ED4E" w14:textId="77777777" w:rsidR="007579B4" w:rsidRDefault="007579B4" w:rsidP="007579B4">
      <w:pPr>
        <w:pStyle w:val="Heading6"/>
        <w:rPr>
          <w:rFonts w:hint="cs"/>
        </w:rPr>
      </w:pPr>
      <w:r>
        <w:t>040713007</w:t>
      </w:r>
      <w:r>
        <w:rPr>
          <w:cs/>
        </w:rPr>
        <w:t xml:space="preserve"> ยาจากธรรมชาติเพื่อสุขภาพ</w:t>
      </w:r>
      <w:r>
        <w:rPr>
          <w:rFonts w:hint="cs"/>
          <w:cs/>
        </w:rPr>
        <w:t xml:space="preserve"> </w:t>
      </w:r>
      <w:r>
        <w:t>(Natural Medicine for Health)</w:t>
      </w:r>
      <w:r>
        <w:rPr>
          <w:rFonts w:hint="cs"/>
          <w:cs/>
        </w:rPr>
        <w:t xml:space="preserve"> </w:t>
      </w:r>
      <w:r>
        <w:rPr>
          <w:cs/>
        </w:rPr>
        <w:br/>
      </w:r>
      <w:r>
        <w:rPr>
          <w:cs/>
        </w:rPr>
        <w:tab/>
        <w:t>หน่วยกิต</w:t>
      </w:r>
      <w:r>
        <w:t>3(3-0-6)</w:t>
      </w:r>
    </w:p>
    <w:p w14:paraId="607A8FEB" w14:textId="77777777" w:rsidR="007579B4" w:rsidRDefault="007579B4" w:rsidP="007579B4">
      <w:pPr>
        <w:pStyle w:val="Heading6"/>
      </w:pPr>
      <w:r>
        <w:lastRenderedPageBreak/>
        <w:t>040713008</w:t>
      </w:r>
      <w:r>
        <w:rPr>
          <w:cs/>
        </w:rPr>
        <w:t xml:space="preserve"> </w:t>
      </w:r>
      <w:proofErr w:type="gramStart"/>
      <w:r>
        <w:rPr>
          <w:cs/>
        </w:rPr>
        <w:t>ชีวิตกับเทคโนโลยีชีวภาพสมัยใหม่</w:t>
      </w:r>
      <w:r>
        <w:t>(</w:t>
      </w:r>
      <w:proofErr w:type="gramEnd"/>
      <w:r>
        <w:t xml:space="preserve">Life and Modern </w:t>
      </w:r>
      <w:r>
        <w:rPr>
          <w:cs/>
        </w:rPr>
        <w:tab/>
      </w:r>
      <w:r>
        <w:t>Biotechnology)</w:t>
      </w:r>
      <w:r>
        <w:rPr>
          <w:rFonts w:hint="cs"/>
          <w:cs/>
        </w:rPr>
        <w:t xml:space="preserve"> </w:t>
      </w:r>
      <w:r>
        <w:rPr>
          <w:cs/>
        </w:rPr>
        <w:t>หน่วยกิต</w:t>
      </w:r>
      <w:r>
        <w:t>3(3-0-6)</w:t>
      </w:r>
    </w:p>
    <w:p w14:paraId="58F00841" w14:textId="77777777" w:rsidR="007579B4" w:rsidRDefault="007579B4" w:rsidP="007579B4">
      <w:pPr>
        <w:pStyle w:val="Heading6"/>
        <w:rPr>
          <w:rFonts w:hint="cs"/>
        </w:rPr>
      </w:pPr>
      <w:r>
        <w:t>040713009</w:t>
      </w:r>
      <w:r>
        <w:rPr>
          <w:cs/>
        </w:rPr>
        <w:t xml:space="preserve"> ระบบนิเวศและสุขภาพ</w:t>
      </w:r>
      <w:r>
        <w:rPr>
          <w:rFonts w:hint="cs"/>
          <w:cs/>
        </w:rPr>
        <w:t xml:space="preserve"> </w:t>
      </w:r>
      <w:r>
        <w:t>(Ecosystem and Health)</w:t>
      </w:r>
      <w:r>
        <w:rPr>
          <w:rFonts w:hint="cs"/>
          <w:cs/>
        </w:rPr>
        <w:t xml:space="preserve"> </w:t>
      </w:r>
      <w:r>
        <w:rPr>
          <w:cs/>
        </w:rPr>
        <w:br/>
      </w:r>
      <w:r>
        <w:rPr>
          <w:cs/>
        </w:rPr>
        <w:tab/>
      </w:r>
      <w:r w:rsidRPr="00BB710E">
        <w:rPr>
          <w:cs/>
        </w:rPr>
        <w:t>หน่วยกิต</w:t>
      </w:r>
      <w:r>
        <w:rPr>
          <w:cs/>
        </w:rPr>
        <w:t xml:space="preserve"> </w:t>
      </w:r>
      <w:r>
        <w:t>3(3-0-6)</w:t>
      </w:r>
    </w:p>
    <w:p w14:paraId="0B79964F" w14:textId="77777777" w:rsidR="007579B4" w:rsidRDefault="007579B4" w:rsidP="007579B4">
      <w:pPr>
        <w:pStyle w:val="Heading4"/>
      </w:pPr>
      <w:r>
        <w:rPr>
          <w:cs/>
        </w:rPr>
        <w:t>คณะอุตสาหกรรมเกษตร</w:t>
      </w:r>
    </w:p>
    <w:p w14:paraId="52880F5E" w14:textId="77777777" w:rsidR="007579B4" w:rsidRDefault="007579B4" w:rsidP="007579B4">
      <w:pPr>
        <w:pStyle w:val="Heading6"/>
      </w:pPr>
      <w:r>
        <w:t>050113401</w:t>
      </w:r>
      <w:r>
        <w:rPr>
          <w:cs/>
        </w:rPr>
        <w:t xml:space="preserve"> สิ่งแวดล้อมเพื่อชีวิต</w:t>
      </w:r>
      <w:r>
        <w:rPr>
          <w:rFonts w:hint="cs"/>
          <w:cs/>
        </w:rPr>
        <w:t xml:space="preserve"> </w:t>
      </w:r>
      <w:r>
        <w:t>(Environment for Life)</w:t>
      </w:r>
      <w:r>
        <w:rPr>
          <w:rFonts w:hint="cs"/>
          <w:cs/>
        </w:rPr>
        <w:t xml:space="preserve"> </w:t>
      </w:r>
      <w:r>
        <w:rPr>
          <w:cs/>
        </w:rPr>
        <w:t>หน่วยกิต</w:t>
      </w:r>
      <w:r>
        <w:t>3(3-0-6)</w:t>
      </w:r>
    </w:p>
    <w:p w14:paraId="48C26B9B" w14:textId="77777777" w:rsidR="007579B4" w:rsidRDefault="007579B4" w:rsidP="007579B4">
      <w:pPr>
        <w:pStyle w:val="Heading6"/>
        <w:rPr>
          <w:rFonts w:hint="cs"/>
        </w:rPr>
      </w:pPr>
      <w:r>
        <w:t>050113402</w:t>
      </w:r>
      <w:r>
        <w:rPr>
          <w:cs/>
        </w:rPr>
        <w:t xml:space="preserve"> อาหารเพื่อมนุษยชาติ</w:t>
      </w:r>
      <w:r>
        <w:rPr>
          <w:rFonts w:hint="cs"/>
          <w:cs/>
        </w:rPr>
        <w:t xml:space="preserve"> </w:t>
      </w:r>
      <w:r>
        <w:t>(Food for Humanity)</w:t>
      </w:r>
      <w:r>
        <w:rPr>
          <w:rFonts w:hint="cs"/>
          <w:cs/>
        </w:rPr>
        <w:t xml:space="preserve"> </w:t>
      </w:r>
      <w:r>
        <w:rPr>
          <w:cs/>
        </w:rPr>
        <w:t>หน่วยกิต</w:t>
      </w:r>
      <w:r>
        <w:t>3(3-0-6)</w:t>
      </w:r>
    </w:p>
    <w:p w14:paraId="65A6E6B5" w14:textId="77777777" w:rsidR="007579B4" w:rsidRDefault="007579B4" w:rsidP="007579B4">
      <w:pPr>
        <w:pStyle w:val="Heading6"/>
        <w:rPr>
          <w:rFonts w:hint="cs"/>
        </w:rPr>
      </w:pPr>
      <w:r>
        <w:t>050113404</w:t>
      </w:r>
      <w:r>
        <w:rPr>
          <w:cs/>
        </w:rPr>
        <w:t xml:space="preserve"> เครื่องดื่มเพื่อสังคม</w:t>
      </w:r>
      <w:r>
        <w:rPr>
          <w:rFonts w:hint="cs"/>
          <w:cs/>
        </w:rPr>
        <w:t xml:space="preserve"> </w:t>
      </w:r>
      <w:r>
        <w:t>(Beverages for Society)</w:t>
      </w:r>
      <w:r>
        <w:rPr>
          <w:rFonts w:hint="cs"/>
          <w:cs/>
        </w:rPr>
        <w:t xml:space="preserve"> </w:t>
      </w:r>
      <w:r>
        <w:rPr>
          <w:cs/>
        </w:rPr>
        <w:t>หน่วยกิต</w:t>
      </w:r>
      <w:r>
        <w:t>3(3-0-6)</w:t>
      </w:r>
    </w:p>
    <w:p w14:paraId="4EED9FF2" w14:textId="77777777" w:rsidR="007579B4" w:rsidRDefault="007579B4" w:rsidP="007579B4">
      <w:pPr>
        <w:pStyle w:val="Heading4"/>
      </w:pPr>
      <w:r>
        <w:rPr>
          <w:cs/>
        </w:rPr>
        <w:t>คณะเทคโนโลยีและการจัดการอุตสาหกรรม</w:t>
      </w:r>
    </w:p>
    <w:p w14:paraId="0D1DD9DD" w14:textId="77777777" w:rsidR="007579B4" w:rsidRDefault="007579B4" w:rsidP="007579B4">
      <w:pPr>
        <w:pStyle w:val="Heading5"/>
      </w:pPr>
      <w:r>
        <w:t>060434033</w:t>
      </w:r>
      <w:r>
        <w:rPr>
          <w:cs/>
        </w:rPr>
        <w:t xml:space="preserve"> พลังงานและสิ่งแวดล้อม</w:t>
      </w:r>
      <w:r>
        <w:rPr>
          <w:rFonts w:hint="cs"/>
          <w:cs/>
        </w:rPr>
        <w:t xml:space="preserve"> </w:t>
      </w:r>
      <w:r>
        <w:t>(Energy and Environment)</w:t>
      </w:r>
      <w:r>
        <w:rPr>
          <w:rFonts w:hint="cs"/>
          <w:cs/>
        </w:rPr>
        <w:t xml:space="preserve"> </w:t>
      </w:r>
      <w:r>
        <w:br/>
      </w:r>
      <w:r>
        <w:tab/>
      </w:r>
      <w:r>
        <w:rPr>
          <w:cs/>
        </w:rPr>
        <w:t>หน่วยกิต</w:t>
      </w:r>
      <w:r>
        <w:t>3(3-0-6)</w:t>
      </w:r>
    </w:p>
    <w:p w14:paraId="4D3BA9AF" w14:textId="77777777" w:rsidR="007579B4" w:rsidRDefault="007579B4" w:rsidP="007579B4">
      <w:pPr>
        <w:pStyle w:val="Heading4"/>
      </w:pPr>
      <w:r>
        <w:rPr>
          <w:cs/>
        </w:rPr>
        <w:t>คณะศิลปศาสตร์ประยุกต์</w:t>
      </w:r>
    </w:p>
    <w:p w14:paraId="04E97379" w14:textId="77777777" w:rsidR="007579B4" w:rsidRDefault="007579B4" w:rsidP="007579B4">
      <w:pPr>
        <w:pStyle w:val="Heading5"/>
      </w:pPr>
      <w:r>
        <w:t>080203901</w:t>
      </w:r>
      <w:r>
        <w:rPr>
          <w:cs/>
        </w:rPr>
        <w:t xml:space="preserve"> มนุษย์กับสังคม</w:t>
      </w:r>
      <w:r>
        <w:t xml:space="preserve"> (Man and Society) </w:t>
      </w:r>
      <w:r>
        <w:rPr>
          <w:cs/>
        </w:rPr>
        <w:t>หน่วยกิต</w:t>
      </w:r>
      <w:r>
        <w:t>3(3-0-6)</w:t>
      </w:r>
    </w:p>
    <w:p w14:paraId="0AFF94B8" w14:textId="77777777" w:rsidR="007579B4" w:rsidRDefault="007579B4" w:rsidP="007579B4">
      <w:pPr>
        <w:pStyle w:val="Heading5"/>
      </w:pPr>
      <w:r>
        <w:t>080203904</w:t>
      </w:r>
      <w:r>
        <w:rPr>
          <w:cs/>
        </w:rPr>
        <w:t xml:space="preserve"> กฎหมายในชีวิตประจำวัน</w:t>
      </w:r>
      <w:r>
        <w:t xml:space="preserve"> (Law in Daily Life) </w:t>
      </w:r>
      <w:r>
        <w:rPr>
          <w:cs/>
        </w:rPr>
        <w:t>หน่วยกิต</w:t>
      </w:r>
      <w:r>
        <w:t>3(3-0-6)</w:t>
      </w:r>
    </w:p>
    <w:p w14:paraId="09F90D52" w14:textId="77777777" w:rsidR="007579B4" w:rsidRDefault="007579B4" w:rsidP="007579B4">
      <w:pPr>
        <w:pStyle w:val="Heading5"/>
      </w:pPr>
      <w:r>
        <w:t>080203905</w:t>
      </w:r>
      <w:r>
        <w:rPr>
          <w:cs/>
        </w:rPr>
        <w:t xml:space="preserve"> เศรษฐศาสตร์ในชีวิตประจำวัน</w:t>
      </w:r>
      <w:r>
        <w:t xml:space="preserve"> (Economics for Everyday Life) </w:t>
      </w:r>
      <w:r>
        <w:br/>
      </w:r>
      <w:r>
        <w:tab/>
      </w:r>
      <w:r>
        <w:rPr>
          <w:cs/>
        </w:rPr>
        <w:t xml:space="preserve">หน่วยกิต </w:t>
      </w:r>
      <w:r>
        <w:t>3(3-0-6)</w:t>
      </w:r>
    </w:p>
    <w:p w14:paraId="3280B84A" w14:textId="77777777" w:rsidR="007579B4" w:rsidRDefault="007579B4" w:rsidP="007579B4">
      <w:pPr>
        <w:pStyle w:val="Heading5"/>
      </w:pPr>
      <w:r>
        <w:t>080203908</w:t>
      </w:r>
      <w:r>
        <w:rPr>
          <w:cs/>
        </w:rPr>
        <w:t xml:space="preserve"> การพัฒนาคุณภาพชีวิตในการทำงานและสังคม</w:t>
      </w:r>
      <w:r>
        <w:t xml:space="preserve"> (Development of </w:t>
      </w:r>
      <w:r>
        <w:tab/>
        <w:t xml:space="preserve">Quality of Life in Work and Socialization) </w:t>
      </w:r>
      <w:r>
        <w:rPr>
          <w:cs/>
        </w:rPr>
        <w:t xml:space="preserve">หน่วยกิต </w:t>
      </w:r>
      <w:r>
        <w:t>3(3-0-6)</w:t>
      </w:r>
    </w:p>
    <w:p w14:paraId="0F2ABCE3" w14:textId="77777777" w:rsidR="007579B4" w:rsidRDefault="007579B4" w:rsidP="007579B4">
      <w:pPr>
        <w:pStyle w:val="Heading5"/>
        <w:numPr>
          <w:ilvl w:val="4"/>
          <w:numId w:val="17"/>
        </w:numPr>
      </w:pPr>
      <w:r>
        <w:t>080203909</w:t>
      </w:r>
      <w:r>
        <w:rPr>
          <w:cs/>
        </w:rPr>
        <w:t xml:space="preserve"> เศรษฐกิจ การเมือง และสังคมวัฒนธรรมของประเทศกลุ่มประชาคม</w:t>
      </w:r>
      <w:r>
        <w:tab/>
      </w:r>
      <w:proofErr w:type="gramStart"/>
      <w:r>
        <w:rPr>
          <w:cs/>
        </w:rPr>
        <w:t>อาเซียน</w:t>
      </w:r>
      <w:r>
        <w:t>(</w:t>
      </w:r>
      <w:proofErr w:type="gramEnd"/>
      <w:r>
        <w:t xml:space="preserve">Economic, Political and Socio-Cultural Aspects of ASEAN Countries) </w:t>
      </w:r>
      <w:r>
        <w:tab/>
      </w:r>
      <w:r>
        <w:rPr>
          <w:cs/>
        </w:rPr>
        <w:t xml:space="preserve">หน่วยกิต </w:t>
      </w:r>
      <w:r>
        <w:t>3(3-0-6)</w:t>
      </w:r>
    </w:p>
    <w:p w14:paraId="759D074F" w14:textId="77777777" w:rsidR="007579B4" w:rsidRDefault="007579B4" w:rsidP="007579B4">
      <w:pPr>
        <w:pStyle w:val="Heading5"/>
      </w:pPr>
      <w:r>
        <w:t>080203910</w:t>
      </w:r>
      <w:r>
        <w:rPr>
          <w:cs/>
        </w:rPr>
        <w:t xml:space="preserve"> การต่อต้านการทุจริต</w:t>
      </w:r>
      <w:r>
        <w:t xml:space="preserve"> (Anti-Corruption) </w:t>
      </w:r>
      <w:r>
        <w:rPr>
          <w:cs/>
        </w:rPr>
        <w:t xml:space="preserve">หน่วยกิต </w:t>
      </w:r>
      <w:r>
        <w:t>3(3-0-6)</w:t>
      </w:r>
    </w:p>
    <w:p w14:paraId="242E6068" w14:textId="77777777" w:rsidR="007579B4" w:rsidRDefault="007579B4" w:rsidP="007579B4">
      <w:pPr>
        <w:pStyle w:val="Heading5"/>
      </w:pPr>
      <w:r>
        <w:t>080203915</w:t>
      </w:r>
      <w:r>
        <w:rPr>
          <w:cs/>
        </w:rPr>
        <w:t xml:space="preserve"> เศรษฐกิจพอเพียงกับการพัฒนาที่ยั่งยืน</w:t>
      </w:r>
      <w:r>
        <w:t xml:space="preserve"> (Sufficiency Economy and </w:t>
      </w:r>
      <w:r>
        <w:tab/>
        <w:t xml:space="preserve">Sustainable </w:t>
      </w:r>
      <w:proofErr w:type="gramStart"/>
      <w:r>
        <w:t>Development)</w:t>
      </w:r>
      <w:r>
        <w:rPr>
          <w:cs/>
        </w:rPr>
        <w:t>หน่วยกิต</w:t>
      </w:r>
      <w:proofErr w:type="gramEnd"/>
      <w:r>
        <w:rPr>
          <w:cs/>
        </w:rPr>
        <w:t xml:space="preserve"> </w:t>
      </w:r>
      <w:r>
        <w:t>3(3-0-6)</w:t>
      </w:r>
    </w:p>
    <w:p w14:paraId="22352F41" w14:textId="77777777" w:rsidR="007579B4" w:rsidRDefault="007579B4" w:rsidP="007579B4">
      <w:pPr>
        <w:pStyle w:val="Heading5"/>
      </w:pPr>
      <w:r>
        <w:t>080203922</w:t>
      </w:r>
      <w:r>
        <w:rPr>
          <w:cs/>
        </w:rPr>
        <w:t xml:space="preserve"> กฎหมายสิ่งแวดล้อมกับการจัดการสิ่งแวดล้อมอุตสาหกรรม</w:t>
      </w:r>
      <w:r>
        <w:tab/>
        <w:t>(Environmental Laws and Industrial Environmental Management)</w:t>
      </w:r>
      <w:r>
        <w:br/>
      </w:r>
      <w:r>
        <w:tab/>
        <w:t xml:space="preserve"> </w:t>
      </w:r>
      <w:r>
        <w:rPr>
          <w:cs/>
        </w:rPr>
        <w:t xml:space="preserve">หน่วยกิต </w:t>
      </w:r>
      <w:r>
        <w:t>3(3-0-6)</w:t>
      </w:r>
    </w:p>
    <w:p w14:paraId="6D62904D" w14:textId="77777777" w:rsidR="007579B4" w:rsidRDefault="007579B4" w:rsidP="007579B4">
      <w:pPr>
        <w:pStyle w:val="Heading5"/>
      </w:pPr>
      <w:r>
        <w:t>080203924</w:t>
      </w:r>
      <w:r>
        <w:rPr>
          <w:cs/>
        </w:rPr>
        <w:t xml:space="preserve"> การจัดการทุนมนุษย์ในองค์การสู่การพัฒนาอย่างยั่งยืน</w:t>
      </w:r>
      <w:r>
        <w:t xml:space="preserve"> (Human </w:t>
      </w:r>
      <w:r>
        <w:tab/>
        <w:t xml:space="preserve">Capital Management for Sustainable Development) </w:t>
      </w:r>
      <w:r>
        <w:rPr>
          <w:cs/>
        </w:rPr>
        <w:t xml:space="preserve">หน่วยกิต </w:t>
      </w:r>
      <w:r>
        <w:t>3(3-0-6)</w:t>
      </w:r>
    </w:p>
    <w:p w14:paraId="7946C2F2" w14:textId="77777777" w:rsidR="007579B4" w:rsidRDefault="007579B4" w:rsidP="007579B4">
      <w:pPr>
        <w:pStyle w:val="Heading5"/>
      </w:pPr>
      <w:r>
        <w:t>080303101</w:t>
      </w:r>
      <w:r>
        <w:rPr>
          <w:cs/>
        </w:rPr>
        <w:t xml:space="preserve"> จิตวิทยาทั่วไป</w:t>
      </w:r>
      <w:r>
        <w:t xml:space="preserve"> (General Psychology) </w:t>
      </w:r>
      <w:r>
        <w:rPr>
          <w:cs/>
        </w:rPr>
        <w:t xml:space="preserve">หน่วยกิต </w:t>
      </w:r>
      <w:r>
        <w:t>3(3-0-6)</w:t>
      </w:r>
    </w:p>
    <w:p w14:paraId="2AB1AA30" w14:textId="77777777" w:rsidR="007579B4" w:rsidRDefault="007579B4" w:rsidP="007579B4">
      <w:pPr>
        <w:pStyle w:val="Heading5"/>
      </w:pPr>
      <w:r>
        <w:t>080303103</w:t>
      </w:r>
      <w:r>
        <w:rPr>
          <w:cs/>
        </w:rPr>
        <w:t xml:space="preserve"> </w:t>
      </w:r>
      <w:proofErr w:type="gramStart"/>
      <w:r>
        <w:rPr>
          <w:cs/>
        </w:rPr>
        <w:t>จิตวิทยาเพื่อความสุขในการดำรงชีวิต</w:t>
      </w:r>
      <w:r>
        <w:t>(</w:t>
      </w:r>
      <w:proofErr w:type="gramEnd"/>
      <w:r>
        <w:t xml:space="preserve">Psychology for Happy Life) </w:t>
      </w:r>
      <w:r>
        <w:tab/>
      </w:r>
      <w:r>
        <w:rPr>
          <w:cs/>
        </w:rPr>
        <w:t xml:space="preserve">หน่วยกิต </w:t>
      </w:r>
      <w:r>
        <w:t>3(3-0-6)</w:t>
      </w:r>
    </w:p>
    <w:p w14:paraId="7CDAB90B" w14:textId="77777777" w:rsidR="007579B4" w:rsidRDefault="007579B4" w:rsidP="007579B4">
      <w:pPr>
        <w:pStyle w:val="Heading5"/>
      </w:pPr>
      <w:r>
        <w:lastRenderedPageBreak/>
        <w:t>080303104</w:t>
      </w:r>
      <w:r>
        <w:rPr>
          <w:cs/>
        </w:rPr>
        <w:t xml:space="preserve"> จิตวิทยาเพื่อการทำงาน</w:t>
      </w:r>
      <w:r>
        <w:t xml:space="preserve"> (Psychology for Work) </w:t>
      </w:r>
      <w:r>
        <w:rPr>
          <w:cs/>
        </w:rPr>
        <w:t xml:space="preserve">หน่วยกิต </w:t>
      </w:r>
      <w:r>
        <w:t>3(3-0-6)</w:t>
      </w:r>
    </w:p>
    <w:p w14:paraId="6DF9D161" w14:textId="77777777" w:rsidR="007579B4" w:rsidRDefault="007579B4" w:rsidP="007579B4">
      <w:pPr>
        <w:pStyle w:val="Heading5"/>
      </w:pPr>
      <w:r>
        <w:t>080303301</w:t>
      </w:r>
      <w:r>
        <w:rPr>
          <w:cs/>
        </w:rPr>
        <w:t xml:space="preserve"> ศิลปสุนทรีย์</w:t>
      </w:r>
      <w:r>
        <w:t xml:space="preserve"> (Art Appreciation) </w:t>
      </w:r>
      <w:r>
        <w:rPr>
          <w:cs/>
        </w:rPr>
        <w:t xml:space="preserve">หน่วยกิต </w:t>
      </w:r>
      <w:r>
        <w:t>3(3-0-6)</w:t>
      </w:r>
    </w:p>
    <w:p w14:paraId="23E27625" w14:textId="77777777" w:rsidR="007579B4" w:rsidRDefault="007579B4" w:rsidP="007579B4">
      <w:pPr>
        <w:pStyle w:val="Heading5"/>
      </w:pPr>
      <w:r>
        <w:t>080303601</w:t>
      </w:r>
      <w:r>
        <w:rPr>
          <w:cs/>
        </w:rPr>
        <w:t xml:space="preserve"> มนุษยสัมพันธ์</w:t>
      </w:r>
      <w:r>
        <w:t xml:space="preserve"> (Human Relations) </w:t>
      </w:r>
      <w:r>
        <w:rPr>
          <w:cs/>
        </w:rPr>
        <w:t xml:space="preserve">หน่วยกิต </w:t>
      </w:r>
      <w:r>
        <w:t>3(3-0-6)</w:t>
      </w:r>
    </w:p>
    <w:p w14:paraId="41DB1F51" w14:textId="77777777" w:rsidR="007579B4" w:rsidRDefault="007579B4" w:rsidP="007579B4">
      <w:pPr>
        <w:pStyle w:val="Heading5"/>
      </w:pPr>
      <w:r>
        <w:t>080303602</w:t>
      </w:r>
      <w:r>
        <w:rPr>
          <w:cs/>
        </w:rPr>
        <w:t xml:space="preserve"> การพัฒนาคุณภาพชีวิต</w:t>
      </w:r>
      <w:r>
        <w:t xml:space="preserve"> (Development of Life Quality </w:t>
      </w:r>
      <w:r>
        <w:br/>
      </w:r>
      <w:r>
        <w:tab/>
      </w:r>
      <w:r>
        <w:rPr>
          <w:cs/>
        </w:rPr>
        <w:t xml:space="preserve">หน่วยกิต </w:t>
      </w:r>
      <w:r>
        <w:t>3(3-0-6)</w:t>
      </w:r>
    </w:p>
    <w:p w14:paraId="0E4D30E8" w14:textId="77777777" w:rsidR="007579B4" w:rsidRDefault="007579B4" w:rsidP="007579B4">
      <w:pPr>
        <w:pStyle w:val="Heading5"/>
      </w:pPr>
      <w:r>
        <w:t>080303603</w:t>
      </w:r>
      <w:r>
        <w:rPr>
          <w:cs/>
        </w:rPr>
        <w:t xml:space="preserve"> การพัฒนาบุคลิกภาพ</w:t>
      </w:r>
      <w:r>
        <w:t xml:space="preserve"> (Personality Development)</w:t>
      </w:r>
      <w:r>
        <w:br/>
      </w:r>
      <w:r>
        <w:tab/>
        <w:t xml:space="preserve"> </w:t>
      </w:r>
      <w:r>
        <w:rPr>
          <w:cs/>
        </w:rPr>
        <w:t xml:space="preserve">หน่วยกิต </w:t>
      </w:r>
      <w:r>
        <w:t>3(3-0-6)</w:t>
      </w:r>
    </w:p>
    <w:p w14:paraId="4259FCE3" w14:textId="77777777" w:rsidR="007579B4" w:rsidRDefault="007579B4" w:rsidP="007579B4">
      <w:pPr>
        <w:pStyle w:val="Heading5"/>
      </w:pPr>
      <w:r>
        <w:t>080303607</w:t>
      </w:r>
      <w:r>
        <w:rPr>
          <w:cs/>
        </w:rPr>
        <w:t xml:space="preserve"> ความปลอดภัยในชีวิต</w:t>
      </w:r>
      <w:r>
        <w:t xml:space="preserve"> (Safety Life) </w:t>
      </w:r>
      <w:r>
        <w:rPr>
          <w:cs/>
        </w:rPr>
        <w:t xml:space="preserve">หน่วยกิต </w:t>
      </w:r>
      <w:r>
        <w:t>3(3-0-6)</w:t>
      </w:r>
    </w:p>
    <w:p w14:paraId="11476AAF" w14:textId="77777777" w:rsidR="007579B4" w:rsidRDefault="007579B4" w:rsidP="007579B4">
      <w:pPr>
        <w:pStyle w:val="Heading5"/>
        <w:numPr>
          <w:ilvl w:val="4"/>
          <w:numId w:val="17"/>
        </w:numPr>
      </w:pPr>
      <w:r>
        <w:t>080303608</w:t>
      </w:r>
      <w:r>
        <w:rPr>
          <w:cs/>
        </w:rPr>
        <w:t xml:space="preserve"> ความเป็นพลเมืองกับความรับผิดชอบต่อสังคม</w:t>
      </w:r>
      <w:r>
        <w:t xml:space="preserve"> (Citizenship and </w:t>
      </w:r>
      <w:r>
        <w:tab/>
        <w:t xml:space="preserve">Social Responsibility) </w:t>
      </w:r>
      <w:r>
        <w:rPr>
          <w:cs/>
        </w:rPr>
        <w:t xml:space="preserve">หน่วยกิต </w:t>
      </w:r>
      <w:r>
        <w:t>3(3-0-6)</w:t>
      </w:r>
    </w:p>
    <w:p w14:paraId="7BD4635C" w14:textId="77777777" w:rsidR="007579B4" w:rsidRDefault="007579B4" w:rsidP="007579B4">
      <w:pPr>
        <w:pStyle w:val="Heading5"/>
      </w:pPr>
      <w:r>
        <w:t>080303609</w:t>
      </w:r>
      <w:r>
        <w:rPr>
          <w:cs/>
        </w:rPr>
        <w:t xml:space="preserve"> สุขภาพเพื่อชีวิต</w:t>
      </w:r>
      <w:r>
        <w:t xml:space="preserve"> (Healthy Life) </w:t>
      </w:r>
      <w:r>
        <w:rPr>
          <w:cs/>
        </w:rPr>
        <w:t xml:space="preserve">หน่วยกิต </w:t>
      </w:r>
      <w:r>
        <w:t>3(3-0-6)</w:t>
      </w:r>
    </w:p>
    <w:p w14:paraId="1DF4AB92" w14:textId="77777777" w:rsidR="007579B4" w:rsidRDefault="007579B4" w:rsidP="007579B4">
      <w:pPr>
        <w:pStyle w:val="Heading5"/>
      </w:pPr>
      <w:r>
        <w:t>080303610</w:t>
      </w:r>
      <w:r>
        <w:rPr>
          <w:cs/>
        </w:rPr>
        <w:t xml:space="preserve"> นันทนาการเพื่อชีวิต</w:t>
      </w:r>
      <w:r>
        <w:t xml:space="preserve"> (Recreation for Life) </w:t>
      </w:r>
      <w:r>
        <w:rPr>
          <w:cs/>
        </w:rPr>
        <w:t xml:space="preserve">หน่วยกิต </w:t>
      </w:r>
      <w:r>
        <w:t>3(3-0-6)</w:t>
      </w:r>
    </w:p>
    <w:p w14:paraId="4E66D049" w14:textId="77777777" w:rsidR="007579B4" w:rsidRDefault="007579B4" w:rsidP="007579B4">
      <w:pPr>
        <w:pStyle w:val="Heading5"/>
      </w:pPr>
      <w:r>
        <w:t>080303611</w:t>
      </w:r>
      <w:r>
        <w:rPr>
          <w:cs/>
        </w:rPr>
        <w:t xml:space="preserve"> การเรียนรู้ผ่านกิจกรรมนักศึกษา</w:t>
      </w:r>
      <w:r>
        <w:t xml:space="preserve"> (Learning through Student </w:t>
      </w:r>
      <w:r>
        <w:tab/>
        <w:t xml:space="preserve">Activities) </w:t>
      </w:r>
      <w:r>
        <w:rPr>
          <w:cs/>
        </w:rPr>
        <w:t xml:space="preserve">หน่วยกิต </w:t>
      </w:r>
      <w:r>
        <w:t>3(3-0-6)</w:t>
      </w:r>
    </w:p>
    <w:p w14:paraId="59516EF6" w14:textId="77777777" w:rsidR="007579B4" w:rsidRDefault="007579B4" w:rsidP="007579B4">
      <w:pPr>
        <w:pStyle w:val="Heading5"/>
      </w:pPr>
      <w:r>
        <w:t>080303526</w:t>
      </w:r>
      <w:r>
        <w:rPr>
          <w:cs/>
        </w:rPr>
        <w:t xml:space="preserve"> กีฬากับการพัฒนาชีวิต</w:t>
      </w:r>
      <w:r>
        <w:t xml:space="preserve"> (Sports and Lifestyle Development)</w:t>
      </w:r>
      <w:r>
        <w:br/>
      </w:r>
      <w:r>
        <w:tab/>
        <w:t xml:space="preserve"> </w:t>
      </w:r>
      <w:r>
        <w:rPr>
          <w:cs/>
        </w:rPr>
        <w:t xml:space="preserve">หน่วยกิต </w:t>
      </w:r>
      <w:r>
        <w:t>3(3-0-6)</w:t>
      </w:r>
    </w:p>
    <w:p w14:paraId="241AC988" w14:textId="77777777" w:rsidR="007579B4" w:rsidRDefault="007579B4" w:rsidP="007579B4">
      <w:pPr>
        <w:pStyle w:val="Heading5"/>
      </w:pPr>
      <w:r>
        <w:t>080303527</w:t>
      </w:r>
      <w:r>
        <w:rPr>
          <w:cs/>
        </w:rPr>
        <w:t xml:space="preserve"> การท่องเที่ยวเชิงสุขภาพและกีฬา</w:t>
      </w:r>
      <w:r>
        <w:t xml:space="preserve"> (Wellness Tourism and Sports) </w:t>
      </w:r>
      <w:r>
        <w:tab/>
      </w:r>
      <w:r>
        <w:rPr>
          <w:cs/>
        </w:rPr>
        <w:t xml:space="preserve">หน่วยกิต </w:t>
      </w:r>
      <w:r>
        <w:t>3(3-0-6)</w:t>
      </w:r>
    </w:p>
    <w:p w14:paraId="32B22B0B" w14:textId="77777777" w:rsidR="007579B4" w:rsidRDefault="007579B4" w:rsidP="007579B4">
      <w:pPr>
        <w:pStyle w:val="Heading5"/>
      </w:pPr>
      <w:r>
        <w:t>080303528</w:t>
      </w:r>
      <w:r>
        <w:rPr>
          <w:cs/>
        </w:rPr>
        <w:t xml:space="preserve"> การจัดการค่ายพักแรม</w:t>
      </w:r>
      <w:r>
        <w:t xml:space="preserve"> (Camp Management) </w:t>
      </w:r>
      <w:r>
        <w:rPr>
          <w:cs/>
        </w:rPr>
        <w:t xml:space="preserve">หน่วยกิต </w:t>
      </w:r>
      <w:r>
        <w:t>3(3-0-6)</w:t>
      </w:r>
    </w:p>
    <w:p w14:paraId="782A0728" w14:textId="77777777" w:rsidR="007579B4" w:rsidRDefault="007579B4" w:rsidP="007579B4">
      <w:pPr>
        <w:pStyle w:val="Heading4"/>
      </w:pPr>
      <w:r>
        <w:rPr>
          <w:cs/>
        </w:rPr>
        <w:t>วิทยาลัยนานาชาติ</w:t>
      </w:r>
    </w:p>
    <w:p w14:paraId="7F617247" w14:textId="77777777" w:rsidR="007579B4" w:rsidRDefault="007579B4" w:rsidP="007579B4">
      <w:pPr>
        <w:pStyle w:val="Heading5"/>
      </w:pPr>
      <w:r>
        <w:t xml:space="preserve">150013142 </w:t>
      </w:r>
      <w:r>
        <w:rPr>
          <w:cs/>
        </w:rPr>
        <w:t>สิ่งแวดล้อมเพื่อชีวิต</w:t>
      </w:r>
      <w:r>
        <w:t xml:space="preserve"> (Environment for Life) </w:t>
      </w:r>
      <w:r w:rsidRPr="002F7CCD">
        <w:rPr>
          <w:rFonts w:hint="cs"/>
          <w:cs/>
        </w:rPr>
        <w:t xml:space="preserve">หน่วยกิต </w:t>
      </w:r>
      <w:r w:rsidRPr="002F7CCD">
        <w:rPr>
          <w:rFonts w:hint="cs"/>
        </w:rPr>
        <w:t>3(3-0-6)</w:t>
      </w:r>
    </w:p>
    <w:p w14:paraId="586A0B99" w14:textId="77777777" w:rsidR="007579B4" w:rsidRDefault="007579B4" w:rsidP="007579B4">
      <w:pPr>
        <w:pStyle w:val="Heading5"/>
      </w:pPr>
      <w:r>
        <w:t>150013120</w:t>
      </w:r>
      <w:r>
        <w:rPr>
          <w:cs/>
        </w:rPr>
        <w:t>มนุษยสัมพันธ์</w:t>
      </w:r>
      <w:r>
        <w:t xml:space="preserve"> (Human Relations) </w:t>
      </w:r>
      <w:r w:rsidRPr="002F7CCD">
        <w:rPr>
          <w:rFonts w:hint="cs"/>
          <w:cs/>
        </w:rPr>
        <w:t xml:space="preserve">หน่วยกิต </w:t>
      </w:r>
      <w:r w:rsidRPr="002F7CCD">
        <w:rPr>
          <w:rFonts w:hint="cs"/>
        </w:rPr>
        <w:t>3(3-0-6)</w:t>
      </w:r>
    </w:p>
    <w:p w14:paraId="774BC585" w14:textId="77777777" w:rsidR="007579B4" w:rsidRDefault="007579B4" w:rsidP="007579B4">
      <w:pPr>
        <w:pStyle w:val="Heading5"/>
      </w:pPr>
      <w:r>
        <w:t xml:space="preserve">150013122 </w:t>
      </w:r>
      <w:r>
        <w:rPr>
          <w:cs/>
        </w:rPr>
        <w:t>คุณธรรมและจริยธรรมศึกษา</w:t>
      </w:r>
      <w:r>
        <w:t xml:space="preserve"> (Moral and Ethical Study) </w:t>
      </w:r>
      <w:r>
        <w:rPr>
          <w:cs/>
        </w:rPr>
        <w:t xml:space="preserve">หน่วยกิต </w:t>
      </w:r>
      <w:r>
        <w:tab/>
        <w:t>3(3-0-6)</w:t>
      </w:r>
    </w:p>
    <w:p w14:paraId="30E57076" w14:textId="77777777" w:rsidR="007579B4" w:rsidRDefault="007579B4" w:rsidP="007579B4"/>
    <w:p w14:paraId="6D181D21" w14:textId="77777777" w:rsidR="007579B4" w:rsidRDefault="007579B4" w:rsidP="007579B4"/>
    <w:p w14:paraId="51227904" w14:textId="77777777" w:rsidR="007579B4" w:rsidRDefault="007579B4" w:rsidP="007579B4"/>
    <w:p w14:paraId="32897C60" w14:textId="77777777" w:rsidR="007579B4" w:rsidRDefault="007579B4" w:rsidP="007579B4"/>
    <w:p w14:paraId="4F378214" w14:textId="77777777" w:rsidR="00474AAD" w:rsidRDefault="00474AAD" w:rsidP="007579B4"/>
    <w:p w14:paraId="77C58264" w14:textId="77777777" w:rsidR="00474AAD" w:rsidRDefault="00474AAD" w:rsidP="007579B4"/>
    <w:p w14:paraId="743F770B" w14:textId="77777777" w:rsidR="00474AAD" w:rsidRDefault="00474AAD" w:rsidP="007579B4"/>
    <w:p w14:paraId="27483221" w14:textId="77777777" w:rsidR="00474AAD" w:rsidRPr="00D45671" w:rsidRDefault="00474AAD" w:rsidP="007579B4">
      <w:pPr>
        <w:rPr>
          <w:rFonts w:hint="cs"/>
        </w:rPr>
      </w:pPr>
    </w:p>
    <w:p w14:paraId="5F753442" w14:textId="504152C2" w:rsidR="007579B4" w:rsidRDefault="007579B4" w:rsidP="00CC7E94">
      <w:pPr>
        <w:pStyle w:val="Heading2"/>
      </w:pPr>
      <w:r>
        <w:rPr>
          <w:cs/>
        </w:rPr>
        <w:lastRenderedPageBreak/>
        <w:t>คำอธิบายรายวิชา</w:t>
      </w:r>
      <w:r>
        <w:t xml:space="preserve"> </w:t>
      </w:r>
      <w:r>
        <w:rPr>
          <w:cs/>
        </w:rPr>
        <w:t>กลุ่มเสริมสร้างคุณภาพชีวิตและวิถีพลเมืองที่ดี</w:t>
      </w:r>
    </w:p>
    <w:p w14:paraId="2E62A976" w14:textId="77777777" w:rsidR="007579B4" w:rsidRDefault="007579B4" w:rsidP="00CC7E94">
      <w:pPr>
        <w:pStyle w:val="Heading3"/>
      </w:pPr>
      <w:r>
        <w:rPr>
          <w:cs/>
        </w:rPr>
        <w:t>คณะ</w:t>
      </w:r>
      <w:r w:rsidRPr="00CC7E94">
        <w:rPr>
          <w:cs/>
        </w:rPr>
        <w:t>วิศวกรรมศาสตร์</w:t>
      </w:r>
    </w:p>
    <w:p w14:paraId="1A0BD369" w14:textId="56FFFE87" w:rsidR="007579B4" w:rsidRDefault="007579B4" w:rsidP="00CC7E94">
      <w:pPr>
        <w:pStyle w:val="Heading4"/>
      </w:pPr>
      <w:r w:rsidRPr="00282B8B">
        <w:t>010013821</w:t>
      </w:r>
      <w:r>
        <w:rPr>
          <w:cs/>
        </w:rPr>
        <w:t xml:space="preserve"> </w:t>
      </w:r>
      <w:r>
        <w:rPr>
          <w:rFonts w:hint="cs"/>
          <w:cs/>
        </w:rPr>
        <w:t>จริยธรรมในการทำงานและความเป็นมืออาชีพ</w:t>
      </w:r>
      <w:r>
        <w:t xml:space="preserve"> (Work Ethics and </w:t>
      </w:r>
      <w:r>
        <w:tab/>
      </w:r>
      <w:r w:rsidR="00CC7E94">
        <w:rPr>
          <w:cs/>
        </w:rPr>
        <w:tab/>
      </w:r>
      <w:r w:rsidR="00CC7E94">
        <w:rPr>
          <w:cs/>
        </w:rPr>
        <w:tab/>
      </w:r>
      <w:r>
        <w:t>Professionalism)</w:t>
      </w:r>
      <w:r>
        <w:rPr>
          <w:cs/>
        </w:rPr>
        <w:t xml:space="preserve"> </w:t>
      </w:r>
      <w:r w:rsidRPr="003E46EA">
        <w:rPr>
          <w:cs/>
        </w:rPr>
        <w:t>หน่วยกิต</w:t>
      </w:r>
      <w:r>
        <w:t xml:space="preserve"> 2(1-2-3)</w:t>
      </w:r>
    </w:p>
    <w:p w14:paraId="52BA17D1" w14:textId="77777777" w:rsidR="007579B4" w:rsidRDefault="007579B4" w:rsidP="00CC7E94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4830A15D" w14:textId="77777777" w:rsidR="007579B4" w:rsidRDefault="007579B4" w:rsidP="00CC7E94">
      <w:pPr>
        <w:pStyle w:val="Heading6"/>
      </w:pPr>
      <w:r>
        <w:rPr>
          <w:cs/>
        </w:rPr>
        <w:t xml:space="preserve"> ไม่มี(</w:t>
      </w:r>
      <w:r>
        <w:t>None)</w:t>
      </w:r>
    </w:p>
    <w:p w14:paraId="0CAB50F8" w14:textId="2CD1AFC5" w:rsidR="007579B4" w:rsidRDefault="007579B4" w:rsidP="00DB1688">
      <w:pPr>
        <w:pStyle w:val="Heading7"/>
      </w:pPr>
      <w:r>
        <w:lastRenderedPageBreak/>
        <w:t xml:space="preserve"> </w:t>
      </w:r>
      <w:r w:rsidRPr="003E46EA"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>คุณธรรม จริยธรรมและจรรยาบรรณ แนวคิดเกี่ยวกับวิชาชีพ ความสำคัญของจรรยาบรรณในวิชาชีพ ประมวลจรรยาบรรณ ความรับผิดชอบในอาชีพ หลักการของศีลธรรม ความสำคัญของค่านิยม ประเด็นขัดแย้งทางด้านคุณธรรม จรรยาบรรณ ตัวแปรที่มีผลกระทบกับความรับผิดชอบด้านคุณธรรม ระดับความรับผิดชอบ ทฤษฎีเกี่ยวกับจรรยาบรรณและการประยุกต์ การตัดสินใจตามหลักจริยธรรม และการวิเคราะห์ความจริงและการเปิดเผยข้อมูลความลับ ภาวะผู้นำเชิงจริยธรรม ผลประโยชน์ทับซ้อน จริยธรรมในที่ทำงานความเป็นธรรม ความน่าเชื่อถือ การจัดสรรทรัพยากร จรรยาบรรณในสังคมยุคดิจิตอล ความเป็นส่วนตัวและการรักษาความลับ จริยธรรมด้านทรัพย์สินทางปัญญาและนวัตกรรม การพัฒนาที่ยั่งยืน กรณีศึกษา</w:t>
      </w:r>
      <w:r>
        <w:rPr>
          <w:rFonts w:hint="cs"/>
          <w:cs/>
        </w:rPr>
        <w:t xml:space="preserve">( </w:t>
      </w:r>
      <w:r>
        <w:t xml:space="preserve">Morals and ethics, concept of professions, importance of ethics in </w:t>
      </w:r>
      <w:r>
        <w:rPr>
          <w:cs/>
        </w:rPr>
        <w:tab/>
      </w:r>
      <w:r>
        <w:t>profession,</w:t>
      </w:r>
      <w:r>
        <w:rPr>
          <w:rFonts w:hint="cs"/>
          <w:cs/>
        </w:rPr>
        <w:t xml:space="preserve"> </w:t>
      </w:r>
      <w:r>
        <w:t xml:space="preserve">role of codes of ethics, professional responsibilities, </w:t>
      </w:r>
      <w:r>
        <w:rPr>
          <w:cs/>
        </w:rPr>
        <w:tab/>
      </w:r>
      <w:r>
        <w:t>concept of morality, importance of core</w:t>
      </w:r>
      <w:r>
        <w:rPr>
          <w:rFonts w:hint="cs"/>
          <w:cs/>
        </w:rPr>
        <w:t xml:space="preserve"> </w:t>
      </w:r>
      <w:r>
        <w:t>values, Moral/ethical dilemmas, factors affecting moral responsibility, degrees of responsibility,</w:t>
      </w:r>
      <w:r>
        <w:rPr>
          <w:rFonts w:hint="cs"/>
          <w:cs/>
        </w:rPr>
        <w:t xml:space="preserve"> </w:t>
      </w:r>
      <w:r>
        <w:t xml:space="preserve">overview of ethical theories and applications, ethical </w:t>
      </w:r>
      <w:r>
        <w:rPr>
          <w:cs/>
        </w:rPr>
        <w:tab/>
      </w:r>
      <w:r>
        <w:t>analyses and deciding-making, truth and</w:t>
      </w:r>
      <w:r>
        <w:rPr>
          <w:rFonts w:hint="cs"/>
          <w:cs/>
        </w:rPr>
        <w:t xml:space="preserve"> </w:t>
      </w:r>
      <w:r>
        <w:t xml:space="preserve">concept of whistleblowing, ethical leadership, </w:t>
      </w:r>
      <w:r>
        <w:rPr>
          <w:cs/>
        </w:rPr>
        <w:tab/>
      </w:r>
      <w:r>
        <w:t>conflicts of interests, ethics in the workplace,</w:t>
      </w:r>
      <w:r>
        <w:rPr>
          <w:rFonts w:hint="cs"/>
          <w:cs/>
        </w:rPr>
        <w:t xml:space="preserve"> </w:t>
      </w:r>
      <w:r>
        <w:rPr>
          <w:cs/>
        </w:rPr>
        <w:tab/>
      </w:r>
      <w:r>
        <w:t>fairness, resources allocations, ethics in digital age, privacies and confidentialities, ethic in</w:t>
      </w:r>
      <w:r>
        <w:rPr>
          <w:rFonts w:hint="cs"/>
          <w:cs/>
        </w:rPr>
        <w:t xml:space="preserve"> </w:t>
      </w:r>
      <w:r>
        <w:t xml:space="preserve">intellectual properties and </w:t>
      </w:r>
      <w:r w:rsidR="00474AAD">
        <w:t>innovation, sustainable</w:t>
      </w:r>
      <w:r>
        <w:t xml:space="preserve"> engineering, case studies.</w:t>
      </w:r>
      <w:r>
        <w:rPr>
          <w:rFonts w:hint="cs"/>
          <w:cs/>
        </w:rPr>
        <w:t>)</w:t>
      </w:r>
    </w:p>
    <w:p w14:paraId="234DE7F4" w14:textId="77777777" w:rsidR="007579B4" w:rsidRDefault="007579B4" w:rsidP="007579B4"/>
    <w:p w14:paraId="7EC83568" w14:textId="77777777" w:rsidR="007579B4" w:rsidRDefault="007579B4" w:rsidP="007579B4"/>
    <w:p w14:paraId="61B5D8B5" w14:textId="77777777" w:rsidR="007579B4" w:rsidRDefault="007579B4" w:rsidP="007579B4"/>
    <w:p w14:paraId="78CB56F7" w14:textId="77777777" w:rsidR="007579B4" w:rsidRDefault="007579B4" w:rsidP="007579B4">
      <w:pPr>
        <w:rPr>
          <w:rFonts w:hint="cs"/>
        </w:rPr>
      </w:pPr>
    </w:p>
    <w:p w14:paraId="2BD43054" w14:textId="77777777" w:rsidR="007579B4" w:rsidRDefault="007579B4" w:rsidP="00474AAD">
      <w:pPr>
        <w:pStyle w:val="Heading4"/>
        <w:rPr>
          <w:rFonts w:hint="cs"/>
        </w:rPr>
      </w:pPr>
      <w:r>
        <w:lastRenderedPageBreak/>
        <w:t>010213702</w:t>
      </w:r>
      <w:r>
        <w:rPr>
          <w:cs/>
        </w:rPr>
        <w:t xml:space="preserve"> จรรยาบรรณในการประกอบวิชาชีพ </w:t>
      </w:r>
      <w:r>
        <w:t>(Work Ethics)</w:t>
      </w:r>
      <w:r>
        <w:rPr>
          <w:rFonts w:hint="cs"/>
          <w:cs/>
        </w:rPr>
        <w:t xml:space="preserve"> </w:t>
      </w:r>
      <w:r w:rsidRPr="00282B8B">
        <w:rPr>
          <w:cs/>
        </w:rPr>
        <w:t>หน่วยกิต</w:t>
      </w:r>
      <w:r>
        <w:rPr>
          <w:rFonts w:hint="cs"/>
          <w:cs/>
        </w:rPr>
        <w:t xml:space="preserve"> </w:t>
      </w:r>
      <w:r>
        <w:t>2(2-0-4)</w:t>
      </w:r>
    </w:p>
    <w:p w14:paraId="064EBDE4" w14:textId="77777777" w:rsidR="007579B4" w:rsidRDefault="007579B4" w:rsidP="00474AAD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15D79039" w14:textId="77777777" w:rsidR="007579B4" w:rsidRDefault="007579B4" w:rsidP="00474AAD">
      <w:pPr>
        <w:pStyle w:val="Heading6"/>
      </w:pPr>
      <w:r>
        <w:rPr>
          <w:cs/>
        </w:rPr>
        <w:t xml:space="preserve"> ไม่มี(</w:t>
      </w:r>
      <w:r>
        <w:t>None)</w:t>
      </w:r>
    </w:p>
    <w:p w14:paraId="09C49D9F" w14:textId="1392E9E5" w:rsidR="007579B4" w:rsidRDefault="007579B4" w:rsidP="00474AAD">
      <w:pPr>
        <w:pStyle w:val="Heading7"/>
      </w:pPr>
      <w:r>
        <w:t xml:space="preserve"> </w:t>
      </w:r>
      <w:r w:rsidRPr="000411B6"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 xml:space="preserve">คุณธรรม ศีลธรรม และจริยธรรมในการปฏิบัติตน </w:t>
      </w:r>
      <w:r>
        <w:rPr>
          <w:cs/>
        </w:rPr>
        <w:tab/>
        <w:t>ในการทำงาน ในวิชาชีพ และในสังคมหลักการวิเคราะห์ปัญหาที่เกี่ยวข้องกับ</w:t>
      </w:r>
      <w:r>
        <w:rPr>
          <w:cs/>
        </w:rPr>
        <w:tab/>
        <w:t>จริยธรรมในสถานการณ์ต่างๆ การตัดสินใจ การบริหาร อารมณ์พฤติกรรมที่ถูกต้องเหมาะสม ตามบริบทของวิชาชีพ ความเป็นมืออาชีพในการทำงาน</w:t>
      </w:r>
      <w:r>
        <w:rPr>
          <w:rFonts w:hint="cs"/>
          <w:cs/>
        </w:rPr>
        <w:t>(</w:t>
      </w:r>
      <w:r>
        <w:t>Moral; morality, and ethics for personal workplace profession and society;</w:t>
      </w:r>
      <w:r>
        <w:rPr>
          <w:rFonts w:hint="cs"/>
          <w:cs/>
        </w:rPr>
        <w:t xml:space="preserve"> </w:t>
      </w:r>
      <w:r>
        <w:rPr>
          <w:cs/>
        </w:rPr>
        <w:tab/>
      </w:r>
      <w:r>
        <w:t>principles of analyzing problems related to ethics in various situations involving decision making,</w:t>
      </w:r>
      <w:r>
        <w:rPr>
          <w:rFonts w:hint="cs"/>
          <w:cs/>
        </w:rPr>
        <w:t xml:space="preserve"> </w:t>
      </w:r>
      <w:r>
        <w:t>emotional management, and behavior according to the professional context; professionalism in</w:t>
      </w:r>
      <w:r>
        <w:rPr>
          <w:rFonts w:hint="cs"/>
          <w:cs/>
        </w:rPr>
        <w:t xml:space="preserve"> </w:t>
      </w:r>
      <w:r>
        <w:t>the workplace.</w:t>
      </w:r>
      <w:r>
        <w:rPr>
          <w:rFonts w:hint="cs"/>
          <w:cs/>
        </w:rPr>
        <w:t>)</w:t>
      </w:r>
    </w:p>
    <w:p w14:paraId="311F3099" w14:textId="77777777" w:rsidR="005B4E26" w:rsidRPr="005B4E26" w:rsidRDefault="005B4E26" w:rsidP="005B4E26">
      <w:pPr>
        <w:rPr>
          <w:rFonts w:hint="cs"/>
        </w:rPr>
      </w:pPr>
    </w:p>
    <w:p w14:paraId="56DF981B" w14:textId="77777777" w:rsidR="007579B4" w:rsidRDefault="007579B4" w:rsidP="00474AAD">
      <w:pPr>
        <w:pStyle w:val="Heading3"/>
      </w:pPr>
      <w:r>
        <w:rPr>
          <w:cs/>
        </w:rPr>
        <w:lastRenderedPageBreak/>
        <w:t>คณะครุศาสตร์อุตสาหกรรม</w:t>
      </w:r>
    </w:p>
    <w:p w14:paraId="5ADB1840" w14:textId="77777777" w:rsidR="007579B4" w:rsidRDefault="007579B4" w:rsidP="005B4E26">
      <w:pPr>
        <w:pStyle w:val="Heading4"/>
      </w:pPr>
      <w:r>
        <w:t>020003123</w:t>
      </w:r>
      <w:r>
        <w:rPr>
          <w:cs/>
        </w:rPr>
        <w:t xml:space="preserve"> จรรยาบรรณวิชาชีพ </w:t>
      </w:r>
      <w:r w:rsidRPr="00EC5901">
        <w:rPr>
          <w:cs/>
        </w:rPr>
        <w:t>หน่วยกิต</w:t>
      </w:r>
      <w:r>
        <w:rPr>
          <w:rFonts w:hint="cs"/>
          <w:cs/>
        </w:rPr>
        <w:t xml:space="preserve"> </w:t>
      </w:r>
      <w:r>
        <w:t>1(1-0-2)</w:t>
      </w:r>
      <w:r>
        <w:rPr>
          <w:rFonts w:hint="cs"/>
          <w:cs/>
        </w:rPr>
        <w:t xml:space="preserve"> </w:t>
      </w:r>
      <w:r>
        <w:t>(Professional Ethics)</w:t>
      </w:r>
    </w:p>
    <w:p w14:paraId="223E444A" w14:textId="77777777" w:rsidR="007579B4" w:rsidRDefault="007579B4" w:rsidP="005B4E26">
      <w:pPr>
        <w:pStyle w:val="Heading5"/>
      </w:pPr>
      <w:r>
        <w:rPr>
          <w:cs/>
        </w:rPr>
        <w:t>วิชา</w:t>
      </w:r>
      <w:r w:rsidRPr="005B4E26">
        <w:rPr>
          <w:cs/>
        </w:rPr>
        <w:t>บังคับ</w:t>
      </w:r>
      <w:r>
        <w:rPr>
          <w:cs/>
        </w:rPr>
        <w:t>ก่อน (</w:t>
      </w:r>
      <w:r>
        <w:t xml:space="preserve">Prerequisite)  </w:t>
      </w:r>
    </w:p>
    <w:p w14:paraId="49CE9A15" w14:textId="77777777" w:rsidR="007579B4" w:rsidRDefault="007579B4" w:rsidP="005B4E26">
      <w:pPr>
        <w:pStyle w:val="Heading6"/>
      </w:pPr>
      <w:r>
        <w:rPr>
          <w:cs/>
        </w:rPr>
        <w:t xml:space="preserve"> ไม่มี(</w:t>
      </w:r>
      <w:r>
        <w:t xml:space="preserve">None) </w:t>
      </w:r>
    </w:p>
    <w:p w14:paraId="15F9F13F" w14:textId="7F17DC67" w:rsidR="007579B4" w:rsidRDefault="007579B4" w:rsidP="005B4E26">
      <w:pPr>
        <w:pStyle w:val="Heading7"/>
      </w:pPr>
      <w:r w:rsidRPr="00C00C6B"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>จริยธรรมสัมพันธ์ มิติของจริยธรรม ทฤษฎี</w:t>
      </w:r>
      <w:r w:rsidR="008F2571">
        <w:rPr>
          <w:rFonts w:hint="cs"/>
          <w:cs/>
        </w:rPr>
        <w:t xml:space="preserve"> </w:t>
      </w:r>
      <w:r>
        <w:rPr>
          <w:cs/>
        </w:rPr>
        <w:t xml:space="preserve">จริยธรรม จริยธรรมและองค์กร จรรยาบรรณแห่งวิชาชีพ จรรยาบรรณของผู้ประกอบการ ความซื่อสัตย์และความภักดีต่อองค์กร ความรับผิดชอบของผู้ประกอบการและผู้ประกอบวิชาชีพ จรรยาบรรณแห่งวิชาชีพวิศวกรรมและ </w:t>
      </w:r>
      <w:r>
        <w:rPr>
          <w:cs/>
        </w:rPr>
        <w:tab/>
        <w:t>ผลประโยชน์ ทับซ้อน จรรยาบรรณและสิ่งแวดล้อมในการทำงาน</w:t>
      </w:r>
      <w:r>
        <w:rPr>
          <w:rFonts w:hint="cs"/>
          <w:cs/>
        </w:rPr>
        <w:t xml:space="preserve"> ( </w:t>
      </w:r>
      <w:r>
        <w:t>Relative ethics; dimensions of ethics; ethics theory; ethics and institutions;</w:t>
      </w:r>
      <w:r>
        <w:rPr>
          <w:rFonts w:hint="cs"/>
          <w:cs/>
        </w:rPr>
        <w:t xml:space="preserve"> </w:t>
      </w:r>
      <w:r>
        <w:t>professional ethics; entrepreneur ethics; loyalty and honesty in the workplace; responsibility of</w:t>
      </w:r>
      <w:r>
        <w:rPr>
          <w:rFonts w:hint="cs"/>
          <w:cs/>
        </w:rPr>
        <w:t xml:space="preserve"> </w:t>
      </w:r>
      <w:r>
        <w:t xml:space="preserve">entrepreneur and profession; ethical </w:t>
      </w:r>
      <w:r>
        <w:rPr>
          <w:cs/>
        </w:rPr>
        <w:tab/>
      </w:r>
      <w:r>
        <w:t>profession and conflict resolution; ethics and environment</w:t>
      </w:r>
      <w:r>
        <w:rPr>
          <w:rFonts w:hint="cs"/>
          <w:cs/>
        </w:rPr>
        <w:t xml:space="preserve"> </w:t>
      </w:r>
      <w:r>
        <w:t>in the workplace.</w:t>
      </w:r>
      <w:r>
        <w:rPr>
          <w:rFonts w:hint="cs"/>
          <w:cs/>
        </w:rPr>
        <w:t>)</w:t>
      </w:r>
    </w:p>
    <w:p w14:paraId="30A8BAA8" w14:textId="77777777" w:rsidR="007579B4" w:rsidRDefault="007579B4" w:rsidP="007579B4"/>
    <w:p w14:paraId="540D7E6B" w14:textId="77777777" w:rsidR="007579B4" w:rsidRDefault="007579B4" w:rsidP="007579B4"/>
    <w:p w14:paraId="24B7C256" w14:textId="77777777" w:rsidR="007579B4" w:rsidRDefault="007579B4" w:rsidP="007579B4"/>
    <w:p w14:paraId="38A7338F" w14:textId="77777777" w:rsidR="007579B4" w:rsidRDefault="007579B4" w:rsidP="007579B4"/>
    <w:p w14:paraId="0171D862" w14:textId="77777777" w:rsidR="007579B4" w:rsidRDefault="007579B4" w:rsidP="007579B4">
      <w:pPr>
        <w:rPr>
          <w:rFonts w:hint="cs"/>
        </w:rPr>
      </w:pPr>
    </w:p>
    <w:p w14:paraId="0786DC81" w14:textId="77777777" w:rsidR="007579B4" w:rsidRDefault="007579B4" w:rsidP="007579B4"/>
    <w:p w14:paraId="5BC5FD7B" w14:textId="77777777" w:rsidR="007579B4" w:rsidRDefault="007579B4" w:rsidP="008F2571">
      <w:pPr>
        <w:pStyle w:val="Heading3"/>
      </w:pPr>
      <w:r>
        <w:rPr>
          <w:cs/>
        </w:rPr>
        <w:lastRenderedPageBreak/>
        <w:t>วิทยาลัยเทคโนโลยีอุตสาหกรรม</w:t>
      </w:r>
    </w:p>
    <w:p w14:paraId="559A3B00" w14:textId="77777777" w:rsidR="007579B4" w:rsidRDefault="007579B4" w:rsidP="005E6EB0">
      <w:pPr>
        <w:pStyle w:val="Heading4"/>
        <w:rPr>
          <w:rFonts w:hint="cs"/>
        </w:rPr>
      </w:pPr>
      <w:r>
        <w:t>030953115</w:t>
      </w:r>
      <w:r>
        <w:rPr>
          <w:cs/>
        </w:rPr>
        <w:t xml:space="preserve"> สมาธิเพื่อการพัฒนาชีวิต</w:t>
      </w:r>
      <w:r>
        <w:rPr>
          <w:rFonts w:hint="cs"/>
          <w:cs/>
        </w:rPr>
        <w:t xml:space="preserve"> </w:t>
      </w:r>
      <w:r>
        <w:t>(Meditation for Life Development)</w:t>
      </w:r>
      <w:r>
        <w:rPr>
          <w:cs/>
        </w:rPr>
        <w:t xml:space="preserve"> </w:t>
      </w:r>
      <w:r>
        <w:rPr>
          <w:cs/>
        </w:rPr>
        <w:br/>
      </w:r>
      <w:r>
        <w:rPr>
          <w:cs/>
        </w:rPr>
        <w:tab/>
      </w:r>
      <w:r w:rsidRPr="00C00C6B">
        <w:rPr>
          <w:cs/>
        </w:rPr>
        <w:t>หน่วยกิต</w:t>
      </w:r>
      <w:r>
        <w:rPr>
          <w:rFonts w:hint="cs"/>
          <w:cs/>
        </w:rPr>
        <w:t xml:space="preserve"> </w:t>
      </w:r>
      <w:r>
        <w:t>3(2-2-5)</w:t>
      </w:r>
    </w:p>
    <w:p w14:paraId="18D652F5" w14:textId="77777777" w:rsidR="007579B4" w:rsidRDefault="007579B4" w:rsidP="005E6EB0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71394051" w14:textId="77777777" w:rsidR="007579B4" w:rsidRDefault="007579B4" w:rsidP="005E6EB0">
      <w:pPr>
        <w:pStyle w:val="Heading6"/>
      </w:pPr>
      <w:r>
        <w:rPr>
          <w:cs/>
        </w:rPr>
        <w:t xml:space="preserve"> ไม่มี(</w:t>
      </w:r>
      <w:r>
        <w:t xml:space="preserve">None) </w:t>
      </w:r>
    </w:p>
    <w:p w14:paraId="3C654FEC" w14:textId="3C29658E" w:rsidR="007579B4" w:rsidRDefault="007579B4" w:rsidP="005E6EB0">
      <w:pPr>
        <w:pStyle w:val="Heading7"/>
        <w:rPr>
          <w:rFonts w:hint="cs"/>
        </w:rPr>
      </w:pPr>
      <w:r w:rsidRPr="00C00C6B">
        <w:rPr>
          <w:rFonts w:hint="cs"/>
          <w:cs/>
        </w:rPr>
        <w:t>คำอธิบาย</w:t>
      </w:r>
      <w:r w:rsidRPr="005E6EB0">
        <w:rPr>
          <w:rFonts w:hint="cs"/>
          <w:cs/>
        </w:rPr>
        <w:t>รายวิชา</w:t>
      </w:r>
      <w:r w:rsidRPr="00C00C6B">
        <w:rPr>
          <w:rFonts w:hint="cs"/>
          <w:cs/>
        </w:rPr>
        <w:t xml:space="preserve"> เรียนเกี่ยวกับ</w:t>
      </w:r>
      <w:r>
        <w:rPr>
          <w:cs/>
        </w:rPr>
        <w:t>จุดประสงค์ของการทำสมาธิ วิธีการ จุดเริ่มต้นของ</w:t>
      </w:r>
      <w:r>
        <w:rPr>
          <w:cs/>
        </w:rPr>
        <w:tab/>
        <w:t>การทำสมาธิ ลักษณะของการ บริกรรม</w:t>
      </w:r>
      <w:r>
        <w:rPr>
          <w:rFonts w:hint="cs"/>
          <w:cs/>
        </w:rPr>
        <w:t xml:space="preserve"> </w:t>
      </w:r>
      <w:r>
        <w:rPr>
          <w:cs/>
        </w:rPr>
        <w:t>ลักษณะและประโยชน์ของสมาธิ การ</w:t>
      </w:r>
      <w:r>
        <w:rPr>
          <w:cs/>
        </w:rPr>
        <w:tab/>
        <w:t>ต่อต้านสมาธิ และการนำสมาธิไปใช้ในชีวิตประจำวัน</w:t>
      </w:r>
      <w:r>
        <w:rPr>
          <w:rFonts w:hint="cs"/>
          <w:cs/>
        </w:rPr>
        <w:t xml:space="preserve"> ( </w:t>
      </w:r>
      <w:r>
        <w:t>Objectives of meditation, methods, starting point of meditation practice,</w:t>
      </w:r>
      <w:r>
        <w:rPr>
          <w:rFonts w:hint="cs"/>
          <w:cs/>
        </w:rPr>
        <w:t xml:space="preserve"> </w:t>
      </w:r>
      <w:r>
        <w:rPr>
          <w:cs/>
        </w:rPr>
        <w:tab/>
      </w:r>
      <w:r>
        <w:t>Characteristics.</w:t>
      </w:r>
      <w:r>
        <w:rPr>
          <w:rFonts w:hint="cs"/>
          <w:cs/>
        </w:rPr>
        <w:t>)</w:t>
      </w:r>
    </w:p>
    <w:p w14:paraId="15B7EB2D" w14:textId="77777777" w:rsidR="007579B4" w:rsidRDefault="007579B4" w:rsidP="005E6EB0">
      <w:pPr>
        <w:pStyle w:val="Heading3"/>
      </w:pPr>
      <w:r>
        <w:rPr>
          <w:cs/>
        </w:rPr>
        <w:t>คณะวิทยาศาสตร์ประยุกต์</w:t>
      </w:r>
    </w:p>
    <w:p w14:paraId="4BC5DA0A" w14:textId="77777777" w:rsidR="007579B4" w:rsidRDefault="007579B4" w:rsidP="002615FF">
      <w:pPr>
        <w:pStyle w:val="Heading4"/>
        <w:rPr>
          <w:rFonts w:hint="cs"/>
        </w:rPr>
      </w:pPr>
      <w:r>
        <w:t>040413001</w:t>
      </w:r>
      <w:r>
        <w:rPr>
          <w:cs/>
        </w:rPr>
        <w:t xml:space="preserve"> </w:t>
      </w:r>
      <w:proofErr w:type="gramStart"/>
      <w:r>
        <w:rPr>
          <w:cs/>
        </w:rPr>
        <w:t>ชีววิทยาในชีวิตประจำวัน</w:t>
      </w:r>
      <w:r>
        <w:t>(</w:t>
      </w:r>
      <w:proofErr w:type="gramEnd"/>
      <w:r>
        <w:t>Biology in Daily Life)</w:t>
      </w:r>
      <w:r>
        <w:rPr>
          <w:rFonts w:hint="cs"/>
          <w:cs/>
        </w:rPr>
        <w:t xml:space="preserve"> </w:t>
      </w:r>
      <w:r>
        <w:rPr>
          <w:cs/>
        </w:rPr>
        <w:t>หน่วยกิต3(3-0-6)</w:t>
      </w:r>
    </w:p>
    <w:p w14:paraId="004A906C" w14:textId="77777777" w:rsidR="007579B4" w:rsidRDefault="007579B4" w:rsidP="002615FF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47932A18" w14:textId="77777777" w:rsidR="007579B4" w:rsidRDefault="007579B4" w:rsidP="002615FF">
      <w:pPr>
        <w:pStyle w:val="Heading6"/>
      </w:pPr>
      <w:r>
        <w:rPr>
          <w:cs/>
        </w:rPr>
        <w:t xml:space="preserve"> ไม่มี(</w:t>
      </w:r>
      <w:r>
        <w:t xml:space="preserve">None) </w:t>
      </w:r>
      <w:r>
        <w:rPr>
          <w:rFonts w:hint="cs"/>
          <w:cs/>
        </w:rPr>
        <w:t xml:space="preserve"> </w:t>
      </w:r>
    </w:p>
    <w:p w14:paraId="73C2B0A9" w14:textId="5D886C17" w:rsidR="007579B4" w:rsidRDefault="007579B4" w:rsidP="002615FF">
      <w:pPr>
        <w:pStyle w:val="Heading7"/>
      </w:pPr>
      <w:r w:rsidRPr="00254FE5"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>ความหมายของชีววิทยา คุณสมบัติของสิ่งมีชีวิต ร่างกายของมนุษย์ พันธุศาสตร์ในชีวิตประจำวัน มนุษย์กับจุลินทรีย์ ความสำคัญและการใช้ประโยชน์จากชีววิทยาในชีวิตประจำวัน</w:t>
      </w:r>
      <w:r>
        <w:rPr>
          <w:rFonts w:hint="cs"/>
          <w:cs/>
        </w:rPr>
        <w:t xml:space="preserve">( </w:t>
      </w:r>
      <w:r>
        <w:t xml:space="preserve">Definition of biology, </w:t>
      </w:r>
      <w:r>
        <w:rPr>
          <w:cs/>
        </w:rPr>
        <w:tab/>
      </w:r>
      <w:r>
        <w:t>characteristic of life, human body, genetics in daily life, man</w:t>
      </w:r>
      <w:r>
        <w:rPr>
          <w:rFonts w:hint="cs"/>
          <w:cs/>
        </w:rPr>
        <w:t xml:space="preserve"> </w:t>
      </w:r>
      <w:r>
        <w:t xml:space="preserve">and </w:t>
      </w:r>
      <w:r>
        <w:rPr>
          <w:cs/>
        </w:rPr>
        <w:tab/>
      </w:r>
      <w:r>
        <w:t>microorganisms, importance and application of biology in daily life.</w:t>
      </w:r>
      <w:r>
        <w:rPr>
          <w:rFonts w:hint="cs"/>
          <w:cs/>
        </w:rPr>
        <w:t>)</w:t>
      </w:r>
    </w:p>
    <w:p w14:paraId="1AE3AC84" w14:textId="77777777" w:rsidR="002615FF" w:rsidRPr="002615FF" w:rsidRDefault="002615FF" w:rsidP="002615FF">
      <w:pPr>
        <w:rPr>
          <w:rFonts w:hint="cs"/>
        </w:rPr>
      </w:pPr>
    </w:p>
    <w:p w14:paraId="0F0038BC" w14:textId="77777777" w:rsidR="007579B4" w:rsidRDefault="007579B4" w:rsidP="002615FF">
      <w:pPr>
        <w:pStyle w:val="Heading4"/>
        <w:rPr>
          <w:rFonts w:hint="cs"/>
        </w:rPr>
      </w:pPr>
      <w:r>
        <w:lastRenderedPageBreak/>
        <w:t>040423001</w:t>
      </w:r>
      <w:r>
        <w:rPr>
          <w:cs/>
        </w:rPr>
        <w:t xml:space="preserve"> สิ่งแวดล้อมและพลังงาน</w:t>
      </w:r>
      <w:r>
        <w:rPr>
          <w:rFonts w:hint="cs"/>
          <w:cs/>
        </w:rPr>
        <w:t xml:space="preserve"> </w:t>
      </w:r>
      <w:r>
        <w:t>(Environment and Energy)</w:t>
      </w:r>
      <w:r>
        <w:rPr>
          <w:rFonts w:hint="cs"/>
          <w:cs/>
        </w:rPr>
        <w:t xml:space="preserve"> </w:t>
      </w:r>
      <w:r>
        <w:rPr>
          <w:cs/>
        </w:rPr>
        <w:br/>
      </w:r>
      <w:r>
        <w:rPr>
          <w:cs/>
        </w:rPr>
        <w:tab/>
        <w:t>หน่วยกิต3(3-0-6)</w:t>
      </w:r>
    </w:p>
    <w:p w14:paraId="168D4929" w14:textId="77777777" w:rsidR="007579B4" w:rsidRDefault="007579B4" w:rsidP="002615FF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453C5A99" w14:textId="77777777" w:rsidR="007579B4" w:rsidRDefault="007579B4" w:rsidP="002615FF">
      <w:pPr>
        <w:pStyle w:val="Heading6"/>
      </w:pPr>
      <w:r>
        <w:rPr>
          <w:cs/>
        </w:rPr>
        <w:t xml:space="preserve"> ไม่มี(</w:t>
      </w:r>
      <w:r>
        <w:t xml:space="preserve">None) </w:t>
      </w:r>
    </w:p>
    <w:p w14:paraId="376C7BF8" w14:textId="0BD3568A" w:rsidR="007579B4" w:rsidRDefault="007579B4" w:rsidP="002615FF">
      <w:pPr>
        <w:pStyle w:val="Heading7"/>
      </w:pPr>
      <w:r w:rsidRPr="007253A0"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>ความสัมพันธ์ระหว่างสิ่งแวดล้อมกับสิ่งมีชีวิต ปัญหาสิ่งแวดล้อมและผลกระทบต่อสุขภาพมนุษย์และทรัพย์สิน พืช สัตว์ และ</w:t>
      </w:r>
      <w:r>
        <w:rPr>
          <w:cs/>
        </w:rPr>
        <w:tab/>
        <w:t>สิ่งแวดล้อม การจัดการสิ่งแวดล้อมเบื้องต้น บทบาทของพลังงานต่อสิ่งมีชีวิตแหล่งพลังงาน พลังงานทดแทนและการอนุรักษ์พลังงาน</w:t>
      </w:r>
      <w:r>
        <w:rPr>
          <w:rFonts w:hint="cs"/>
          <w:cs/>
        </w:rPr>
        <w:t xml:space="preserve"> ( </w:t>
      </w:r>
      <w:r>
        <w:t>Relationship between organisms and their environment; major pollution</w:t>
      </w:r>
      <w:r>
        <w:rPr>
          <w:rFonts w:hint="cs"/>
          <w:cs/>
        </w:rPr>
        <w:t xml:space="preserve"> </w:t>
      </w:r>
      <w:r>
        <w:t>problems and effect to human health and welfare, plant, animal, and environment; introduction</w:t>
      </w:r>
      <w:r>
        <w:rPr>
          <w:rFonts w:hint="cs"/>
          <w:cs/>
        </w:rPr>
        <w:t xml:space="preserve"> </w:t>
      </w:r>
      <w:r>
        <w:t>to environmental management; roles of energy on life ; renewable energy and energy</w:t>
      </w:r>
      <w:r>
        <w:rPr>
          <w:rFonts w:hint="cs"/>
          <w:cs/>
        </w:rPr>
        <w:t xml:space="preserve"> </w:t>
      </w:r>
      <w:r>
        <w:t>conservation.</w:t>
      </w:r>
      <w:r>
        <w:rPr>
          <w:rFonts w:hint="cs"/>
          <w:cs/>
        </w:rPr>
        <w:t>)</w:t>
      </w:r>
    </w:p>
    <w:p w14:paraId="57DCB182" w14:textId="77777777" w:rsidR="007579B4" w:rsidRDefault="007579B4" w:rsidP="007579B4">
      <w:pPr>
        <w:rPr>
          <w:rFonts w:hint="cs"/>
        </w:rPr>
      </w:pPr>
    </w:p>
    <w:p w14:paraId="4892AEF4" w14:textId="77777777" w:rsidR="007579B4" w:rsidRDefault="007579B4" w:rsidP="002615FF">
      <w:pPr>
        <w:pStyle w:val="Heading4"/>
        <w:rPr>
          <w:rFonts w:hint="cs"/>
        </w:rPr>
      </w:pPr>
      <w:r>
        <w:lastRenderedPageBreak/>
        <w:t>040423002</w:t>
      </w:r>
      <w:r>
        <w:rPr>
          <w:cs/>
        </w:rPr>
        <w:t xml:space="preserve"> การจัดการสิ่งแวดล้อมเบื้องต้น</w:t>
      </w:r>
      <w:r>
        <w:rPr>
          <w:rFonts w:hint="cs"/>
          <w:cs/>
        </w:rPr>
        <w:t xml:space="preserve"> </w:t>
      </w:r>
      <w:r>
        <w:t xml:space="preserve">(Introduction to Environmental </w:t>
      </w:r>
      <w:r>
        <w:rPr>
          <w:cs/>
        </w:rPr>
        <w:tab/>
      </w:r>
      <w:r>
        <w:t>Management)</w:t>
      </w:r>
      <w:r>
        <w:rPr>
          <w:rFonts w:hint="cs"/>
          <w:cs/>
        </w:rPr>
        <w:t xml:space="preserve"> </w:t>
      </w:r>
      <w:r>
        <w:rPr>
          <w:cs/>
        </w:rPr>
        <w:t>หน่วยกิต3(3-0-6)</w:t>
      </w:r>
    </w:p>
    <w:p w14:paraId="3E4EA19B" w14:textId="77777777" w:rsidR="007579B4" w:rsidRDefault="007579B4" w:rsidP="002615FF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699A7E6A" w14:textId="77777777" w:rsidR="007579B4" w:rsidRDefault="007579B4" w:rsidP="002615FF">
      <w:pPr>
        <w:pStyle w:val="Heading6"/>
      </w:pPr>
      <w:r>
        <w:rPr>
          <w:cs/>
        </w:rPr>
        <w:t xml:space="preserve"> ไม่มี(</w:t>
      </w:r>
      <w:r>
        <w:t xml:space="preserve">None) </w:t>
      </w:r>
      <w:r>
        <w:rPr>
          <w:rFonts w:hint="cs"/>
          <w:cs/>
        </w:rPr>
        <w:t xml:space="preserve"> </w:t>
      </w:r>
    </w:p>
    <w:p w14:paraId="66F090CE" w14:textId="5FAE0E2D" w:rsidR="007579B4" w:rsidRDefault="007579B4" w:rsidP="002615FF">
      <w:pPr>
        <w:pStyle w:val="Heading7"/>
      </w:pPr>
      <w:r w:rsidRPr="007253A0"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>สิ่งแวดล้อมของเรา หลักการพื้นฐานในการจัดการสิ่งแวดล้อม เครื่องมือทางเศรษฐศาสตร์ในการจัดการสิ่งแวดล้อม มาตรฐานและกฎหมายที่สำคัญในการจัดการสิ่งแวดล้อม การจัดการมลพิษทางน้</w:t>
      </w:r>
      <w:r>
        <w:rPr>
          <w:rFonts w:hint="cs"/>
          <w:cs/>
        </w:rPr>
        <w:t>ำ</w:t>
      </w:r>
      <w:r>
        <w:rPr>
          <w:cs/>
        </w:rPr>
        <w:t xml:space="preserve"> การจัดการขยะและของเสียอันตราย การจัดการเสียงและอากาศ การจัดการวัตถุกัมมันตรังสี การประเมินผลกระทบสิ่งแวดล้อม จริยศาสตร์ทางสิ่งแวดล้อม การจัดการสิ่งแวดล้อมอย่างยั่งยืน</w:t>
      </w:r>
      <w:r>
        <w:rPr>
          <w:rFonts w:hint="cs"/>
          <w:cs/>
        </w:rPr>
        <w:t xml:space="preserve"> ( </w:t>
      </w:r>
      <w:r>
        <w:t>Our environment, basic concepts in environmental management, economic</w:t>
      </w:r>
      <w:r>
        <w:rPr>
          <w:rFonts w:hint="cs"/>
          <w:cs/>
        </w:rPr>
        <w:t xml:space="preserve"> </w:t>
      </w:r>
      <w:r>
        <w:t>instruments for environmental management, standards and regulations in environmental</w:t>
      </w:r>
      <w:r>
        <w:rPr>
          <w:rFonts w:hint="cs"/>
          <w:cs/>
        </w:rPr>
        <w:t xml:space="preserve"> </w:t>
      </w:r>
      <w:r>
        <w:rPr>
          <w:cs/>
        </w:rPr>
        <w:tab/>
      </w:r>
      <w:r>
        <w:t>management, air quality and noise management, radioactive waste management,</w:t>
      </w:r>
      <w:r>
        <w:rPr>
          <w:rFonts w:hint="cs"/>
          <w:cs/>
        </w:rPr>
        <w:t xml:space="preserve"> </w:t>
      </w:r>
      <w:r>
        <w:t xml:space="preserve">environmental impact assessment, environmental </w:t>
      </w:r>
      <w:r w:rsidR="002615FF">
        <w:t>ethics, sustainable</w:t>
      </w:r>
      <w:r>
        <w:t xml:space="preserve"> environmental</w:t>
      </w:r>
      <w:r>
        <w:rPr>
          <w:rFonts w:hint="cs"/>
          <w:cs/>
        </w:rPr>
        <w:t xml:space="preserve"> </w:t>
      </w:r>
      <w:r>
        <w:t>management.</w:t>
      </w:r>
      <w:r>
        <w:rPr>
          <w:rFonts w:hint="cs"/>
          <w:cs/>
        </w:rPr>
        <w:t>)</w:t>
      </w:r>
    </w:p>
    <w:p w14:paraId="6DA70340" w14:textId="77777777" w:rsidR="002615FF" w:rsidRPr="002615FF" w:rsidRDefault="002615FF" w:rsidP="002615FF">
      <w:pPr>
        <w:rPr>
          <w:rFonts w:hint="cs"/>
        </w:rPr>
      </w:pPr>
    </w:p>
    <w:p w14:paraId="35F0290B" w14:textId="77777777" w:rsidR="007579B4" w:rsidRDefault="007579B4" w:rsidP="002615FF">
      <w:pPr>
        <w:pStyle w:val="Heading4"/>
        <w:rPr>
          <w:rFonts w:hint="cs"/>
        </w:rPr>
      </w:pPr>
      <w:r>
        <w:lastRenderedPageBreak/>
        <w:t>040433001</w:t>
      </w:r>
      <w:r>
        <w:rPr>
          <w:cs/>
        </w:rPr>
        <w:t xml:space="preserve"> อาหาร สุขภาพและคุณภาพชีวิต</w:t>
      </w:r>
      <w:r>
        <w:rPr>
          <w:rFonts w:hint="cs"/>
          <w:cs/>
        </w:rPr>
        <w:t xml:space="preserve"> </w:t>
      </w:r>
      <w:r>
        <w:t>(Food, Health and Quality of Life)</w:t>
      </w:r>
      <w:r>
        <w:rPr>
          <w:rFonts w:hint="cs"/>
          <w:cs/>
        </w:rPr>
        <w:t xml:space="preserve"> </w:t>
      </w:r>
      <w:r>
        <w:rPr>
          <w:cs/>
        </w:rPr>
        <w:tab/>
        <w:t>หน่วยกิต3(3-0-6)</w:t>
      </w:r>
    </w:p>
    <w:p w14:paraId="59636EA6" w14:textId="77777777" w:rsidR="007579B4" w:rsidRDefault="007579B4" w:rsidP="002615FF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5698C679" w14:textId="77777777" w:rsidR="007579B4" w:rsidRDefault="007579B4" w:rsidP="002615FF">
      <w:pPr>
        <w:pStyle w:val="Heading6"/>
      </w:pPr>
      <w:r>
        <w:rPr>
          <w:cs/>
        </w:rPr>
        <w:t xml:space="preserve"> ไม่มี(</w:t>
      </w:r>
      <w:r>
        <w:t xml:space="preserve">None) </w:t>
      </w:r>
    </w:p>
    <w:p w14:paraId="3E02E693" w14:textId="62792242" w:rsidR="007579B4" w:rsidRDefault="007579B4" w:rsidP="002615FF">
      <w:pPr>
        <w:pStyle w:val="Heading7"/>
      </w:pPr>
      <w:r w:rsidRPr="001B4C79"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>การประยุกต์ใช้ความรู้ทางวิทยาศาสตร์อาหาร วัตถุดิบอาหาร กระบวนการแปรรูปอาหาร</w:t>
      </w:r>
      <w:r>
        <w:rPr>
          <w:rFonts w:hint="cs"/>
          <w:cs/>
        </w:rPr>
        <w:t xml:space="preserve"> </w:t>
      </w:r>
      <w:r>
        <w:rPr>
          <w:cs/>
        </w:rPr>
        <w:t>ความก้าวหน้าทางวิทยาศาสตร์ต่อสุขภาพและความปลอดภัย หลักโภชนาการ หลักการบริโภคอาหารเพื่อให้มีสุขภาพที่ดี อาหารทางเลือก แมคโครไบโอติกส์ อาหารชีวจิต อาหารต้านมะเร็ง ผลิตภัณฑ์เสริมอาหารและอาหารฟังก์ชัน</w:t>
      </w:r>
      <w:r>
        <w:rPr>
          <w:rFonts w:hint="cs"/>
          <w:cs/>
        </w:rPr>
        <w:t xml:space="preserve"> ( </w:t>
      </w:r>
      <w:r>
        <w:t>Application of food science knowledge, food raw material, food processing,</w:t>
      </w:r>
      <w:r>
        <w:rPr>
          <w:rFonts w:hint="cs"/>
          <w:cs/>
        </w:rPr>
        <w:t xml:space="preserve"> </w:t>
      </w:r>
      <w:r>
        <w:t>scientific advancement on health and safety, nutritional basic, principle of dietary intake for</w:t>
      </w:r>
      <w:r>
        <w:rPr>
          <w:rFonts w:hint="cs"/>
          <w:cs/>
        </w:rPr>
        <w:t xml:space="preserve"> </w:t>
      </w:r>
      <w:r>
        <w:t>good health, alternative food, foods based on bio-organics consumption (macrobiotics and</w:t>
      </w:r>
      <w:r>
        <w:rPr>
          <w:rFonts w:hint="cs"/>
          <w:cs/>
        </w:rPr>
        <w:t xml:space="preserve"> </w:t>
      </w:r>
      <w:r w:rsidR="002615FF">
        <w:t>Chewiest</w:t>
      </w:r>
      <w:r w:rsidR="002615FF">
        <w:rPr>
          <w:rFonts w:hint="cs"/>
          <w:cs/>
        </w:rPr>
        <w:t xml:space="preserve"> </w:t>
      </w:r>
      <w:r>
        <w:t>food), anti-cancer food, food supplement and functional food.</w:t>
      </w:r>
      <w:r>
        <w:rPr>
          <w:rFonts w:hint="cs"/>
          <w:cs/>
        </w:rPr>
        <w:t>)</w:t>
      </w:r>
    </w:p>
    <w:p w14:paraId="10546E58" w14:textId="77777777" w:rsidR="007579B4" w:rsidRDefault="007579B4" w:rsidP="007579B4"/>
    <w:p w14:paraId="1219F0C0" w14:textId="77777777" w:rsidR="007579B4" w:rsidRDefault="007579B4" w:rsidP="007579B4"/>
    <w:p w14:paraId="0835B3DF" w14:textId="77777777" w:rsidR="007579B4" w:rsidRDefault="007579B4" w:rsidP="007579B4">
      <w:pPr>
        <w:rPr>
          <w:rFonts w:hint="cs"/>
        </w:rPr>
      </w:pPr>
    </w:p>
    <w:p w14:paraId="0F421562" w14:textId="77777777" w:rsidR="007579B4" w:rsidRDefault="007579B4" w:rsidP="002615FF">
      <w:pPr>
        <w:pStyle w:val="Heading4"/>
      </w:pPr>
      <w:r>
        <w:lastRenderedPageBreak/>
        <w:t>040433002</w:t>
      </w:r>
      <w:r>
        <w:rPr>
          <w:cs/>
        </w:rPr>
        <w:t xml:space="preserve"> </w:t>
      </w:r>
      <w:proofErr w:type="gramStart"/>
      <w:r>
        <w:rPr>
          <w:cs/>
        </w:rPr>
        <w:t>อาหารในชีวิตประจำวัน</w:t>
      </w:r>
      <w:r>
        <w:t>(</w:t>
      </w:r>
      <w:proofErr w:type="gramEnd"/>
      <w:r>
        <w:t>Food in Daily Life)</w:t>
      </w:r>
      <w:r>
        <w:rPr>
          <w:rFonts w:hint="cs"/>
          <w:cs/>
        </w:rPr>
        <w:t xml:space="preserve"> </w:t>
      </w:r>
      <w:r>
        <w:rPr>
          <w:cs/>
        </w:rPr>
        <w:t>หน่วยกิต3(3-0-6)</w:t>
      </w:r>
    </w:p>
    <w:p w14:paraId="753AF9E2" w14:textId="77777777" w:rsidR="007579B4" w:rsidRDefault="007579B4" w:rsidP="002615FF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72915686" w14:textId="77777777" w:rsidR="007579B4" w:rsidRDefault="007579B4" w:rsidP="002615FF">
      <w:pPr>
        <w:pStyle w:val="Heading6"/>
      </w:pPr>
      <w:r>
        <w:rPr>
          <w:cs/>
        </w:rPr>
        <w:t xml:space="preserve"> ไม่มี(</w:t>
      </w:r>
      <w:r>
        <w:t xml:space="preserve">None) </w:t>
      </w:r>
    </w:p>
    <w:p w14:paraId="4CB14399" w14:textId="70BC492D" w:rsidR="007579B4" w:rsidRDefault="007579B4" w:rsidP="002615FF">
      <w:pPr>
        <w:pStyle w:val="Heading7"/>
      </w:pPr>
      <w:r w:rsidRPr="00A9362A"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 xml:space="preserve">อาหารและความต้องการพื้นฐานของมนุษย์ </w:t>
      </w:r>
      <w:r>
        <w:rPr>
          <w:cs/>
        </w:rPr>
        <w:tab/>
        <w:t>วัตถุดิบอาหาร อาหารอินทรีย์ สินค้าเกษตรและอาหารกับเครื่องหมาย หลักเบื้องต้นของการถนอมและเก็บรักษาอาหาร สารพิษในอาหาร วัตถุเจือปนอาหาร</w:t>
      </w:r>
      <w:r>
        <w:rPr>
          <w:cs/>
        </w:rPr>
        <w:tab/>
        <w:t>และจุลินทรีย์ แนวทางการผลิตและบริโภคอาหารที่ปลอดภัย</w:t>
      </w:r>
      <w:r>
        <w:rPr>
          <w:rFonts w:hint="cs"/>
          <w:cs/>
        </w:rPr>
        <w:t xml:space="preserve"> ( </w:t>
      </w:r>
      <w:r>
        <w:t>Food and basic human needs; raw materials for food; organic foods; agricultural</w:t>
      </w:r>
      <w:r>
        <w:rPr>
          <w:rFonts w:hint="cs"/>
          <w:cs/>
        </w:rPr>
        <w:t xml:space="preserve"> </w:t>
      </w:r>
      <w:r>
        <w:t>and food products; food quality symbols; basic food preservation and processing; toxic</w:t>
      </w:r>
      <w:r>
        <w:rPr>
          <w:rFonts w:hint="cs"/>
          <w:cs/>
        </w:rPr>
        <w:t xml:space="preserve"> </w:t>
      </w:r>
      <w:r>
        <w:t>substances in food; food additives; microorganisms; guidance for processing and consumption</w:t>
      </w:r>
      <w:r>
        <w:rPr>
          <w:rFonts w:hint="cs"/>
          <w:cs/>
        </w:rPr>
        <w:t xml:space="preserve"> </w:t>
      </w:r>
      <w:r>
        <w:t>safety food.</w:t>
      </w:r>
      <w:r>
        <w:rPr>
          <w:rFonts w:hint="cs"/>
          <w:cs/>
        </w:rPr>
        <w:t>)</w:t>
      </w:r>
    </w:p>
    <w:p w14:paraId="2B98FE0A" w14:textId="77777777" w:rsidR="002615FF" w:rsidRPr="002615FF" w:rsidRDefault="002615FF" w:rsidP="002615FF">
      <w:pPr>
        <w:rPr>
          <w:rFonts w:hint="cs"/>
        </w:rPr>
      </w:pPr>
    </w:p>
    <w:p w14:paraId="477B143B" w14:textId="77777777" w:rsidR="007579B4" w:rsidRDefault="007579B4" w:rsidP="002615FF">
      <w:pPr>
        <w:pStyle w:val="Heading4"/>
        <w:rPr>
          <w:rFonts w:hint="cs"/>
        </w:rPr>
      </w:pPr>
      <w:r>
        <w:lastRenderedPageBreak/>
        <w:t>040713001</w:t>
      </w:r>
      <w:r>
        <w:rPr>
          <w:cs/>
        </w:rPr>
        <w:t xml:space="preserve"> </w:t>
      </w:r>
      <w:proofErr w:type="gramStart"/>
      <w:r>
        <w:rPr>
          <w:cs/>
        </w:rPr>
        <w:t>มนุษย์กับวิทยาศาสตร์กายภาพชีวภาพ</w:t>
      </w:r>
      <w:r>
        <w:t>(</w:t>
      </w:r>
      <w:proofErr w:type="gramEnd"/>
      <w:r>
        <w:t xml:space="preserve">Man Physical Science and </w:t>
      </w:r>
      <w:r>
        <w:rPr>
          <w:cs/>
        </w:rPr>
        <w:tab/>
      </w:r>
      <w:r>
        <w:t>Biological Science)</w:t>
      </w:r>
      <w:r>
        <w:rPr>
          <w:rFonts w:hint="cs"/>
          <w:cs/>
        </w:rPr>
        <w:t xml:space="preserve"> </w:t>
      </w:r>
      <w:r>
        <w:rPr>
          <w:cs/>
        </w:rPr>
        <w:t>หน่วยกิต3(3-0-6)</w:t>
      </w:r>
    </w:p>
    <w:p w14:paraId="57C3F87E" w14:textId="77777777" w:rsidR="007579B4" w:rsidRDefault="007579B4" w:rsidP="002615FF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1420EA8B" w14:textId="77777777" w:rsidR="007579B4" w:rsidRDefault="007579B4" w:rsidP="002615FF">
      <w:pPr>
        <w:pStyle w:val="Heading6"/>
      </w:pPr>
      <w:r>
        <w:rPr>
          <w:cs/>
        </w:rPr>
        <w:t xml:space="preserve"> ไม่มี(</w:t>
      </w:r>
      <w:r>
        <w:t xml:space="preserve">None) </w:t>
      </w:r>
    </w:p>
    <w:p w14:paraId="7CDC0072" w14:textId="4DF531DF" w:rsidR="007579B4" w:rsidRPr="00634D78" w:rsidRDefault="007579B4" w:rsidP="002615FF">
      <w:pPr>
        <w:pStyle w:val="Heading7"/>
        <w:rPr>
          <w:rFonts w:hint="cs"/>
        </w:rPr>
      </w:pPr>
      <w:r w:rsidRPr="00145426"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>ความสัมพันธ์ระหว่างวิทยาศาสตร์กายภาพและชีวภาพกับมนุษย์ เพื่อให้เห็นถึงการเปลี่ยนแปลงของสภาพแวดล้อม อันเนื่องมาจากการพัฒนาทางด้านวิทยาศาสตร์และเทคโนโลยีที่จะมีผลกระทบต่อสภาพแวดล้อม สังคม เศรษฐกิจ และอนาคตของมนุษยชาติ</w:t>
      </w:r>
      <w:r>
        <w:rPr>
          <w:rFonts w:hint="cs"/>
          <w:cs/>
        </w:rPr>
        <w:t xml:space="preserve"> ( </w:t>
      </w:r>
      <w:r>
        <w:t xml:space="preserve">Physical factors </w:t>
      </w:r>
      <w:r>
        <w:rPr>
          <w:cs/>
        </w:rPr>
        <w:tab/>
      </w:r>
      <w:r>
        <w:t>important to human ; temperature, moisture, wind, light,</w:t>
      </w:r>
      <w:r>
        <w:rPr>
          <w:rFonts w:hint="cs"/>
          <w:cs/>
        </w:rPr>
        <w:t xml:space="preserve"> </w:t>
      </w:r>
      <w:r>
        <w:t>pressure; relationships between physical and biological science to human; living organisms;</w:t>
      </w:r>
      <w:r>
        <w:rPr>
          <w:rFonts w:hint="cs"/>
          <w:cs/>
        </w:rPr>
        <w:t xml:space="preserve"> </w:t>
      </w:r>
      <w:r>
        <w:t xml:space="preserve">evolution; heredity; infection; immunity; drugs for disease </w:t>
      </w:r>
      <w:r>
        <w:rPr>
          <w:cs/>
        </w:rPr>
        <w:tab/>
      </w:r>
      <w:r>
        <w:t>treatment; nutrition, environment</w:t>
      </w:r>
      <w:r>
        <w:rPr>
          <w:rFonts w:hint="cs"/>
          <w:cs/>
        </w:rPr>
        <w:t xml:space="preserve"> </w:t>
      </w:r>
      <w:r>
        <w:t xml:space="preserve">changes, global and regional climate, </w:t>
      </w:r>
      <w:r>
        <w:rPr>
          <w:cs/>
        </w:rPr>
        <w:tab/>
      </w:r>
      <w:r>
        <w:t>pollution and environmental health, impact of science</w:t>
      </w:r>
      <w:r>
        <w:rPr>
          <w:rFonts w:hint="cs"/>
          <w:cs/>
        </w:rPr>
        <w:t xml:space="preserve"> </w:t>
      </w:r>
      <w:r>
        <w:t>and technology development to human balance.</w:t>
      </w:r>
      <w:r>
        <w:rPr>
          <w:rFonts w:hint="cs"/>
          <w:cs/>
        </w:rPr>
        <w:t>)</w:t>
      </w:r>
    </w:p>
    <w:p w14:paraId="1F0A098E" w14:textId="77777777" w:rsidR="007579B4" w:rsidRDefault="007579B4" w:rsidP="002615FF">
      <w:pPr>
        <w:pStyle w:val="Heading4"/>
        <w:rPr>
          <w:rFonts w:hint="cs"/>
        </w:rPr>
      </w:pPr>
      <w:r>
        <w:t>040713002</w:t>
      </w:r>
      <w:r>
        <w:rPr>
          <w:cs/>
        </w:rPr>
        <w:t xml:space="preserve"> วิทยาศาสตร์สุขภาพและโภชนาการ</w:t>
      </w:r>
      <w:r>
        <w:rPr>
          <w:rFonts w:hint="cs"/>
          <w:cs/>
        </w:rPr>
        <w:t xml:space="preserve"> </w:t>
      </w:r>
      <w:r>
        <w:t>(Healthy Science and Nutrition)</w:t>
      </w:r>
      <w:r>
        <w:rPr>
          <w:rFonts w:hint="cs"/>
          <w:cs/>
        </w:rPr>
        <w:t xml:space="preserve"> </w:t>
      </w:r>
      <w:r>
        <w:rPr>
          <w:cs/>
        </w:rPr>
        <w:tab/>
        <w:t>หน่วยกิต</w:t>
      </w:r>
      <w:r>
        <w:rPr>
          <w:rFonts w:hint="cs"/>
          <w:cs/>
        </w:rPr>
        <w:t xml:space="preserve"> </w:t>
      </w:r>
      <w:r>
        <w:rPr>
          <w:cs/>
        </w:rPr>
        <w:t>3(3-0-6)</w:t>
      </w:r>
    </w:p>
    <w:p w14:paraId="5F1D550A" w14:textId="77777777" w:rsidR="007579B4" w:rsidRDefault="007579B4" w:rsidP="002615FF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03545347" w14:textId="77777777" w:rsidR="007579B4" w:rsidRDefault="007579B4" w:rsidP="002615FF">
      <w:pPr>
        <w:pStyle w:val="Heading6"/>
      </w:pPr>
      <w:r>
        <w:rPr>
          <w:cs/>
        </w:rPr>
        <w:t xml:space="preserve"> ไม่มี(</w:t>
      </w:r>
      <w:r>
        <w:t xml:space="preserve">None) </w:t>
      </w:r>
    </w:p>
    <w:p w14:paraId="550B7AD2" w14:textId="4494DE66" w:rsidR="007579B4" w:rsidRDefault="007579B4" w:rsidP="002615FF">
      <w:pPr>
        <w:pStyle w:val="Heading7"/>
        <w:rPr>
          <w:rFonts w:hint="cs"/>
        </w:rPr>
      </w:pPr>
      <w:r w:rsidRPr="00FF2F6A"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 xml:space="preserve">ระบบต่างๆ ของร่างกายและการดูแลสุขภาพเบื้องต้น อาหารและสารอาหารที่ร่างกายควรได้รับ การบริโภคที่ถูกหลักอนามัย </w:t>
      </w:r>
      <w:r>
        <w:rPr>
          <w:cs/>
        </w:rPr>
        <w:tab/>
        <w:t>ความปลอดภัยในอาหาร โรคและความผิดปกติที่ เกิดขึ้นจากการบริโภคอาหาร</w:t>
      </w:r>
      <w:r>
        <w:rPr>
          <w:rFonts w:hint="cs"/>
          <w:cs/>
        </w:rPr>
        <w:t xml:space="preserve"> ( </w:t>
      </w:r>
      <w:r>
        <w:t>Body systems and primary health care, food and nutrients essential on body</w:t>
      </w:r>
      <w:r>
        <w:rPr>
          <w:rFonts w:hint="cs"/>
          <w:cs/>
        </w:rPr>
        <w:t xml:space="preserve"> </w:t>
      </w:r>
      <w:r>
        <w:t>needs, hygienic food consumption, food safety, disease and disorders caused by consumption</w:t>
      </w:r>
      <w:r>
        <w:rPr>
          <w:rFonts w:hint="cs"/>
          <w:cs/>
        </w:rPr>
        <w:t xml:space="preserve"> </w:t>
      </w:r>
      <w:r>
        <w:t>of food.</w:t>
      </w:r>
      <w:r>
        <w:rPr>
          <w:rFonts w:hint="cs"/>
          <w:cs/>
        </w:rPr>
        <w:t>)</w:t>
      </w:r>
    </w:p>
    <w:p w14:paraId="3473B4B1" w14:textId="77777777" w:rsidR="007579B4" w:rsidRDefault="007579B4" w:rsidP="002615FF">
      <w:pPr>
        <w:pStyle w:val="Heading4"/>
      </w:pPr>
      <w:r>
        <w:lastRenderedPageBreak/>
        <w:t>040713003</w:t>
      </w:r>
      <w:r>
        <w:rPr>
          <w:cs/>
        </w:rPr>
        <w:t xml:space="preserve"> เทคโนโลยีชีวภาพในชีวิตประจำวัน</w:t>
      </w:r>
      <w:r>
        <w:rPr>
          <w:rFonts w:hint="cs"/>
          <w:cs/>
        </w:rPr>
        <w:t xml:space="preserve"> </w:t>
      </w:r>
      <w:r>
        <w:t>(Biotechnology for Daily Life)</w:t>
      </w:r>
      <w:r>
        <w:rPr>
          <w:rFonts w:hint="cs"/>
          <w:cs/>
        </w:rPr>
        <w:t xml:space="preserve"> </w:t>
      </w:r>
      <w:r>
        <w:rPr>
          <w:cs/>
        </w:rPr>
        <w:tab/>
        <w:t>หน่วยกิต3(3-0-6)</w:t>
      </w:r>
    </w:p>
    <w:p w14:paraId="55E7B215" w14:textId="77777777" w:rsidR="007579B4" w:rsidRDefault="007579B4" w:rsidP="002615FF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34A7A9EB" w14:textId="77777777" w:rsidR="007579B4" w:rsidRDefault="007579B4" w:rsidP="002615FF">
      <w:pPr>
        <w:pStyle w:val="Heading6"/>
      </w:pPr>
      <w:r>
        <w:rPr>
          <w:cs/>
        </w:rPr>
        <w:t xml:space="preserve"> ไม่มี(</w:t>
      </w:r>
      <w:r>
        <w:t xml:space="preserve">None) </w:t>
      </w:r>
    </w:p>
    <w:p w14:paraId="53C4AF70" w14:textId="35B6F4B2" w:rsidR="007579B4" w:rsidRDefault="007579B4" w:rsidP="002615FF">
      <w:pPr>
        <w:pStyle w:val="Heading7"/>
      </w:pPr>
      <w:r w:rsidRPr="00FF2F6A"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>ความหมาย และหลักการของเทคโนโลยีชีวภาพ ความรู้ทางพื้นฐานของเทคโนโลยีชีวภาพ</w:t>
      </w:r>
      <w:r>
        <w:rPr>
          <w:rFonts w:hint="cs"/>
          <w:cs/>
        </w:rPr>
        <w:t xml:space="preserve"> </w:t>
      </w:r>
      <w:r>
        <w:rPr>
          <w:cs/>
        </w:rPr>
        <w:t>ได้แก่ องค์ประกอบของสิ่งมีชีวิต เซลล์</w:t>
      </w:r>
      <w:r>
        <w:rPr>
          <w:cs/>
        </w:rPr>
        <w:tab/>
        <w:t>ต้นก</w:t>
      </w:r>
      <w:r>
        <w:rPr>
          <w:rFonts w:hint="cs"/>
          <w:cs/>
        </w:rPr>
        <w:t>ำ</w:t>
      </w:r>
      <w:r>
        <w:rPr>
          <w:cs/>
        </w:rPr>
        <w:t>เนิด การโคลนจีน การดัดแปลงทางพันธุกรรม และผลิตภัณฑ์ที่ได้</w:t>
      </w:r>
      <w:r>
        <w:rPr>
          <w:rFonts w:hint="cs"/>
          <w:cs/>
        </w:rPr>
        <w:t xml:space="preserve"> </w:t>
      </w:r>
      <w:r>
        <w:rPr>
          <w:cs/>
        </w:rPr>
        <w:t>จากสิ่งมีชีวิต การนำความรู้ทางเทคโนโลยีชีวภาพมาใช้ประโยชน์ในการพัฒนาปริมาณและคุณภาพด้านต่างๆเพื่อประโยชน์ของมนุษย์และสังคมอย่างถูกต้องจรรยาบรรณ</w:t>
      </w:r>
      <w:r>
        <w:rPr>
          <w:rFonts w:hint="cs"/>
          <w:cs/>
        </w:rPr>
        <w:t xml:space="preserve"> ( </w:t>
      </w:r>
      <w:r>
        <w:t>Definition and principles of biotechnology; Basic knowledge of biotechnology;</w:t>
      </w:r>
      <w:r>
        <w:rPr>
          <w:rFonts w:hint="cs"/>
          <w:cs/>
        </w:rPr>
        <w:t xml:space="preserve"> </w:t>
      </w:r>
      <w:r>
        <w:t>components of living things; Stem cells; Gene cloning; genetic modification; products obtained</w:t>
      </w:r>
      <w:r>
        <w:rPr>
          <w:rFonts w:hint="cs"/>
          <w:cs/>
        </w:rPr>
        <w:t xml:space="preserve"> </w:t>
      </w:r>
      <w:r>
        <w:t>from living organisms; The use of biotechnology knowledge to properly utilize the development</w:t>
      </w:r>
      <w:r w:rsidR="002615FF">
        <w:rPr>
          <w:rFonts w:hint="cs"/>
          <w:cs/>
        </w:rPr>
        <w:t xml:space="preserve"> </w:t>
      </w:r>
      <w:r>
        <w:t>of quantity and quality in various fields under ethical concern.</w:t>
      </w:r>
      <w:r>
        <w:rPr>
          <w:rFonts w:hint="cs"/>
          <w:cs/>
        </w:rPr>
        <w:t>)</w:t>
      </w:r>
    </w:p>
    <w:p w14:paraId="3B8B2C29" w14:textId="77777777" w:rsidR="007579B4" w:rsidRDefault="007579B4" w:rsidP="007579B4"/>
    <w:p w14:paraId="6529FDE1" w14:textId="77777777" w:rsidR="007579B4" w:rsidRDefault="007579B4" w:rsidP="007579B4"/>
    <w:p w14:paraId="16FD8A8A" w14:textId="77777777" w:rsidR="007579B4" w:rsidRDefault="007579B4" w:rsidP="007579B4">
      <w:pPr>
        <w:rPr>
          <w:rFonts w:hint="cs"/>
        </w:rPr>
      </w:pPr>
    </w:p>
    <w:p w14:paraId="17B895E5" w14:textId="5D847535" w:rsidR="007579B4" w:rsidRDefault="007579B4" w:rsidP="002615FF">
      <w:pPr>
        <w:pStyle w:val="Heading4"/>
        <w:rPr>
          <w:rFonts w:hint="cs"/>
        </w:rPr>
      </w:pPr>
      <w:r>
        <w:lastRenderedPageBreak/>
        <w:t>040713005</w:t>
      </w:r>
      <w:r>
        <w:rPr>
          <w:cs/>
        </w:rPr>
        <w:t xml:space="preserve"> </w:t>
      </w:r>
      <w:r w:rsidR="002615FF">
        <w:rPr>
          <w:rFonts w:hint="cs"/>
          <w:cs/>
        </w:rPr>
        <w:t>สมุนไพรเพื่อสุขภาพ</w:t>
      </w:r>
      <w:r w:rsidR="002615FF">
        <w:t xml:space="preserve"> (</w:t>
      </w:r>
      <w:r>
        <w:t>Herbs for Health)</w:t>
      </w:r>
      <w:r>
        <w:rPr>
          <w:rFonts w:hint="cs"/>
          <w:cs/>
        </w:rPr>
        <w:t xml:space="preserve"> </w:t>
      </w:r>
      <w:r>
        <w:rPr>
          <w:cs/>
        </w:rPr>
        <w:t>หน่วยกิต3(3-0-6)</w:t>
      </w:r>
    </w:p>
    <w:p w14:paraId="1F5B29CA" w14:textId="77777777" w:rsidR="007579B4" w:rsidRDefault="007579B4" w:rsidP="002615FF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075EFBAF" w14:textId="77777777" w:rsidR="007579B4" w:rsidRDefault="007579B4" w:rsidP="002615FF">
      <w:pPr>
        <w:pStyle w:val="Heading6"/>
      </w:pPr>
      <w:r>
        <w:rPr>
          <w:cs/>
        </w:rPr>
        <w:t xml:space="preserve"> ไม่มี(</w:t>
      </w:r>
      <w:r>
        <w:t xml:space="preserve">None) </w:t>
      </w:r>
    </w:p>
    <w:p w14:paraId="61EA1F1F" w14:textId="1B90A8C5" w:rsidR="007579B4" w:rsidRDefault="007579B4" w:rsidP="002615FF">
      <w:pPr>
        <w:pStyle w:val="Heading7"/>
      </w:pPr>
      <w:r w:rsidRPr="00FE28E3"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 xml:space="preserve">การนำพืชสมุนไพร ผลิตภัณฑ์จากสัตว์และแร่ธาตุมาใช้ประโยชน์ทางยา โดยแบ่งกลุ่มตามอาการของโรค วิธีการเก็บ ส่วนที่ใช้ </w:t>
      </w:r>
      <w:r>
        <w:rPr>
          <w:cs/>
        </w:rPr>
        <w:tab/>
        <w:t>กระบวนการหรือวิธีใช้ ขนาดที่ใช้ ข้อควรระวังและข้อห้ามใช้ รวมถึงการนำมาใช้</w:t>
      </w:r>
      <w:r>
        <w:rPr>
          <w:cs/>
        </w:rPr>
        <w:tab/>
        <w:t>ประโยชน์ในด้านผลิตภัณฑ์เสริมสุขภาพ</w:t>
      </w:r>
      <w:r>
        <w:rPr>
          <w:rFonts w:hint="cs"/>
          <w:cs/>
        </w:rPr>
        <w:t xml:space="preserve"> ( </w:t>
      </w:r>
      <w:r>
        <w:t>Introduction of medicinal plants, animal products and minerals for medicinal use;</w:t>
      </w:r>
      <w:r>
        <w:rPr>
          <w:rFonts w:hint="cs"/>
          <w:cs/>
        </w:rPr>
        <w:t xml:space="preserve"> </w:t>
      </w:r>
      <w:r>
        <w:t xml:space="preserve">classification according </w:t>
      </w:r>
      <w:r>
        <w:rPr>
          <w:cs/>
        </w:rPr>
        <w:tab/>
      </w:r>
      <w:r>
        <w:t>to the symptoms of the disease; How to store herbs; classification of</w:t>
      </w:r>
      <w:r>
        <w:rPr>
          <w:rFonts w:hint="cs"/>
          <w:cs/>
        </w:rPr>
        <w:t xml:space="preserve"> </w:t>
      </w:r>
      <w:r>
        <w:t>usable part of herbs; process or method of using herbs; dose of herbs drug; precautions and</w:t>
      </w:r>
      <w:r>
        <w:rPr>
          <w:rFonts w:hint="cs"/>
          <w:cs/>
        </w:rPr>
        <w:t xml:space="preserve"> </w:t>
      </w:r>
      <w:r>
        <w:t>contraindications for using herbs; the use of herbs as health supplement products.</w:t>
      </w:r>
      <w:r>
        <w:rPr>
          <w:rFonts w:hint="cs"/>
          <w:cs/>
        </w:rPr>
        <w:t>)</w:t>
      </w:r>
    </w:p>
    <w:p w14:paraId="6DB8CB17" w14:textId="77777777" w:rsidR="007579B4" w:rsidRDefault="007579B4" w:rsidP="002615FF">
      <w:pPr>
        <w:pStyle w:val="Heading4"/>
        <w:rPr>
          <w:rFonts w:hint="cs"/>
        </w:rPr>
      </w:pPr>
      <w:r>
        <w:t>040713006</w:t>
      </w:r>
      <w:r>
        <w:rPr>
          <w:cs/>
        </w:rPr>
        <w:t xml:space="preserve"> เครื่องสำอางจากธรรมชาติเพื่อสุขภาพ</w:t>
      </w:r>
      <w:r>
        <w:rPr>
          <w:rFonts w:hint="cs"/>
          <w:cs/>
        </w:rPr>
        <w:t xml:space="preserve"> </w:t>
      </w:r>
      <w:r>
        <w:t xml:space="preserve">(Natural Cosmetics for </w:t>
      </w:r>
      <w:r>
        <w:rPr>
          <w:cs/>
        </w:rPr>
        <w:tab/>
      </w:r>
      <w:r>
        <w:t>Health)</w:t>
      </w:r>
      <w:r>
        <w:rPr>
          <w:rFonts w:hint="cs"/>
          <w:cs/>
        </w:rPr>
        <w:t xml:space="preserve"> </w:t>
      </w:r>
      <w:r>
        <w:rPr>
          <w:cs/>
        </w:rPr>
        <w:t>หน่วยกิต3(3-0-6)</w:t>
      </w:r>
    </w:p>
    <w:p w14:paraId="65542199" w14:textId="77777777" w:rsidR="007579B4" w:rsidRDefault="007579B4" w:rsidP="002615FF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6799C851" w14:textId="77777777" w:rsidR="007579B4" w:rsidRDefault="007579B4" w:rsidP="002615FF">
      <w:pPr>
        <w:pStyle w:val="Heading6"/>
      </w:pPr>
      <w:r>
        <w:rPr>
          <w:cs/>
        </w:rPr>
        <w:t xml:space="preserve"> ไม่มี(</w:t>
      </w:r>
      <w:r>
        <w:t xml:space="preserve">None) </w:t>
      </w:r>
    </w:p>
    <w:p w14:paraId="3E1AFF75" w14:textId="6B19016C" w:rsidR="007579B4" w:rsidRDefault="007579B4" w:rsidP="002615FF">
      <w:pPr>
        <w:pStyle w:val="Heading7"/>
      </w:pPr>
      <w:r w:rsidRPr="00AF700F"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 xml:space="preserve">เครื่องสำอางจากธรรมชาติและสมุนไพร ผลิตภัณฑ์ที่ทำมาจากธรรมชาติ ผลิตภัณฑ์เครื่องสำอางและเวชสำอางจากสารสกัดธรรมชาติ </w:t>
      </w:r>
      <w:r>
        <w:rPr>
          <w:cs/>
        </w:rPr>
        <w:tab/>
        <w:t>ความปลอดภัยในการใช้เครื่องสำอาง และพระราชบัญญัติเครื่องสำอาง</w:t>
      </w:r>
      <w:r>
        <w:rPr>
          <w:rFonts w:hint="cs"/>
          <w:cs/>
        </w:rPr>
        <w:t xml:space="preserve"> ( </w:t>
      </w:r>
      <w:r>
        <w:t>Natural cosmetics and herbs; products from natural; cosmetic products and</w:t>
      </w:r>
      <w:r>
        <w:rPr>
          <w:rFonts w:hint="cs"/>
          <w:cs/>
        </w:rPr>
        <w:t xml:space="preserve"> </w:t>
      </w:r>
      <w:r>
        <w:t xml:space="preserve">natural cosmetics from natural extracts; safety in the use of cosmetics </w:t>
      </w:r>
      <w:r>
        <w:rPr>
          <w:cs/>
        </w:rPr>
        <w:tab/>
      </w:r>
      <w:r>
        <w:t>and cosmetic act of</w:t>
      </w:r>
      <w:r>
        <w:rPr>
          <w:rFonts w:hint="cs"/>
          <w:cs/>
        </w:rPr>
        <w:t xml:space="preserve"> </w:t>
      </w:r>
      <w:r>
        <w:t>legislation.</w:t>
      </w:r>
      <w:r>
        <w:rPr>
          <w:rFonts w:hint="cs"/>
          <w:cs/>
        </w:rPr>
        <w:t>)</w:t>
      </w:r>
    </w:p>
    <w:p w14:paraId="12FCAE70" w14:textId="77777777" w:rsidR="002615FF" w:rsidRPr="002615FF" w:rsidRDefault="002615FF" w:rsidP="002615FF">
      <w:pPr>
        <w:rPr>
          <w:rFonts w:hint="cs"/>
        </w:rPr>
      </w:pPr>
    </w:p>
    <w:p w14:paraId="2CC70EEF" w14:textId="77777777" w:rsidR="007579B4" w:rsidRDefault="007579B4" w:rsidP="007B6599">
      <w:pPr>
        <w:pStyle w:val="Heading4"/>
      </w:pPr>
      <w:r>
        <w:lastRenderedPageBreak/>
        <w:t>040713007</w:t>
      </w:r>
      <w:r>
        <w:rPr>
          <w:cs/>
        </w:rPr>
        <w:t xml:space="preserve"> ยาจากธรรมชาติเพื่อสุขภาพ</w:t>
      </w:r>
      <w:r>
        <w:rPr>
          <w:rFonts w:hint="cs"/>
          <w:cs/>
        </w:rPr>
        <w:t xml:space="preserve"> </w:t>
      </w:r>
      <w:r>
        <w:t>(Natural Medicine for Health)</w:t>
      </w:r>
      <w:r>
        <w:rPr>
          <w:rFonts w:hint="cs"/>
          <w:cs/>
        </w:rPr>
        <w:t xml:space="preserve"> </w:t>
      </w:r>
      <w:r>
        <w:rPr>
          <w:cs/>
        </w:rPr>
        <w:br/>
      </w:r>
      <w:r>
        <w:rPr>
          <w:cs/>
        </w:rPr>
        <w:tab/>
        <w:t>หน่วยกิต3(3-0-6)</w:t>
      </w:r>
    </w:p>
    <w:p w14:paraId="6B94C216" w14:textId="77777777" w:rsidR="007579B4" w:rsidRDefault="007579B4" w:rsidP="007B6599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44E6A8F9" w14:textId="77777777" w:rsidR="007579B4" w:rsidRDefault="007579B4" w:rsidP="007B6599">
      <w:pPr>
        <w:pStyle w:val="Heading6"/>
      </w:pPr>
      <w:r>
        <w:rPr>
          <w:cs/>
        </w:rPr>
        <w:t xml:space="preserve"> ไม่มี(</w:t>
      </w:r>
      <w:r>
        <w:t xml:space="preserve">None) </w:t>
      </w:r>
    </w:p>
    <w:p w14:paraId="5FED3059" w14:textId="7713D038" w:rsidR="007579B4" w:rsidRDefault="007579B4" w:rsidP="007645FD">
      <w:pPr>
        <w:pStyle w:val="Heading7"/>
      </w:pPr>
      <w:r w:rsidRPr="003C0BB6"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>ยาจากธรรมชาติและสมุนไพร การเลือก การเก็บ</w:t>
      </w:r>
      <w:r>
        <w:rPr>
          <w:cs/>
        </w:rPr>
        <w:tab/>
        <w:t xml:space="preserve">รักษา การอนุรักษ์แหล่งที่มาของสมุนไพรตามภูมิปัญญาแพทย์พื้นบ้าน/การแพทย์ไทย องค์ประกอบของระบบสุขภาพ ศึกษาหลักเภสัช </w:t>
      </w:r>
      <w:r>
        <w:t>4</w:t>
      </w:r>
      <w:r>
        <w:rPr>
          <w:cs/>
        </w:rPr>
        <w:t xml:space="preserve"> ประการ โดยสังเขปหลักและข้อควรระวังในการใช้ยาสมุนไพร ยาจากสมุนไพรตามบัญชียาหลักแห่งชาติ บัญชียาสามัญประจำบ้าน</w:t>
      </w:r>
      <w:r>
        <w:rPr>
          <w:rFonts w:hint="cs"/>
          <w:cs/>
        </w:rPr>
        <w:t xml:space="preserve"> </w:t>
      </w:r>
      <w:r>
        <w:rPr>
          <w:cs/>
        </w:rPr>
        <w:t>แผนโบราณ สมุนไพรในงานสาธารณสุขมูลฐาน และสมุนไพรพืชพิษ</w:t>
      </w:r>
      <w:r>
        <w:rPr>
          <w:rFonts w:hint="cs"/>
          <w:cs/>
        </w:rPr>
        <w:t xml:space="preserve"> ( </w:t>
      </w:r>
      <w:r>
        <w:t>Natural and herb medicines, selection; preservation, conservation source of</w:t>
      </w:r>
      <w:r>
        <w:rPr>
          <w:rFonts w:hint="cs"/>
          <w:cs/>
        </w:rPr>
        <w:t xml:space="preserve"> </w:t>
      </w:r>
      <w:r>
        <w:t>herbs according to folk medicine wisdom / Thai traditional medicine; element of health system;</w:t>
      </w:r>
      <w:r>
        <w:rPr>
          <w:rFonts w:hint="cs"/>
          <w:cs/>
        </w:rPr>
        <w:t xml:space="preserve"> </w:t>
      </w:r>
      <w:r>
        <w:t>study of 4 principles of pharmacology in brief; principle and precautions in using herbal</w:t>
      </w:r>
      <w:r>
        <w:rPr>
          <w:rFonts w:hint="cs"/>
          <w:cs/>
        </w:rPr>
        <w:t xml:space="preserve"> </w:t>
      </w:r>
      <w:r>
        <w:t xml:space="preserve">medicines from herbs according to national main drug account; </w:t>
      </w:r>
      <w:r>
        <w:rPr>
          <w:cs/>
        </w:rPr>
        <w:tab/>
      </w:r>
      <w:r>
        <w:t>traditional household medicine;</w:t>
      </w:r>
      <w:r>
        <w:rPr>
          <w:rFonts w:hint="cs"/>
          <w:cs/>
        </w:rPr>
        <w:t xml:space="preserve"> </w:t>
      </w:r>
      <w:r>
        <w:t xml:space="preserve">herbs account in primary health care; </w:t>
      </w:r>
      <w:r>
        <w:rPr>
          <w:cs/>
        </w:rPr>
        <w:tab/>
      </w:r>
      <w:r>
        <w:t>poisonous plants.</w:t>
      </w:r>
      <w:r>
        <w:rPr>
          <w:rFonts w:hint="cs"/>
          <w:cs/>
        </w:rPr>
        <w:t>)</w:t>
      </w:r>
    </w:p>
    <w:p w14:paraId="6A203BBF" w14:textId="77777777" w:rsidR="007645FD" w:rsidRPr="007645FD" w:rsidRDefault="007645FD" w:rsidP="007645FD">
      <w:pPr>
        <w:rPr>
          <w:rFonts w:hint="cs"/>
        </w:rPr>
      </w:pPr>
    </w:p>
    <w:p w14:paraId="2964A2A5" w14:textId="77777777" w:rsidR="007579B4" w:rsidRDefault="007579B4" w:rsidP="007579B4">
      <w:pPr>
        <w:pStyle w:val="Heading5"/>
        <w:rPr>
          <w:rFonts w:hint="cs"/>
        </w:rPr>
      </w:pPr>
      <w:r>
        <w:lastRenderedPageBreak/>
        <w:t>040713008</w:t>
      </w:r>
      <w:r>
        <w:rPr>
          <w:cs/>
        </w:rPr>
        <w:t xml:space="preserve"> ชีวิตกับเทคโนโลยีชีวภาพสมัยใหม่</w:t>
      </w:r>
      <w:r>
        <w:rPr>
          <w:rFonts w:hint="cs"/>
          <w:cs/>
        </w:rPr>
        <w:t xml:space="preserve"> </w:t>
      </w:r>
      <w:r>
        <w:t>(Life and Modern Biotechnology)</w:t>
      </w:r>
      <w:r>
        <w:rPr>
          <w:cs/>
        </w:rPr>
        <w:tab/>
        <w:t>หน่วยกิต3(3-0-6)</w:t>
      </w:r>
    </w:p>
    <w:p w14:paraId="14C06564" w14:textId="77777777" w:rsidR="007579B4" w:rsidRDefault="007579B4" w:rsidP="007579B4">
      <w:pPr>
        <w:pStyle w:val="Heading6"/>
      </w:pPr>
      <w:r>
        <w:rPr>
          <w:cs/>
        </w:rPr>
        <w:t>วิชาบังคับก่อน (</w:t>
      </w:r>
      <w:r>
        <w:t xml:space="preserve">Prerequisite)  </w:t>
      </w:r>
    </w:p>
    <w:p w14:paraId="33FE71D0" w14:textId="77777777" w:rsidR="007579B4" w:rsidRDefault="007579B4" w:rsidP="007579B4">
      <w:pPr>
        <w:pStyle w:val="Heading7"/>
      </w:pPr>
      <w:r>
        <w:rPr>
          <w:cs/>
        </w:rPr>
        <w:t xml:space="preserve"> ไม่มี(</w:t>
      </w:r>
      <w:r>
        <w:t xml:space="preserve">None) </w:t>
      </w:r>
    </w:p>
    <w:p w14:paraId="43611327" w14:textId="77777777" w:rsidR="007579B4" w:rsidRDefault="007579B4" w:rsidP="007579B4">
      <w:pPr>
        <w:pStyle w:val="Heading6"/>
      </w:pPr>
      <w:r w:rsidRPr="00D47EE8"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>การสร้างรากฐานขั้นพื้นฐานในชีววิทยาและพันธุ</w:t>
      </w:r>
      <w:r>
        <w:rPr>
          <w:cs/>
        </w:rPr>
        <w:tab/>
        <w:t>ศาสตร์การโคลนยีน สิ่งมีชีวิตดัดแปลงพันธุกรรม เทคโนโลยีทางจีโนม และ</w:t>
      </w:r>
      <w:r>
        <w:rPr>
          <w:cs/>
        </w:rPr>
        <w:tab/>
        <w:t>เทคโนโลยีสมัยใหม่อื่นๆ ที่เกี่ยวข้องกับโลกเทคโนโลยีชีวภาพสมัยใหม่แนวโน้มการ</w:t>
      </w:r>
      <w:r>
        <w:rPr>
          <w:cs/>
        </w:rPr>
        <w:tab/>
        <w:t>พัฒนานวัตกรรมและเทคโนโลยีด้านเทคโนโลยีชีวภาพในอนาคต ผลกระทบของ</w:t>
      </w:r>
      <w:r>
        <w:rPr>
          <w:cs/>
        </w:rPr>
        <w:tab/>
        <w:t>การพัฒนาทางเทคโนโลยีชีวภาพต่อชีวิต สังคม และสิ่งแวดล้อม</w:t>
      </w:r>
      <w:r>
        <w:rPr>
          <w:rFonts w:hint="cs"/>
          <w:cs/>
        </w:rPr>
        <w:t xml:space="preserve"> ( </w:t>
      </w:r>
      <w:r>
        <w:t xml:space="preserve">Building a </w:t>
      </w:r>
      <w:r>
        <w:rPr>
          <w:cs/>
        </w:rPr>
        <w:tab/>
      </w:r>
      <w:r>
        <w:t>basic foundation in biology and genetics; gene cloning; genetically</w:t>
      </w:r>
      <w:r>
        <w:rPr>
          <w:rFonts w:hint="cs"/>
          <w:cs/>
        </w:rPr>
        <w:t xml:space="preserve"> </w:t>
      </w:r>
      <w:r>
        <w:rPr>
          <w:cs/>
        </w:rPr>
        <w:tab/>
      </w:r>
      <w:r>
        <w:t xml:space="preserve">modified organism; genomic technology and other modern </w:t>
      </w:r>
      <w:r>
        <w:rPr>
          <w:cs/>
        </w:rPr>
        <w:tab/>
      </w:r>
      <w:r>
        <w:t>technologies related to the modern</w:t>
      </w:r>
      <w:r>
        <w:rPr>
          <w:rFonts w:hint="cs"/>
          <w:cs/>
        </w:rPr>
        <w:t xml:space="preserve"> </w:t>
      </w:r>
      <w:r>
        <w:t xml:space="preserve">biotechnology world; trends of </w:t>
      </w:r>
      <w:r>
        <w:rPr>
          <w:cs/>
        </w:rPr>
        <w:tab/>
      </w:r>
      <w:r>
        <w:t>biotechnological innovation and technology development in the</w:t>
      </w:r>
      <w:r>
        <w:rPr>
          <w:rFonts w:hint="cs"/>
          <w:cs/>
        </w:rPr>
        <w:t xml:space="preserve"> </w:t>
      </w:r>
      <w:r>
        <w:rPr>
          <w:cs/>
        </w:rPr>
        <w:tab/>
      </w:r>
      <w:r>
        <w:t xml:space="preserve">future; impacts of biotechnological development on life, society and </w:t>
      </w:r>
      <w:r>
        <w:rPr>
          <w:cs/>
        </w:rPr>
        <w:tab/>
      </w:r>
      <w:r>
        <w:t>environment.</w:t>
      </w:r>
      <w:r>
        <w:rPr>
          <w:rFonts w:hint="cs"/>
          <w:cs/>
        </w:rPr>
        <w:t>)</w:t>
      </w:r>
    </w:p>
    <w:p w14:paraId="7E2889CB" w14:textId="77777777" w:rsidR="007579B4" w:rsidRDefault="007579B4" w:rsidP="007579B4"/>
    <w:p w14:paraId="743B2DA6" w14:textId="77777777" w:rsidR="007579B4" w:rsidRDefault="007579B4" w:rsidP="007579B4"/>
    <w:p w14:paraId="1D5331B8" w14:textId="77777777" w:rsidR="007579B4" w:rsidRDefault="007579B4" w:rsidP="00CD1FB7">
      <w:pPr>
        <w:pStyle w:val="Heading4"/>
        <w:rPr>
          <w:rFonts w:hint="cs"/>
        </w:rPr>
      </w:pPr>
      <w:r>
        <w:lastRenderedPageBreak/>
        <w:t>040713009</w:t>
      </w:r>
      <w:r>
        <w:rPr>
          <w:cs/>
        </w:rPr>
        <w:t xml:space="preserve"> ระบบนิเวศและสุขภาพ</w:t>
      </w:r>
      <w:r>
        <w:rPr>
          <w:rFonts w:hint="cs"/>
          <w:cs/>
        </w:rPr>
        <w:t xml:space="preserve"> </w:t>
      </w:r>
      <w:r>
        <w:t>(Ecosystem and Health)</w:t>
      </w:r>
      <w:r>
        <w:rPr>
          <w:rFonts w:hint="cs"/>
          <w:cs/>
        </w:rPr>
        <w:t xml:space="preserve"> </w:t>
      </w:r>
      <w:r>
        <w:rPr>
          <w:cs/>
        </w:rPr>
        <w:t>หน่วยกิต3(3-0-6)</w:t>
      </w:r>
    </w:p>
    <w:p w14:paraId="1BA70F6D" w14:textId="77777777" w:rsidR="007579B4" w:rsidRDefault="007579B4" w:rsidP="00CD1FB7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7307892F" w14:textId="77777777" w:rsidR="007579B4" w:rsidRDefault="007579B4" w:rsidP="00CD1FB7">
      <w:pPr>
        <w:pStyle w:val="Heading6"/>
      </w:pPr>
      <w:r>
        <w:rPr>
          <w:cs/>
        </w:rPr>
        <w:t xml:space="preserve"> ไม่มี(</w:t>
      </w:r>
      <w:r>
        <w:t xml:space="preserve">None) </w:t>
      </w:r>
    </w:p>
    <w:p w14:paraId="0326BFF2" w14:textId="5C95734D" w:rsidR="007579B4" w:rsidRDefault="007579B4" w:rsidP="00F124FF">
      <w:pPr>
        <w:pStyle w:val="Heading7"/>
      </w:pPr>
      <w:r w:rsidRPr="002E32B1"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>หลักการทางด้านนิเวศวิทยา ภาวะมลพิษและ</w:t>
      </w:r>
      <w:r>
        <w:rPr>
          <w:cs/>
        </w:rPr>
        <w:tab/>
        <w:t>พิษวิทยาต่อสุขภาพ การวิเคราะห์และรับรู้ความ</w:t>
      </w:r>
      <w:r>
        <w:rPr>
          <w:rFonts w:hint="cs"/>
          <w:cs/>
        </w:rPr>
        <w:t xml:space="preserve"> </w:t>
      </w:r>
      <w:r>
        <w:rPr>
          <w:cs/>
        </w:rPr>
        <w:t>เสี่ยงของการเปลี่ยนแปลงของ</w:t>
      </w:r>
      <w:r>
        <w:rPr>
          <w:cs/>
        </w:rPr>
        <w:tab/>
        <w:t>ระบบนิเวศ ความสัมพันธ์ระหว่างระบบนิเวศกับสุขภาพ การเปลี่ยนแปลงของ</w:t>
      </w:r>
      <w:r>
        <w:rPr>
          <w:rFonts w:hint="cs"/>
          <w:cs/>
        </w:rPr>
        <w:t xml:space="preserve"> </w:t>
      </w:r>
      <w:r>
        <w:rPr>
          <w:cs/>
        </w:rPr>
        <w:t>ระบบนิเวศต่อเชื้อโรคระบาดอุบัติใหม่ การดูแลและรักษาสุขภาพต่อการเปลี่ยนแปลงแปลงของสิ่งแวดล้อม</w:t>
      </w:r>
      <w:r>
        <w:rPr>
          <w:rFonts w:hint="cs"/>
          <w:cs/>
        </w:rPr>
        <w:t xml:space="preserve"> ( </w:t>
      </w:r>
      <w:r>
        <w:t>Principles of ecology; pollution and toxicology to health; analyzing and</w:t>
      </w:r>
      <w:r>
        <w:rPr>
          <w:rFonts w:hint="cs"/>
          <w:cs/>
        </w:rPr>
        <w:t xml:space="preserve"> </w:t>
      </w:r>
      <w:r>
        <w:t>acknowledging the risks of ecological changes; relationship between ecology and health</w:t>
      </w:r>
      <w:r>
        <w:rPr>
          <w:rFonts w:hint="cs"/>
          <w:cs/>
        </w:rPr>
        <w:t xml:space="preserve"> </w:t>
      </w:r>
      <w:r>
        <w:t>ecological changes in emerging epidemics; prevention and maintaining health to environmental</w:t>
      </w:r>
      <w:r>
        <w:rPr>
          <w:rFonts w:hint="cs"/>
          <w:cs/>
        </w:rPr>
        <w:t xml:space="preserve"> </w:t>
      </w:r>
      <w:r>
        <w:t>change.</w:t>
      </w:r>
      <w:r>
        <w:rPr>
          <w:rFonts w:hint="cs"/>
          <w:cs/>
        </w:rPr>
        <w:t>)</w:t>
      </w:r>
    </w:p>
    <w:p w14:paraId="544BEACD" w14:textId="77777777" w:rsidR="00F124FF" w:rsidRPr="00F124FF" w:rsidRDefault="00F124FF" w:rsidP="00F124FF">
      <w:pPr>
        <w:rPr>
          <w:rFonts w:hint="cs"/>
        </w:rPr>
      </w:pPr>
    </w:p>
    <w:p w14:paraId="009E61BD" w14:textId="77777777" w:rsidR="007579B4" w:rsidRDefault="007579B4" w:rsidP="00F124FF">
      <w:pPr>
        <w:pStyle w:val="Heading3"/>
      </w:pPr>
      <w:r>
        <w:rPr>
          <w:cs/>
        </w:rPr>
        <w:lastRenderedPageBreak/>
        <w:t>คณะอุตสาหกรรมเกษตร</w:t>
      </w:r>
    </w:p>
    <w:p w14:paraId="57183354" w14:textId="77777777" w:rsidR="007579B4" w:rsidRDefault="007579B4" w:rsidP="00F124FF">
      <w:pPr>
        <w:pStyle w:val="Heading4"/>
        <w:rPr>
          <w:rFonts w:hint="cs"/>
        </w:rPr>
      </w:pPr>
      <w:r>
        <w:t>050113401</w:t>
      </w:r>
      <w:r>
        <w:rPr>
          <w:cs/>
        </w:rPr>
        <w:t xml:space="preserve"> </w:t>
      </w:r>
      <w:proofErr w:type="gramStart"/>
      <w:r>
        <w:rPr>
          <w:cs/>
        </w:rPr>
        <w:t>สิ่งแวดล้อมเพื่อชีวิต</w:t>
      </w:r>
      <w:r>
        <w:t>(</w:t>
      </w:r>
      <w:proofErr w:type="gramEnd"/>
      <w:r>
        <w:t>Environment for Life)</w:t>
      </w:r>
      <w:r>
        <w:rPr>
          <w:rFonts w:hint="cs"/>
          <w:cs/>
        </w:rPr>
        <w:t xml:space="preserve"> </w:t>
      </w:r>
      <w:r>
        <w:rPr>
          <w:cs/>
        </w:rPr>
        <w:t>หน่วยกิต3(3-0-6)</w:t>
      </w:r>
    </w:p>
    <w:p w14:paraId="5675F9AC" w14:textId="77777777" w:rsidR="007579B4" w:rsidRDefault="007579B4" w:rsidP="00F124FF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06F81241" w14:textId="77777777" w:rsidR="007579B4" w:rsidRDefault="007579B4" w:rsidP="00F124FF">
      <w:pPr>
        <w:pStyle w:val="Heading6"/>
      </w:pPr>
      <w:r>
        <w:rPr>
          <w:cs/>
        </w:rPr>
        <w:t xml:space="preserve"> ไม่มี(</w:t>
      </w:r>
      <w:r>
        <w:t>None)</w:t>
      </w:r>
    </w:p>
    <w:p w14:paraId="75E10820" w14:textId="04B92A69" w:rsidR="007579B4" w:rsidRDefault="007579B4" w:rsidP="00F124FF">
      <w:pPr>
        <w:pStyle w:val="Heading7"/>
        <w:rPr>
          <w:rFonts w:hint="cs"/>
        </w:rPr>
      </w:pPr>
      <w:r>
        <w:t xml:space="preserve"> </w:t>
      </w:r>
      <w:r w:rsidRPr="0079429A">
        <w:rPr>
          <w:rFonts w:hint="cs"/>
          <w:cs/>
        </w:rPr>
        <w:t>คำอธิบาย</w:t>
      </w:r>
      <w:r w:rsidRPr="00F124FF">
        <w:rPr>
          <w:rFonts w:hint="cs"/>
          <w:cs/>
        </w:rPr>
        <w:t>รายวิชา</w:t>
      </w:r>
      <w:r w:rsidRPr="0079429A">
        <w:rPr>
          <w:rFonts w:hint="cs"/>
          <w:cs/>
        </w:rPr>
        <w:t xml:space="preserve"> เรียนเกี่ยวกับ</w:t>
      </w:r>
      <w:r>
        <w:rPr>
          <w:cs/>
        </w:rPr>
        <w:t>ความรู้พื้นฐานทางสิ่งแวดล้อม หลักนิเวศวิทยา สมดุลธรรมชาติ และ ความสัมพันธ์เชิงระบบระหว่างมนุษย์กับสิ่งแวดล้อม เพื่อการจัดการทรัพยากรธรรมชาติอย่างยั่งยืน การด</w:t>
      </w:r>
      <w:r>
        <w:rPr>
          <w:rFonts w:hint="cs"/>
          <w:cs/>
        </w:rPr>
        <w:t>ำ</w:t>
      </w:r>
      <w:r>
        <w:rPr>
          <w:cs/>
        </w:rPr>
        <w:t>เนินกิจกรรมโดยใช้วิทยาศาสตร์และเทคโนโลยีเพื่อส่งเสริม บ ารุงรักษา และคุ้มครอง สิ่งแวดล้อมและ</w:t>
      </w:r>
      <w:r>
        <w:rPr>
          <w:cs/>
        </w:rPr>
        <w:tab/>
        <w:t>ทรัพยากรธรรมชาติในการบริหารจัดการเพื่อการพัฒนาแบบผสมผสาน</w:t>
      </w:r>
      <w:r>
        <w:rPr>
          <w:rFonts w:hint="cs"/>
          <w:cs/>
        </w:rPr>
        <w:t xml:space="preserve"> ( </w:t>
      </w:r>
      <w:r>
        <w:rPr>
          <w:cs/>
        </w:rPr>
        <w:tab/>
      </w:r>
      <w:r>
        <w:t xml:space="preserve">Introduction to environmental science, principles of ecology, </w:t>
      </w:r>
      <w:r>
        <w:rPr>
          <w:cs/>
        </w:rPr>
        <w:tab/>
      </w:r>
      <w:r>
        <w:t>equilibrium of</w:t>
      </w:r>
      <w:r>
        <w:rPr>
          <w:rFonts w:hint="cs"/>
          <w:cs/>
        </w:rPr>
        <w:t xml:space="preserve"> </w:t>
      </w:r>
      <w:r>
        <w:t>nature, systematical relationship between human and</w:t>
      </w:r>
      <w:r w:rsidR="009E23DF">
        <w:rPr>
          <w:rFonts w:hint="cs"/>
          <w:cs/>
        </w:rPr>
        <w:t xml:space="preserve"> </w:t>
      </w:r>
      <w:r>
        <w:t>environment for sustainable natural</w:t>
      </w:r>
      <w:r>
        <w:rPr>
          <w:rFonts w:hint="cs"/>
          <w:cs/>
        </w:rPr>
        <w:t xml:space="preserve"> </w:t>
      </w:r>
      <w:r>
        <w:t xml:space="preserve">resources management; </w:t>
      </w:r>
      <w:r>
        <w:rPr>
          <w:cs/>
        </w:rPr>
        <w:tab/>
      </w:r>
      <w:r>
        <w:t>applications of sciences and technologies to promote, protect and</w:t>
      </w:r>
      <w:r>
        <w:rPr>
          <w:rFonts w:hint="cs"/>
          <w:cs/>
        </w:rPr>
        <w:t xml:space="preserve"> </w:t>
      </w:r>
      <w:r>
        <w:rPr>
          <w:cs/>
        </w:rPr>
        <w:tab/>
      </w:r>
      <w:r>
        <w:t>maintain environment and natural resources.</w:t>
      </w:r>
      <w:r>
        <w:rPr>
          <w:rFonts w:hint="cs"/>
          <w:cs/>
        </w:rPr>
        <w:t>)</w:t>
      </w:r>
    </w:p>
    <w:p w14:paraId="55019C86" w14:textId="77777777" w:rsidR="007579B4" w:rsidRDefault="007579B4" w:rsidP="007579B4"/>
    <w:p w14:paraId="39DEA5E9" w14:textId="77777777" w:rsidR="007579B4" w:rsidRDefault="007579B4" w:rsidP="007579B4"/>
    <w:p w14:paraId="2D8F9E55" w14:textId="77777777" w:rsidR="007579B4" w:rsidRDefault="007579B4" w:rsidP="007579B4"/>
    <w:p w14:paraId="79B9EFAD" w14:textId="77777777" w:rsidR="007579B4" w:rsidRDefault="007579B4" w:rsidP="007579B4"/>
    <w:p w14:paraId="6D2CC704" w14:textId="77777777" w:rsidR="007579B4" w:rsidRDefault="007579B4" w:rsidP="007579B4">
      <w:pPr>
        <w:rPr>
          <w:rFonts w:hint="cs"/>
        </w:rPr>
      </w:pPr>
    </w:p>
    <w:p w14:paraId="69DBD85D" w14:textId="77777777" w:rsidR="007579B4" w:rsidRDefault="007579B4" w:rsidP="00FE2DAD">
      <w:pPr>
        <w:pStyle w:val="Heading4"/>
        <w:rPr>
          <w:rFonts w:hint="cs"/>
        </w:rPr>
      </w:pPr>
      <w:r>
        <w:lastRenderedPageBreak/>
        <w:t>050113402</w:t>
      </w:r>
      <w:r>
        <w:rPr>
          <w:cs/>
        </w:rPr>
        <w:t xml:space="preserve"> อาหารเพื่อมนุษยชาติ</w:t>
      </w:r>
      <w:r>
        <w:rPr>
          <w:rFonts w:hint="cs"/>
          <w:cs/>
        </w:rPr>
        <w:t xml:space="preserve"> </w:t>
      </w:r>
      <w:r>
        <w:t>(Food for Humanity)</w:t>
      </w:r>
      <w:r>
        <w:rPr>
          <w:rFonts w:hint="cs"/>
          <w:cs/>
        </w:rPr>
        <w:t xml:space="preserve"> </w:t>
      </w:r>
      <w:r>
        <w:rPr>
          <w:cs/>
        </w:rPr>
        <w:t>หน่วยกิต</w:t>
      </w:r>
      <w:r>
        <w:rPr>
          <w:rFonts w:hint="cs"/>
          <w:cs/>
        </w:rPr>
        <w:t xml:space="preserve"> </w:t>
      </w:r>
      <w:r>
        <w:rPr>
          <w:cs/>
        </w:rPr>
        <w:t>3(3-0-6)</w:t>
      </w:r>
    </w:p>
    <w:p w14:paraId="320867FD" w14:textId="77777777" w:rsidR="007579B4" w:rsidRDefault="007579B4" w:rsidP="00FE2DAD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078A2696" w14:textId="77777777" w:rsidR="007579B4" w:rsidRDefault="007579B4" w:rsidP="00FE2DAD">
      <w:pPr>
        <w:pStyle w:val="Heading6"/>
      </w:pPr>
      <w:r>
        <w:rPr>
          <w:cs/>
        </w:rPr>
        <w:t xml:space="preserve"> ไม่มี(</w:t>
      </w:r>
      <w:r>
        <w:t xml:space="preserve">None) </w:t>
      </w:r>
    </w:p>
    <w:p w14:paraId="59F6FB84" w14:textId="055D6B16" w:rsidR="007579B4" w:rsidRDefault="007579B4" w:rsidP="00FE2DAD">
      <w:pPr>
        <w:pStyle w:val="Heading7"/>
      </w:pPr>
      <w:r w:rsidRPr="00845DF3"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>ความสัมพันธ์ของการผลิตอาหารกับความต้องการอาหารของประชากร ชนิด และแหล่งอาหารระบบการผลิตอาหาร หลักการแปรรูปและเก็บรักษาอาหาร การสูญเสียสารอาหารระหว่างกระบวนการผลิตและการแปรรูป พฤติกรรมบริโภคอาหาร บทบาทของสารอาหารต่อชีวิตมนุษย์ ปัญหาสุขภาพและความไม่สมดุลของสารอาหาร หลักโภชนศาสตร์ในการบ</w:t>
      </w:r>
      <w:r>
        <w:rPr>
          <w:rFonts w:hint="cs"/>
          <w:cs/>
        </w:rPr>
        <w:t>ำ</w:t>
      </w:r>
      <w:r>
        <w:rPr>
          <w:cs/>
        </w:rPr>
        <w:t>บัดโรค</w:t>
      </w:r>
      <w:r>
        <w:rPr>
          <w:rFonts w:hint="cs"/>
          <w:cs/>
        </w:rPr>
        <w:t xml:space="preserve"> ( </w:t>
      </w:r>
      <w:r>
        <w:t xml:space="preserve">Relationship between food production and demand for foods, types </w:t>
      </w:r>
      <w:r>
        <w:rPr>
          <w:cs/>
        </w:rPr>
        <w:tab/>
      </w:r>
      <w:r>
        <w:t>and food</w:t>
      </w:r>
      <w:r>
        <w:rPr>
          <w:rFonts w:hint="cs"/>
          <w:cs/>
        </w:rPr>
        <w:t xml:space="preserve"> </w:t>
      </w:r>
      <w:r>
        <w:t xml:space="preserve">sources, system of food production, principles of food </w:t>
      </w:r>
      <w:r>
        <w:rPr>
          <w:cs/>
        </w:rPr>
        <w:tab/>
      </w:r>
      <w:r>
        <w:t>processing and preservation, loss of</w:t>
      </w:r>
      <w:r>
        <w:rPr>
          <w:rFonts w:hint="cs"/>
          <w:cs/>
        </w:rPr>
        <w:t xml:space="preserve"> </w:t>
      </w:r>
      <w:r>
        <w:t xml:space="preserve">nutrients during food processing, </w:t>
      </w:r>
      <w:r>
        <w:rPr>
          <w:cs/>
        </w:rPr>
        <w:tab/>
      </w:r>
      <w:r w:rsidR="009348B2">
        <w:t>food consumption</w:t>
      </w:r>
      <w:r>
        <w:t xml:space="preserve"> behavior, role of nutrients on human being,</w:t>
      </w:r>
      <w:r>
        <w:rPr>
          <w:rFonts w:hint="cs"/>
          <w:cs/>
        </w:rPr>
        <w:t xml:space="preserve"> </w:t>
      </w:r>
      <w:r>
        <w:t xml:space="preserve">health </w:t>
      </w:r>
      <w:r>
        <w:rPr>
          <w:cs/>
        </w:rPr>
        <w:tab/>
      </w:r>
      <w:r>
        <w:t>problems and nutritional imbalance, nutritional therapeutics.</w:t>
      </w:r>
      <w:r>
        <w:rPr>
          <w:rFonts w:hint="cs"/>
          <w:cs/>
        </w:rPr>
        <w:t>)</w:t>
      </w:r>
    </w:p>
    <w:p w14:paraId="5093F09F" w14:textId="77777777" w:rsidR="009348B2" w:rsidRPr="009348B2" w:rsidRDefault="009348B2" w:rsidP="009348B2">
      <w:pPr>
        <w:rPr>
          <w:rFonts w:hint="cs"/>
        </w:rPr>
      </w:pPr>
    </w:p>
    <w:p w14:paraId="731BEB8A" w14:textId="77777777" w:rsidR="007579B4" w:rsidRDefault="007579B4" w:rsidP="00ED3172">
      <w:pPr>
        <w:pStyle w:val="Heading4"/>
        <w:rPr>
          <w:rFonts w:hint="cs"/>
        </w:rPr>
      </w:pPr>
      <w:r>
        <w:lastRenderedPageBreak/>
        <w:t>050113404</w:t>
      </w:r>
      <w:r>
        <w:rPr>
          <w:cs/>
        </w:rPr>
        <w:t xml:space="preserve"> เครื่องดื่มเพื่อสังคม</w:t>
      </w:r>
      <w:r>
        <w:rPr>
          <w:rFonts w:hint="cs"/>
          <w:cs/>
        </w:rPr>
        <w:t xml:space="preserve"> </w:t>
      </w:r>
      <w:r>
        <w:t>(Beverages for Society)</w:t>
      </w:r>
      <w:r>
        <w:rPr>
          <w:rFonts w:hint="cs"/>
          <w:cs/>
        </w:rPr>
        <w:t xml:space="preserve"> </w:t>
      </w:r>
      <w:r>
        <w:rPr>
          <w:cs/>
        </w:rPr>
        <w:t>หน่วยกิต3(3-0-6)</w:t>
      </w:r>
    </w:p>
    <w:p w14:paraId="1127FF40" w14:textId="77777777" w:rsidR="007579B4" w:rsidRDefault="007579B4" w:rsidP="00ED3172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4678064D" w14:textId="77777777" w:rsidR="007579B4" w:rsidRDefault="007579B4" w:rsidP="00ED3172">
      <w:pPr>
        <w:pStyle w:val="Heading6"/>
      </w:pPr>
      <w:r>
        <w:rPr>
          <w:cs/>
        </w:rPr>
        <w:t xml:space="preserve"> ไม่มี(</w:t>
      </w:r>
      <w:r>
        <w:t xml:space="preserve">None) </w:t>
      </w:r>
    </w:p>
    <w:p w14:paraId="3E695B83" w14:textId="622D2C1D" w:rsidR="007579B4" w:rsidRDefault="007579B4" w:rsidP="00ED3172">
      <w:pPr>
        <w:pStyle w:val="Heading7"/>
      </w:pPr>
      <w:r w:rsidRPr="00E97EEE"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>ความหมายและประเภทของเครื่องดื่ม องค์ประกอบของเครื่องดื่ม คุณค่าทางโภชนาการ</w:t>
      </w:r>
      <w:r>
        <w:rPr>
          <w:rFonts w:hint="cs"/>
          <w:cs/>
        </w:rPr>
        <w:t xml:space="preserve"> </w:t>
      </w:r>
      <w:r>
        <w:rPr>
          <w:cs/>
        </w:rPr>
        <w:t>ประโยชน์ ความเสี่ยงเมื่อบริโภคมากเกิน ความสำคัญของอุตสาหกรรมเครื่องดื่ม ผลิตภัณฑ์เครื่องดื่มที่ไม่มีแอลกอฮอล์ เครื่องดื่มอัดก๊าช น</w:t>
      </w:r>
      <w:r>
        <w:rPr>
          <w:rFonts w:hint="cs"/>
          <w:cs/>
        </w:rPr>
        <w:t>้ำ</w:t>
      </w:r>
      <w:r>
        <w:rPr>
          <w:cs/>
        </w:rPr>
        <w:t>ดื่มเพื่อบริโภค น</w:t>
      </w:r>
      <w:r>
        <w:rPr>
          <w:rFonts w:hint="cs"/>
          <w:cs/>
        </w:rPr>
        <w:t>้ำ</w:t>
      </w:r>
      <w:r>
        <w:rPr>
          <w:cs/>
        </w:rPr>
        <w:t>แร่ น</w:t>
      </w:r>
      <w:r>
        <w:rPr>
          <w:rFonts w:hint="cs"/>
          <w:cs/>
        </w:rPr>
        <w:t>้ำ</w:t>
      </w:r>
      <w:r>
        <w:rPr>
          <w:cs/>
        </w:rPr>
        <w:t>ผัก ผลไม้ ชา กาแฟ โกโก้ ผลิตภัณฑ์นม นมถั่วเหลืองเครื่องดื่มสุขภาพ น</w:t>
      </w:r>
      <w:r>
        <w:rPr>
          <w:rFonts w:hint="cs"/>
          <w:cs/>
        </w:rPr>
        <w:t>้ำ</w:t>
      </w:r>
      <w:r>
        <w:rPr>
          <w:cs/>
        </w:rPr>
        <w:t>สมุนไพรไทย ผลิตภัณฑ์เครื่องดื่มที่มีแอลกอฮอล์ ไวน์ เบียร์ สุรากลั่น สุราพื้นบ้านไทย</w:t>
      </w:r>
      <w:r>
        <w:rPr>
          <w:rFonts w:hint="cs"/>
          <w:cs/>
        </w:rPr>
        <w:t xml:space="preserve"> ( </w:t>
      </w:r>
      <w:r>
        <w:t>Definition and classification of beverage, composition of beverage, nutrition value,</w:t>
      </w:r>
      <w:r>
        <w:rPr>
          <w:rFonts w:hint="cs"/>
          <w:cs/>
        </w:rPr>
        <w:t xml:space="preserve"> </w:t>
      </w:r>
      <w:r>
        <w:rPr>
          <w:cs/>
        </w:rPr>
        <w:tab/>
      </w:r>
      <w:r>
        <w:t>benefit; risk of excessive drinking; importance of beverage industry; non-alcoholic beverages;</w:t>
      </w:r>
      <w:r>
        <w:rPr>
          <w:rFonts w:hint="cs"/>
          <w:cs/>
        </w:rPr>
        <w:t xml:space="preserve"> </w:t>
      </w:r>
      <w:r>
        <w:t xml:space="preserve">carbonated drink, drinking water, mineral </w:t>
      </w:r>
      <w:r>
        <w:rPr>
          <w:cs/>
        </w:rPr>
        <w:tab/>
      </w:r>
      <w:r>
        <w:t>water, fruit and vegetable juice, tea, coffee, cocoa,</w:t>
      </w:r>
      <w:r>
        <w:rPr>
          <w:rFonts w:hint="cs"/>
          <w:cs/>
        </w:rPr>
        <w:t xml:space="preserve"> </w:t>
      </w:r>
      <w:r>
        <w:t xml:space="preserve">dairy product, soy milk, functional drink, Thai herbal drink; alcoholic beverage, wine, beer, </w:t>
      </w:r>
      <w:r>
        <w:rPr>
          <w:cs/>
        </w:rPr>
        <w:tab/>
      </w:r>
      <w:r>
        <w:t>spirit,</w:t>
      </w:r>
      <w:r>
        <w:rPr>
          <w:rFonts w:hint="cs"/>
          <w:cs/>
        </w:rPr>
        <w:t xml:space="preserve"> </w:t>
      </w:r>
      <w:r>
        <w:t>Thai spirit.</w:t>
      </w:r>
      <w:r>
        <w:rPr>
          <w:rFonts w:hint="cs"/>
          <w:cs/>
        </w:rPr>
        <w:t>)</w:t>
      </w:r>
    </w:p>
    <w:p w14:paraId="4188E13C" w14:textId="77777777" w:rsidR="00ED3172" w:rsidRPr="00ED3172" w:rsidRDefault="00ED3172" w:rsidP="00ED3172">
      <w:pPr>
        <w:rPr>
          <w:rFonts w:hint="cs"/>
        </w:rPr>
      </w:pPr>
    </w:p>
    <w:p w14:paraId="6AE89238" w14:textId="77777777" w:rsidR="007579B4" w:rsidRDefault="007579B4" w:rsidP="00ED3172">
      <w:pPr>
        <w:pStyle w:val="Heading3"/>
      </w:pPr>
      <w:r>
        <w:rPr>
          <w:cs/>
        </w:rPr>
        <w:lastRenderedPageBreak/>
        <w:t>คณะเทคโนโลยีและการจัดการอุตสาหกรรม</w:t>
      </w:r>
    </w:p>
    <w:p w14:paraId="773E622E" w14:textId="77777777" w:rsidR="007579B4" w:rsidRDefault="007579B4" w:rsidP="00ED3172">
      <w:pPr>
        <w:pStyle w:val="Heading4"/>
        <w:rPr>
          <w:rFonts w:hint="cs"/>
        </w:rPr>
      </w:pPr>
      <w:r>
        <w:t>060434033</w:t>
      </w:r>
      <w:r>
        <w:rPr>
          <w:cs/>
        </w:rPr>
        <w:t xml:space="preserve"> พลังงานและสิ่งแวดล้อม</w:t>
      </w:r>
      <w:r>
        <w:rPr>
          <w:rFonts w:hint="cs"/>
          <w:cs/>
        </w:rPr>
        <w:t xml:space="preserve"> </w:t>
      </w:r>
      <w:r>
        <w:t>(Energy and Environment)</w:t>
      </w:r>
      <w:r>
        <w:rPr>
          <w:rFonts w:hint="cs"/>
          <w:cs/>
        </w:rPr>
        <w:t xml:space="preserve"> </w:t>
      </w:r>
      <w:r>
        <w:rPr>
          <w:cs/>
        </w:rPr>
        <w:br/>
      </w:r>
      <w:r>
        <w:rPr>
          <w:cs/>
        </w:rPr>
        <w:tab/>
        <w:t>หน่วยกิต3(3-0-6)</w:t>
      </w:r>
    </w:p>
    <w:p w14:paraId="2F497805" w14:textId="77777777" w:rsidR="007579B4" w:rsidRDefault="007579B4" w:rsidP="00ED3172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308E34A7" w14:textId="77777777" w:rsidR="007579B4" w:rsidRDefault="007579B4" w:rsidP="00ED3172">
      <w:pPr>
        <w:pStyle w:val="Heading6"/>
      </w:pPr>
      <w:r>
        <w:rPr>
          <w:cs/>
        </w:rPr>
        <w:t xml:space="preserve"> ไม่มี(</w:t>
      </w:r>
      <w:r>
        <w:t>None)</w:t>
      </w:r>
    </w:p>
    <w:p w14:paraId="5A86C687" w14:textId="77777777" w:rsidR="007579B4" w:rsidRDefault="007579B4" w:rsidP="00ED3172">
      <w:pPr>
        <w:pStyle w:val="Heading7"/>
      </w:pPr>
      <w:r>
        <w:t xml:space="preserve"> </w:t>
      </w:r>
      <w:r w:rsidRPr="009025C8"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 xml:space="preserve">ความสัมพันธ์ระหว่างสิ่งแวดล้อมกับสิ่งมีชีวิต </w:t>
      </w:r>
      <w:r>
        <w:rPr>
          <w:cs/>
        </w:rPr>
        <w:tab/>
        <w:t>ปัญหาสิ่งแวดล้อมและผลกระทบต่อสุขภาพ</w:t>
      </w:r>
      <w:r>
        <w:rPr>
          <w:rFonts w:hint="cs"/>
          <w:cs/>
        </w:rPr>
        <w:t xml:space="preserve"> </w:t>
      </w:r>
      <w:r>
        <w:rPr>
          <w:cs/>
        </w:rPr>
        <w:t xml:space="preserve">มนุษย์และทรัพย์สิน พืช สัตว์ </w:t>
      </w:r>
      <w:r>
        <w:rPr>
          <w:cs/>
        </w:rPr>
        <w:tab/>
        <w:t>การเกษตร และสิ่งแวดล้อม การจัดการสิ่งแวดล้อมเบื้องต้น บทบาทของพลังงาน</w:t>
      </w:r>
      <w:r>
        <w:rPr>
          <w:cs/>
        </w:rPr>
        <w:tab/>
        <w:t>ต่อสิ่งมีชีวิต แหล่งพลังงาน พลังงานทดแทนและการอนุรักษ์พลังงาน</w:t>
      </w:r>
      <w:r>
        <w:rPr>
          <w:rFonts w:hint="cs"/>
          <w:cs/>
        </w:rPr>
        <w:t xml:space="preserve">( </w:t>
      </w:r>
      <w:r>
        <w:rPr>
          <w:cs/>
        </w:rPr>
        <w:tab/>
      </w:r>
      <w:r>
        <w:t xml:space="preserve">Relationship between organisms and their environment; major </w:t>
      </w:r>
      <w:r>
        <w:rPr>
          <w:cs/>
        </w:rPr>
        <w:tab/>
      </w:r>
      <w:r>
        <w:t>pollution</w:t>
      </w:r>
      <w:r>
        <w:rPr>
          <w:rFonts w:hint="cs"/>
          <w:cs/>
        </w:rPr>
        <w:t xml:space="preserve"> </w:t>
      </w:r>
      <w:r>
        <w:t xml:space="preserve">problems and effect to human health and welfare, plant, </w:t>
      </w:r>
      <w:r>
        <w:rPr>
          <w:cs/>
        </w:rPr>
        <w:tab/>
      </w:r>
      <w:r>
        <w:t>animal, agriculture, and environment;</w:t>
      </w:r>
      <w:r>
        <w:rPr>
          <w:rFonts w:hint="cs"/>
          <w:cs/>
        </w:rPr>
        <w:t xml:space="preserve"> </w:t>
      </w:r>
      <w:r>
        <w:t xml:space="preserve">introduction to environmental </w:t>
      </w:r>
      <w:r>
        <w:rPr>
          <w:cs/>
        </w:rPr>
        <w:tab/>
      </w:r>
      <w:r>
        <w:t>management; roles of energy on life; renewable energy and</w:t>
      </w:r>
      <w:r>
        <w:rPr>
          <w:rFonts w:hint="cs"/>
          <w:cs/>
        </w:rPr>
        <w:t xml:space="preserve"> </w:t>
      </w:r>
      <w:r>
        <w:t xml:space="preserve">energy </w:t>
      </w:r>
      <w:r>
        <w:rPr>
          <w:cs/>
        </w:rPr>
        <w:tab/>
      </w:r>
      <w:r>
        <w:t>conservation.</w:t>
      </w:r>
      <w:r>
        <w:rPr>
          <w:rFonts w:hint="cs"/>
          <w:cs/>
        </w:rPr>
        <w:t xml:space="preserve">) </w:t>
      </w:r>
    </w:p>
    <w:p w14:paraId="7F7B1D67" w14:textId="77777777" w:rsidR="007579B4" w:rsidRDefault="007579B4" w:rsidP="00ED3172">
      <w:pPr>
        <w:pStyle w:val="Heading3"/>
      </w:pPr>
      <w:r>
        <w:rPr>
          <w:cs/>
        </w:rPr>
        <w:t>คณะศิลปศาสตร์ประยุกต์</w:t>
      </w:r>
    </w:p>
    <w:p w14:paraId="3123FBFE" w14:textId="77777777" w:rsidR="007579B4" w:rsidRDefault="007579B4" w:rsidP="00ED3172">
      <w:pPr>
        <w:pStyle w:val="Heading4"/>
      </w:pPr>
      <w:r>
        <w:t>080203901</w:t>
      </w:r>
      <w:r>
        <w:rPr>
          <w:cs/>
        </w:rPr>
        <w:t xml:space="preserve"> มนุษย์กับสังคม</w:t>
      </w:r>
      <w:r>
        <w:rPr>
          <w:rFonts w:hint="cs"/>
          <w:cs/>
        </w:rPr>
        <w:t xml:space="preserve"> </w:t>
      </w:r>
      <w:r>
        <w:t>(Man and Society)</w:t>
      </w:r>
      <w:r>
        <w:rPr>
          <w:rFonts w:hint="cs"/>
          <w:cs/>
        </w:rPr>
        <w:t xml:space="preserve"> </w:t>
      </w:r>
      <w:r>
        <w:rPr>
          <w:cs/>
        </w:rPr>
        <w:t>หน่วยกิต3(3-0-6)</w:t>
      </w:r>
    </w:p>
    <w:p w14:paraId="4C87179D" w14:textId="77777777" w:rsidR="007579B4" w:rsidRDefault="007579B4" w:rsidP="00ED3172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75A1C1CA" w14:textId="77777777" w:rsidR="007579B4" w:rsidRDefault="007579B4" w:rsidP="00ED3172">
      <w:pPr>
        <w:pStyle w:val="Heading6"/>
      </w:pPr>
      <w:r>
        <w:rPr>
          <w:cs/>
        </w:rPr>
        <w:t xml:space="preserve"> ไม่มี(</w:t>
      </w:r>
      <w:r>
        <w:t>None)</w:t>
      </w:r>
    </w:p>
    <w:p w14:paraId="599467D4" w14:textId="77777777" w:rsidR="007579B4" w:rsidRDefault="007579B4" w:rsidP="00ED3172">
      <w:pPr>
        <w:pStyle w:val="Heading7"/>
      </w:pPr>
      <w:r>
        <w:t xml:space="preserve"> </w:t>
      </w:r>
      <w:r w:rsidRPr="001859ED"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>ความสัมพันธ์ของมนุษย์และสังคม สังคมมนุษย์</w:t>
      </w:r>
      <w:r>
        <w:rPr>
          <w:cs/>
        </w:rPr>
        <w:tab/>
        <w:t>และการตั้งถิ่นฐาน การจัดระเบียบสังคมวัฒนธรรม สถาบันทางสังคม การ</w:t>
      </w:r>
      <w:r>
        <w:rPr>
          <w:cs/>
        </w:rPr>
        <w:tab/>
        <w:t>เปลี่ยนแปลงทางสังคม ปัญหาสังคม และการพัฒนาสังคม</w:t>
      </w:r>
      <w:r>
        <w:rPr>
          <w:rFonts w:hint="cs"/>
          <w:cs/>
        </w:rPr>
        <w:t xml:space="preserve"> ( </w:t>
      </w:r>
      <w:r>
        <w:t xml:space="preserve">Relationship </w:t>
      </w:r>
      <w:r>
        <w:rPr>
          <w:cs/>
        </w:rPr>
        <w:tab/>
      </w:r>
      <w:r>
        <w:t>between human beings and society, human society and settlement,</w:t>
      </w:r>
      <w:r>
        <w:rPr>
          <w:rFonts w:hint="cs"/>
          <w:cs/>
        </w:rPr>
        <w:t xml:space="preserve"> </w:t>
      </w:r>
      <w:r>
        <w:rPr>
          <w:cs/>
        </w:rPr>
        <w:tab/>
      </w:r>
      <w:r>
        <w:t xml:space="preserve">social organization, culture, social institutions, social changes, social </w:t>
      </w:r>
      <w:r>
        <w:rPr>
          <w:cs/>
        </w:rPr>
        <w:tab/>
      </w:r>
      <w:r>
        <w:t>problems, and social</w:t>
      </w:r>
      <w:r>
        <w:rPr>
          <w:rFonts w:hint="cs"/>
          <w:cs/>
        </w:rPr>
        <w:t xml:space="preserve"> </w:t>
      </w:r>
      <w:r>
        <w:t>development.</w:t>
      </w:r>
      <w:r>
        <w:rPr>
          <w:rFonts w:hint="cs"/>
          <w:cs/>
        </w:rPr>
        <w:t>)</w:t>
      </w:r>
    </w:p>
    <w:p w14:paraId="2D601D30" w14:textId="77777777" w:rsidR="007579B4" w:rsidRPr="00B33F3B" w:rsidRDefault="007579B4" w:rsidP="007579B4">
      <w:pPr>
        <w:rPr>
          <w:rFonts w:hint="cs"/>
        </w:rPr>
      </w:pPr>
    </w:p>
    <w:p w14:paraId="5B4C86DD" w14:textId="77777777" w:rsidR="007579B4" w:rsidRDefault="007579B4" w:rsidP="00ED3172">
      <w:pPr>
        <w:pStyle w:val="Heading4"/>
        <w:rPr>
          <w:rFonts w:hint="cs"/>
        </w:rPr>
      </w:pPr>
      <w:r>
        <w:lastRenderedPageBreak/>
        <w:t>080203904</w:t>
      </w:r>
      <w:r>
        <w:rPr>
          <w:cs/>
        </w:rPr>
        <w:t xml:space="preserve"> </w:t>
      </w:r>
      <w:proofErr w:type="gramStart"/>
      <w:r>
        <w:rPr>
          <w:cs/>
        </w:rPr>
        <w:t>กฎหมายในชีวิตประจำวัน</w:t>
      </w:r>
      <w:r>
        <w:t>(</w:t>
      </w:r>
      <w:proofErr w:type="gramEnd"/>
      <w:r>
        <w:t>Law in Daily Life)</w:t>
      </w:r>
      <w:r>
        <w:rPr>
          <w:rFonts w:hint="cs"/>
          <w:cs/>
        </w:rPr>
        <w:t xml:space="preserve"> </w:t>
      </w:r>
      <w:r>
        <w:rPr>
          <w:cs/>
        </w:rPr>
        <w:t>หน่วยกิต3(3-0-6)</w:t>
      </w:r>
    </w:p>
    <w:p w14:paraId="21DEB09E" w14:textId="77777777" w:rsidR="007579B4" w:rsidRDefault="007579B4" w:rsidP="00ED3172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772A5930" w14:textId="77777777" w:rsidR="007579B4" w:rsidRDefault="007579B4" w:rsidP="00ED3172">
      <w:pPr>
        <w:pStyle w:val="Heading6"/>
      </w:pPr>
      <w:r>
        <w:rPr>
          <w:cs/>
        </w:rPr>
        <w:t xml:space="preserve"> ไม่มี(</w:t>
      </w:r>
      <w:r>
        <w:t xml:space="preserve">None) </w:t>
      </w:r>
    </w:p>
    <w:p w14:paraId="2EAC84B1" w14:textId="144E3D1C" w:rsidR="007579B4" w:rsidRDefault="007579B4" w:rsidP="00ED3172">
      <w:pPr>
        <w:pStyle w:val="Heading7"/>
        <w:rPr>
          <w:rFonts w:hint="cs"/>
        </w:rPr>
      </w:pPr>
      <w:r w:rsidRPr="00B33F3B"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>ลักษณะและวิวัฒนาการของกฎหมาย ประเภทกฎหมาย ความรู้พื้นฐานกฎหมายที่เกี่ยวข้อง</w:t>
      </w:r>
      <w:r>
        <w:rPr>
          <w:rFonts w:hint="cs"/>
          <w:cs/>
        </w:rPr>
        <w:t xml:space="preserve"> </w:t>
      </w:r>
      <w:r>
        <w:rPr>
          <w:cs/>
        </w:rPr>
        <w:t>สำหรับชีวิตประจำวัน การทราบถึง</w:t>
      </w:r>
      <w:r>
        <w:rPr>
          <w:cs/>
        </w:rPr>
        <w:tab/>
        <w:t>สิทธิและหน้าที่ของตนเองรวมถึงการเคารพสิทธิตามกฎหมายของผู้อื่นเพื่อการเป็นพลเมืองที่ดีของสังคม</w:t>
      </w:r>
      <w:r>
        <w:rPr>
          <w:rFonts w:hint="cs"/>
          <w:cs/>
        </w:rPr>
        <w:t xml:space="preserve"> ( </w:t>
      </w:r>
      <w:r>
        <w:t>Characteristics and evolution of law; types of law; basic legal knowledge for</w:t>
      </w:r>
      <w:r>
        <w:rPr>
          <w:rFonts w:hint="cs"/>
          <w:cs/>
        </w:rPr>
        <w:t xml:space="preserve"> </w:t>
      </w:r>
      <w:r>
        <w:t>everyone in their daily lives; awareness of individual rights and responsibilities; respecting the</w:t>
      </w:r>
      <w:r>
        <w:rPr>
          <w:rFonts w:hint="cs"/>
          <w:cs/>
        </w:rPr>
        <w:t xml:space="preserve"> </w:t>
      </w:r>
      <w:r>
        <w:t>rights of others to fulfill good citizenship.</w:t>
      </w:r>
      <w:r>
        <w:rPr>
          <w:rFonts w:hint="cs"/>
          <w:cs/>
        </w:rPr>
        <w:t>)</w:t>
      </w:r>
    </w:p>
    <w:p w14:paraId="2B6B56B0" w14:textId="77777777" w:rsidR="007579B4" w:rsidRDefault="007579B4" w:rsidP="00ED3172">
      <w:pPr>
        <w:pStyle w:val="Heading4"/>
      </w:pPr>
      <w:r>
        <w:t>080203905</w:t>
      </w:r>
      <w:r>
        <w:rPr>
          <w:cs/>
        </w:rPr>
        <w:t xml:space="preserve"> เศรษฐศาสตร์ในชีวิตประจำวัน</w:t>
      </w:r>
      <w:r>
        <w:rPr>
          <w:rFonts w:hint="cs"/>
          <w:cs/>
        </w:rPr>
        <w:t xml:space="preserve"> </w:t>
      </w:r>
      <w:r>
        <w:t>(Economics for Everyday Life)</w:t>
      </w:r>
      <w:r>
        <w:rPr>
          <w:rFonts w:hint="cs"/>
          <w:cs/>
        </w:rPr>
        <w:t xml:space="preserve"> </w:t>
      </w:r>
      <w:r>
        <w:rPr>
          <w:cs/>
        </w:rPr>
        <w:br/>
      </w:r>
      <w:r>
        <w:rPr>
          <w:cs/>
        </w:rPr>
        <w:tab/>
        <w:t>หน่วยกิต3(3-0-6)</w:t>
      </w:r>
    </w:p>
    <w:p w14:paraId="4FE9765A" w14:textId="77777777" w:rsidR="007579B4" w:rsidRDefault="007579B4" w:rsidP="00ED3172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4A6E416C" w14:textId="77777777" w:rsidR="007579B4" w:rsidRDefault="007579B4" w:rsidP="00ED3172">
      <w:pPr>
        <w:pStyle w:val="Heading6"/>
      </w:pPr>
      <w:r>
        <w:rPr>
          <w:cs/>
        </w:rPr>
        <w:t xml:space="preserve"> ไม่มี(</w:t>
      </w:r>
      <w:r>
        <w:t xml:space="preserve">None) </w:t>
      </w:r>
    </w:p>
    <w:p w14:paraId="02D0A734" w14:textId="77777777" w:rsidR="007579B4" w:rsidRDefault="007579B4" w:rsidP="00ED3172">
      <w:pPr>
        <w:pStyle w:val="Heading7"/>
      </w:pPr>
      <w:r w:rsidRPr="00C72230"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>การด</w:t>
      </w:r>
      <w:r>
        <w:rPr>
          <w:rFonts w:hint="cs"/>
          <w:cs/>
        </w:rPr>
        <w:t>ำ</w:t>
      </w:r>
      <w:r>
        <w:rPr>
          <w:cs/>
        </w:rPr>
        <w:t>เนินกิจกรรมทางเศรษฐกิจในสังคม การ</w:t>
      </w:r>
      <w:r>
        <w:rPr>
          <w:cs/>
        </w:rPr>
        <w:tab/>
        <w:t>บริโภค การออม การเงินและการธนาคาร เงิน</w:t>
      </w:r>
      <w:r>
        <w:rPr>
          <w:rFonts w:hint="cs"/>
          <w:cs/>
        </w:rPr>
        <w:t xml:space="preserve"> </w:t>
      </w:r>
      <w:r>
        <w:rPr>
          <w:cs/>
        </w:rPr>
        <w:t>เฟ้อ เงินฝืด การคลังรัฐบาล การค้า</w:t>
      </w:r>
      <w:r>
        <w:rPr>
          <w:cs/>
        </w:rPr>
        <w:tab/>
        <w:t>ระหว่างประเทศ ประชาคมเศรษฐกิจอาเซียน แนวคิดเศรษฐกิจพอเพียง การนำ</w:t>
      </w:r>
      <w:r>
        <w:rPr>
          <w:cs/>
        </w:rPr>
        <w:tab/>
        <w:t>แนวคิดทางเศรษฐศาสตร์มาประยุกต์ใช้กับชีวิตประจำวัน</w:t>
      </w:r>
      <w:r>
        <w:rPr>
          <w:rFonts w:hint="cs"/>
          <w:cs/>
        </w:rPr>
        <w:t xml:space="preserve"> ( </w:t>
      </w:r>
      <w:r>
        <w:t xml:space="preserve">Economic activities </w:t>
      </w:r>
      <w:r>
        <w:rPr>
          <w:cs/>
        </w:rPr>
        <w:tab/>
      </w:r>
      <w:r>
        <w:t>in society, consumption, saving, finance and banking,</w:t>
      </w:r>
      <w:r>
        <w:rPr>
          <w:rFonts w:hint="cs"/>
          <w:cs/>
        </w:rPr>
        <w:t xml:space="preserve"> </w:t>
      </w:r>
      <w:r>
        <w:t xml:space="preserve">inflation, </w:t>
      </w:r>
      <w:r>
        <w:rPr>
          <w:cs/>
        </w:rPr>
        <w:tab/>
      </w:r>
      <w:r>
        <w:t xml:space="preserve">deflation, government finance, international trade, ASEAN Economic </w:t>
      </w:r>
      <w:r>
        <w:rPr>
          <w:cs/>
        </w:rPr>
        <w:tab/>
      </w:r>
      <w:r>
        <w:t>Community,</w:t>
      </w:r>
      <w:r>
        <w:rPr>
          <w:rFonts w:hint="cs"/>
          <w:cs/>
        </w:rPr>
        <w:t xml:space="preserve"> </w:t>
      </w:r>
      <w:r>
        <w:t xml:space="preserve">Philosophy of Sufficiency Economy, application of various </w:t>
      </w:r>
      <w:r>
        <w:rPr>
          <w:cs/>
        </w:rPr>
        <w:tab/>
      </w:r>
      <w:r>
        <w:t>economic situations to everyday life.</w:t>
      </w:r>
      <w:r>
        <w:rPr>
          <w:rFonts w:hint="cs"/>
          <w:cs/>
        </w:rPr>
        <w:t>)</w:t>
      </w:r>
    </w:p>
    <w:p w14:paraId="19AB16A3" w14:textId="77777777" w:rsidR="007579B4" w:rsidRPr="00093671" w:rsidRDefault="007579B4" w:rsidP="007579B4">
      <w:pPr>
        <w:rPr>
          <w:rFonts w:hint="cs"/>
        </w:rPr>
      </w:pPr>
    </w:p>
    <w:p w14:paraId="53902D27" w14:textId="77777777" w:rsidR="007579B4" w:rsidRDefault="007579B4" w:rsidP="00ED3172">
      <w:pPr>
        <w:pStyle w:val="Heading4"/>
        <w:rPr>
          <w:rFonts w:hint="cs"/>
        </w:rPr>
      </w:pPr>
      <w:r>
        <w:lastRenderedPageBreak/>
        <w:t>080203908</w:t>
      </w:r>
      <w:r>
        <w:rPr>
          <w:cs/>
        </w:rPr>
        <w:t xml:space="preserve"> การพัฒนาคุณภาพชีวิตในการทำงานและสังคม</w:t>
      </w:r>
      <w:r>
        <w:rPr>
          <w:rFonts w:hint="cs"/>
          <w:cs/>
        </w:rPr>
        <w:t xml:space="preserve"> </w:t>
      </w:r>
      <w:r>
        <w:t xml:space="preserve">(Development of </w:t>
      </w:r>
      <w:r>
        <w:rPr>
          <w:cs/>
        </w:rPr>
        <w:tab/>
      </w:r>
      <w:r>
        <w:t>Quality of Life in Work and Socialization)</w:t>
      </w:r>
      <w:r>
        <w:rPr>
          <w:rFonts w:hint="cs"/>
          <w:cs/>
        </w:rPr>
        <w:t xml:space="preserve"> </w:t>
      </w:r>
      <w:r>
        <w:rPr>
          <w:cs/>
        </w:rPr>
        <w:t>หน่วยกิต3(3-0-6)</w:t>
      </w:r>
    </w:p>
    <w:p w14:paraId="5D211C04" w14:textId="77777777" w:rsidR="007579B4" w:rsidRDefault="007579B4" w:rsidP="00ED3172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5A3CA00A" w14:textId="77777777" w:rsidR="007579B4" w:rsidRDefault="007579B4" w:rsidP="00ED3172">
      <w:pPr>
        <w:pStyle w:val="Heading6"/>
      </w:pPr>
      <w:r>
        <w:rPr>
          <w:cs/>
        </w:rPr>
        <w:t xml:space="preserve"> ไม่มี(</w:t>
      </w:r>
      <w:r>
        <w:t xml:space="preserve">None) </w:t>
      </w:r>
    </w:p>
    <w:p w14:paraId="62D4909F" w14:textId="27D127FB" w:rsidR="007579B4" w:rsidRDefault="007579B4" w:rsidP="00ED3172">
      <w:pPr>
        <w:pStyle w:val="Heading7"/>
        <w:rPr>
          <w:rFonts w:hint="cs"/>
        </w:rPr>
      </w:pPr>
      <w:r w:rsidRPr="00093671"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>แนวคิดเกี่ยวกับคุณธรรมและจริยธรรม การพัฒนา</w:t>
      </w:r>
      <w:r>
        <w:rPr>
          <w:cs/>
        </w:rPr>
        <w:tab/>
        <w:t>คุณภาพชีวิตในการทำงาน การรักษาสมดุลระหว่างชีวิตและการทำงาน ความ</w:t>
      </w:r>
      <w:r>
        <w:rPr>
          <w:cs/>
        </w:rPr>
        <w:tab/>
        <w:t>รับผิดชอบต่อตนเองและสังคม การครองใจคน การวิเคราะห์งาน การฝึกอบรมและการพัฒนาการสื่อสารในองค์กร</w:t>
      </w:r>
      <w:r>
        <w:rPr>
          <w:rFonts w:hint="cs"/>
          <w:cs/>
        </w:rPr>
        <w:t xml:space="preserve"> ( </w:t>
      </w:r>
      <w:r>
        <w:t>Principles of moral and ethics, development of quality of life in work, work-life</w:t>
      </w:r>
      <w:r>
        <w:rPr>
          <w:rFonts w:hint="cs"/>
          <w:cs/>
        </w:rPr>
        <w:t xml:space="preserve"> </w:t>
      </w:r>
      <w:r>
        <w:t>balance, self and social responsibilities, techniques in understanding people, work analysis,</w:t>
      </w:r>
      <w:r>
        <w:rPr>
          <w:rFonts w:hint="cs"/>
          <w:cs/>
        </w:rPr>
        <w:t xml:space="preserve"> </w:t>
      </w:r>
      <w:r>
        <w:rPr>
          <w:cs/>
        </w:rPr>
        <w:tab/>
      </w:r>
      <w:r>
        <w:t>training, and communication in organization.</w:t>
      </w:r>
      <w:r>
        <w:rPr>
          <w:rFonts w:hint="cs"/>
          <w:cs/>
        </w:rPr>
        <w:t>)</w:t>
      </w:r>
    </w:p>
    <w:p w14:paraId="0FBD20AC" w14:textId="505BEBA6" w:rsidR="007579B4" w:rsidRDefault="007579B4" w:rsidP="00ED3172">
      <w:pPr>
        <w:pStyle w:val="Heading4"/>
        <w:rPr>
          <w:rFonts w:hint="cs"/>
        </w:rPr>
      </w:pPr>
      <w:r>
        <w:t>080203909</w:t>
      </w:r>
      <w:r>
        <w:rPr>
          <w:cs/>
        </w:rPr>
        <w:t xml:space="preserve"> เศรษฐกิจ การเมือง และสังคมวัฒนธรรมของประเทศกลุ่มประชาคม</w:t>
      </w:r>
      <w:r>
        <w:rPr>
          <w:cs/>
        </w:rPr>
        <w:tab/>
      </w:r>
      <w:r w:rsidR="00ED3172">
        <w:tab/>
      </w:r>
      <w:r w:rsidR="00ED3172">
        <w:tab/>
      </w:r>
      <w:r>
        <w:rPr>
          <w:cs/>
        </w:rPr>
        <w:t>อาเซียน</w:t>
      </w:r>
      <w:r>
        <w:rPr>
          <w:rFonts w:hint="cs"/>
          <w:cs/>
        </w:rPr>
        <w:t xml:space="preserve"> </w:t>
      </w:r>
      <w:r>
        <w:t xml:space="preserve">(Economic, Political and Socio-Cultural Aspects of ASEAN </w:t>
      </w:r>
      <w:r>
        <w:rPr>
          <w:cs/>
        </w:rPr>
        <w:tab/>
      </w:r>
      <w:r>
        <w:t>Countries)</w:t>
      </w:r>
      <w:r>
        <w:rPr>
          <w:rFonts w:hint="cs"/>
          <w:cs/>
        </w:rPr>
        <w:t xml:space="preserve"> </w:t>
      </w:r>
      <w:r w:rsidR="00ED3172">
        <w:tab/>
      </w:r>
      <w:r w:rsidR="00ED3172">
        <w:tab/>
      </w:r>
      <w:r>
        <w:rPr>
          <w:cs/>
        </w:rPr>
        <w:t>หน่วยกิต3(3-0-6)</w:t>
      </w:r>
    </w:p>
    <w:p w14:paraId="659B1217" w14:textId="77777777" w:rsidR="007579B4" w:rsidRDefault="007579B4" w:rsidP="007D6DAC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0911F19F" w14:textId="77777777" w:rsidR="007579B4" w:rsidRDefault="007579B4" w:rsidP="007D6DAC">
      <w:pPr>
        <w:pStyle w:val="Heading6"/>
      </w:pPr>
      <w:r>
        <w:rPr>
          <w:cs/>
        </w:rPr>
        <w:t xml:space="preserve"> ไม่มี(</w:t>
      </w:r>
      <w:r>
        <w:t xml:space="preserve">None) </w:t>
      </w:r>
    </w:p>
    <w:p w14:paraId="106F1E82" w14:textId="347A7037" w:rsidR="007579B4" w:rsidRDefault="007579B4" w:rsidP="007D6DAC">
      <w:pPr>
        <w:pStyle w:val="Heading7"/>
      </w:pPr>
      <w:r w:rsidRPr="00E26684"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>ความรู้เกี่ยวกับประเทศต่างๆ ในกลุ่มประชาคมอาเซียนในมิติทางเศรษฐกิจ การเมือง สังคมและความหลากหลายทางวัฒนธรรม</w:t>
      </w:r>
      <w:r>
        <w:rPr>
          <w:cs/>
        </w:rPr>
        <w:br/>
      </w:r>
      <w:r>
        <w:rPr>
          <w:rFonts w:hint="cs"/>
          <w:cs/>
        </w:rPr>
        <w:t xml:space="preserve">( </w:t>
      </w:r>
      <w:r>
        <w:t>Introduction to countries of ASEAN Community based on multidisciplinary in</w:t>
      </w:r>
      <w:r>
        <w:rPr>
          <w:rFonts w:hint="cs"/>
          <w:cs/>
        </w:rPr>
        <w:t xml:space="preserve"> </w:t>
      </w:r>
      <w:r>
        <w:t>economic; political; social and multi - cultural dimensions.</w:t>
      </w:r>
      <w:r>
        <w:rPr>
          <w:rFonts w:hint="cs"/>
          <w:cs/>
        </w:rPr>
        <w:t>)</w:t>
      </w:r>
    </w:p>
    <w:p w14:paraId="11F2081E" w14:textId="77777777" w:rsidR="007579B4" w:rsidRDefault="007579B4" w:rsidP="007579B4"/>
    <w:p w14:paraId="0D2E24CB" w14:textId="77777777" w:rsidR="007579B4" w:rsidRDefault="007579B4" w:rsidP="007579B4"/>
    <w:p w14:paraId="3E463492" w14:textId="77777777" w:rsidR="007579B4" w:rsidRDefault="007579B4" w:rsidP="007579B4"/>
    <w:p w14:paraId="265BA10E" w14:textId="77777777" w:rsidR="007579B4" w:rsidRDefault="007579B4" w:rsidP="007579B4"/>
    <w:p w14:paraId="243E4BA9" w14:textId="77777777" w:rsidR="007579B4" w:rsidRDefault="007579B4" w:rsidP="007579B4">
      <w:pPr>
        <w:rPr>
          <w:rFonts w:hint="cs"/>
        </w:rPr>
      </w:pPr>
    </w:p>
    <w:p w14:paraId="04E9675E" w14:textId="77777777" w:rsidR="007579B4" w:rsidRDefault="007579B4" w:rsidP="007D6DAC">
      <w:pPr>
        <w:pStyle w:val="Heading4"/>
      </w:pPr>
      <w:r>
        <w:lastRenderedPageBreak/>
        <w:t>080203910</w:t>
      </w:r>
      <w:r>
        <w:rPr>
          <w:cs/>
        </w:rPr>
        <w:t xml:space="preserve"> การต่อต้านการทุจริต</w:t>
      </w:r>
      <w:r>
        <w:t xml:space="preserve"> (Anti - Corruption) </w:t>
      </w:r>
      <w:r>
        <w:rPr>
          <w:cs/>
        </w:rPr>
        <w:t>หน่วยกิต3(3-0-6)</w:t>
      </w:r>
    </w:p>
    <w:p w14:paraId="092F33E1" w14:textId="77777777" w:rsidR="007579B4" w:rsidRDefault="007579B4" w:rsidP="0008192A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72E5F116" w14:textId="77777777" w:rsidR="007579B4" w:rsidRDefault="007579B4" w:rsidP="0008192A">
      <w:pPr>
        <w:pStyle w:val="Heading6"/>
      </w:pPr>
      <w:r>
        <w:rPr>
          <w:cs/>
        </w:rPr>
        <w:t xml:space="preserve"> ไม่มี(</w:t>
      </w:r>
      <w:r>
        <w:t xml:space="preserve">None)  </w:t>
      </w:r>
    </w:p>
    <w:p w14:paraId="7A5EDB97" w14:textId="128E5978" w:rsidR="007579B4" w:rsidRDefault="007579B4" w:rsidP="007D6DAC">
      <w:pPr>
        <w:pStyle w:val="Heading7"/>
      </w:pPr>
      <w:r w:rsidRPr="008F1FA4"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>ความหมาย ประเภทและรูปแบบของการทุจริต ผลประโยชน์ส่วนตนและส่วนรวม ผลกระทบทางลบของการทุจริต สาเหตุ และปัจจัยที่ก่อให้เกิดการทุจริต หลักธรรมาภิบาลสากล กฎหมายที่เกี่ยวข้องกับการป้องกันและปราบปรามการทุจริต จิตสำนึกความเป็นพลเมืองดี และแนวทางในการพัฒนาตนเองเพื่อหลีกเลี่ยงการทุจริต</w:t>
      </w:r>
      <w:r>
        <w:rPr>
          <w:rFonts w:hint="cs"/>
          <w:cs/>
        </w:rPr>
        <w:t xml:space="preserve"> ( </w:t>
      </w:r>
      <w:r>
        <w:t xml:space="preserve">Definition, types and forms of </w:t>
      </w:r>
      <w:r>
        <w:rPr>
          <w:cs/>
        </w:rPr>
        <w:tab/>
      </w:r>
      <w:r>
        <w:t>corruption, private interests and public duties,</w:t>
      </w:r>
      <w:r>
        <w:rPr>
          <w:rFonts w:hint="cs"/>
          <w:cs/>
        </w:rPr>
        <w:t xml:space="preserve"> </w:t>
      </w:r>
      <w:r>
        <w:t>negative impacts of corruption, factors and causes of corruption, principles of good governance,</w:t>
      </w:r>
      <w:r>
        <w:rPr>
          <w:rFonts w:hint="cs"/>
          <w:cs/>
        </w:rPr>
        <w:t xml:space="preserve"> </w:t>
      </w:r>
      <w:r>
        <w:t>policy laws relating to the prevention and suppression of corruption consequences of</w:t>
      </w:r>
      <w:r>
        <w:rPr>
          <w:rFonts w:hint="cs"/>
          <w:cs/>
        </w:rPr>
        <w:t xml:space="preserve"> </w:t>
      </w:r>
      <w:r>
        <w:t>corruption, consciousness of good citizenship, and guidelines for self-development to avoid</w:t>
      </w:r>
      <w:r>
        <w:rPr>
          <w:rFonts w:hint="cs"/>
          <w:cs/>
        </w:rPr>
        <w:t xml:space="preserve"> </w:t>
      </w:r>
      <w:r>
        <w:t>corruption.</w:t>
      </w:r>
      <w:r>
        <w:rPr>
          <w:rFonts w:hint="cs"/>
          <w:cs/>
        </w:rPr>
        <w:t>)</w:t>
      </w:r>
    </w:p>
    <w:p w14:paraId="046AE974" w14:textId="77777777" w:rsidR="00CE6149" w:rsidRPr="00CE6149" w:rsidRDefault="00CE6149" w:rsidP="00CE6149"/>
    <w:p w14:paraId="241B20C6" w14:textId="66FBB28D" w:rsidR="007579B4" w:rsidRDefault="007579B4" w:rsidP="004514CA">
      <w:pPr>
        <w:pStyle w:val="Heading4"/>
        <w:rPr>
          <w:rFonts w:hint="cs"/>
        </w:rPr>
      </w:pPr>
      <w:r>
        <w:lastRenderedPageBreak/>
        <w:t>080203915</w:t>
      </w:r>
      <w:r>
        <w:rPr>
          <w:cs/>
        </w:rPr>
        <w:t xml:space="preserve"> เศรษฐกิจพอเพียงกับการพัฒนาที่ยั่งยืน</w:t>
      </w:r>
      <w:r>
        <w:rPr>
          <w:rFonts w:hint="cs"/>
          <w:cs/>
        </w:rPr>
        <w:t xml:space="preserve"> </w:t>
      </w:r>
      <w:r>
        <w:t xml:space="preserve">(Sufficiency Economy and </w:t>
      </w:r>
      <w:r>
        <w:rPr>
          <w:cs/>
        </w:rPr>
        <w:tab/>
      </w:r>
      <w:r w:rsidR="004514CA">
        <w:tab/>
      </w:r>
      <w:r w:rsidR="004514CA">
        <w:tab/>
      </w:r>
      <w:r>
        <w:t>Sustainable Development)</w:t>
      </w:r>
      <w:r>
        <w:rPr>
          <w:rFonts w:hint="cs"/>
          <w:cs/>
        </w:rPr>
        <w:t xml:space="preserve"> </w:t>
      </w:r>
      <w:r>
        <w:rPr>
          <w:cs/>
        </w:rPr>
        <w:t>หน่วยกิต3(3-0-6)</w:t>
      </w:r>
    </w:p>
    <w:p w14:paraId="3FC51B94" w14:textId="77777777" w:rsidR="007579B4" w:rsidRDefault="007579B4" w:rsidP="007579B4">
      <w:pPr>
        <w:pStyle w:val="Heading6"/>
      </w:pPr>
      <w:r>
        <w:rPr>
          <w:cs/>
        </w:rPr>
        <w:t>วิชาบังคับก่อน (</w:t>
      </w:r>
      <w:r w:rsidRPr="008F1FA4">
        <w:t>Prerequisite</w:t>
      </w:r>
      <w:r>
        <w:t xml:space="preserve">)  </w:t>
      </w:r>
    </w:p>
    <w:p w14:paraId="07BFD9D5" w14:textId="77777777" w:rsidR="007579B4" w:rsidRDefault="007579B4" w:rsidP="007579B4">
      <w:pPr>
        <w:pStyle w:val="Heading7"/>
      </w:pPr>
      <w:r>
        <w:rPr>
          <w:cs/>
        </w:rPr>
        <w:t xml:space="preserve"> ไม่มี(</w:t>
      </w:r>
      <w:r>
        <w:t>None)</w:t>
      </w:r>
    </w:p>
    <w:p w14:paraId="6614646B" w14:textId="49A8352F" w:rsidR="007579B4" w:rsidRDefault="007579B4" w:rsidP="00CE6149">
      <w:pPr>
        <w:pStyle w:val="Heading7"/>
      </w:pPr>
      <w:r>
        <w:t xml:space="preserve"> </w:t>
      </w:r>
      <w:r w:rsidRPr="008F1FA4"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 xml:space="preserve">ปรัชญาเศรษฐกิจพอเพียง การประยุกต์ใช้แนวคิดทางเศรษฐกิจพอเพียงมาประยุกต์ใช้กับชีวิตประจำวันในระดับบุคคล ระดับธุรกิจ ระดับสังคม และระดับประเทศ </w:t>
      </w:r>
      <w:r>
        <w:rPr>
          <w:rFonts w:hint="cs"/>
          <w:cs/>
        </w:rPr>
        <w:t>ลำ</w:t>
      </w:r>
      <w:r>
        <w:rPr>
          <w:cs/>
        </w:rPr>
        <w:t>ดับขั้นการพัฒนาเศรษฐกิจของไทยการเชื่อมโยงแนวคิดเศรษฐกิจพอเพียงกับแนวทางการพัฒนาที่ยั่งยืนในมิติของเศรษฐกิจ มิติด้าน</w:t>
      </w:r>
      <w:r>
        <w:rPr>
          <w:cs/>
        </w:rPr>
        <w:tab/>
        <w:t>สังคม และมิติด้านสิ่งแวดล้อม</w:t>
      </w:r>
      <w:r>
        <w:rPr>
          <w:rFonts w:hint="cs"/>
          <w:cs/>
        </w:rPr>
        <w:t xml:space="preserve"> ( </w:t>
      </w:r>
      <w:r>
        <w:t>Sufficiency economy philosophy; applying the concept of sufficiency economy</w:t>
      </w:r>
      <w:r>
        <w:rPr>
          <w:rFonts w:hint="cs"/>
          <w:cs/>
        </w:rPr>
        <w:t xml:space="preserve"> </w:t>
      </w:r>
      <w:r>
        <w:t>to everyday life in personal level, business level, social level, and national level; Thai economic</w:t>
      </w:r>
      <w:r>
        <w:rPr>
          <w:rFonts w:hint="cs"/>
          <w:cs/>
        </w:rPr>
        <w:t xml:space="preserve"> </w:t>
      </w:r>
      <w:r w:rsidR="00CE6149">
        <w:t>development process</w:t>
      </w:r>
      <w:r>
        <w:t>; connecting the concept of sufficiency economy with sustainable</w:t>
      </w:r>
      <w:r>
        <w:rPr>
          <w:rFonts w:hint="cs"/>
          <w:cs/>
        </w:rPr>
        <w:t xml:space="preserve"> </w:t>
      </w:r>
      <w:r>
        <w:t xml:space="preserve">development approach in the economic dimension, </w:t>
      </w:r>
      <w:r>
        <w:rPr>
          <w:cs/>
        </w:rPr>
        <w:tab/>
      </w:r>
      <w:r>
        <w:t>social dimension, and environmental</w:t>
      </w:r>
      <w:r>
        <w:rPr>
          <w:rFonts w:hint="cs"/>
          <w:cs/>
        </w:rPr>
        <w:t xml:space="preserve"> </w:t>
      </w:r>
      <w:r>
        <w:t>dimensions.</w:t>
      </w:r>
      <w:r>
        <w:rPr>
          <w:rFonts w:hint="cs"/>
          <w:cs/>
        </w:rPr>
        <w:t>)</w:t>
      </w:r>
    </w:p>
    <w:p w14:paraId="375D44DF" w14:textId="77777777" w:rsidR="007579B4" w:rsidRDefault="007579B4" w:rsidP="007579B4"/>
    <w:p w14:paraId="1027FD5A" w14:textId="77777777" w:rsidR="007579B4" w:rsidRDefault="007579B4" w:rsidP="007579B4"/>
    <w:p w14:paraId="692F0D1B" w14:textId="77777777" w:rsidR="007579B4" w:rsidRDefault="007579B4" w:rsidP="007579B4"/>
    <w:p w14:paraId="4D16B37A" w14:textId="77777777" w:rsidR="007579B4" w:rsidRDefault="007579B4" w:rsidP="007579B4"/>
    <w:p w14:paraId="7AF03405" w14:textId="77777777" w:rsidR="007579B4" w:rsidRDefault="007579B4" w:rsidP="007579B4">
      <w:pPr>
        <w:rPr>
          <w:rFonts w:hint="cs"/>
        </w:rPr>
      </w:pPr>
    </w:p>
    <w:p w14:paraId="6C08A8D0" w14:textId="58EFC481" w:rsidR="007579B4" w:rsidRDefault="007579B4" w:rsidP="00C85D96">
      <w:pPr>
        <w:pStyle w:val="Heading4"/>
      </w:pPr>
      <w:r w:rsidRPr="00B33DE9">
        <w:lastRenderedPageBreak/>
        <w:t>080203922</w:t>
      </w:r>
      <w:r>
        <w:rPr>
          <w:cs/>
        </w:rPr>
        <w:t xml:space="preserve"> กฎหมายสิ่งแวดล้อมกับการจัดการสิ่งแวดล้อมอุตสาหกรรม</w:t>
      </w:r>
      <w:r>
        <w:t xml:space="preserve"> (Environmental </w:t>
      </w:r>
      <w:r w:rsidR="00950142">
        <w:tab/>
      </w:r>
      <w:r w:rsidR="00950142">
        <w:tab/>
      </w:r>
      <w:r>
        <w:t xml:space="preserve">Laws and Industrial Environmental Management) </w:t>
      </w:r>
      <w:r>
        <w:rPr>
          <w:cs/>
        </w:rPr>
        <w:t>หน่วยกิต3(3-0-6)</w:t>
      </w:r>
    </w:p>
    <w:p w14:paraId="23411D4A" w14:textId="77777777" w:rsidR="007579B4" w:rsidRDefault="007579B4" w:rsidP="00950142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140D5EC0" w14:textId="77777777" w:rsidR="007579B4" w:rsidRDefault="007579B4" w:rsidP="00950142">
      <w:pPr>
        <w:pStyle w:val="Heading6"/>
      </w:pPr>
      <w:r>
        <w:rPr>
          <w:cs/>
        </w:rPr>
        <w:t xml:space="preserve"> ไม่มี(</w:t>
      </w:r>
      <w:r>
        <w:t>None)</w:t>
      </w:r>
    </w:p>
    <w:p w14:paraId="5FF8AE6F" w14:textId="71558971" w:rsidR="007579B4" w:rsidRDefault="007579B4" w:rsidP="00950142">
      <w:pPr>
        <w:pStyle w:val="Heading7"/>
      </w:pPr>
      <w:r w:rsidRPr="00B33DE9"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>ลักษณะและวิวัฒนาการของกฎหมายสิ่งแวดล้อม ประเภทกฎหมาย ความรู้เกี่ยวกับกฎหมาย</w:t>
      </w:r>
      <w:r>
        <w:t xml:space="preserve"> </w:t>
      </w:r>
      <w:r>
        <w:rPr>
          <w:cs/>
        </w:rPr>
        <w:t>สิ่งแวดล้อม ความรับผิดชอบต่อสังคมและสิ่งแวดล้อมขององค์กร จริยธรรมและการจัดการสิ่งแวดล้อมอุตสาหกรรมที่ดีสู่การพัฒนาอุตสาหกรรมที่ยั่ง</w:t>
      </w:r>
      <w:r>
        <w:rPr>
          <w:rFonts w:hint="cs"/>
          <w:cs/>
        </w:rPr>
        <w:t xml:space="preserve">ยืน( </w:t>
      </w:r>
      <w:r>
        <w:t>Characteristics and evolution of environmental laws; law types; knowledge of</w:t>
      </w:r>
      <w:r>
        <w:rPr>
          <w:rFonts w:hint="cs"/>
          <w:cs/>
        </w:rPr>
        <w:t xml:space="preserve"> </w:t>
      </w:r>
      <w:r>
        <w:t>environmental law;</w:t>
      </w:r>
      <w:r w:rsidR="00950142">
        <w:t xml:space="preserve"> </w:t>
      </w:r>
      <w:r>
        <w:t>corporate social and environmental responsibility; ethics and good industrial</w:t>
      </w:r>
      <w:r>
        <w:rPr>
          <w:rFonts w:hint="cs"/>
          <w:cs/>
        </w:rPr>
        <w:t xml:space="preserve"> </w:t>
      </w:r>
      <w:r>
        <w:t>environmental management practices to sustainable industrial development.</w:t>
      </w:r>
      <w:r>
        <w:rPr>
          <w:rFonts w:hint="cs"/>
          <w:cs/>
        </w:rPr>
        <w:t>)</w:t>
      </w:r>
    </w:p>
    <w:p w14:paraId="6248CB7D" w14:textId="0BE41916" w:rsidR="007579B4" w:rsidRDefault="007579B4" w:rsidP="00950142">
      <w:pPr>
        <w:pStyle w:val="Heading4"/>
        <w:rPr>
          <w:rFonts w:hint="cs"/>
        </w:rPr>
      </w:pPr>
      <w:r>
        <w:t>080203924</w:t>
      </w:r>
      <w:r>
        <w:rPr>
          <w:cs/>
        </w:rPr>
        <w:t xml:space="preserve"> การจัดการทุนมนุษย์ในองค์การสู่การพัฒนาอย่างยั่งยืน</w:t>
      </w:r>
      <w:r>
        <w:rPr>
          <w:rFonts w:hint="cs"/>
          <w:cs/>
        </w:rPr>
        <w:t xml:space="preserve"> </w:t>
      </w:r>
      <w:r>
        <w:t xml:space="preserve">(Human </w:t>
      </w:r>
      <w:r>
        <w:rPr>
          <w:cs/>
        </w:rPr>
        <w:tab/>
      </w:r>
      <w:r w:rsidR="00202EAE">
        <w:tab/>
      </w:r>
      <w:r w:rsidR="00202EAE">
        <w:tab/>
      </w:r>
      <w:r>
        <w:t>Capital Management for Sustainable Development)</w:t>
      </w:r>
      <w:r>
        <w:rPr>
          <w:rFonts w:hint="cs"/>
          <w:cs/>
        </w:rPr>
        <w:t xml:space="preserve"> </w:t>
      </w:r>
      <w:r>
        <w:rPr>
          <w:cs/>
        </w:rPr>
        <w:t>หน่วยกิต3(3-0-6)</w:t>
      </w:r>
    </w:p>
    <w:p w14:paraId="1DB35B38" w14:textId="77777777" w:rsidR="007579B4" w:rsidRDefault="007579B4" w:rsidP="00202EAE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04BF40E6" w14:textId="77777777" w:rsidR="007579B4" w:rsidRDefault="007579B4" w:rsidP="00202EAE">
      <w:pPr>
        <w:pStyle w:val="Heading6"/>
      </w:pPr>
      <w:r>
        <w:rPr>
          <w:cs/>
        </w:rPr>
        <w:t xml:space="preserve"> ไม่มี(</w:t>
      </w:r>
      <w:r>
        <w:t>None)</w:t>
      </w:r>
    </w:p>
    <w:p w14:paraId="3E4DC024" w14:textId="57B8B2EB" w:rsidR="007579B4" w:rsidRPr="007C0F59" w:rsidRDefault="007579B4" w:rsidP="00B63B18">
      <w:pPr>
        <w:pStyle w:val="Heading7"/>
        <w:rPr>
          <w:rFonts w:hint="cs"/>
        </w:rPr>
      </w:pPr>
      <w:r w:rsidRPr="0029772A"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>แนวคิดเศรษฐศาสตร์และการจัดการทรัพยากรมนุษย์ การจัดการเพื่อพัฒนาศักยภาพทรัพยากรมนุษย์ การทำงานเป็นทีมและการแลกเปลี่ยนเรียนรู้ ความสัมพันธ์ระหว่างทุนมนุษย์กับผลการด</w:t>
      </w:r>
      <w:r>
        <w:rPr>
          <w:rFonts w:hint="cs"/>
          <w:cs/>
        </w:rPr>
        <w:t>ำ</w:t>
      </w:r>
      <w:r>
        <w:rPr>
          <w:cs/>
        </w:rPr>
        <w:t>เนินงานในองค์กร และแนวทางการสร้างคุณค่าร่วมให้กับองค์กรสู่การพัฒนาอย่างยั่งยื</w:t>
      </w:r>
      <w:r>
        <w:rPr>
          <w:rFonts w:hint="cs"/>
          <w:cs/>
        </w:rPr>
        <w:t xml:space="preserve">น( </w:t>
      </w:r>
      <w:r>
        <w:t>Concepts of the economics and human resource management; management for</w:t>
      </w:r>
      <w:r w:rsidR="00B63B18">
        <w:t xml:space="preserve"> </w:t>
      </w:r>
      <w:r>
        <w:t>human resources empowerment; teamwork and knowledge sharing; relationship between</w:t>
      </w:r>
      <w:r>
        <w:rPr>
          <w:rFonts w:hint="cs"/>
          <w:cs/>
        </w:rPr>
        <w:t xml:space="preserve"> </w:t>
      </w:r>
      <w:r>
        <w:t>human capital efficiency and organizational performance; creating shared value for</w:t>
      </w:r>
      <w:r>
        <w:rPr>
          <w:rFonts w:hint="cs"/>
          <w:cs/>
        </w:rPr>
        <w:t xml:space="preserve"> </w:t>
      </w:r>
      <w:r>
        <w:t>organizational sustainability.</w:t>
      </w:r>
      <w:r w:rsidR="00B63B18">
        <w:rPr>
          <w:rFonts w:hint="cs"/>
          <w:cs/>
        </w:rPr>
        <w:t>)</w:t>
      </w:r>
    </w:p>
    <w:p w14:paraId="47D0EEA8" w14:textId="77777777" w:rsidR="007579B4" w:rsidRDefault="007579B4" w:rsidP="00653CA5">
      <w:pPr>
        <w:pStyle w:val="Heading4"/>
        <w:rPr>
          <w:rFonts w:hint="cs"/>
        </w:rPr>
      </w:pPr>
      <w:r>
        <w:lastRenderedPageBreak/>
        <w:t>080303101</w:t>
      </w:r>
      <w:r>
        <w:rPr>
          <w:cs/>
        </w:rPr>
        <w:t xml:space="preserve"> </w:t>
      </w:r>
      <w:r>
        <w:rPr>
          <w:rFonts w:hint="cs"/>
          <w:cs/>
        </w:rPr>
        <w:t>จิตวิทยาทั่วไป</w:t>
      </w:r>
      <w:r>
        <w:t xml:space="preserve"> (General Psychology)</w:t>
      </w:r>
      <w:r>
        <w:rPr>
          <w:rFonts w:hint="cs"/>
          <w:cs/>
        </w:rPr>
        <w:t xml:space="preserve"> </w:t>
      </w:r>
      <w:r>
        <w:rPr>
          <w:cs/>
        </w:rPr>
        <w:t>หน่วยกิต3(3-0-6)</w:t>
      </w:r>
    </w:p>
    <w:p w14:paraId="35608B1C" w14:textId="77777777" w:rsidR="007579B4" w:rsidRDefault="007579B4" w:rsidP="00653CA5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53C5701C" w14:textId="7337233C" w:rsidR="007579B4" w:rsidRDefault="00653CA5" w:rsidP="00653CA5">
      <w:pPr>
        <w:pStyle w:val="Heading6"/>
      </w:pPr>
      <w:r>
        <w:rPr>
          <w:rFonts w:hint="cs"/>
          <w:cs/>
        </w:rPr>
        <w:t xml:space="preserve"> </w:t>
      </w:r>
      <w:r w:rsidR="007579B4">
        <w:rPr>
          <w:cs/>
        </w:rPr>
        <w:t xml:space="preserve"> ไม่มี(</w:t>
      </w:r>
      <w:r w:rsidR="007579B4">
        <w:t>None)</w:t>
      </w:r>
    </w:p>
    <w:p w14:paraId="586AD230" w14:textId="0025EDC5" w:rsidR="007579B4" w:rsidRDefault="007579B4" w:rsidP="00653CA5">
      <w:pPr>
        <w:pStyle w:val="Heading7"/>
        <w:rPr>
          <w:rFonts w:hint="cs"/>
        </w:rPr>
      </w:pPr>
      <w:r w:rsidRPr="007C0F59"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>ทฤษฎีทางจิตวิทยา ปัจจัยที่มีอิทธิพลต่อพฤติกรรมมนุษย์ พัฒนาการของมนุษย์ การเรียนรู้การรับรู้ เชาวน์ปัญญา อารมณ์ บุคลิกภาพ สุขภาพจิตและการปรับตัว</w:t>
      </w:r>
      <w:r>
        <w:rPr>
          <w:rFonts w:hint="cs"/>
          <w:cs/>
        </w:rPr>
        <w:t xml:space="preserve"> ( </w:t>
      </w:r>
      <w:r>
        <w:t>Theories of psychology; factors affecting human behavior; human development;</w:t>
      </w:r>
      <w:r>
        <w:rPr>
          <w:rFonts w:hint="cs"/>
          <w:cs/>
        </w:rPr>
        <w:t xml:space="preserve"> </w:t>
      </w:r>
      <w:r>
        <w:t>learning; perception; intelligence; emotion; personality; mental health and adjustment.</w:t>
      </w:r>
      <w:r>
        <w:rPr>
          <w:rFonts w:hint="cs"/>
          <w:cs/>
        </w:rPr>
        <w:t>)</w:t>
      </w:r>
    </w:p>
    <w:p w14:paraId="150E6A7C" w14:textId="43EACB8A" w:rsidR="007579B4" w:rsidRDefault="007579B4" w:rsidP="00A70162">
      <w:pPr>
        <w:pStyle w:val="Heading4"/>
        <w:rPr>
          <w:rFonts w:hint="cs"/>
        </w:rPr>
      </w:pPr>
      <w:r>
        <w:t>080303103</w:t>
      </w:r>
      <w:r>
        <w:rPr>
          <w:cs/>
        </w:rPr>
        <w:t xml:space="preserve"> จิตวิทยาเพื่อความสุขในการดำรงชีวิต</w:t>
      </w:r>
      <w:r>
        <w:rPr>
          <w:rFonts w:hint="cs"/>
          <w:cs/>
        </w:rPr>
        <w:t xml:space="preserve"> </w:t>
      </w:r>
      <w:r>
        <w:t>(Psychology for Happy Life)</w:t>
      </w:r>
      <w:r>
        <w:rPr>
          <w:rFonts w:hint="cs"/>
          <w:cs/>
        </w:rPr>
        <w:t xml:space="preserve"> </w:t>
      </w:r>
      <w:r>
        <w:rPr>
          <w:cs/>
        </w:rPr>
        <w:tab/>
      </w:r>
      <w:r w:rsidR="00A70162">
        <w:rPr>
          <w:cs/>
        </w:rPr>
        <w:tab/>
      </w:r>
      <w:r w:rsidR="00A70162">
        <w:rPr>
          <w:cs/>
        </w:rPr>
        <w:tab/>
      </w:r>
      <w:r>
        <w:rPr>
          <w:cs/>
        </w:rPr>
        <w:t>หน่วยกิต3(3-0-6)</w:t>
      </w:r>
      <w:r>
        <w:rPr>
          <w:rFonts w:hint="cs"/>
          <w:cs/>
        </w:rPr>
        <w:t xml:space="preserve"> </w:t>
      </w:r>
    </w:p>
    <w:p w14:paraId="6517D1DD" w14:textId="77777777" w:rsidR="007579B4" w:rsidRDefault="007579B4" w:rsidP="00A70162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5DDAFBAD" w14:textId="77777777" w:rsidR="007579B4" w:rsidRDefault="007579B4" w:rsidP="00A70162">
      <w:pPr>
        <w:pStyle w:val="Heading6"/>
      </w:pPr>
      <w:r>
        <w:rPr>
          <w:cs/>
        </w:rPr>
        <w:t>ไม่มี(</w:t>
      </w:r>
      <w:r>
        <w:t>None)</w:t>
      </w:r>
    </w:p>
    <w:p w14:paraId="1A27561C" w14:textId="5AD4DC09" w:rsidR="007579B4" w:rsidRDefault="007579B4" w:rsidP="00E25681">
      <w:pPr>
        <w:pStyle w:val="Heading7"/>
      </w:pPr>
      <w:r w:rsidRPr="0081314C"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 xml:space="preserve">หลักการและทฤษฎีว่าด้วยพฤติกรรมของมนุษย์ การประเมินตนเอง การพัฒนาความสามารถด้านการคิดและการแก้ปัญหา </w:t>
      </w:r>
      <w:r>
        <w:rPr>
          <w:cs/>
        </w:rPr>
        <w:tab/>
        <w:t>บุคลิกภาพและการปรับตัว การจัดการความเครียดและปัญหาชีวิต การฝึกพฤติกรรมกล้าแสดงออก อารมณ์และการบริหารอารมณ์ การสร้างมิตรภาพ ความรักและการเลือกคู่ครองการบริหารเวลาและการเงินเพื่อการดำรงชีวิตอย่างเป็นสุข</w:t>
      </w:r>
      <w:r>
        <w:rPr>
          <w:rFonts w:hint="cs"/>
          <w:cs/>
        </w:rPr>
        <w:t xml:space="preserve"> (</w:t>
      </w:r>
      <w:r>
        <w:t>Principles and theories of human behavior; self-assessment; development of</w:t>
      </w:r>
      <w:r>
        <w:rPr>
          <w:rFonts w:hint="cs"/>
          <w:cs/>
        </w:rPr>
        <w:t xml:space="preserve"> </w:t>
      </w:r>
      <w:r>
        <w:t>thinking skills and problem-solving skills; personality and adjustment; stress and life problem</w:t>
      </w:r>
      <w:r>
        <w:rPr>
          <w:rFonts w:hint="cs"/>
          <w:cs/>
        </w:rPr>
        <w:t xml:space="preserve"> </w:t>
      </w:r>
      <w:r>
        <w:t>management; assertiveness training; emotions and emotional management; friendship building;</w:t>
      </w:r>
      <w:r>
        <w:rPr>
          <w:rFonts w:hint="cs"/>
          <w:cs/>
        </w:rPr>
        <w:t xml:space="preserve"> </w:t>
      </w:r>
      <w:r>
        <w:t>love and mate selection; time management and financial planning for living a happy life.</w:t>
      </w:r>
      <w:r>
        <w:rPr>
          <w:rFonts w:hint="cs"/>
          <w:cs/>
        </w:rPr>
        <w:t>)</w:t>
      </w:r>
    </w:p>
    <w:p w14:paraId="2AF89190" w14:textId="77777777" w:rsidR="00E25681" w:rsidRPr="00E25681" w:rsidRDefault="00E25681" w:rsidP="00E25681">
      <w:pPr>
        <w:rPr>
          <w:rFonts w:hint="cs"/>
        </w:rPr>
      </w:pPr>
    </w:p>
    <w:p w14:paraId="721F2C69" w14:textId="77777777" w:rsidR="007579B4" w:rsidRDefault="007579B4" w:rsidP="007579B4">
      <w:pPr>
        <w:pStyle w:val="Heading5"/>
        <w:rPr>
          <w:rFonts w:hint="cs"/>
        </w:rPr>
      </w:pPr>
      <w:r>
        <w:lastRenderedPageBreak/>
        <w:t>080303104</w:t>
      </w:r>
      <w:r>
        <w:rPr>
          <w:cs/>
        </w:rPr>
        <w:t xml:space="preserve"> </w:t>
      </w:r>
      <w:r>
        <w:rPr>
          <w:rFonts w:hint="cs"/>
          <w:cs/>
        </w:rPr>
        <w:t>จิตวิทยาเพื่อการทำงาน</w:t>
      </w:r>
      <w:r>
        <w:t xml:space="preserve"> (Psychology for Work)</w:t>
      </w:r>
      <w:r>
        <w:rPr>
          <w:rFonts w:hint="cs"/>
          <w:cs/>
        </w:rPr>
        <w:t xml:space="preserve"> </w:t>
      </w:r>
      <w:r>
        <w:rPr>
          <w:cs/>
        </w:rPr>
        <w:t>หน่วยกิต3(3-0-6)</w:t>
      </w:r>
    </w:p>
    <w:p w14:paraId="30F7B9D9" w14:textId="77777777" w:rsidR="007579B4" w:rsidRDefault="007579B4" w:rsidP="007579B4">
      <w:pPr>
        <w:pStyle w:val="Heading6"/>
      </w:pPr>
      <w:r>
        <w:rPr>
          <w:cs/>
        </w:rPr>
        <w:t>วิชาบังคับก่อน (</w:t>
      </w:r>
      <w:r>
        <w:t xml:space="preserve">Prerequisite)  </w:t>
      </w:r>
    </w:p>
    <w:p w14:paraId="2AA17D7E" w14:textId="77777777" w:rsidR="007579B4" w:rsidRDefault="007579B4" w:rsidP="007579B4">
      <w:pPr>
        <w:pStyle w:val="Heading7"/>
      </w:pPr>
      <w:r>
        <w:rPr>
          <w:cs/>
        </w:rPr>
        <w:t>ไม่มี(</w:t>
      </w:r>
      <w:r>
        <w:t>None)</w:t>
      </w:r>
    </w:p>
    <w:p w14:paraId="10582571" w14:textId="77777777" w:rsidR="007579B4" w:rsidRDefault="007579B4" w:rsidP="007579B4">
      <w:pPr>
        <w:pStyle w:val="Heading6"/>
        <w:rPr>
          <w:rFonts w:hint="cs"/>
        </w:rPr>
      </w:pPr>
      <w:r w:rsidRPr="006A2218"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 xml:space="preserve">หลักการและแนวคิดว่าด้วยจิตวิทยากับการทำงาน </w:t>
      </w:r>
      <w:r>
        <w:rPr>
          <w:cs/>
        </w:rPr>
        <w:tab/>
        <w:t>การคัดเลือกบุคลากร การฝึกอบรมการประเมินผลการปฏิบัติงาน แรงจูงใจในการ</w:t>
      </w:r>
      <w:r>
        <w:rPr>
          <w:cs/>
        </w:rPr>
        <w:tab/>
        <w:t>ทำงาน ทัศนคติต่องานและองค์การ การสื่อสารในองค์การ ภาวะผู้นำ ความเครียด</w:t>
      </w:r>
      <w:r>
        <w:rPr>
          <w:cs/>
        </w:rPr>
        <w:tab/>
        <w:t>ในงาน ความขัดแย้งในองค์การ และสภาพแวดล้อมในการทำงาน</w:t>
      </w:r>
      <w:r>
        <w:rPr>
          <w:rFonts w:hint="cs"/>
          <w:cs/>
        </w:rPr>
        <w:t xml:space="preserve">( </w:t>
      </w:r>
      <w:r>
        <w:t xml:space="preserve">Principles and </w:t>
      </w:r>
      <w:r>
        <w:rPr>
          <w:cs/>
        </w:rPr>
        <w:tab/>
      </w:r>
      <w:r>
        <w:t>concepts of psychology for work, personnel selection, training,</w:t>
      </w:r>
      <w:r>
        <w:rPr>
          <w:rFonts w:hint="cs"/>
          <w:cs/>
        </w:rPr>
        <w:t xml:space="preserve"> </w:t>
      </w:r>
      <w:r>
        <w:rPr>
          <w:cs/>
        </w:rPr>
        <w:tab/>
      </w:r>
      <w:r>
        <w:t xml:space="preserve">performance appraisal, work motivation, attitudes towards work and </w:t>
      </w:r>
      <w:r>
        <w:rPr>
          <w:cs/>
        </w:rPr>
        <w:tab/>
      </w:r>
      <w:r>
        <w:t>organization,</w:t>
      </w:r>
      <w:r>
        <w:rPr>
          <w:rFonts w:hint="cs"/>
          <w:cs/>
        </w:rPr>
        <w:t xml:space="preserve"> </w:t>
      </w:r>
      <w:r>
        <w:t xml:space="preserve">communication in organization, leadership, work-related </w:t>
      </w:r>
      <w:r>
        <w:rPr>
          <w:cs/>
        </w:rPr>
        <w:tab/>
      </w:r>
      <w:r>
        <w:t>stress, conflict in organization, and</w:t>
      </w:r>
      <w:r>
        <w:rPr>
          <w:rFonts w:hint="cs"/>
          <w:cs/>
        </w:rPr>
        <w:t xml:space="preserve"> </w:t>
      </w:r>
      <w:r>
        <w:t>work environment.</w:t>
      </w:r>
      <w:r>
        <w:rPr>
          <w:rFonts w:hint="cs"/>
          <w:cs/>
        </w:rPr>
        <w:t>)</w:t>
      </w:r>
    </w:p>
    <w:p w14:paraId="20A10B49" w14:textId="77777777" w:rsidR="007579B4" w:rsidRDefault="007579B4" w:rsidP="007579B4">
      <w:pPr>
        <w:pStyle w:val="Heading5"/>
        <w:rPr>
          <w:rFonts w:hint="cs"/>
        </w:rPr>
      </w:pPr>
      <w:r>
        <w:t>080303301</w:t>
      </w:r>
      <w:r>
        <w:rPr>
          <w:cs/>
        </w:rPr>
        <w:t xml:space="preserve"> ศิลปสุนทรีย์</w:t>
      </w:r>
      <w:r>
        <w:rPr>
          <w:rFonts w:hint="cs"/>
          <w:cs/>
        </w:rPr>
        <w:t xml:space="preserve"> </w:t>
      </w:r>
      <w:r>
        <w:t>(Art Appreciation)</w:t>
      </w:r>
      <w:r>
        <w:rPr>
          <w:rFonts w:hint="cs"/>
          <w:cs/>
        </w:rPr>
        <w:t xml:space="preserve"> </w:t>
      </w:r>
      <w:r>
        <w:rPr>
          <w:cs/>
        </w:rPr>
        <w:t>หน่วยกิต3(3-0-6)</w:t>
      </w:r>
    </w:p>
    <w:p w14:paraId="5D3AC1F0" w14:textId="77777777" w:rsidR="007579B4" w:rsidRDefault="007579B4" w:rsidP="007579B4">
      <w:pPr>
        <w:pStyle w:val="Heading6"/>
      </w:pPr>
      <w:r>
        <w:rPr>
          <w:cs/>
        </w:rPr>
        <w:t>วิชาบังคับก่อน (</w:t>
      </w:r>
      <w:r>
        <w:t xml:space="preserve">Prerequisite)  </w:t>
      </w:r>
    </w:p>
    <w:p w14:paraId="322F0CE6" w14:textId="77777777" w:rsidR="007579B4" w:rsidRDefault="007579B4" w:rsidP="007579B4">
      <w:pPr>
        <w:pStyle w:val="Heading7"/>
      </w:pPr>
      <w:r>
        <w:rPr>
          <w:cs/>
        </w:rPr>
        <w:t xml:space="preserve"> ไม่มี(</w:t>
      </w:r>
      <w:r>
        <w:t>None)</w:t>
      </w:r>
    </w:p>
    <w:p w14:paraId="520E9EEF" w14:textId="77777777" w:rsidR="007579B4" w:rsidRDefault="007579B4" w:rsidP="007579B4">
      <w:pPr>
        <w:pStyle w:val="Heading6"/>
      </w:pPr>
      <w:r w:rsidRPr="00C32EA2"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 xml:space="preserve">ความหมาย ความเป็นมา หน้าที่และความสำคัญ </w:t>
      </w:r>
      <w:r>
        <w:rPr>
          <w:cs/>
        </w:rPr>
        <w:tab/>
        <w:t xml:space="preserve">ประเภท รูปแบบ ทฤษฎีเบื้องต้นทางศิลปกรรมการดูศิลปะและความเข้าใจศิลปะ </w:t>
      </w:r>
      <w:r>
        <w:rPr>
          <w:cs/>
        </w:rPr>
        <w:tab/>
        <w:t>อิทธิพลของศิลปะที่มีต่อความเป็นอยู่ของมนุษย์ทางสังคม ศิลปะกับการ</w:t>
      </w:r>
      <w:r>
        <w:rPr>
          <w:cs/>
        </w:rPr>
        <w:tab/>
        <w:t>เปลี่ยนแปลงทางสังคม และการศึกษาศิลปะเพื่อการดำรงชีวิตอยู่ในสังคมอย่างมี</w:t>
      </w:r>
      <w:r>
        <w:rPr>
          <w:cs/>
        </w:rPr>
        <w:tab/>
        <w:t>ความสุข</w:t>
      </w:r>
      <w:r>
        <w:rPr>
          <w:rFonts w:hint="cs"/>
          <w:cs/>
        </w:rPr>
        <w:t xml:space="preserve">( </w:t>
      </w:r>
      <w:r>
        <w:t xml:space="preserve">Principles, background; functions, and significance of types </w:t>
      </w:r>
      <w:r>
        <w:rPr>
          <w:cs/>
        </w:rPr>
        <w:tab/>
      </w:r>
      <w:r>
        <w:t>and forms; basic</w:t>
      </w:r>
      <w:r>
        <w:rPr>
          <w:rFonts w:hint="cs"/>
          <w:cs/>
        </w:rPr>
        <w:t xml:space="preserve"> </w:t>
      </w:r>
      <w:r>
        <w:t xml:space="preserve">principles of art; perception and understanding of art; </w:t>
      </w:r>
      <w:r>
        <w:rPr>
          <w:cs/>
        </w:rPr>
        <w:tab/>
      </w:r>
      <w:r>
        <w:t xml:space="preserve">role of art in social life; art and social change and study of art for living </w:t>
      </w:r>
      <w:r>
        <w:rPr>
          <w:cs/>
        </w:rPr>
        <w:tab/>
      </w:r>
      <w:r>
        <w:t>happily in society.</w:t>
      </w:r>
      <w:r>
        <w:rPr>
          <w:rFonts w:hint="cs"/>
          <w:cs/>
        </w:rPr>
        <w:t>)</w:t>
      </w:r>
    </w:p>
    <w:p w14:paraId="15F40653" w14:textId="77777777" w:rsidR="007579B4" w:rsidRDefault="007579B4" w:rsidP="007579B4"/>
    <w:p w14:paraId="4DA36D47" w14:textId="77777777" w:rsidR="007579B4" w:rsidRDefault="007579B4" w:rsidP="007579B4"/>
    <w:p w14:paraId="11A40F71" w14:textId="77777777" w:rsidR="007579B4" w:rsidRDefault="007579B4" w:rsidP="007579B4"/>
    <w:p w14:paraId="5DF122F0" w14:textId="77777777" w:rsidR="007579B4" w:rsidRDefault="007579B4" w:rsidP="007579B4"/>
    <w:p w14:paraId="06D63692" w14:textId="77777777" w:rsidR="007579B4" w:rsidRDefault="007579B4" w:rsidP="007579B4"/>
    <w:p w14:paraId="62F8294C" w14:textId="77777777" w:rsidR="007579B4" w:rsidRDefault="007579B4" w:rsidP="007579B4"/>
    <w:p w14:paraId="65553388" w14:textId="77777777" w:rsidR="007579B4" w:rsidRDefault="007579B4" w:rsidP="007579B4"/>
    <w:p w14:paraId="10A6C9F7" w14:textId="77777777" w:rsidR="007579B4" w:rsidRDefault="007579B4" w:rsidP="007579B4"/>
    <w:p w14:paraId="699ECF3C" w14:textId="77777777" w:rsidR="007579B4" w:rsidRDefault="007579B4" w:rsidP="007579B4"/>
    <w:p w14:paraId="0C812E15" w14:textId="77777777" w:rsidR="007579B4" w:rsidRPr="00672423" w:rsidRDefault="007579B4" w:rsidP="007579B4">
      <w:pPr>
        <w:rPr>
          <w:rFonts w:hint="cs"/>
        </w:rPr>
      </w:pPr>
    </w:p>
    <w:p w14:paraId="52D183B7" w14:textId="77777777" w:rsidR="007579B4" w:rsidRDefault="007579B4" w:rsidP="007258AE">
      <w:pPr>
        <w:pStyle w:val="Heading4"/>
        <w:rPr>
          <w:rFonts w:hint="cs"/>
        </w:rPr>
      </w:pPr>
      <w:r>
        <w:lastRenderedPageBreak/>
        <w:t>080303601</w:t>
      </w:r>
      <w:r>
        <w:rPr>
          <w:cs/>
        </w:rPr>
        <w:t xml:space="preserve"> มนุษยสัมพันธ์</w:t>
      </w:r>
      <w:r>
        <w:rPr>
          <w:rFonts w:hint="cs"/>
          <w:cs/>
        </w:rPr>
        <w:t xml:space="preserve"> </w:t>
      </w:r>
      <w:r>
        <w:t xml:space="preserve">(Human </w:t>
      </w:r>
      <w:proofErr w:type="gramStart"/>
      <w:r>
        <w:t>Relations)</w:t>
      </w:r>
      <w:r>
        <w:rPr>
          <w:rFonts w:hint="cs"/>
          <w:cs/>
        </w:rPr>
        <w:t xml:space="preserve">  </w:t>
      </w:r>
      <w:r>
        <w:rPr>
          <w:cs/>
        </w:rPr>
        <w:t>หน่วยกิต</w:t>
      </w:r>
      <w:proofErr w:type="gramEnd"/>
      <w:r>
        <w:rPr>
          <w:cs/>
        </w:rPr>
        <w:t>3(3-0-6)</w:t>
      </w:r>
    </w:p>
    <w:p w14:paraId="4AB6E423" w14:textId="77777777" w:rsidR="007579B4" w:rsidRDefault="007579B4" w:rsidP="007258AE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655AF8B1" w14:textId="77777777" w:rsidR="007579B4" w:rsidRDefault="007579B4" w:rsidP="007258AE">
      <w:pPr>
        <w:pStyle w:val="Heading6"/>
      </w:pPr>
      <w:r>
        <w:rPr>
          <w:cs/>
        </w:rPr>
        <w:t xml:space="preserve"> ไม่มี(</w:t>
      </w:r>
      <w:r>
        <w:t>None)</w:t>
      </w:r>
    </w:p>
    <w:p w14:paraId="6E03804E" w14:textId="4D01F3F1" w:rsidR="007579B4" w:rsidRDefault="007579B4" w:rsidP="00D46432">
      <w:pPr>
        <w:pStyle w:val="Heading7"/>
      </w:pPr>
      <w:r w:rsidRPr="00DD3588"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>หลักการและทฤษฎีว่าด้วยพฤติกรรมและความต้องการของมนุษย์ ความแตกต่างระหว่างบุคคล</w:t>
      </w:r>
      <w:r>
        <w:rPr>
          <w:rFonts w:hint="cs"/>
          <w:cs/>
        </w:rPr>
        <w:t xml:space="preserve"> </w:t>
      </w:r>
      <w:r>
        <w:rPr>
          <w:cs/>
        </w:rPr>
        <w:t>การเข้าใจตนเองและผู้อื่น การพัฒนาตนเอง การติดต่อสื่อสาร สังคมและวัฒนธรรม มารยาททางสังคม หลัก</w:t>
      </w:r>
      <w:r>
        <w:rPr>
          <w:rFonts w:hint="cs"/>
          <w:cs/>
        </w:rPr>
        <w:t xml:space="preserve"> </w:t>
      </w:r>
      <w:r>
        <w:rPr>
          <w:cs/>
        </w:rPr>
        <w:t>ปฏิบัติทางศาสนา ภาวะผู้นำ การทำงานเป็นทีม การบริหารความขัดแย้ง การนำเอ</w:t>
      </w:r>
      <w:r w:rsidR="00922F91">
        <w:rPr>
          <w:rFonts w:hint="cs"/>
          <w:cs/>
        </w:rPr>
        <w:t>า</w:t>
      </w:r>
      <w:r>
        <w:rPr>
          <w:cs/>
        </w:rPr>
        <w:t>ความรู้ไปประยุกต์ใช้ในการ</w:t>
      </w:r>
      <w:r>
        <w:rPr>
          <w:rFonts w:hint="cs"/>
          <w:cs/>
        </w:rPr>
        <w:t>ส</w:t>
      </w:r>
      <w:r>
        <w:rPr>
          <w:cs/>
        </w:rPr>
        <w:t>ร้างมนุษยสัมพันธ์</w:t>
      </w:r>
      <w:r>
        <w:rPr>
          <w:rFonts w:hint="cs"/>
          <w:cs/>
        </w:rPr>
        <w:t xml:space="preserve">( </w:t>
      </w:r>
      <w:r>
        <w:t>Principles and theories of human behavior and human needs; individual</w:t>
      </w:r>
      <w:r>
        <w:rPr>
          <w:rFonts w:hint="cs"/>
          <w:cs/>
        </w:rPr>
        <w:t xml:space="preserve"> </w:t>
      </w:r>
      <w:r>
        <w:t>differences; self and others’</w:t>
      </w:r>
      <w:r w:rsidR="00922F91">
        <w:rPr>
          <w:rFonts w:hint="cs"/>
          <w:cs/>
        </w:rPr>
        <w:t xml:space="preserve"> </w:t>
      </w:r>
      <w:r>
        <w:t>understanding</w:t>
      </w:r>
      <w:r w:rsidR="00D46432">
        <w:rPr>
          <w:rFonts w:hint="cs"/>
          <w:cs/>
        </w:rPr>
        <w:t xml:space="preserve"> </w:t>
      </w:r>
      <w:r>
        <w:t>;</w:t>
      </w:r>
      <w:r w:rsidR="00D46432">
        <w:rPr>
          <w:rFonts w:hint="cs"/>
          <w:cs/>
        </w:rPr>
        <w:t xml:space="preserve"> </w:t>
      </w:r>
      <w:r>
        <w:t>self-development;</w:t>
      </w:r>
      <w:r w:rsidR="00D46432">
        <w:rPr>
          <w:rFonts w:hint="cs"/>
          <w:cs/>
        </w:rPr>
        <w:t xml:space="preserve"> </w:t>
      </w:r>
      <w:r>
        <w:t>communication; society and</w:t>
      </w:r>
      <w:r>
        <w:rPr>
          <w:rFonts w:hint="cs"/>
          <w:cs/>
        </w:rPr>
        <w:t xml:space="preserve"> </w:t>
      </w:r>
      <w:r>
        <w:t>culture; social etiquette; religious principles and practices; leadership; teamwork; conflict</w:t>
      </w:r>
      <w:r>
        <w:rPr>
          <w:rFonts w:hint="cs"/>
          <w:cs/>
        </w:rPr>
        <w:t xml:space="preserve"> </w:t>
      </w:r>
      <w:r>
        <w:t>management; knowledge application to enhance human relations.</w:t>
      </w:r>
      <w:r>
        <w:rPr>
          <w:rFonts w:hint="cs"/>
          <w:cs/>
        </w:rPr>
        <w:t>)</w:t>
      </w:r>
    </w:p>
    <w:p w14:paraId="14B146FA" w14:textId="77777777" w:rsidR="00922F91" w:rsidRPr="00922F91" w:rsidRDefault="00922F91" w:rsidP="00922F91">
      <w:pPr>
        <w:rPr>
          <w:rFonts w:hint="cs"/>
        </w:rPr>
      </w:pPr>
    </w:p>
    <w:p w14:paraId="175E20A8" w14:textId="77777777" w:rsidR="007579B4" w:rsidRDefault="007579B4" w:rsidP="00922F91">
      <w:pPr>
        <w:pStyle w:val="Heading4"/>
        <w:rPr>
          <w:rFonts w:hint="cs"/>
        </w:rPr>
      </w:pPr>
      <w:r>
        <w:lastRenderedPageBreak/>
        <w:t>080303602</w:t>
      </w:r>
      <w:r>
        <w:rPr>
          <w:cs/>
        </w:rPr>
        <w:t xml:space="preserve"> การพัฒนาคุณภาพชีวิต</w:t>
      </w:r>
      <w:r>
        <w:rPr>
          <w:rFonts w:hint="cs"/>
          <w:cs/>
        </w:rPr>
        <w:t xml:space="preserve"> </w:t>
      </w:r>
      <w:r>
        <w:t>(Development of Life Quality)</w:t>
      </w:r>
      <w:r>
        <w:rPr>
          <w:rFonts w:hint="cs"/>
          <w:cs/>
        </w:rPr>
        <w:t xml:space="preserve"> </w:t>
      </w:r>
      <w:r>
        <w:rPr>
          <w:cs/>
        </w:rPr>
        <w:br/>
      </w:r>
      <w:r>
        <w:rPr>
          <w:cs/>
        </w:rPr>
        <w:tab/>
        <w:t>หน่วยกิต3(3-0-6)</w:t>
      </w:r>
    </w:p>
    <w:p w14:paraId="11178B4D" w14:textId="77777777" w:rsidR="007579B4" w:rsidRDefault="007579B4" w:rsidP="00922F91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4F47BA46" w14:textId="77777777" w:rsidR="007579B4" w:rsidRDefault="007579B4" w:rsidP="00922F91">
      <w:pPr>
        <w:pStyle w:val="Heading6"/>
      </w:pPr>
      <w:r>
        <w:rPr>
          <w:cs/>
        </w:rPr>
        <w:t xml:space="preserve"> ไม่มี(</w:t>
      </w:r>
      <w:r>
        <w:t>None)</w:t>
      </w:r>
    </w:p>
    <w:p w14:paraId="0DC1FD34" w14:textId="7F026033" w:rsidR="007579B4" w:rsidRDefault="007579B4" w:rsidP="00922F91">
      <w:pPr>
        <w:pStyle w:val="Heading7"/>
      </w:pPr>
      <w:r w:rsidRPr="001D7BF1"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>ความรู้เบื้องต้นเกี่ยวกับคุณภาพชีวิต การวิเคราะห์</w:t>
      </w:r>
      <w:r>
        <w:rPr>
          <w:cs/>
        </w:rPr>
        <w:tab/>
        <w:t>ตนเอง ความต้องการของมนุษย์ ปรัชญาในการด</w:t>
      </w:r>
      <w:r>
        <w:rPr>
          <w:rFonts w:hint="cs"/>
          <w:cs/>
        </w:rPr>
        <w:t>ำ</w:t>
      </w:r>
      <w:r>
        <w:rPr>
          <w:cs/>
        </w:rPr>
        <w:t>เนินชีวิต สุขภาพกายและสุขภาพจิต การรับรู้ความสามารถและการเห็นคุณค่าในตนเอง กระบวนการทางความคิด การบริหารชีวิตและความสัมพันธ์ การบริหารชีวิตให้มีความสุข</w:t>
      </w:r>
      <w:r>
        <w:rPr>
          <w:rFonts w:hint="cs"/>
          <w:cs/>
        </w:rPr>
        <w:t xml:space="preserve">( </w:t>
      </w:r>
      <w:r>
        <w:rPr>
          <w:cs/>
        </w:rPr>
        <w:tab/>
      </w:r>
      <w:r>
        <w:t xml:space="preserve">Fundamental of quality of life; </w:t>
      </w:r>
      <w:proofErr w:type="spellStart"/>
      <w:r>
        <w:t>self analysis</w:t>
      </w:r>
      <w:proofErr w:type="spellEnd"/>
      <w:r>
        <w:t>; human needs; physical and mental</w:t>
      </w:r>
      <w:r>
        <w:rPr>
          <w:rFonts w:hint="cs"/>
          <w:cs/>
        </w:rPr>
        <w:t xml:space="preserve"> </w:t>
      </w:r>
      <w:r>
        <w:t xml:space="preserve">health; </w:t>
      </w:r>
      <w:r w:rsidR="00922F91">
        <w:t>philosophy</w:t>
      </w:r>
      <w:r>
        <w:t xml:space="preserve"> of life; </w:t>
      </w:r>
      <w:r w:rsidR="00922F91">
        <w:t>perceived</w:t>
      </w:r>
      <w:r>
        <w:t xml:space="preserve"> self-efficacy and self-</w:t>
      </w:r>
      <w:proofErr w:type="spellStart"/>
      <w:r>
        <w:t>steem</w:t>
      </w:r>
      <w:proofErr w:type="spellEnd"/>
      <w:r>
        <w:t>; cognitive processes; managing</w:t>
      </w:r>
      <w:r>
        <w:rPr>
          <w:rFonts w:hint="cs"/>
          <w:cs/>
        </w:rPr>
        <w:t xml:space="preserve"> </w:t>
      </w:r>
      <w:r>
        <w:t>life and relationships; life management for happiness.</w:t>
      </w:r>
      <w:r>
        <w:rPr>
          <w:rFonts w:hint="cs"/>
          <w:cs/>
        </w:rPr>
        <w:t>)</w:t>
      </w:r>
    </w:p>
    <w:p w14:paraId="661B6B56" w14:textId="77777777" w:rsidR="007579B4" w:rsidRDefault="007579B4" w:rsidP="007579B4"/>
    <w:p w14:paraId="44F1ABF7" w14:textId="77777777" w:rsidR="007579B4" w:rsidRDefault="007579B4" w:rsidP="007579B4"/>
    <w:p w14:paraId="065F07E3" w14:textId="77777777" w:rsidR="007579B4" w:rsidRDefault="007579B4" w:rsidP="007579B4"/>
    <w:p w14:paraId="06BE4B30" w14:textId="77777777" w:rsidR="007579B4" w:rsidRDefault="007579B4" w:rsidP="007579B4"/>
    <w:p w14:paraId="4D571AFF" w14:textId="77777777" w:rsidR="007579B4" w:rsidRDefault="007579B4" w:rsidP="007579B4"/>
    <w:p w14:paraId="21B38912" w14:textId="77777777" w:rsidR="007579B4" w:rsidRDefault="007579B4" w:rsidP="007579B4"/>
    <w:p w14:paraId="7F9E489C" w14:textId="77777777" w:rsidR="007579B4" w:rsidRDefault="007579B4" w:rsidP="007579B4">
      <w:pPr>
        <w:rPr>
          <w:rFonts w:hint="cs"/>
        </w:rPr>
      </w:pPr>
    </w:p>
    <w:p w14:paraId="7654770A" w14:textId="77777777" w:rsidR="007579B4" w:rsidRDefault="007579B4" w:rsidP="00922F91">
      <w:pPr>
        <w:pStyle w:val="Heading4"/>
        <w:rPr>
          <w:rFonts w:hint="cs"/>
        </w:rPr>
      </w:pPr>
      <w:r>
        <w:lastRenderedPageBreak/>
        <w:t>080303603</w:t>
      </w:r>
      <w:r>
        <w:rPr>
          <w:cs/>
        </w:rPr>
        <w:t xml:space="preserve"> </w:t>
      </w:r>
      <w:proofErr w:type="gramStart"/>
      <w:r>
        <w:rPr>
          <w:cs/>
        </w:rPr>
        <w:t>การพัฒนาบุคลิกภาพ</w:t>
      </w:r>
      <w:r>
        <w:t>(</w:t>
      </w:r>
      <w:proofErr w:type="gramEnd"/>
      <w:r>
        <w:t xml:space="preserve">Personality </w:t>
      </w:r>
      <w:proofErr w:type="gramStart"/>
      <w:r>
        <w:t>Development)</w:t>
      </w:r>
      <w:r>
        <w:rPr>
          <w:rFonts w:hint="cs"/>
          <w:cs/>
        </w:rPr>
        <w:t xml:space="preserve">  </w:t>
      </w:r>
      <w:r>
        <w:rPr>
          <w:cs/>
        </w:rPr>
        <w:t>หน่วยกิต</w:t>
      </w:r>
      <w:proofErr w:type="gramEnd"/>
      <w:r>
        <w:rPr>
          <w:cs/>
        </w:rPr>
        <w:t>3(3-0-6)</w:t>
      </w:r>
    </w:p>
    <w:p w14:paraId="2167A9E7" w14:textId="77777777" w:rsidR="007579B4" w:rsidRDefault="007579B4" w:rsidP="00922F91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20EDD2B8" w14:textId="77777777" w:rsidR="007579B4" w:rsidRDefault="007579B4" w:rsidP="00922F91">
      <w:pPr>
        <w:pStyle w:val="Heading6"/>
      </w:pPr>
      <w:r>
        <w:rPr>
          <w:cs/>
        </w:rPr>
        <w:t xml:space="preserve"> ไม่มี(</w:t>
      </w:r>
      <w:r>
        <w:t>None)</w:t>
      </w:r>
    </w:p>
    <w:p w14:paraId="5EB9A17A" w14:textId="737FA52D" w:rsidR="007579B4" w:rsidRDefault="007579B4" w:rsidP="00922F91">
      <w:pPr>
        <w:pStyle w:val="Heading7"/>
      </w:pPr>
      <w:r w:rsidRPr="00657F83"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>ความรู้เบื้องต้นเกี่ยวกับบุคลิกภาพ เทคนิคทางจิตวิทยาเพื่อการวิเคราะห์ตนเองการประเมินบุคลิกภาพ สุขภาพจิต และการปรับตัว การพัฒนาความฉลาดทางอารมณ์ พฤติกรรมการแสดงออกที่เหมาะสมบ</w:t>
      </w:r>
      <w:r>
        <w:rPr>
          <w:rFonts w:hint="cs"/>
          <w:cs/>
        </w:rPr>
        <w:t>ุ</w:t>
      </w:r>
      <w:r>
        <w:rPr>
          <w:cs/>
        </w:rPr>
        <w:t>คลิกภาพในการนำเสนองาน การปรับปรุงบุคลิกภาพ การปฏิบัติตนตามมารยาทสังคม การเสริมสร้างบุคลิกภาพเพื่อการเข้าสู่อาชีพ</w:t>
      </w:r>
      <w:r>
        <w:rPr>
          <w:rFonts w:hint="cs"/>
          <w:cs/>
        </w:rPr>
        <w:t xml:space="preserve"> ( </w:t>
      </w:r>
      <w:r>
        <w:t xml:space="preserve">Fundamentals of personality; psychological techniques for measuring self-awareness; personality assessment; mental health and adjustment; emotional </w:t>
      </w:r>
      <w:r w:rsidR="00922F91">
        <w:t>intelligence development</w:t>
      </w:r>
      <w:r>
        <w:t>; assertive behavior; presentation personality; personality development; conformity to</w:t>
      </w:r>
      <w:r>
        <w:rPr>
          <w:rFonts w:hint="cs"/>
          <w:cs/>
        </w:rPr>
        <w:t xml:space="preserve"> </w:t>
      </w:r>
      <w:r>
        <w:t xml:space="preserve">social etiquette; personality </w:t>
      </w:r>
      <w:r>
        <w:rPr>
          <w:cs/>
        </w:rPr>
        <w:tab/>
      </w:r>
      <w:r>
        <w:t>development for career success.</w:t>
      </w:r>
      <w:r>
        <w:rPr>
          <w:rFonts w:hint="cs"/>
          <w:cs/>
        </w:rPr>
        <w:t>)</w:t>
      </w:r>
    </w:p>
    <w:p w14:paraId="64D699A0" w14:textId="77777777" w:rsidR="00922F91" w:rsidRPr="00922F91" w:rsidRDefault="00922F91" w:rsidP="00922F91">
      <w:pPr>
        <w:rPr>
          <w:rFonts w:hint="cs"/>
        </w:rPr>
      </w:pPr>
    </w:p>
    <w:p w14:paraId="1274ADD9" w14:textId="77777777" w:rsidR="007579B4" w:rsidRDefault="007579B4" w:rsidP="00922F91">
      <w:pPr>
        <w:pStyle w:val="Heading4"/>
        <w:rPr>
          <w:rFonts w:hint="cs"/>
        </w:rPr>
      </w:pPr>
      <w:r>
        <w:lastRenderedPageBreak/>
        <w:t>080303607</w:t>
      </w:r>
      <w:r>
        <w:rPr>
          <w:cs/>
        </w:rPr>
        <w:t xml:space="preserve"> ความปลอดภัย</w:t>
      </w:r>
      <w:r w:rsidRPr="00922F91">
        <w:rPr>
          <w:cs/>
        </w:rPr>
        <w:t>ใน</w:t>
      </w:r>
      <w:r>
        <w:rPr>
          <w:cs/>
        </w:rPr>
        <w:t>ชีวิต</w:t>
      </w:r>
      <w:r>
        <w:rPr>
          <w:rFonts w:hint="cs"/>
          <w:cs/>
        </w:rPr>
        <w:t xml:space="preserve"> </w:t>
      </w:r>
      <w:r>
        <w:t xml:space="preserve">(Safety </w:t>
      </w:r>
      <w:proofErr w:type="gramStart"/>
      <w:r>
        <w:t>Life)</w:t>
      </w:r>
      <w:r>
        <w:rPr>
          <w:rFonts w:hint="cs"/>
          <w:cs/>
        </w:rPr>
        <w:t xml:space="preserve">  </w:t>
      </w:r>
      <w:r>
        <w:rPr>
          <w:cs/>
        </w:rPr>
        <w:t>หน่วยกิต</w:t>
      </w:r>
      <w:proofErr w:type="gramEnd"/>
      <w:r>
        <w:rPr>
          <w:cs/>
        </w:rPr>
        <w:t>3(3-0-6)</w:t>
      </w:r>
    </w:p>
    <w:p w14:paraId="213E2039" w14:textId="77777777" w:rsidR="007579B4" w:rsidRDefault="007579B4" w:rsidP="00922F91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6766DBA2" w14:textId="77777777" w:rsidR="007579B4" w:rsidRDefault="007579B4" w:rsidP="00922F91">
      <w:pPr>
        <w:pStyle w:val="Heading6"/>
      </w:pPr>
      <w:r>
        <w:rPr>
          <w:cs/>
        </w:rPr>
        <w:t xml:space="preserve"> ไม่มี(</w:t>
      </w:r>
      <w:r>
        <w:t>None)</w:t>
      </w:r>
    </w:p>
    <w:p w14:paraId="7004C724" w14:textId="5D40AF8E" w:rsidR="007579B4" w:rsidRDefault="007579B4" w:rsidP="00922F91">
      <w:pPr>
        <w:pStyle w:val="Heading7"/>
        <w:rPr>
          <w:rFonts w:hint="cs"/>
        </w:rPr>
      </w:pPr>
      <w:r w:rsidRPr="009850C1"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>ความหมาย ความสำคัญ แนวคิดและหลักการเกี่ยวกับสวัสดิภาพและความปลอดภัยในชีวิตสาเหตุการสูญเสียเนื่องจากอุบัติเหตุ การป้องกันอุบัติเหตุโดยทั่วไป การป้องกันอุบัติเหตุในบ้าน มหาวิทยาลัย ในการจราจรและการประกอบอาชีพ สาธารณภัย การป้องกันตนเองและทรัพย์สินจากภัยต่างๆ รอบตัว การจัดโครงการสวัสดิภาพและความปลอดภัย แนวคิดและข้อเสนอแนะใน การส่งเสริมสวัสดิภาพ และการแก้ปัญหาสวัสดิภาพของตนเองและสังคม</w:t>
      </w:r>
      <w:r>
        <w:rPr>
          <w:rFonts w:hint="cs"/>
          <w:cs/>
        </w:rPr>
        <w:t xml:space="preserve">( </w:t>
      </w:r>
      <w:r>
        <w:t>Definition; importance; concepts and principles of life safety; causes of accidents</w:t>
      </w:r>
      <w:r>
        <w:rPr>
          <w:rFonts w:hint="cs"/>
          <w:cs/>
        </w:rPr>
        <w:t xml:space="preserve"> </w:t>
      </w:r>
      <w:r>
        <w:t>and loss from accident; general accident prevention; prevention of accidents in households,</w:t>
      </w:r>
      <w:r>
        <w:rPr>
          <w:rFonts w:hint="cs"/>
          <w:cs/>
        </w:rPr>
        <w:t xml:space="preserve"> </w:t>
      </w:r>
      <w:r>
        <w:t>university, traffic, and occupations, public hazards; procedures for personal safety and property</w:t>
      </w:r>
      <w:r>
        <w:rPr>
          <w:rFonts w:hint="cs"/>
          <w:cs/>
        </w:rPr>
        <w:t xml:space="preserve"> </w:t>
      </w:r>
      <w:r>
        <w:t>protection; organizing life safety projects; and suggestions for promoting life safety; practical</w:t>
      </w:r>
      <w:r>
        <w:rPr>
          <w:rFonts w:hint="cs"/>
          <w:cs/>
        </w:rPr>
        <w:t xml:space="preserve"> </w:t>
      </w:r>
      <w:r>
        <w:t>solutions to personal and public safety problems.</w:t>
      </w:r>
      <w:r>
        <w:rPr>
          <w:rFonts w:hint="cs"/>
          <w:cs/>
        </w:rPr>
        <w:t>)</w:t>
      </w:r>
    </w:p>
    <w:p w14:paraId="0258A27F" w14:textId="77777777" w:rsidR="007579B4" w:rsidRDefault="007579B4" w:rsidP="007579B4"/>
    <w:p w14:paraId="1D5EA3B4" w14:textId="77777777" w:rsidR="007579B4" w:rsidRDefault="007579B4" w:rsidP="007579B4"/>
    <w:p w14:paraId="52BAE165" w14:textId="77777777" w:rsidR="007579B4" w:rsidRDefault="007579B4" w:rsidP="007579B4">
      <w:pPr>
        <w:rPr>
          <w:rFonts w:hint="cs"/>
        </w:rPr>
      </w:pPr>
    </w:p>
    <w:p w14:paraId="6665C897" w14:textId="77777777" w:rsidR="007579B4" w:rsidRDefault="007579B4" w:rsidP="00845C32">
      <w:pPr>
        <w:pStyle w:val="Heading4"/>
        <w:rPr>
          <w:rFonts w:hint="cs"/>
        </w:rPr>
      </w:pPr>
      <w:r>
        <w:lastRenderedPageBreak/>
        <w:t>080303608</w:t>
      </w:r>
      <w:r>
        <w:rPr>
          <w:cs/>
        </w:rPr>
        <w:t xml:space="preserve"> </w:t>
      </w:r>
      <w:proofErr w:type="gramStart"/>
      <w:r>
        <w:rPr>
          <w:cs/>
        </w:rPr>
        <w:t>ความเป็นพลเมืองกับความรับผิดชอบต่อสังคม</w:t>
      </w:r>
      <w:r>
        <w:rPr>
          <w:rFonts w:hint="cs"/>
          <w:cs/>
        </w:rPr>
        <w:t xml:space="preserve">  </w:t>
      </w:r>
      <w:r>
        <w:t>(</w:t>
      </w:r>
      <w:proofErr w:type="gramEnd"/>
      <w:r>
        <w:t xml:space="preserve">Citizenship and </w:t>
      </w:r>
      <w:r>
        <w:rPr>
          <w:cs/>
        </w:rPr>
        <w:tab/>
      </w:r>
      <w:r>
        <w:t>Social Responsibility)</w:t>
      </w:r>
      <w:r>
        <w:rPr>
          <w:rFonts w:hint="cs"/>
          <w:cs/>
        </w:rPr>
        <w:t xml:space="preserve"> </w:t>
      </w:r>
      <w:r>
        <w:rPr>
          <w:cs/>
        </w:rPr>
        <w:t>หน่วยกิต3(3-0-6)</w:t>
      </w:r>
    </w:p>
    <w:p w14:paraId="69CD2E15" w14:textId="77777777" w:rsidR="007579B4" w:rsidRDefault="007579B4" w:rsidP="00D46432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7F6DC4AD" w14:textId="77777777" w:rsidR="007579B4" w:rsidRDefault="007579B4" w:rsidP="00D46432">
      <w:pPr>
        <w:pStyle w:val="Heading6"/>
      </w:pPr>
      <w:r>
        <w:rPr>
          <w:cs/>
        </w:rPr>
        <w:t xml:space="preserve"> ไม่มี(</w:t>
      </w:r>
      <w:r>
        <w:t>None)</w:t>
      </w:r>
    </w:p>
    <w:p w14:paraId="311F1404" w14:textId="7616997F" w:rsidR="007579B4" w:rsidRDefault="007579B4" w:rsidP="00D46432">
      <w:pPr>
        <w:pStyle w:val="Heading7"/>
      </w:pPr>
      <w:r w:rsidRPr="00E44823"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>ความหมาย ความสำคัญ บทบาทหน้าที่ความรับผิดชอบของพลเมือง การเคารพกติกา สิทธิเสรีภาพของผู้อื่น เคารพในความเห็นที่แตกต่างกัน รักความเป็นธรรมและความเสมอภาค และการพึ่งตนเองการคิดวิเคราะห์เชื่อมโยงปัญหาและการจัดการปัญหา ความรับผิดชอบทั้งต่อตนเอง ต่อผู้อื่นและต่อสังคม การมีจิตสาธารณะ เสียสละเพื่อส่วนร่วม ผ่านกระบวนการเรียนรู้แบบลงมือปฏิบัติ</w:t>
      </w:r>
      <w:r>
        <w:rPr>
          <w:rFonts w:hint="cs"/>
          <w:cs/>
        </w:rPr>
        <w:t xml:space="preserve">( </w:t>
      </w:r>
      <w:r>
        <w:t xml:space="preserve">Definition; importance; roles; responsibility of </w:t>
      </w:r>
      <w:r>
        <w:rPr>
          <w:cs/>
        </w:rPr>
        <w:tab/>
      </w:r>
      <w:r>
        <w:t>citizenship; rule abiding; respect for</w:t>
      </w:r>
      <w:r>
        <w:rPr>
          <w:rFonts w:hint="cs"/>
          <w:cs/>
        </w:rPr>
        <w:t xml:space="preserve"> </w:t>
      </w:r>
      <w:r>
        <w:t>rights; freedom and different opinions of others; justice, equality and self-reliance; critical</w:t>
      </w:r>
      <w:r>
        <w:rPr>
          <w:rFonts w:hint="cs"/>
          <w:cs/>
        </w:rPr>
        <w:t xml:space="preserve"> </w:t>
      </w:r>
      <w:r>
        <w:t xml:space="preserve">thinking; </w:t>
      </w:r>
      <w:r>
        <w:rPr>
          <w:cs/>
        </w:rPr>
        <w:tab/>
      </w:r>
      <w:r>
        <w:t>problem analysis, problem management; responsibility for themselves, others and</w:t>
      </w:r>
      <w:r>
        <w:rPr>
          <w:rFonts w:hint="cs"/>
          <w:cs/>
        </w:rPr>
        <w:t xml:space="preserve"> </w:t>
      </w:r>
      <w:r>
        <w:t>society; public mind, public spirit through learning -by-doing approach.</w:t>
      </w:r>
      <w:r>
        <w:rPr>
          <w:rFonts w:hint="cs"/>
          <w:cs/>
        </w:rPr>
        <w:t>)</w:t>
      </w:r>
    </w:p>
    <w:p w14:paraId="2E256F1F" w14:textId="77777777" w:rsidR="00D46432" w:rsidRPr="00D46432" w:rsidRDefault="00D46432" w:rsidP="00D46432">
      <w:pPr>
        <w:rPr>
          <w:rFonts w:hint="cs"/>
        </w:rPr>
      </w:pPr>
    </w:p>
    <w:p w14:paraId="104F97FA" w14:textId="77777777" w:rsidR="007579B4" w:rsidRDefault="007579B4" w:rsidP="00D46432">
      <w:pPr>
        <w:pStyle w:val="Heading4"/>
        <w:rPr>
          <w:rFonts w:hint="cs"/>
        </w:rPr>
      </w:pPr>
      <w:r>
        <w:lastRenderedPageBreak/>
        <w:t>080303609</w:t>
      </w:r>
      <w:r>
        <w:rPr>
          <w:cs/>
        </w:rPr>
        <w:t xml:space="preserve"> สุขภาพเพื่อชีวิต</w:t>
      </w:r>
      <w:r>
        <w:rPr>
          <w:rFonts w:hint="cs"/>
          <w:cs/>
        </w:rPr>
        <w:t xml:space="preserve"> </w:t>
      </w:r>
      <w:r>
        <w:t>(Healthy Life)</w:t>
      </w:r>
      <w:r>
        <w:rPr>
          <w:rFonts w:hint="cs"/>
          <w:cs/>
        </w:rPr>
        <w:t xml:space="preserve"> </w:t>
      </w:r>
      <w:r>
        <w:rPr>
          <w:cs/>
        </w:rPr>
        <w:t>หน่วยกิต3(3-0-6)</w:t>
      </w:r>
    </w:p>
    <w:p w14:paraId="5885FFFA" w14:textId="77777777" w:rsidR="007579B4" w:rsidRDefault="007579B4" w:rsidP="00D46432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27B9EF77" w14:textId="77777777" w:rsidR="007579B4" w:rsidRDefault="007579B4" w:rsidP="00D46432">
      <w:pPr>
        <w:pStyle w:val="Heading6"/>
      </w:pPr>
      <w:r>
        <w:rPr>
          <w:cs/>
        </w:rPr>
        <w:t xml:space="preserve"> ไม่มี(</w:t>
      </w:r>
      <w:r>
        <w:t>None)</w:t>
      </w:r>
    </w:p>
    <w:p w14:paraId="23247350" w14:textId="44E2BD9C" w:rsidR="007579B4" w:rsidRDefault="007579B4" w:rsidP="00D46432">
      <w:pPr>
        <w:pStyle w:val="Heading7"/>
        <w:rPr>
          <w:rFonts w:hint="cs"/>
        </w:rPr>
      </w:pPr>
      <w:r w:rsidRPr="00E44823"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>สุขภาพและสมรรถภาพทางกายเพื่อสุขภาพ การออกก</w:t>
      </w:r>
      <w:r>
        <w:rPr>
          <w:rFonts w:hint="cs"/>
          <w:cs/>
        </w:rPr>
        <w:t>ำ</w:t>
      </w:r>
      <w:r>
        <w:rPr>
          <w:cs/>
        </w:rPr>
        <w:t>ลังกายรูปแบบต่างๆ และปัจจัยที่เกี่ยวข้องกับการออกกำลังกายการจัด</w:t>
      </w:r>
      <w:r>
        <w:rPr>
          <w:cs/>
        </w:rPr>
        <w:tab/>
        <w:t>กิจกรรมส่งเสริมสุขภาพ การบริโภคอาหารตามหลักโภชนาการ โรคภัยที่เป็นปัญหาสาธารณสุขในประเทศไทย การวางแผนครอบครัวและการป้องกันโรคติดต่อทางเพศสัมพันธ์</w:t>
      </w:r>
      <w:r>
        <w:rPr>
          <w:rFonts w:hint="cs"/>
          <w:cs/>
        </w:rPr>
        <w:t xml:space="preserve"> ( </w:t>
      </w:r>
      <w:r>
        <w:t>Health and health-related Fitness; exercise variations; factors related to exercise;</w:t>
      </w:r>
      <w:r>
        <w:rPr>
          <w:rFonts w:hint="cs"/>
          <w:cs/>
        </w:rPr>
        <w:t xml:space="preserve"> </w:t>
      </w:r>
      <w:r>
        <w:t>health promotion; consuming nutritious food; diseases of public health in country; family</w:t>
      </w:r>
      <w:r>
        <w:rPr>
          <w:rFonts w:hint="cs"/>
          <w:cs/>
        </w:rPr>
        <w:t xml:space="preserve"> </w:t>
      </w:r>
      <w:r>
        <w:t>planning and prevention of sexually transmitted diseases.</w:t>
      </w:r>
      <w:r>
        <w:rPr>
          <w:rFonts w:hint="cs"/>
          <w:cs/>
        </w:rPr>
        <w:t>)</w:t>
      </w:r>
    </w:p>
    <w:p w14:paraId="486877B0" w14:textId="77777777" w:rsidR="007579B4" w:rsidRDefault="007579B4" w:rsidP="007579B4"/>
    <w:p w14:paraId="6AC47A8B" w14:textId="77777777" w:rsidR="007579B4" w:rsidRDefault="007579B4" w:rsidP="007579B4"/>
    <w:p w14:paraId="0E9E1E03" w14:textId="77777777" w:rsidR="007579B4" w:rsidRDefault="007579B4" w:rsidP="007579B4"/>
    <w:p w14:paraId="62F201C6" w14:textId="77777777" w:rsidR="007579B4" w:rsidRDefault="007579B4" w:rsidP="007579B4"/>
    <w:p w14:paraId="793AFAF8" w14:textId="77777777" w:rsidR="007579B4" w:rsidRDefault="007579B4" w:rsidP="007579B4"/>
    <w:p w14:paraId="66BAE777" w14:textId="77777777" w:rsidR="007579B4" w:rsidRDefault="007579B4" w:rsidP="007579B4"/>
    <w:p w14:paraId="2B4EA54F" w14:textId="77777777" w:rsidR="007579B4" w:rsidRDefault="007579B4" w:rsidP="007579B4">
      <w:pPr>
        <w:rPr>
          <w:rFonts w:hint="cs"/>
        </w:rPr>
      </w:pPr>
    </w:p>
    <w:p w14:paraId="0328A2D1" w14:textId="77777777" w:rsidR="007579B4" w:rsidRDefault="007579B4" w:rsidP="00D46432">
      <w:pPr>
        <w:pStyle w:val="Heading4"/>
      </w:pPr>
      <w:r>
        <w:lastRenderedPageBreak/>
        <w:t>080303610</w:t>
      </w:r>
      <w:r>
        <w:rPr>
          <w:cs/>
        </w:rPr>
        <w:t xml:space="preserve"> นันทนาการเพื่อชีวิต</w:t>
      </w:r>
      <w:r>
        <w:rPr>
          <w:rFonts w:hint="cs"/>
          <w:cs/>
        </w:rPr>
        <w:t xml:space="preserve"> </w:t>
      </w:r>
      <w:r>
        <w:t>(Recreation for Life)</w:t>
      </w:r>
      <w:r>
        <w:rPr>
          <w:rFonts w:hint="cs"/>
          <w:cs/>
        </w:rPr>
        <w:t xml:space="preserve"> </w:t>
      </w:r>
      <w:r>
        <w:rPr>
          <w:cs/>
        </w:rPr>
        <w:t>หน่วยกิต3(3-0-6)</w:t>
      </w:r>
    </w:p>
    <w:p w14:paraId="48FADA9B" w14:textId="77777777" w:rsidR="007579B4" w:rsidRDefault="007579B4" w:rsidP="00D46432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5AA14C5E" w14:textId="799386A8" w:rsidR="007579B4" w:rsidRDefault="007579B4" w:rsidP="00D46432">
      <w:pPr>
        <w:pStyle w:val="Heading6"/>
      </w:pPr>
      <w:r>
        <w:rPr>
          <w:cs/>
        </w:rPr>
        <w:t xml:space="preserve"> ไม่</w:t>
      </w:r>
      <w:r w:rsidR="00D46432">
        <w:rPr>
          <w:rFonts w:hint="cs"/>
          <w:cs/>
        </w:rPr>
        <w:t xml:space="preserve"> </w:t>
      </w:r>
      <w:r>
        <w:rPr>
          <w:cs/>
        </w:rPr>
        <w:t>มี(</w:t>
      </w:r>
      <w:r>
        <w:t>None)</w:t>
      </w:r>
    </w:p>
    <w:p w14:paraId="78FB9DBE" w14:textId="42DB2490" w:rsidR="007579B4" w:rsidRDefault="007579B4" w:rsidP="00D46432">
      <w:pPr>
        <w:pStyle w:val="Heading7"/>
      </w:pPr>
      <w:r w:rsidRPr="004F7E10"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>หลักการของนันทนาการ ประโยชน์ของนันทนาการ ความสำคัญของนันทนาการที่มีต่อชีวิตประจำวัน ประเภทของกิจกรรม</w:t>
      </w:r>
      <w:r w:rsidR="00D46432">
        <w:rPr>
          <w:rFonts w:hint="cs"/>
          <w:cs/>
        </w:rPr>
        <w:t xml:space="preserve"> </w:t>
      </w:r>
      <w:r>
        <w:rPr>
          <w:cs/>
        </w:rPr>
        <w:t>นันทนาการ ลักษณะของกิจกรรมนันทนาการ การเป็นผู้นำนันทนาการ การจัดการนันทนาการของรัฐ และเอกชน แหล่งนันทนาการในปัจจุบันและการพัฒนาสังคมด้วยนันทนาการ การเลือกกิจกรรมนันทนาการเพื่อพัฒนาคุณภาพชีวิต</w:t>
      </w:r>
      <w:r>
        <w:rPr>
          <w:rFonts w:hint="cs"/>
          <w:cs/>
        </w:rPr>
        <w:t xml:space="preserve"> (</w:t>
      </w:r>
      <w:r>
        <w:t>Principles of recreation; benefits of recreation; its Importance on daily life; types</w:t>
      </w:r>
      <w:r>
        <w:rPr>
          <w:rFonts w:hint="cs"/>
          <w:cs/>
        </w:rPr>
        <w:t xml:space="preserve"> </w:t>
      </w:r>
      <w:r>
        <w:t>of activities, recreation leadership and recreation provided by government and private sectors;</w:t>
      </w:r>
      <w:r>
        <w:rPr>
          <w:rFonts w:hint="cs"/>
          <w:cs/>
        </w:rPr>
        <w:t xml:space="preserve"> </w:t>
      </w:r>
      <w:r>
        <w:t>recreational facilities and social development with recreation; selection of recreation activities</w:t>
      </w:r>
      <w:r>
        <w:rPr>
          <w:rFonts w:hint="cs"/>
          <w:cs/>
        </w:rPr>
        <w:t xml:space="preserve"> </w:t>
      </w:r>
      <w:r>
        <w:t>for life; quality development.</w:t>
      </w:r>
      <w:r>
        <w:rPr>
          <w:rFonts w:hint="cs"/>
          <w:cs/>
        </w:rPr>
        <w:t>)</w:t>
      </w:r>
    </w:p>
    <w:p w14:paraId="11C0389A" w14:textId="77777777" w:rsidR="0099129F" w:rsidRPr="0099129F" w:rsidRDefault="0099129F" w:rsidP="0099129F">
      <w:pPr>
        <w:rPr>
          <w:rFonts w:hint="cs"/>
        </w:rPr>
      </w:pPr>
    </w:p>
    <w:p w14:paraId="67DF7BEE" w14:textId="62ECF12A" w:rsidR="007579B4" w:rsidRDefault="007579B4" w:rsidP="0099129F">
      <w:pPr>
        <w:pStyle w:val="Heading4"/>
        <w:rPr>
          <w:rFonts w:hint="cs"/>
        </w:rPr>
      </w:pPr>
      <w:r>
        <w:lastRenderedPageBreak/>
        <w:t>080303611</w:t>
      </w:r>
      <w:r>
        <w:rPr>
          <w:cs/>
        </w:rPr>
        <w:t xml:space="preserve"> การเรียนรู้ผ่านกิจกรรมนักศึกษา</w:t>
      </w:r>
      <w:r>
        <w:rPr>
          <w:rFonts w:hint="cs"/>
          <w:cs/>
        </w:rPr>
        <w:t xml:space="preserve"> </w:t>
      </w:r>
      <w:r>
        <w:t xml:space="preserve">(Learning through Student </w:t>
      </w:r>
      <w:r>
        <w:rPr>
          <w:cs/>
        </w:rPr>
        <w:tab/>
      </w:r>
      <w:r>
        <w:t>Activities)</w:t>
      </w:r>
      <w:r>
        <w:rPr>
          <w:rFonts w:hint="cs"/>
          <w:cs/>
        </w:rPr>
        <w:t xml:space="preserve"> </w:t>
      </w:r>
      <w:r w:rsidR="0099129F">
        <w:rPr>
          <w:cs/>
        </w:rPr>
        <w:tab/>
      </w:r>
      <w:r w:rsidR="0099129F">
        <w:rPr>
          <w:cs/>
        </w:rPr>
        <w:tab/>
      </w:r>
      <w:r>
        <w:rPr>
          <w:cs/>
        </w:rPr>
        <w:t>หน่วยกิต3(3-0-6)</w:t>
      </w:r>
    </w:p>
    <w:p w14:paraId="03A247AF" w14:textId="77777777" w:rsidR="007579B4" w:rsidRDefault="007579B4" w:rsidP="0099129F">
      <w:pPr>
        <w:pStyle w:val="Heading5"/>
      </w:pPr>
      <w:r>
        <w:rPr>
          <w:cs/>
        </w:rPr>
        <w:t>วิชาบังคับ</w:t>
      </w:r>
      <w:r w:rsidRPr="002F4F73">
        <w:rPr>
          <w:cs/>
        </w:rPr>
        <w:t>ก่อน</w:t>
      </w:r>
      <w:r>
        <w:rPr>
          <w:cs/>
        </w:rPr>
        <w:t xml:space="preserve"> (</w:t>
      </w:r>
      <w:r>
        <w:t xml:space="preserve">Prerequisite)  </w:t>
      </w:r>
    </w:p>
    <w:p w14:paraId="03A4BF79" w14:textId="77777777" w:rsidR="007579B4" w:rsidRDefault="007579B4" w:rsidP="0099129F">
      <w:pPr>
        <w:pStyle w:val="Heading6"/>
      </w:pPr>
      <w:r>
        <w:rPr>
          <w:cs/>
        </w:rPr>
        <w:t xml:space="preserve"> ไม่มี(</w:t>
      </w:r>
      <w:r>
        <w:t>None)</w:t>
      </w:r>
    </w:p>
    <w:p w14:paraId="62522F97" w14:textId="6B5DA407" w:rsidR="007579B4" w:rsidRDefault="007579B4" w:rsidP="0099129F">
      <w:pPr>
        <w:pStyle w:val="Heading7"/>
      </w:pPr>
      <w:r w:rsidRPr="00C31D41"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>แนวคิด จุดหมาย และประโยชน์ของการทำกิจกรรมนักศึกษา การแสวงหาและสังเคราะห์</w:t>
      </w:r>
      <w:r>
        <w:rPr>
          <w:rFonts w:hint="cs"/>
          <w:cs/>
        </w:rPr>
        <w:t xml:space="preserve"> </w:t>
      </w:r>
      <w:r>
        <w:rPr>
          <w:cs/>
        </w:rPr>
        <w:t xml:space="preserve">ความรู้อย่างเป็นระบบจากแหล่งความรู้ต่าง ๆ รวมทั้งการเข้าร่วมกิจกรรมนักศึกษา การออกแบบโครงงานวางแผน </w:t>
      </w:r>
      <w:r>
        <w:rPr>
          <w:cs/>
        </w:rPr>
        <w:tab/>
        <w:t>จัดทำงบประมาณ และประเมินผลโครงการ การด</w:t>
      </w:r>
      <w:r>
        <w:rPr>
          <w:rFonts w:hint="cs"/>
          <w:cs/>
        </w:rPr>
        <w:t>ำ</w:t>
      </w:r>
      <w:r>
        <w:rPr>
          <w:cs/>
        </w:rPr>
        <w:t>เนินงาน ประเมินผลการด</w:t>
      </w:r>
      <w:r>
        <w:rPr>
          <w:rFonts w:hint="cs"/>
          <w:cs/>
        </w:rPr>
        <w:t>ำ</w:t>
      </w:r>
      <w:r>
        <w:rPr>
          <w:cs/>
        </w:rPr>
        <w:t>เนินงาน และนำเสนอ</w:t>
      </w:r>
      <w:r>
        <w:rPr>
          <w:rFonts w:hint="cs"/>
          <w:cs/>
        </w:rPr>
        <w:t xml:space="preserve"> </w:t>
      </w:r>
      <w:r>
        <w:rPr>
          <w:cs/>
        </w:rPr>
        <w:t>การด</w:t>
      </w:r>
      <w:r>
        <w:rPr>
          <w:rFonts w:hint="cs"/>
          <w:cs/>
        </w:rPr>
        <w:t>ำ</w:t>
      </w:r>
      <w:r>
        <w:rPr>
          <w:cs/>
        </w:rPr>
        <w:t>เนินงานกิจกรรมนักศึกษา</w:t>
      </w:r>
      <w:r>
        <w:rPr>
          <w:rFonts w:hint="cs"/>
          <w:cs/>
        </w:rPr>
        <w:t xml:space="preserve">( </w:t>
      </w:r>
      <w:r>
        <w:t>Concept, goal and advantages of student activities; seeking and systematically</w:t>
      </w:r>
      <w:r>
        <w:rPr>
          <w:rFonts w:hint="cs"/>
          <w:cs/>
        </w:rPr>
        <w:t xml:space="preserve"> </w:t>
      </w:r>
      <w:r>
        <w:t>synthesizing knowledge from various sources including student activities; project design,</w:t>
      </w:r>
      <w:r>
        <w:rPr>
          <w:rFonts w:hint="cs"/>
          <w:cs/>
        </w:rPr>
        <w:t xml:space="preserve"> </w:t>
      </w:r>
      <w:r>
        <w:t>planning, budget management and evaluation; implementation, evaluation and presentation of</w:t>
      </w:r>
      <w:r>
        <w:rPr>
          <w:rFonts w:hint="cs"/>
          <w:cs/>
        </w:rPr>
        <w:t xml:space="preserve"> </w:t>
      </w:r>
      <w:r>
        <w:t>projects on student activities.</w:t>
      </w:r>
      <w:r>
        <w:rPr>
          <w:rFonts w:hint="cs"/>
          <w:cs/>
        </w:rPr>
        <w:t>)</w:t>
      </w:r>
    </w:p>
    <w:p w14:paraId="05F89B43" w14:textId="77777777" w:rsidR="007579B4" w:rsidRDefault="007579B4" w:rsidP="007579B4"/>
    <w:p w14:paraId="2D68FFEE" w14:textId="77777777" w:rsidR="007579B4" w:rsidRDefault="007579B4" w:rsidP="007579B4"/>
    <w:p w14:paraId="302F15D8" w14:textId="77777777" w:rsidR="007579B4" w:rsidRDefault="007579B4" w:rsidP="007579B4">
      <w:pPr>
        <w:rPr>
          <w:rFonts w:hint="cs"/>
        </w:rPr>
      </w:pPr>
    </w:p>
    <w:p w14:paraId="1965C4C8" w14:textId="77777777" w:rsidR="007579B4" w:rsidRDefault="007579B4" w:rsidP="007579B4">
      <w:pPr>
        <w:rPr>
          <w:rFonts w:hint="cs"/>
        </w:rPr>
      </w:pPr>
    </w:p>
    <w:p w14:paraId="703AE0CE" w14:textId="0387D81F" w:rsidR="007579B4" w:rsidRDefault="007579B4" w:rsidP="0099129F">
      <w:pPr>
        <w:pStyle w:val="Heading4"/>
      </w:pPr>
      <w:r>
        <w:lastRenderedPageBreak/>
        <w:t>080303526</w:t>
      </w:r>
      <w:r>
        <w:rPr>
          <w:cs/>
        </w:rPr>
        <w:t xml:space="preserve"> กีฬากับ</w:t>
      </w:r>
      <w:r w:rsidRPr="0099129F">
        <w:rPr>
          <w:cs/>
        </w:rPr>
        <w:t>การ</w:t>
      </w:r>
      <w:r>
        <w:rPr>
          <w:cs/>
        </w:rPr>
        <w:t>พัฒนาชีวิต</w:t>
      </w:r>
      <w:r>
        <w:rPr>
          <w:rFonts w:hint="cs"/>
          <w:cs/>
        </w:rPr>
        <w:t xml:space="preserve"> </w:t>
      </w:r>
      <w:r>
        <w:t>(Sports and Lifestyle Development)</w:t>
      </w:r>
      <w:r>
        <w:rPr>
          <w:rFonts w:hint="cs"/>
          <w:cs/>
        </w:rPr>
        <w:t xml:space="preserve"> </w:t>
      </w:r>
      <w:r>
        <w:rPr>
          <w:cs/>
        </w:rPr>
        <w:br/>
      </w:r>
      <w:r>
        <w:rPr>
          <w:cs/>
        </w:rPr>
        <w:tab/>
      </w:r>
      <w:r w:rsidR="0099129F">
        <w:rPr>
          <w:cs/>
        </w:rPr>
        <w:tab/>
      </w:r>
      <w:r>
        <w:rPr>
          <w:cs/>
        </w:rPr>
        <w:t>หน่วยกิต3(3-0-6)</w:t>
      </w:r>
    </w:p>
    <w:p w14:paraId="1DCF28DD" w14:textId="77777777" w:rsidR="007579B4" w:rsidRDefault="007579B4" w:rsidP="0099129F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2F5F5AA9" w14:textId="77777777" w:rsidR="007579B4" w:rsidRDefault="007579B4" w:rsidP="0099129F">
      <w:pPr>
        <w:pStyle w:val="Heading6"/>
      </w:pPr>
      <w:r>
        <w:rPr>
          <w:cs/>
        </w:rPr>
        <w:t xml:space="preserve"> ไม่มี(</w:t>
      </w:r>
      <w:r>
        <w:t>None)</w:t>
      </w:r>
    </w:p>
    <w:p w14:paraId="7825DDF5" w14:textId="3AF3145C" w:rsidR="007579B4" w:rsidRDefault="007579B4" w:rsidP="0099129F">
      <w:pPr>
        <w:pStyle w:val="Heading7"/>
      </w:pPr>
      <w:r w:rsidRPr="003D350C"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>ความสำคัญและหลักการของการเล่นกีฬา พัฒนาการทางการกีฬา ความก้าวหน้าทางวิทยาศาสตร์และเทคโนโลยีทางการกีฬา บทบาทของวิทยาศาสตร์และเทคโนโลยีในการกีฬา การพัฒนาสังคม</w:t>
      </w:r>
      <w:r>
        <w:rPr>
          <w:rFonts w:hint="cs"/>
          <w:cs/>
        </w:rPr>
        <w:t xml:space="preserve"> </w:t>
      </w:r>
      <w:r>
        <w:rPr>
          <w:cs/>
        </w:rPr>
        <w:t>การกีฬา และการประยุกต์ใช้การกีฬาเพื่อนำมาใช้ในการด าเนินชีวิตและพัฒนากีฬา</w:t>
      </w:r>
      <w:r>
        <w:rPr>
          <w:rFonts w:hint="cs"/>
          <w:cs/>
        </w:rPr>
        <w:t xml:space="preserve">( </w:t>
      </w:r>
      <w:r>
        <w:t>Importance and principles of sports; development in sports; progress in science</w:t>
      </w:r>
      <w:r>
        <w:rPr>
          <w:rFonts w:hint="cs"/>
          <w:cs/>
        </w:rPr>
        <w:t xml:space="preserve"> </w:t>
      </w:r>
      <w:r>
        <w:t>and sports technology; the role of sports science and technology; sports society development</w:t>
      </w:r>
      <w:r>
        <w:rPr>
          <w:rFonts w:hint="cs"/>
          <w:cs/>
        </w:rPr>
        <w:t xml:space="preserve"> </w:t>
      </w:r>
      <w:r>
        <w:t>and application of sports for</w:t>
      </w:r>
      <w:r w:rsidR="0099129F">
        <w:rPr>
          <w:rFonts w:hint="cs"/>
          <w:cs/>
        </w:rPr>
        <w:t xml:space="preserve"> </w:t>
      </w:r>
      <w:r>
        <w:t>lifestyle and sports development.</w:t>
      </w:r>
      <w:r>
        <w:rPr>
          <w:rFonts w:hint="cs"/>
          <w:cs/>
        </w:rPr>
        <w:t>)</w:t>
      </w:r>
    </w:p>
    <w:p w14:paraId="37940801" w14:textId="77777777" w:rsidR="00BE2C99" w:rsidRPr="00BE2C99" w:rsidRDefault="00BE2C99" w:rsidP="00BE2C99">
      <w:pPr>
        <w:rPr>
          <w:rFonts w:hint="cs"/>
        </w:rPr>
      </w:pPr>
    </w:p>
    <w:p w14:paraId="5FC0F4AA" w14:textId="77777777" w:rsidR="007579B4" w:rsidRDefault="007579B4" w:rsidP="00BE2C99">
      <w:pPr>
        <w:pStyle w:val="Heading4"/>
        <w:rPr>
          <w:rFonts w:hint="cs"/>
        </w:rPr>
      </w:pPr>
      <w:r>
        <w:lastRenderedPageBreak/>
        <w:t>080303527</w:t>
      </w:r>
      <w:r>
        <w:rPr>
          <w:cs/>
        </w:rPr>
        <w:t xml:space="preserve"> </w:t>
      </w:r>
      <w:r>
        <w:rPr>
          <w:rFonts w:hint="cs"/>
          <w:cs/>
        </w:rPr>
        <w:t>การท่องเที่ยวเชิงสุขภาพและกีฬา</w:t>
      </w:r>
      <w:r>
        <w:t xml:space="preserve"> (Wellness Tourism and Sports)</w:t>
      </w:r>
      <w:r>
        <w:rPr>
          <w:rFonts w:hint="cs"/>
          <w:cs/>
        </w:rPr>
        <w:t xml:space="preserve"> </w:t>
      </w:r>
      <w:r>
        <w:rPr>
          <w:cs/>
        </w:rPr>
        <w:tab/>
        <w:t>หน่วยกิต3(3-0-6)</w:t>
      </w:r>
    </w:p>
    <w:p w14:paraId="087716EC" w14:textId="77777777" w:rsidR="007579B4" w:rsidRDefault="007579B4" w:rsidP="00BE2C99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5BB70432" w14:textId="77777777" w:rsidR="007579B4" w:rsidRDefault="007579B4" w:rsidP="00BE2C99">
      <w:pPr>
        <w:pStyle w:val="Heading6"/>
      </w:pPr>
      <w:r>
        <w:rPr>
          <w:cs/>
        </w:rPr>
        <w:t xml:space="preserve"> ไม่มี(</w:t>
      </w:r>
      <w:r>
        <w:t>None)</w:t>
      </w:r>
    </w:p>
    <w:p w14:paraId="1728CF4E" w14:textId="7E67AD21" w:rsidR="007579B4" w:rsidRDefault="007579B4" w:rsidP="00BE2C99">
      <w:pPr>
        <w:pStyle w:val="Heading7"/>
      </w:pPr>
      <w:r w:rsidRPr="003D350C"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>ความหมายและแนวคิดเกี่ยวกับการท่องเที่ยวเชิงสุขภาพกีฬา องค์ประกอบและรูปแบบการจัดการกีฬาและการท่องเที่ยว ประเภทของการท่องเที่ยวเชิงสุขภาพและกีฬา วิธีการการจัดการท่องเที่ยวเชิงสุขภาพและกีฬา สถานการณ์การท่องเที่ยวเชิงสุขภาพและกีฬาของประเทศไทย แนวโน้มการท่องเที่ยวเชิงสุขภาพและกีฬาของประเทศไทย โอกาสของธุรกิจกีฬาและการท่องเที่ยวเชิงสุขภาพและกีฬาในอนาคตมีการศึกษาดูงานนอกสถานที่</w:t>
      </w:r>
      <w:r>
        <w:rPr>
          <w:rFonts w:hint="cs"/>
          <w:cs/>
        </w:rPr>
        <w:t xml:space="preserve"> ( </w:t>
      </w:r>
      <w:r>
        <w:t>Definition and concept in wellness tourism and sports; components and models</w:t>
      </w:r>
      <w:r>
        <w:rPr>
          <w:rFonts w:hint="cs"/>
          <w:cs/>
        </w:rPr>
        <w:t xml:space="preserve"> </w:t>
      </w:r>
      <w:r>
        <w:rPr>
          <w:cs/>
        </w:rPr>
        <w:tab/>
      </w:r>
      <w:r>
        <w:t>of wellness tourism and sports; types of wellness tourism and sports; methods of wellness</w:t>
      </w:r>
      <w:r>
        <w:rPr>
          <w:rFonts w:hint="cs"/>
          <w:cs/>
        </w:rPr>
        <w:t xml:space="preserve"> </w:t>
      </w:r>
      <w:r>
        <w:t xml:space="preserve">tourism and sports management; situation of </w:t>
      </w:r>
      <w:r>
        <w:rPr>
          <w:cs/>
        </w:rPr>
        <w:tab/>
      </w:r>
      <w:r>
        <w:t>wellness tourism and sports in Thailand; trends of</w:t>
      </w:r>
      <w:r>
        <w:rPr>
          <w:rFonts w:hint="cs"/>
          <w:cs/>
        </w:rPr>
        <w:t xml:space="preserve"> </w:t>
      </w:r>
      <w:r>
        <w:t xml:space="preserve">wellness tourism and sports in Thailand; opportunities for wellness tourism and sports </w:t>
      </w:r>
      <w:r>
        <w:rPr>
          <w:cs/>
        </w:rPr>
        <w:tab/>
      </w:r>
      <w:r>
        <w:t>in the</w:t>
      </w:r>
      <w:r>
        <w:rPr>
          <w:rFonts w:hint="cs"/>
          <w:cs/>
        </w:rPr>
        <w:t xml:space="preserve"> </w:t>
      </w:r>
      <w:r>
        <w:t>future; and a field study.</w:t>
      </w:r>
      <w:r>
        <w:rPr>
          <w:rFonts w:hint="cs"/>
          <w:cs/>
        </w:rPr>
        <w:t>)</w:t>
      </w:r>
    </w:p>
    <w:p w14:paraId="13A58E59" w14:textId="77777777" w:rsidR="007579B4" w:rsidRDefault="007579B4" w:rsidP="007579B4"/>
    <w:p w14:paraId="5152A9D9" w14:textId="77777777" w:rsidR="007579B4" w:rsidRDefault="007579B4" w:rsidP="007579B4"/>
    <w:p w14:paraId="6B4AC88A" w14:textId="77777777" w:rsidR="007579B4" w:rsidRDefault="007579B4" w:rsidP="007579B4"/>
    <w:p w14:paraId="2EFC46C0" w14:textId="77777777" w:rsidR="007579B4" w:rsidRDefault="007579B4" w:rsidP="007579B4">
      <w:pPr>
        <w:rPr>
          <w:rFonts w:hint="cs"/>
        </w:rPr>
      </w:pPr>
    </w:p>
    <w:p w14:paraId="1F330DE4" w14:textId="77777777" w:rsidR="007579B4" w:rsidRDefault="007579B4" w:rsidP="00BE2C99">
      <w:pPr>
        <w:pStyle w:val="Heading4"/>
        <w:rPr>
          <w:rFonts w:hint="cs"/>
        </w:rPr>
      </w:pPr>
      <w:r>
        <w:lastRenderedPageBreak/>
        <w:t>080303528</w:t>
      </w:r>
      <w:r>
        <w:rPr>
          <w:cs/>
        </w:rPr>
        <w:t xml:space="preserve"> การจัดการค่ายพักแรม</w:t>
      </w:r>
      <w:r>
        <w:rPr>
          <w:rFonts w:hint="cs"/>
          <w:cs/>
        </w:rPr>
        <w:t xml:space="preserve"> </w:t>
      </w:r>
      <w:r>
        <w:t>(Camp Management)</w:t>
      </w:r>
      <w:r>
        <w:rPr>
          <w:rFonts w:hint="cs"/>
          <w:cs/>
        </w:rPr>
        <w:t xml:space="preserve"> </w:t>
      </w:r>
      <w:r>
        <w:rPr>
          <w:cs/>
        </w:rPr>
        <w:t>หน่วยกิต3(3-0-6)</w:t>
      </w:r>
    </w:p>
    <w:p w14:paraId="04A8AB04" w14:textId="77777777" w:rsidR="007579B4" w:rsidRDefault="007579B4" w:rsidP="00BE2C99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55B55AFE" w14:textId="77777777" w:rsidR="007579B4" w:rsidRDefault="007579B4" w:rsidP="00AD00A4">
      <w:pPr>
        <w:pStyle w:val="Heading6"/>
      </w:pPr>
      <w:r>
        <w:rPr>
          <w:cs/>
        </w:rPr>
        <w:t xml:space="preserve"> ไม่มี(</w:t>
      </w:r>
      <w:r>
        <w:t>None)</w:t>
      </w:r>
    </w:p>
    <w:p w14:paraId="2970B85D" w14:textId="14C945B5" w:rsidR="007579B4" w:rsidRDefault="007579B4" w:rsidP="00AD00A4">
      <w:pPr>
        <w:pStyle w:val="Heading7"/>
      </w:pPr>
      <w:r w:rsidRPr="003D350C"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>ประวัติ ความหมาย ความสำคัญ ประโยชน์ของค่ายพักแรม ประเภทของค่ายพักแรม กิจกรรมและหลักการจัดกิจกรรมค่ายพักแรม คุณลักษณะของผู้นำค่ายพักแรม ระเบียบและพิธีการของค่ายพักแรม การปฏิบัติตนเป็นชาวค่ายที่ดี การจัดและด</w:t>
      </w:r>
      <w:r>
        <w:rPr>
          <w:rFonts w:hint="cs"/>
          <w:cs/>
        </w:rPr>
        <w:t>ำ</w:t>
      </w:r>
      <w:r>
        <w:rPr>
          <w:cs/>
        </w:rPr>
        <w:t>เนินการค่ายพักแรม การประเมินค่ายพักแรม และธุรกิจค่ายพักแรม</w:t>
      </w:r>
      <w:r>
        <w:rPr>
          <w:rFonts w:hint="cs"/>
          <w:cs/>
        </w:rPr>
        <w:t xml:space="preserve">( </w:t>
      </w:r>
      <w:r>
        <w:t>History, definition, importance and advantages of camp types; activities and</w:t>
      </w:r>
      <w:r>
        <w:rPr>
          <w:rFonts w:hint="cs"/>
          <w:cs/>
        </w:rPr>
        <w:t xml:space="preserve"> </w:t>
      </w:r>
      <w:r>
        <w:t>principles of camp activity management;</w:t>
      </w:r>
      <w:r w:rsidR="00AD00A4">
        <w:rPr>
          <w:rFonts w:hint="cs"/>
          <w:cs/>
        </w:rPr>
        <w:t xml:space="preserve"> </w:t>
      </w:r>
      <w:r>
        <w:t>characteristics of camp leaders, regulations and</w:t>
      </w:r>
      <w:r>
        <w:rPr>
          <w:rFonts w:hint="cs"/>
          <w:cs/>
        </w:rPr>
        <w:t xml:space="preserve"> </w:t>
      </w:r>
      <w:r>
        <w:t>ceremonies of camp; self-practiced to be a good camper; management and administration of</w:t>
      </w:r>
      <w:r>
        <w:rPr>
          <w:rFonts w:hint="cs"/>
          <w:cs/>
        </w:rPr>
        <w:t xml:space="preserve"> </w:t>
      </w:r>
      <w:r>
        <w:t>camp; camp evaluation and camping business.</w:t>
      </w:r>
      <w:r>
        <w:rPr>
          <w:rFonts w:hint="cs"/>
          <w:cs/>
        </w:rPr>
        <w:t>)</w:t>
      </w:r>
    </w:p>
    <w:p w14:paraId="1B45F0EA" w14:textId="77777777" w:rsidR="00B82FC7" w:rsidRPr="00B82FC7" w:rsidRDefault="00B82FC7" w:rsidP="00B82FC7">
      <w:pPr>
        <w:rPr>
          <w:rFonts w:hint="cs"/>
        </w:rPr>
      </w:pPr>
    </w:p>
    <w:p w14:paraId="645D8573" w14:textId="77777777" w:rsidR="007579B4" w:rsidRDefault="007579B4" w:rsidP="00AD00A4">
      <w:pPr>
        <w:pStyle w:val="Heading3"/>
      </w:pPr>
      <w:r>
        <w:rPr>
          <w:cs/>
        </w:rPr>
        <w:lastRenderedPageBreak/>
        <w:t>วิทยาลัยนานาชาติ</w:t>
      </w:r>
    </w:p>
    <w:p w14:paraId="72D5796C" w14:textId="77777777" w:rsidR="007579B4" w:rsidRDefault="007579B4" w:rsidP="00B82FC7">
      <w:pPr>
        <w:pStyle w:val="Heading4"/>
        <w:rPr>
          <w:rFonts w:hint="cs"/>
        </w:rPr>
      </w:pPr>
      <w:r>
        <w:t>150013142</w:t>
      </w:r>
      <w:r>
        <w:rPr>
          <w:cs/>
        </w:rPr>
        <w:t xml:space="preserve"> สิ่งแวดล้อมเพื่อชีวิต</w:t>
      </w:r>
      <w:r>
        <w:rPr>
          <w:rFonts w:hint="cs"/>
          <w:cs/>
        </w:rPr>
        <w:t xml:space="preserve"> </w:t>
      </w:r>
      <w:r>
        <w:t>(Environment for life)</w:t>
      </w:r>
      <w:r>
        <w:rPr>
          <w:rFonts w:hint="cs"/>
          <w:cs/>
        </w:rPr>
        <w:t xml:space="preserve"> </w:t>
      </w:r>
      <w:r>
        <w:rPr>
          <w:cs/>
        </w:rPr>
        <w:t>หน่วยกิต3(3-0-6)</w:t>
      </w:r>
    </w:p>
    <w:p w14:paraId="02A00C9D" w14:textId="77777777" w:rsidR="007579B4" w:rsidRDefault="007579B4" w:rsidP="00B82FC7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5110978F" w14:textId="77777777" w:rsidR="007579B4" w:rsidRDefault="007579B4" w:rsidP="00B82FC7">
      <w:pPr>
        <w:pStyle w:val="Heading6"/>
      </w:pPr>
      <w:r>
        <w:rPr>
          <w:cs/>
        </w:rPr>
        <w:t>ไม่มี(</w:t>
      </w:r>
      <w:r>
        <w:t>None)</w:t>
      </w:r>
    </w:p>
    <w:p w14:paraId="04932F75" w14:textId="3129CD20" w:rsidR="007579B4" w:rsidRDefault="007579B4" w:rsidP="00B82FC7">
      <w:pPr>
        <w:pStyle w:val="Heading7"/>
      </w:pPr>
      <w:r w:rsidRPr="0085615E"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>นิเวศน์วิทยา ความสัมพันธ์ระหว่างสิ่งมีชีวิตกับสิ่งแวดล้อม การถ่ายทอดพลังงาน ห่วงโซ่อาหารและปิรามิดอาหาร ระบบนิเวศน์</w:t>
      </w:r>
      <w:r>
        <w:rPr>
          <w:cs/>
        </w:rPr>
        <w:tab/>
        <w:t>และความหลากหลายในท้องถิ่น กิจกรรมของมนุษย์ที่ส่งผลต่อ ระบบนิเวศน์ขีดจำกัดความปลอดภัยของโลก การมีส่วนร่วมในการแก้ปัญหาสิ่งแวดล้อม การ</w:t>
      </w:r>
      <w:r>
        <w:rPr>
          <w:cs/>
        </w:rPr>
        <w:tab/>
        <w:t>บริหาร การปล่อยคาร์บอน</w:t>
      </w:r>
      <w:r>
        <w:rPr>
          <w:rFonts w:hint="cs"/>
          <w:cs/>
        </w:rPr>
        <w:t xml:space="preserve"> </w:t>
      </w:r>
      <w:r>
        <w:rPr>
          <w:cs/>
        </w:rPr>
        <w:t>กฎหมายและข้อก าาหนดทางสิ่งแวดล้อมในระดับชาติและระดับสากล ระบบการจัดการ สิ่งแวดล้อม</w:t>
      </w:r>
      <w:r>
        <w:rPr>
          <w:rFonts w:hint="cs"/>
          <w:cs/>
        </w:rPr>
        <w:t xml:space="preserve"> </w:t>
      </w:r>
      <w:r>
        <w:t xml:space="preserve">(ISO 14001) </w:t>
      </w:r>
      <w:r>
        <w:rPr>
          <w:cs/>
        </w:rPr>
        <w:t>เพื่อการด าเนินธุรกิจและการจัดการห่วงโซ่อุปทาน</w:t>
      </w:r>
      <w:r>
        <w:rPr>
          <w:rFonts w:hint="cs"/>
          <w:cs/>
        </w:rPr>
        <w:t xml:space="preserve"> ( </w:t>
      </w:r>
      <w:r>
        <w:t>Ecological systems; relationship between organisms and the environment; energy</w:t>
      </w:r>
      <w:r>
        <w:rPr>
          <w:rFonts w:hint="cs"/>
          <w:cs/>
        </w:rPr>
        <w:t xml:space="preserve"> </w:t>
      </w:r>
      <w:r>
        <w:t>flow; food chains and food pyramids; ecosystems and biodiversity in local area; human impact</w:t>
      </w:r>
      <w:r>
        <w:rPr>
          <w:rFonts w:hint="cs"/>
          <w:cs/>
        </w:rPr>
        <w:t xml:space="preserve"> </w:t>
      </w:r>
      <w:r>
        <w:t xml:space="preserve">on the ecosystem; planetary boundaries; climate change; participation in </w:t>
      </w:r>
      <w:r>
        <w:rPr>
          <w:cs/>
        </w:rPr>
        <w:tab/>
      </w:r>
      <w:r>
        <w:t>solving environmental</w:t>
      </w:r>
      <w:r>
        <w:rPr>
          <w:rFonts w:hint="cs"/>
          <w:cs/>
        </w:rPr>
        <w:t xml:space="preserve"> </w:t>
      </w:r>
      <w:r>
        <w:t>problems; practice of green business; carbon emission management; national and international</w:t>
      </w:r>
      <w:r>
        <w:rPr>
          <w:rFonts w:hint="cs"/>
          <w:cs/>
        </w:rPr>
        <w:t xml:space="preserve"> </w:t>
      </w:r>
      <w:r>
        <w:t xml:space="preserve">environmental laws and codes; ISO 14001 environmental management for business and </w:t>
      </w:r>
      <w:r>
        <w:rPr>
          <w:cs/>
        </w:rPr>
        <w:tab/>
      </w:r>
      <w:r>
        <w:t>supply</w:t>
      </w:r>
      <w:r>
        <w:rPr>
          <w:rFonts w:hint="cs"/>
          <w:cs/>
        </w:rPr>
        <w:t xml:space="preserve"> </w:t>
      </w:r>
      <w:r>
        <w:t>chains management.</w:t>
      </w:r>
    </w:p>
    <w:p w14:paraId="1D905234" w14:textId="77777777" w:rsidR="007579B4" w:rsidRDefault="007579B4" w:rsidP="007579B4"/>
    <w:p w14:paraId="44AE5F4B" w14:textId="77777777" w:rsidR="007579B4" w:rsidRDefault="007579B4" w:rsidP="007579B4"/>
    <w:p w14:paraId="708AA83E" w14:textId="77777777" w:rsidR="007579B4" w:rsidRDefault="007579B4" w:rsidP="00B82FC7">
      <w:pPr>
        <w:pStyle w:val="Heading4"/>
        <w:rPr>
          <w:rFonts w:hint="cs"/>
        </w:rPr>
      </w:pPr>
      <w:r>
        <w:lastRenderedPageBreak/>
        <w:t>150013120</w:t>
      </w:r>
      <w:r>
        <w:rPr>
          <w:cs/>
        </w:rPr>
        <w:t xml:space="preserve"> มนุษยสัมพันธ์</w:t>
      </w:r>
      <w:r>
        <w:rPr>
          <w:rFonts w:hint="cs"/>
          <w:cs/>
        </w:rPr>
        <w:t xml:space="preserve"> </w:t>
      </w:r>
      <w:r>
        <w:t xml:space="preserve">(Human </w:t>
      </w:r>
      <w:proofErr w:type="gramStart"/>
      <w:r>
        <w:t>Relations)</w:t>
      </w:r>
      <w:r>
        <w:rPr>
          <w:rFonts w:hint="cs"/>
          <w:cs/>
        </w:rPr>
        <w:t xml:space="preserve">  </w:t>
      </w:r>
      <w:r>
        <w:rPr>
          <w:cs/>
        </w:rPr>
        <w:t>หน่วยกิต</w:t>
      </w:r>
      <w:proofErr w:type="gramEnd"/>
      <w:r>
        <w:rPr>
          <w:cs/>
        </w:rPr>
        <w:t>3(3-0-6)</w:t>
      </w:r>
    </w:p>
    <w:p w14:paraId="12655739" w14:textId="77777777" w:rsidR="007579B4" w:rsidRDefault="007579B4" w:rsidP="00B82FC7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54CFF38E" w14:textId="77777777" w:rsidR="007579B4" w:rsidRDefault="007579B4" w:rsidP="00B82FC7">
      <w:pPr>
        <w:pStyle w:val="Heading6"/>
      </w:pPr>
      <w:r>
        <w:rPr>
          <w:cs/>
        </w:rPr>
        <w:t>ไม่มี(</w:t>
      </w:r>
      <w:r>
        <w:t>None)</w:t>
      </w:r>
    </w:p>
    <w:p w14:paraId="48BF8439" w14:textId="726E42A1" w:rsidR="007579B4" w:rsidRDefault="007579B4" w:rsidP="00B82FC7">
      <w:pPr>
        <w:pStyle w:val="Heading7"/>
      </w:pPr>
      <w:r w:rsidRPr="00B36505"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 xml:space="preserve">หลักการและทฤษฎีว่าด้วยพฤติกรรมของบุคคล การเข้าใจตนเองและผู้อื่น การพัฒนาตนเองความรู้พื้นฐานและมารยาททางสังคม </w:t>
      </w:r>
      <w:r>
        <w:rPr>
          <w:cs/>
        </w:rPr>
        <w:tab/>
        <w:t>การติดต่อสื่อสารและการทำงานร่วมกัน การบริหารความขัดแย้ง และการนำหลักธรรมทางศาสนามาประยุกต์ใช้ในการสร้างมนุษยสัมพันธ์</w:t>
      </w:r>
      <w:r>
        <w:rPr>
          <w:rFonts w:hint="cs"/>
          <w:cs/>
        </w:rPr>
        <w:t xml:space="preserve"> ( </w:t>
      </w:r>
      <w:r>
        <w:t>Principles and theories of human behavior; self-understanding and empathy;</w:t>
      </w:r>
      <w:r>
        <w:rPr>
          <w:rFonts w:hint="cs"/>
          <w:cs/>
        </w:rPr>
        <w:t xml:space="preserve"> </w:t>
      </w:r>
      <w:r>
        <w:t>self–development; basic knowledge of social etiquette and cultural norms;</w:t>
      </w:r>
      <w:r w:rsidR="00B82FC7">
        <w:rPr>
          <w:rFonts w:hint="cs"/>
          <w:cs/>
        </w:rPr>
        <w:t xml:space="preserve"> </w:t>
      </w:r>
      <w:r>
        <w:t>team</w:t>
      </w:r>
      <w:r>
        <w:rPr>
          <w:rFonts w:hint="cs"/>
          <w:cs/>
        </w:rPr>
        <w:t xml:space="preserve"> </w:t>
      </w:r>
      <w:r>
        <w:t>communication and team work; conflict management and resolution; application of religious</w:t>
      </w:r>
      <w:r>
        <w:rPr>
          <w:rFonts w:hint="cs"/>
          <w:cs/>
        </w:rPr>
        <w:t xml:space="preserve"> </w:t>
      </w:r>
      <w:r>
        <w:t>principles to enhance human relations.</w:t>
      </w:r>
      <w:r>
        <w:rPr>
          <w:rFonts w:hint="cs"/>
          <w:cs/>
        </w:rPr>
        <w:t>)</w:t>
      </w:r>
    </w:p>
    <w:p w14:paraId="76405F49" w14:textId="51CF3E55" w:rsidR="007579B4" w:rsidRDefault="007579B4" w:rsidP="00B82FC7">
      <w:pPr>
        <w:pStyle w:val="Heading4"/>
        <w:rPr>
          <w:rFonts w:hint="cs"/>
        </w:rPr>
      </w:pPr>
      <w:r>
        <w:t>150013122</w:t>
      </w:r>
      <w:r>
        <w:rPr>
          <w:cs/>
        </w:rPr>
        <w:t xml:space="preserve"> คุณธรรมและจริยธรรมศึกษา</w:t>
      </w:r>
      <w:r>
        <w:rPr>
          <w:rFonts w:hint="cs"/>
          <w:cs/>
        </w:rPr>
        <w:t xml:space="preserve"> </w:t>
      </w:r>
      <w:r>
        <w:t>(Moral and Ethical Study)</w:t>
      </w:r>
      <w:r>
        <w:rPr>
          <w:rFonts w:hint="cs"/>
          <w:cs/>
        </w:rPr>
        <w:t xml:space="preserve"> </w:t>
      </w:r>
      <w:r>
        <w:rPr>
          <w:cs/>
        </w:rPr>
        <w:br/>
      </w:r>
      <w:r>
        <w:rPr>
          <w:cs/>
        </w:rPr>
        <w:tab/>
      </w:r>
      <w:r w:rsidR="00B82FC7">
        <w:rPr>
          <w:cs/>
        </w:rPr>
        <w:tab/>
      </w:r>
      <w:r>
        <w:rPr>
          <w:cs/>
        </w:rPr>
        <w:t>หน่วยกิต3(3-0-6)</w:t>
      </w:r>
    </w:p>
    <w:p w14:paraId="1E9478E5" w14:textId="77777777" w:rsidR="007579B4" w:rsidRDefault="007579B4" w:rsidP="00B82FC7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40EEA8F5" w14:textId="77777777" w:rsidR="007579B4" w:rsidRDefault="007579B4" w:rsidP="00B82FC7">
      <w:pPr>
        <w:pStyle w:val="Heading6"/>
      </w:pPr>
      <w:r>
        <w:rPr>
          <w:cs/>
        </w:rPr>
        <w:t>ไม่มี(</w:t>
      </w:r>
      <w:r>
        <w:t>None)</w:t>
      </w:r>
    </w:p>
    <w:p w14:paraId="1ED48896" w14:textId="46BAEE4D" w:rsidR="007579B4" w:rsidRDefault="007579B4" w:rsidP="001D2491">
      <w:pPr>
        <w:pStyle w:val="Heading7"/>
      </w:pPr>
      <w:r w:rsidRPr="00DD4287"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>จริยธรรมกับการดำรงชีวิต คุณค่าของระบบคุณธรรม ความซื่อสัตย์สุจริต ความรับผิดชอบต่อตนเองและสังคม ความมีวินัยและตรงต่อเวลา การเคารพสิทธิและรับฟังความคิดเห็น ของผู้อื่น จรรยาบรรณทางวิชาชีพ</w:t>
      </w:r>
      <w:r>
        <w:rPr>
          <w:rFonts w:hint="cs"/>
          <w:cs/>
        </w:rPr>
        <w:t xml:space="preserve"> ( </w:t>
      </w:r>
      <w:r>
        <w:t>Ethics in life; importance of ethics; honesty and integrity; responsibilities to self and</w:t>
      </w:r>
      <w:r>
        <w:rPr>
          <w:rFonts w:hint="cs"/>
          <w:cs/>
        </w:rPr>
        <w:t xml:space="preserve"> </w:t>
      </w:r>
      <w:r>
        <w:t>society; discipline and punctuality; respect of rights and tolerance of others’ opinion;</w:t>
      </w:r>
      <w:r>
        <w:rPr>
          <w:rFonts w:hint="cs"/>
          <w:cs/>
        </w:rPr>
        <w:t xml:space="preserve"> </w:t>
      </w:r>
      <w:r>
        <w:t>professional codes.</w:t>
      </w:r>
      <w:r>
        <w:rPr>
          <w:rFonts w:hint="cs"/>
          <w:cs/>
        </w:rPr>
        <w:t>)</w:t>
      </w:r>
    </w:p>
    <w:p w14:paraId="2E854E9D" w14:textId="77777777" w:rsidR="001D2491" w:rsidRPr="001D2491" w:rsidRDefault="001D2491" w:rsidP="001D2491">
      <w:pPr>
        <w:rPr>
          <w:rFonts w:hint="cs"/>
        </w:rPr>
      </w:pPr>
    </w:p>
    <w:p w14:paraId="5A88A434" w14:textId="77777777" w:rsidR="007579B4" w:rsidRDefault="007579B4" w:rsidP="00B54498">
      <w:pPr>
        <w:pStyle w:val="Heading2"/>
        <w:rPr>
          <w:rFonts w:hint="cs"/>
        </w:rPr>
      </w:pPr>
      <w:r>
        <w:rPr>
          <w:cs/>
        </w:rPr>
        <w:lastRenderedPageBreak/>
        <w:t>รายวิชาศึกษาทั่วไป</w:t>
      </w:r>
      <w:r>
        <w:rPr>
          <w:rFonts w:hint="cs"/>
          <w:cs/>
        </w:rPr>
        <w:t xml:space="preserve"> </w:t>
      </w:r>
      <w:r>
        <w:rPr>
          <w:cs/>
        </w:rPr>
        <w:t>กลุ่มเสริมสร้างคุณภาพชีวิตและวิถีพลเมืองที่ดี</w:t>
      </w:r>
    </w:p>
    <w:p w14:paraId="47104432" w14:textId="77777777" w:rsidR="007579B4" w:rsidRDefault="007579B4" w:rsidP="00B54498">
      <w:pPr>
        <w:pStyle w:val="Heading3"/>
        <w:rPr>
          <w:rFonts w:hint="cs"/>
        </w:rPr>
      </w:pPr>
      <w:r>
        <w:rPr>
          <w:cs/>
        </w:rPr>
        <w:t>ชุดวิชากีฬาและนันทนการ</w:t>
      </w:r>
    </w:p>
    <w:p w14:paraId="5614FBD1" w14:textId="77777777" w:rsidR="007579B4" w:rsidRDefault="007579B4" w:rsidP="00B54498">
      <w:pPr>
        <w:pStyle w:val="Heading4"/>
      </w:pPr>
      <w:r>
        <w:rPr>
          <w:cs/>
        </w:rPr>
        <w:t>คณะศิลปศาสตร์ประยุกต์</w:t>
      </w:r>
    </w:p>
    <w:p w14:paraId="7E0D6FF7" w14:textId="77777777" w:rsidR="007579B4" w:rsidRDefault="007579B4" w:rsidP="00B54498">
      <w:pPr>
        <w:pStyle w:val="Heading5"/>
        <w:rPr>
          <w:rFonts w:hint="cs"/>
        </w:rPr>
      </w:pPr>
      <w:r>
        <w:t>080303501</w:t>
      </w:r>
      <w:r>
        <w:rPr>
          <w:cs/>
        </w:rPr>
        <w:t xml:space="preserve"> บาสเกตบอล</w:t>
      </w:r>
      <w:r>
        <w:rPr>
          <w:rFonts w:hint="cs"/>
          <w:cs/>
        </w:rPr>
        <w:t xml:space="preserve"> </w:t>
      </w:r>
      <w:r>
        <w:t>(Basketball)</w:t>
      </w:r>
      <w:r>
        <w:rPr>
          <w:rFonts w:hint="cs"/>
          <w:cs/>
        </w:rPr>
        <w:t xml:space="preserve"> </w:t>
      </w:r>
      <w:r w:rsidRPr="00BF267A">
        <w:rPr>
          <w:cs/>
        </w:rPr>
        <w:t>หน่วยกิต</w:t>
      </w:r>
      <w:r>
        <w:rPr>
          <w:rFonts w:hint="cs"/>
          <w:cs/>
        </w:rPr>
        <w:t xml:space="preserve"> </w:t>
      </w:r>
      <w:r>
        <w:t>1(0-2-1)</w:t>
      </w:r>
    </w:p>
    <w:p w14:paraId="648D5E46" w14:textId="77777777" w:rsidR="007579B4" w:rsidRDefault="007579B4" w:rsidP="00B54498">
      <w:pPr>
        <w:pStyle w:val="Heading5"/>
        <w:rPr>
          <w:rFonts w:hint="cs"/>
        </w:rPr>
      </w:pPr>
      <w:r>
        <w:t>080303502</w:t>
      </w:r>
      <w:r>
        <w:rPr>
          <w:cs/>
        </w:rPr>
        <w:t xml:space="preserve"> วอลเลย์บอล</w:t>
      </w:r>
      <w:r>
        <w:rPr>
          <w:rFonts w:hint="cs"/>
          <w:cs/>
        </w:rPr>
        <w:t xml:space="preserve"> </w:t>
      </w:r>
      <w:r>
        <w:t>(Volleyball)</w:t>
      </w:r>
      <w:r>
        <w:rPr>
          <w:rFonts w:hint="cs"/>
          <w:cs/>
        </w:rPr>
        <w:t xml:space="preserve"> </w:t>
      </w:r>
      <w:r w:rsidRPr="00BF267A">
        <w:rPr>
          <w:cs/>
        </w:rPr>
        <w:t>หน่วยกิต</w:t>
      </w:r>
      <w:r>
        <w:rPr>
          <w:rFonts w:hint="cs"/>
          <w:cs/>
        </w:rPr>
        <w:t xml:space="preserve"> </w:t>
      </w:r>
      <w:r>
        <w:t>1(0-2-1)</w:t>
      </w:r>
    </w:p>
    <w:p w14:paraId="1E6693E6" w14:textId="77777777" w:rsidR="007579B4" w:rsidRDefault="007579B4" w:rsidP="00B54498">
      <w:pPr>
        <w:pStyle w:val="Heading5"/>
      </w:pPr>
      <w:r>
        <w:t>080303503</w:t>
      </w:r>
      <w:r>
        <w:rPr>
          <w:cs/>
        </w:rPr>
        <w:t xml:space="preserve"> แบดมินตั</w:t>
      </w:r>
      <w:r>
        <w:rPr>
          <w:rFonts w:hint="cs"/>
          <w:cs/>
        </w:rPr>
        <w:t xml:space="preserve">น </w:t>
      </w:r>
      <w:r>
        <w:t>(Badminton)</w:t>
      </w:r>
      <w:r>
        <w:rPr>
          <w:rFonts w:hint="cs"/>
          <w:cs/>
        </w:rPr>
        <w:t xml:space="preserve"> </w:t>
      </w:r>
      <w:r w:rsidRPr="0079458E">
        <w:rPr>
          <w:cs/>
        </w:rPr>
        <w:t>หน่วยกิต</w:t>
      </w:r>
      <w:r>
        <w:rPr>
          <w:rFonts w:hint="cs"/>
          <w:cs/>
        </w:rPr>
        <w:t xml:space="preserve"> </w:t>
      </w:r>
      <w:r>
        <w:t>1(0-2-1)</w:t>
      </w:r>
    </w:p>
    <w:p w14:paraId="6044AAAE" w14:textId="77777777" w:rsidR="007579B4" w:rsidRDefault="007579B4" w:rsidP="00B54498">
      <w:pPr>
        <w:pStyle w:val="Heading5"/>
        <w:rPr>
          <w:rFonts w:hint="cs"/>
        </w:rPr>
      </w:pPr>
      <w:r>
        <w:t>080303504</w:t>
      </w:r>
      <w:r>
        <w:rPr>
          <w:cs/>
        </w:rPr>
        <w:t xml:space="preserve"> ลีลาศ</w:t>
      </w:r>
      <w:r>
        <w:rPr>
          <w:rFonts w:hint="cs"/>
          <w:cs/>
        </w:rPr>
        <w:t xml:space="preserve"> </w:t>
      </w:r>
      <w:r>
        <w:t>(Dancing)</w:t>
      </w:r>
      <w:r>
        <w:rPr>
          <w:rFonts w:hint="cs"/>
          <w:cs/>
        </w:rPr>
        <w:t xml:space="preserve"> </w:t>
      </w:r>
      <w:r w:rsidRPr="009708F3">
        <w:rPr>
          <w:cs/>
        </w:rPr>
        <w:t>หน่วยกิต</w:t>
      </w:r>
      <w:r>
        <w:t>1(0-2-1)</w:t>
      </w:r>
    </w:p>
    <w:p w14:paraId="4554C408" w14:textId="77777777" w:rsidR="007579B4" w:rsidRDefault="007579B4" w:rsidP="00B54498">
      <w:pPr>
        <w:pStyle w:val="Heading5"/>
      </w:pPr>
      <w:r>
        <w:t>080303505</w:t>
      </w:r>
      <w:r>
        <w:rPr>
          <w:cs/>
        </w:rPr>
        <w:t xml:space="preserve"> เทเบิลเทนนิส</w:t>
      </w:r>
      <w:r>
        <w:rPr>
          <w:rFonts w:hint="cs"/>
          <w:cs/>
        </w:rPr>
        <w:t xml:space="preserve"> </w:t>
      </w:r>
      <w:r>
        <w:t>(Table Tennis)</w:t>
      </w:r>
      <w:r>
        <w:rPr>
          <w:rFonts w:hint="cs"/>
          <w:cs/>
        </w:rPr>
        <w:t xml:space="preserve"> </w:t>
      </w:r>
      <w:r w:rsidRPr="00630DC5">
        <w:rPr>
          <w:cs/>
        </w:rPr>
        <w:t>หน่วยกิต</w:t>
      </w:r>
      <w:r>
        <w:rPr>
          <w:rFonts w:hint="cs"/>
          <w:cs/>
        </w:rPr>
        <w:t xml:space="preserve"> </w:t>
      </w:r>
      <w:r>
        <w:t>1(0-2-1)</w:t>
      </w:r>
    </w:p>
    <w:p w14:paraId="5FF1332E" w14:textId="77777777" w:rsidR="007579B4" w:rsidRDefault="007579B4" w:rsidP="00B54498">
      <w:pPr>
        <w:pStyle w:val="Heading5"/>
        <w:rPr>
          <w:rFonts w:hint="cs"/>
        </w:rPr>
      </w:pPr>
      <w:r>
        <w:t>080303507</w:t>
      </w:r>
      <w:r>
        <w:rPr>
          <w:cs/>
        </w:rPr>
        <w:t xml:space="preserve"> ฟุตบอล</w:t>
      </w:r>
      <w:r>
        <w:rPr>
          <w:rFonts w:hint="cs"/>
          <w:cs/>
        </w:rPr>
        <w:t xml:space="preserve"> </w:t>
      </w:r>
      <w:r>
        <w:t>(Football)</w:t>
      </w:r>
      <w:r>
        <w:rPr>
          <w:rFonts w:hint="cs"/>
          <w:cs/>
        </w:rPr>
        <w:t xml:space="preserve"> </w:t>
      </w:r>
      <w:r w:rsidRPr="00630DC5">
        <w:rPr>
          <w:cs/>
        </w:rPr>
        <w:t>หน่วยกิต</w:t>
      </w:r>
      <w:r>
        <w:rPr>
          <w:rFonts w:hint="cs"/>
          <w:cs/>
        </w:rPr>
        <w:t xml:space="preserve"> </w:t>
      </w:r>
      <w:r>
        <w:t>1(0-2-1)</w:t>
      </w:r>
    </w:p>
    <w:p w14:paraId="43456877" w14:textId="6B3411AC" w:rsidR="007579B4" w:rsidRDefault="007579B4" w:rsidP="00B54498">
      <w:pPr>
        <w:pStyle w:val="Heading5"/>
        <w:rPr>
          <w:rFonts w:hint="cs"/>
        </w:rPr>
      </w:pPr>
      <w:r>
        <w:t>080303515</w:t>
      </w:r>
      <w:r>
        <w:rPr>
          <w:cs/>
        </w:rPr>
        <w:t xml:space="preserve"> การเดิน-วิ่งเพื่อสุขภาพ</w:t>
      </w:r>
      <w:r>
        <w:rPr>
          <w:rFonts w:hint="cs"/>
          <w:cs/>
        </w:rPr>
        <w:t xml:space="preserve"> </w:t>
      </w:r>
      <w:r>
        <w:t>(Walk and Run for Health)</w:t>
      </w:r>
      <w:r>
        <w:rPr>
          <w:rFonts w:hint="cs"/>
          <w:cs/>
        </w:rPr>
        <w:t xml:space="preserve"> </w:t>
      </w:r>
      <w:r w:rsidR="00B54498">
        <w:br/>
      </w:r>
      <w:r w:rsidR="00B54498">
        <w:tab/>
      </w:r>
      <w:r w:rsidRPr="00342DD0">
        <w:rPr>
          <w:cs/>
        </w:rPr>
        <w:t>หน่วยกิต</w:t>
      </w:r>
      <w:r>
        <w:rPr>
          <w:rFonts w:hint="cs"/>
          <w:cs/>
        </w:rPr>
        <w:t xml:space="preserve"> </w:t>
      </w:r>
      <w:r>
        <w:t>1(0-2-1)</w:t>
      </w:r>
    </w:p>
    <w:p w14:paraId="58C587A1" w14:textId="77777777" w:rsidR="007579B4" w:rsidRPr="00612299" w:rsidRDefault="007579B4" w:rsidP="00B54498">
      <w:pPr>
        <w:pStyle w:val="Heading5"/>
        <w:rPr>
          <w:rFonts w:hint="cs"/>
        </w:rPr>
      </w:pPr>
      <w:r>
        <w:t>080303516</w:t>
      </w:r>
      <w:r>
        <w:rPr>
          <w:cs/>
        </w:rPr>
        <w:t xml:space="preserve"> เกมและเพล</w:t>
      </w:r>
      <w:r>
        <w:rPr>
          <w:rFonts w:hint="cs"/>
          <w:cs/>
        </w:rPr>
        <w:t xml:space="preserve">ง </w:t>
      </w:r>
      <w:r>
        <w:t>(Games and Songs)</w:t>
      </w:r>
      <w:r>
        <w:rPr>
          <w:rFonts w:hint="cs"/>
          <w:cs/>
        </w:rPr>
        <w:t xml:space="preserve"> </w:t>
      </w:r>
      <w:r w:rsidRPr="00342DD0">
        <w:rPr>
          <w:cs/>
        </w:rPr>
        <w:t>หน่วยกิต</w:t>
      </w:r>
      <w:r>
        <w:t>1(0-2-1)</w:t>
      </w:r>
    </w:p>
    <w:p w14:paraId="2CF102A2" w14:textId="77777777" w:rsidR="007579B4" w:rsidRPr="00612299" w:rsidRDefault="007579B4" w:rsidP="00B54498">
      <w:pPr>
        <w:pStyle w:val="Heading5"/>
        <w:rPr>
          <w:rFonts w:hint="cs"/>
        </w:rPr>
      </w:pPr>
      <w:r>
        <w:t>080303517</w:t>
      </w:r>
      <w:r>
        <w:rPr>
          <w:cs/>
        </w:rPr>
        <w:t xml:space="preserve"> การออกก</w:t>
      </w:r>
      <w:r>
        <w:rPr>
          <w:rFonts w:hint="cs"/>
          <w:cs/>
        </w:rPr>
        <w:t>ำ</w:t>
      </w:r>
      <w:r>
        <w:rPr>
          <w:cs/>
        </w:rPr>
        <w:t>ลังกายและการฝึกด้วยน</w:t>
      </w:r>
      <w:r>
        <w:rPr>
          <w:rFonts w:hint="cs"/>
          <w:cs/>
        </w:rPr>
        <w:t>้ำ</w:t>
      </w:r>
      <w:r>
        <w:rPr>
          <w:cs/>
        </w:rPr>
        <w:t>หนัก</w:t>
      </w:r>
      <w:r>
        <w:rPr>
          <w:rFonts w:hint="cs"/>
          <w:cs/>
        </w:rPr>
        <w:t xml:space="preserve"> </w:t>
      </w:r>
      <w:r>
        <w:t xml:space="preserve">(Fitness and Weight </w:t>
      </w:r>
      <w:r>
        <w:rPr>
          <w:cs/>
        </w:rPr>
        <w:tab/>
      </w:r>
      <w:r>
        <w:t>Training)</w:t>
      </w:r>
      <w:r>
        <w:rPr>
          <w:rFonts w:hint="cs"/>
          <w:cs/>
        </w:rPr>
        <w:t xml:space="preserve"> </w:t>
      </w:r>
      <w:r w:rsidRPr="00342DD0">
        <w:rPr>
          <w:cs/>
        </w:rPr>
        <w:t>หน่วยกิต</w:t>
      </w:r>
      <w:r>
        <w:rPr>
          <w:rFonts w:hint="cs"/>
          <w:cs/>
        </w:rPr>
        <w:t xml:space="preserve"> </w:t>
      </w:r>
      <w:r>
        <w:t>1(0-2-1)</w:t>
      </w:r>
    </w:p>
    <w:p w14:paraId="34FEBDD8" w14:textId="77777777" w:rsidR="007579B4" w:rsidRDefault="007579B4" w:rsidP="00B54498">
      <w:pPr>
        <w:pStyle w:val="Heading5"/>
        <w:rPr>
          <w:rFonts w:hint="cs"/>
        </w:rPr>
      </w:pPr>
      <w:r>
        <w:t>080303518</w:t>
      </w:r>
      <w:r>
        <w:rPr>
          <w:cs/>
        </w:rPr>
        <w:t xml:space="preserve"> การเต้นแอโรบิกและเต้นคัฟเวอร์</w:t>
      </w:r>
      <w:r>
        <w:rPr>
          <w:rFonts w:hint="cs"/>
          <w:cs/>
        </w:rPr>
        <w:t xml:space="preserve"> </w:t>
      </w:r>
      <w:r>
        <w:t xml:space="preserve">(Aerobic Dance and Cover </w:t>
      </w:r>
      <w:r>
        <w:rPr>
          <w:cs/>
        </w:rPr>
        <w:tab/>
      </w:r>
      <w:r>
        <w:t>Dance)</w:t>
      </w:r>
      <w:r>
        <w:rPr>
          <w:rFonts w:hint="cs"/>
          <w:cs/>
        </w:rPr>
        <w:t xml:space="preserve"> 0</w:t>
      </w:r>
      <w:r w:rsidRPr="00612299">
        <w:rPr>
          <w:cs/>
        </w:rPr>
        <w:t>หน่วยกิต</w:t>
      </w:r>
      <w:r>
        <w:rPr>
          <w:rFonts w:hint="cs"/>
          <w:cs/>
        </w:rPr>
        <w:t xml:space="preserve"> </w:t>
      </w:r>
      <w:r>
        <w:t>1(0-2-1)</w:t>
      </w:r>
    </w:p>
    <w:p w14:paraId="2BC5DBC4" w14:textId="77777777" w:rsidR="007579B4" w:rsidRDefault="007579B4" w:rsidP="00B54498">
      <w:pPr>
        <w:pStyle w:val="Heading5"/>
        <w:rPr>
          <w:rFonts w:hint="cs"/>
        </w:rPr>
      </w:pPr>
      <w:r>
        <w:t>080303519</w:t>
      </w:r>
      <w:r>
        <w:rPr>
          <w:cs/>
        </w:rPr>
        <w:t xml:space="preserve"> กีฬาบริดจ์</w:t>
      </w:r>
      <w:r>
        <w:rPr>
          <w:rFonts w:hint="cs"/>
          <w:cs/>
        </w:rPr>
        <w:t xml:space="preserve"> </w:t>
      </w:r>
      <w:r>
        <w:t>(Bridge)</w:t>
      </w:r>
      <w:r>
        <w:rPr>
          <w:rFonts w:hint="cs"/>
          <w:cs/>
        </w:rPr>
        <w:t xml:space="preserve"> </w:t>
      </w:r>
      <w:r w:rsidRPr="00BE0C21">
        <w:rPr>
          <w:cs/>
        </w:rPr>
        <w:t>หน่วยกิต</w:t>
      </w:r>
      <w:r>
        <w:rPr>
          <w:rFonts w:hint="cs"/>
          <w:cs/>
        </w:rPr>
        <w:t xml:space="preserve"> </w:t>
      </w:r>
      <w:r>
        <w:t>1(0-2-1)</w:t>
      </w:r>
    </w:p>
    <w:p w14:paraId="608CAEF1" w14:textId="77777777" w:rsidR="007579B4" w:rsidRDefault="007579B4" w:rsidP="00B54498">
      <w:pPr>
        <w:pStyle w:val="Heading5"/>
        <w:rPr>
          <w:rFonts w:hint="cs"/>
        </w:rPr>
      </w:pPr>
      <w:r>
        <w:t>080303520</w:t>
      </w:r>
      <w:r>
        <w:rPr>
          <w:cs/>
        </w:rPr>
        <w:t xml:space="preserve"> บอร์ดเกมส์</w:t>
      </w:r>
      <w:r>
        <w:rPr>
          <w:rFonts w:hint="cs"/>
          <w:cs/>
        </w:rPr>
        <w:t xml:space="preserve"> </w:t>
      </w:r>
      <w:r>
        <w:t>(Board Games)</w:t>
      </w:r>
      <w:r>
        <w:rPr>
          <w:rFonts w:hint="cs"/>
          <w:cs/>
        </w:rPr>
        <w:t xml:space="preserve"> </w:t>
      </w:r>
      <w:r w:rsidRPr="0018443C">
        <w:rPr>
          <w:cs/>
        </w:rPr>
        <w:t>หน่วยกิต</w:t>
      </w:r>
      <w:r>
        <w:rPr>
          <w:rFonts w:hint="cs"/>
          <w:cs/>
        </w:rPr>
        <w:t xml:space="preserve"> </w:t>
      </w:r>
      <w:r>
        <w:t>1(0-2-1)</w:t>
      </w:r>
    </w:p>
    <w:p w14:paraId="10202AFF" w14:textId="77777777" w:rsidR="007579B4" w:rsidRDefault="007579B4" w:rsidP="00B54498">
      <w:pPr>
        <w:pStyle w:val="Heading5"/>
        <w:rPr>
          <w:rFonts w:hint="cs"/>
        </w:rPr>
      </w:pPr>
      <w:r>
        <w:t>080303521</w:t>
      </w:r>
      <w:r>
        <w:rPr>
          <w:cs/>
        </w:rPr>
        <w:t xml:space="preserve"> อีสปอร์ต</w:t>
      </w:r>
      <w:r>
        <w:rPr>
          <w:rFonts w:hint="cs"/>
          <w:cs/>
        </w:rPr>
        <w:t xml:space="preserve"> </w:t>
      </w:r>
      <w:r>
        <w:t>(e-Sports)</w:t>
      </w:r>
      <w:r>
        <w:rPr>
          <w:rFonts w:hint="cs"/>
          <w:cs/>
        </w:rPr>
        <w:t xml:space="preserve"> </w:t>
      </w:r>
      <w:r w:rsidRPr="0018443C">
        <w:rPr>
          <w:cs/>
        </w:rPr>
        <w:t>หน่วยกิต</w:t>
      </w:r>
      <w:r>
        <w:rPr>
          <w:rFonts w:hint="cs"/>
          <w:cs/>
        </w:rPr>
        <w:t xml:space="preserve"> </w:t>
      </w:r>
      <w:r>
        <w:t>1(0-2-1)</w:t>
      </w:r>
    </w:p>
    <w:p w14:paraId="3D1E2B24" w14:textId="6ABC3393" w:rsidR="007579B4" w:rsidRDefault="007579B4" w:rsidP="00B54498">
      <w:pPr>
        <w:pStyle w:val="Heading4"/>
      </w:pPr>
      <w:r>
        <w:rPr>
          <w:cs/>
        </w:rPr>
        <w:t>ราย</w:t>
      </w:r>
      <w:r>
        <w:rPr>
          <w:rFonts w:hint="cs"/>
          <w:cs/>
        </w:rPr>
        <w:t>ุ</w:t>
      </w:r>
      <w:r>
        <w:rPr>
          <w:cs/>
        </w:rPr>
        <w:t>วิชาที่เปิดสอนให้กับนักศึกษาระดับปริญญาตรีของวิทยาลัยเทคโนโลยีอุตสาหกรร</w:t>
      </w:r>
      <w:r>
        <w:rPr>
          <w:rFonts w:hint="cs"/>
          <w:cs/>
        </w:rPr>
        <w:t>ม</w:t>
      </w:r>
      <w:r w:rsidR="00B54498">
        <w:tab/>
      </w:r>
      <w:r w:rsidR="00B54498">
        <w:tab/>
      </w:r>
      <w:r w:rsidR="00B54498">
        <w:tab/>
      </w:r>
      <w:r>
        <w:rPr>
          <w:cs/>
        </w:rPr>
        <w:t>เท่านั้น</w:t>
      </w:r>
    </w:p>
    <w:p w14:paraId="4969C7E3" w14:textId="77777777" w:rsidR="007579B4" w:rsidRDefault="007579B4" w:rsidP="007579B4">
      <w:pPr>
        <w:pStyle w:val="Heading5"/>
        <w:rPr>
          <w:rFonts w:hint="cs"/>
        </w:rPr>
      </w:pPr>
      <w:r>
        <w:t>080303401</w:t>
      </w:r>
      <w:r>
        <w:rPr>
          <w:cs/>
        </w:rPr>
        <w:t xml:space="preserve"> </w:t>
      </w:r>
      <w:proofErr w:type="gramStart"/>
      <w:r>
        <w:rPr>
          <w:cs/>
        </w:rPr>
        <w:t>คาราโอเกะ</w:t>
      </w:r>
      <w:r>
        <w:t>(</w:t>
      </w:r>
      <w:proofErr w:type="gramEnd"/>
      <w:r>
        <w:t>Karaoke)</w:t>
      </w:r>
      <w:r>
        <w:rPr>
          <w:rFonts w:hint="cs"/>
          <w:cs/>
        </w:rPr>
        <w:t xml:space="preserve"> </w:t>
      </w:r>
      <w:r w:rsidRPr="00387C01">
        <w:rPr>
          <w:cs/>
        </w:rPr>
        <w:t>หน่วยกิต</w:t>
      </w:r>
      <w:r>
        <w:rPr>
          <w:rFonts w:hint="cs"/>
          <w:cs/>
        </w:rPr>
        <w:t xml:space="preserve"> </w:t>
      </w:r>
      <w:r>
        <w:t>1(0-2-1)</w:t>
      </w:r>
    </w:p>
    <w:p w14:paraId="7A263810" w14:textId="77777777" w:rsidR="007579B4" w:rsidRDefault="007579B4" w:rsidP="007579B4">
      <w:pPr>
        <w:pStyle w:val="Heading5"/>
      </w:pPr>
      <w:r>
        <w:t>080303509</w:t>
      </w:r>
      <w:r>
        <w:rPr>
          <w:cs/>
        </w:rPr>
        <w:t xml:space="preserve"> เปตอง</w:t>
      </w:r>
      <w:r>
        <w:rPr>
          <w:rFonts w:hint="cs"/>
          <w:cs/>
        </w:rPr>
        <w:t xml:space="preserve"> </w:t>
      </w:r>
      <w:r>
        <w:t>(Pétanque)</w:t>
      </w:r>
      <w:r>
        <w:rPr>
          <w:rFonts w:hint="cs"/>
          <w:cs/>
        </w:rPr>
        <w:t xml:space="preserve"> </w:t>
      </w:r>
      <w:r w:rsidRPr="00F8322C">
        <w:rPr>
          <w:cs/>
        </w:rPr>
        <w:t>หน่วยกิต</w:t>
      </w:r>
      <w:r>
        <w:rPr>
          <w:cs/>
        </w:rPr>
        <w:t xml:space="preserve"> </w:t>
      </w:r>
      <w:r>
        <w:t>1(0-2-1)</w:t>
      </w:r>
    </w:p>
    <w:p w14:paraId="2741AD88" w14:textId="77777777" w:rsidR="007579B4" w:rsidRPr="00F8322C" w:rsidRDefault="007579B4" w:rsidP="007579B4">
      <w:pPr>
        <w:pStyle w:val="Heading5"/>
        <w:rPr>
          <w:rFonts w:hint="cs"/>
        </w:rPr>
      </w:pPr>
      <w:r>
        <w:t>080303513 3x3</w:t>
      </w:r>
      <w:r>
        <w:rPr>
          <w:cs/>
        </w:rPr>
        <w:t xml:space="preserve"> </w:t>
      </w:r>
      <w:proofErr w:type="gramStart"/>
      <w:r>
        <w:rPr>
          <w:cs/>
        </w:rPr>
        <w:t>บาสเกตบอล</w:t>
      </w:r>
      <w:r>
        <w:t>(</w:t>
      </w:r>
      <w:proofErr w:type="gramEnd"/>
      <w:r>
        <w:t>3x3 Basketball)</w:t>
      </w:r>
      <w:r>
        <w:rPr>
          <w:rFonts w:hint="cs"/>
          <w:cs/>
        </w:rPr>
        <w:t xml:space="preserve"> </w:t>
      </w:r>
      <w:r w:rsidRPr="00F8322C">
        <w:rPr>
          <w:cs/>
        </w:rPr>
        <w:t>หน่วยกิต</w:t>
      </w:r>
      <w:r>
        <w:rPr>
          <w:cs/>
        </w:rPr>
        <w:t xml:space="preserve"> </w:t>
      </w:r>
      <w:r>
        <w:t>1(0-2-1)</w:t>
      </w:r>
    </w:p>
    <w:p w14:paraId="1DAB0DA7" w14:textId="77777777" w:rsidR="007579B4" w:rsidRPr="00F8322C" w:rsidRDefault="007579B4" w:rsidP="007579B4">
      <w:pPr>
        <w:pStyle w:val="Heading5"/>
        <w:rPr>
          <w:rFonts w:hint="cs"/>
        </w:rPr>
      </w:pPr>
      <w:r>
        <w:t>080303514</w:t>
      </w:r>
      <w:r>
        <w:rPr>
          <w:cs/>
        </w:rPr>
        <w:t xml:space="preserve"> </w:t>
      </w:r>
      <w:proofErr w:type="gramStart"/>
      <w:r>
        <w:rPr>
          <w:cs/>
        </w:rPr>
        <w:t>ฟุตซอล</w:t>
      </w:r>
      <w:r>
        <w:t>(</w:t>
      </w:r>
      <w:proofErr w:type="gramEnd"/>
      <w:r>
        <w:t>Futsal)</w:t>
      </w:r>
      <w:r>
        <w:rPr>
          <w:rFonts w:hint="cs"/>
          <w:cs/>
        </w:rPr>
        <w:t xml:space="preserve"> </w:t>
      </w:r>
      <w:r w:rsidRPr="00F8322C">
        <w:rPr>
          <w:cs/>
        </w:rPr>
        <w:t>หน่วยกิต</w:t>
      </w:r>
      <w:r>
        <w:rPr>
          <w:cs/>
        </w:rPr>
        <w:t xml:space="preserve"> </w:t>
      </w:r>
      <w:r>
        <w:t>1(0-2-1)</w:t>
      </w:r>
    </w:p>
    <w:p w14:paraId="463791F0" w14:textId="77777777" w:rsidR="007579B4" w:rsidRDefault="007579B4" w:rsidP="007579B4">
      <w:pPr>
        <w:pStyle w:val="Heading6"/>
      </w:pPr>
      <w:r>
        <w:rPr>
          <w:cs/>
        </w:rPr>
        <w:t>คณะเทคโนโลยีและการจัดการอุตสาหกรรม</w:t>
      </w:r>
    </w:p>
    <w:p w14:paraId="5CE68EF5" w14:textId="77777777" w:rsidR="007579B4" w:rsidRDefault="007579B4" w:rsidP="007579B4">
      <w:pPr>
        <w:pStyle w:val="Heading7"/>
        <w:rPr>
          <w:rFonts w:hint="cs"/>
        </w:rPr>
      </w:pPr>
      <w:r>
        <w:t>060434032</w:t>
      </w:r>
      <w:r>
        <w:rPr>
          <w:cs/>
        </w:rPr>
        <w:t xml:space="preserve"> นันทนาการและการเข้าสังคม</w:t>
      </w:r>
      <w:r>
        <w:rPr>
          <w:rFonts w:hint="cs"/>
          <w:cs/>
        </w:rPr>
        <w:t xml:space="preserve"> </w:t>
      </w:r>
      <w:r>
        <w:t>(Recreation and Socialization)</w:t>
      </w:r>
      <w:r>
        <w:rPr>
          <w:rFonts w:hint="cs"/>
          <w:cs/>
        </w:rPr>
        <w:t xml:space="preserve"> </w:t>
      </w:r>
      <w:r w:rsidRPr="00830878">
        <w:rPr>
          <w:cs/>
        </w:rPr>
        <w:t>หน่วยกิต</w:t>
      </w:r>
      <w:r>
        <w:rPr>
          <w:cs/>
        </w:rPr>
        <w:t xml:space="preserve"> </w:t>
      </w:r>
      <w:r>
        <w:t>1(0-2-1)</w:t>
      </w:r>
    </w:p>
    <w:p w14:paraId="140746FD" w14:textId="77777777" w:rsidR="007579B4" w:rsidRDefault="007579B4" w:rsidP="007579B4">
      <w:pPr>
        <w:pStyle w:val="Heading6"/>
      </w:pPr>
      <w:r>
        <w:rPr>
          <w:cs/>
        </w:rPr>
        <w:t>วิทยาลัยนานาชาติ</w:t>
      </w:r>
    </w:p>
    <w:p w14:paraId="763B26A8" w14:textId="77777777" w:rsidR="007579B4" w:rsidRDefault="007579B4" w:rsidP="007579B4">
      <w:pPr>
        <w:pStyle w:val="Heading7"/>
        <w:rPr>
          <w:rFonts w:hint="cs"/>
        </w:rPr>
      </w:pPr>
      <w:r>
        <w:t>150013160</w:t>
      </w:r>
      <w:r>
        <w:rPr>
          <w:cs/>
        </w:rPr>
        <w:t xml:space="preserve"> </w:t>
      </w:r>
      <w:proofErr w:type="gramStart"/>
      <w:r>
        <w:rPr>
          <w:cs/>
        </w:rPr>
        <w:t>แบดมินตัน</w:t>
      </w:r>
      <w:r>
        <w:t>(</w:t>
      </w:r>
      <w:proofErr w:type="gramEnd"/>
      <w:r>
        <w:t>Badminton)</w:t>
      </w:r>
      <w:r>
        <w:rPr>
          <w:rFonts w:hint="cs"/>
          <w:cs/>
        </w:rPr>
        <w:t xml:space="preserve"> </w:t>
      </w:r>
      <w:r w:rsidRPr="00830878">
        <w:rPr>
          <w:cs/>
        </w:rPr>
        <w:t>หน่วยกิต</w:t>
      </w:r>
      <w:r>
        <w:rPr>
          <w:cs/>
        </w:rPr>
        <w:t xml:space="preserve"> </w:t>
      </w:r>
      <w:r>
        <w:t>1(0-2-1)</w:t>
      </w:r>
    </w:p>
    <w:p w14:paraId="5646F790" w14:textId="77777777" w:rsidR="007579B4" w:rsidRDefault="007579B4" w:rsidP="007579B4">
      <w:pPr>
        <w:pStyle w:val="Heading7"/>
        <w:rPr>
          <w:rFonts w:hint="cs"/>
        </w:rPr>
      </w:pPr>
      <w:r>
        <w:t>150013161</w:t>
      </w:r>
      <w:r>
        <w:rPr>
          <w:cs/>
        </w:rPr>
        <w:t xml:space="preserve"> บาสเกตบอล</w:t>
      </w:r>
      <w:r>
        <w:rPr>
          <w:rFonts w:hint="cs"/>
          <w:cs/>
        </w:rPr>
        <w:t xml:space="preserve"> </w:t>
      </w:r>
      <w:r>
        <w:t>(Basketball)</w:t>
      </w:r>
      <w:r>
        <w:rPr>
          <w:cs/>
        </w:rPr>
        <w:t xml:space="preserve"> </w:t>
      </w:r>
      <w:r w:rsidRPr="00830878">
        <w:rPr>
          <w:cs/>
        </w:rPr>
        <w:t>หน่วยกิต</w:t>
      </w:r>
      <w:r>
        <w:rPr>
          <w:rFonts w:hint="cs"/>
          <w:cs/>
        </w:rPr>
        <w:t xml:space="preserve"> </w:t>
      </w:r>
      <w:r>
        <w:t>1(0-2-1)</w:t>
      </w:r>
    </w:p>
    <w:p w14:paraId="7B9424F4" w14:textId="77777777" w:rsidR="007579B4" w:rsidRDefault="007579B4" w:rsidP="007579B4">
      <w:pPr>
        <w:pStyle w:val="Heading7"/>
      </w:pPr>
      <w:r>
        <w:lastRenderedPageBreak/>
        <w:t>150013162</w:t>
      </w:r>
      <w:r>
        <w:rPr>
          <w:cs/>
        </w:rPr>
        <w:t xml:space="preserve"> คาราโอเกะ</w:t>
      </w:r>
      <w:r>
        <w:rPr>
          <w:rFonts w:hint="cs"/>
          <w:cs/>
        </w:rPr>
        <w:t xml:space="preserve"> </w:t>
      </w:r>
      <w:r>
        <w:t>(Karaoke)</w:t>
      </w:r>
      <w:r>
        <w:rPr>
          <w:rFonts w:hint="cs"/>
          <w:cs/>
        </w:rPr>
        <w:t xml:space="preserve"> </w:t>
      </w:r>
      <w:r w:rsidRPr="00830878">
        <w:rPr>
          <w:cs/>
        </w:rPr>
        <w:t>หน่วยกิต</w:t>
      </w:r>
      <w:r>
        <w:rPr>
          <w:cs/>
        </w:rPr>
        <w:t xml:space="preserve"> </w:t>
      </w:r>
      <w:r>
        <w:t>1(0-2-1)</w:t>
      </w:r>
    </w:p>
    <w:p w14:paraId="7D5A9614" w14:textId="77777777" w:rsidR="007579B4" w:rsidRPr="00133E36" w:rsidRDefault="007579B4" w:rsidP="007579B4">
      <w:pPr>
        <w:pStyle w:val="Heading7"/>
        <w:rPr>
          <w:rFonts w:hint="cs"/>
        </w:rPr>
      </w:pPr>
      <w:r>
        <w:t>150013163</w:t>
      </w:r>
      <w:r>
        <w:rPr>
          <w:cs/>
        </w:rPr>
        <w:t xml:space="preserve"> ศิลปะการป้องกันตัว</w:t>
      </w:r>
      <w:r>
        <w:rPr>
          <w:rFonts w:hint="cs"/>
          <w:cs/>
        </w:rPr>
        <w:t xml:space="preserve"> </w:t>
      </w:r>
      <w:r>
        <w:t>(Self-Defense)</w:t>
      </w:r>
      <w:r>
        <w:rPr>
          <w:cs/>
        </w:rPr>
        <w:t xml:space="preserve"> </w:t>
      </w:r>
      <w:r w:rsidRPr="00133E36">
        <w:rPr>
          <w:cs/>
        </w:rPr>
        <w:t>หน่วยกิต</w:t>
      </w:r>
      <w:r>
        <w:rPr>
          <w:rFonts w:hint="cs"/>
          <w:cs/>
        </w:rPr>
        <w:t xml:space="preserve"> </w:t>
      </w:r>
      <w:r>
        <w:t>1(0-2-1)</w:t>
      </w:r>
    </w:p>
    <w:p w14:paraId="173C7DC5" w14:textId="77777777" w:rsidR="007579B4" w:rsidRDefault="007579B4" w:rsidP="007579B4">
      <w:pPr>
        <w:pStyle w:val="Heading7"/>
      </w:pPr>
      <w:r>
        <w:t>150013164</w:t>
      </w:r>
      <w:r>
        <w:rPr>
          <w:cs/>
        </w:rPr>
        <w:t xml:space="preserve"> </w:t>
      </w:r>
      <w:proofErr w:type="gramStart"/>
      <w:r>
        <w:rPr>
          <w:cs/>
        </w:rPr>
        <w:t>กอล์ฟเพื่อสุขภาพ</w:t>
      </w:r>
      <w:r>
        <w:t>(</w:t>
      </w:r>
      <w:proofErr w:type="gramEnd"/>
      <w:r>
        <w:t>Golf for Health)</w:t>
      </w:r>
      <w:r>
        <w:rPr>
          <w:rFonts w:hint="cs"/>
          <w:cs/>
        </w:rPr>
        <w:t xml:space="preserve"> </w:t>
      </w:r>
      <w:r w:rsidRPr="00133E36">
        <w:rPr>
          <w:cs/>
        </w:rPr>
        <w:t>หน่วยกิต</w:t>
      </w:r>
      <w:r>
        <w:rPr>
          <w:cs/>
        </w:rPr>
        <w:t xml:space="preserve"> </w:t>
      </w:r>
      <w:r>
        <w:t>1(0-2-1)</w:t>
      </w:r>
    </w:p>
    <w:p w14:paraId="06B1B5D4" w14:textId="77777777" w:rsidR="007579B4" w:rsidRDefault="007579B4" w:rsidP="007579B4"/>
    <w:p w14:paraId="6A992F86" w14:textId="77777777" w:rsidR="007579B4" w:rsidRPr="00B72828" w:rsidRDefault="007579B4" w:rsidP="007579B4">
      <w:pPr>
        <w:rPr>
          <w:rFonts w:hint="cs"/>
        </w:rPr>
      </w:pPr>
    </w:p>
    <w:p w14:paraId="11C119A6" w14:textId="77777777" w:rsidR="007579B4" w:rsidRDefault="007579B4" w:rsidP="00343D1E">
      <w:pPr>
        <w:pStyle w:val="Heading2"/>
        <w:rPr>
          <w:rFonts w:hint="cs"/>
        </w:rPr>
      </w:pPr>
      <w:r>
        <w:rPr>
          <w:cs/>
        </w:rPr>
        <w:lastRenderedPageBreak/>
        <w:t>คำอธิบายรายวิชากลุ่มเสริมสร้างคุณภาพชีวิตและวิถีพลเมืองที่ดี</w:t>
      </w:r>
    </w:p>
    <w:p w14:paraId="3801B359" w14:textId="77777777" w:rsidR="007579B4" w:rsidRDefault="007579B4" w:rsidP="00611D00">
      <w:pPr>
        <w:pStyle w:val="Heading3"/>
      </w:pPr>
      <w:r>
        <w:rPr>
          <w:cs/>
        </w:rPr>
        <w:t>คณะศิลปศาสตร์ประยุกต์</w:t>
      </w:r>
    </w:p>
    <w:p w14:paraId="344A2018" w14:textId="71285D78" w:rsidR="007579B4" w:rsidRDefault="007579B4" w:rsidP="00611D00">
      <w:pPr>
        <w:pStyle w:val="Heading4"/>
        <w:rPr>
          <w:rFonts w:hint="cs"/>
        </w:rPr>
      </w:pPr>
      <w:r>
        <w:t>080303501</w:t>
      </w:r>
      <w:r>
        <w:rPr>
          <w:cs/>
        </w:rPr>
        <w:t xml:space="preserve"> บาสเกตบอล</w:t>
      </w:r>
      <w:r w:rsidR="00B54498">
        <w:t xml:space="preserve"> </w:t>
      </w:r>
      <w:r>
        <w:t>(Basketball)</w:t>
      </w:r>
      <w:r>
        <w:rPr>
          <w:cs/>
        </w:rPr>
        <w:t xml:space="preserve"> </w:t>
      </w:r>
      <w:r w:rsidRPr="003F0517">
        <w:rPr>
          <w:cs/>
        </w:rPr>
        <w:t>หน่วยกิต</w:t>
      </w:r>
      <w:r>
        <w:t>1(0-2-1)</w:t>
      </w:r>
    </w:p>
    <w:p w14:paraId="1ABE0C7E" w14:textId="77777777" w:rsidR="007579B4" w:rsidRDefault="007579B4" w:rsidP="00611D00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07F1F41A" w14:textId="77777777" w:rsidR="007579B4" w:rsidRDefault="007579B4" w:rsidP="00611D00">
      <w:pPr>
        <w:pStyle w:val="Heading6"/>
      </w:pPr>
      <w:r>
        <w:rPr>
          <w:cs/>
        </w:rPr>
        <w:t>ไม่มี(</w:t>
      </w:r>
      <w:r>
        <w:t>None)</w:t>
      </w:r>
    </w:p>
    <w:p w14:paraId="682E3101" w14:textId="4BF1BC15" w:rsidR="007579B4" w:rsidRPr="00B72828" w:rsidRDefault="007579B4" w:rsidP="00611D00">
      <w:pPr>
        <w:pStyle w:val="Heading7"/>
        <w:rPr>
          <w:rFonts w:hint="cs"/>
        </w:rPr>
      </w:pPr>
      <w:r w:rsidRPr="00B72828"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 xml:space="preserve">ประวัติของกีฬาบาสเกตบอล เทคนิคการเล่น กฎ </w:t>
      </w:r>
      <w:r>
        <w:rPr>
          <w:cs/>
        </w:rPr>
        <w:tab/>
        <w:t>กติกา การเลือกใช้อุปกรณ์ที่เหมาะสมการฝึกทักษะเบื้องต้นและสามารถนำทักษะไปใช้ในการเล่นบาสเกตบอล การเป็นผู้เล่นและผู้ชมที่ดี</w:t>
      </w:r>
      <w:r>
        <w:rPr>
          <w:rFonts w:hint="cs"/>
          <w:cs/>
        </w:rPr>
        <w:t xml:space="preserve">( </w:t>
      </w:r>
      <w:r>
        <w:t>History of basketball; techniques; rules; regulations; usage of proper equipment;</w:t>
      </w:r>
      <w:r>
        <w:rPr>
          <w:rFonts w:hint="cs"/>
          <w:cs/>
        </w:rPr>
        <w:t xml:space="preserve"> </w:t>
      </w:r>
      <w:r>
        <w:t>practice in basic skills and applying the skills to play games; good sportsmanship and spectator.</w:t>
      </w:r>
      <w:r>
        <w:rPr>
          <w:rFonts w:hint="cs"/>
          <w:cs/>
        </w:rPr>
        <w:t>)</w:t>
      </w:r>
    </w:p>
    <w:p w14:paraId="4F1AEFF8" w14:textId="3496ADDE" w:rsidR="007579B4" w:rsidRDefault="007579B4" w:rsidP="00611D00">
      <w:pPr>
        <w:pStyle w:val="Heading4"/>
        <w:rPr>
          <w:rFonts w:hint="cs"/>
        </w:rPr>
      </w:pPr>
      <w:r>
        <w:t>080303502</w:t>
      </w:r>
      <w:r>
        <w:rPr>
          <w:cs/>
        </w:rPr>
        <w:t xml:space="preserve"> วอลเลย์บอล</w:t>
      </w:r>
      <w:r w:rsidR="00B54498">
        <w:t xml:space="preserve"> </w:t>
      </w:r>
      <w:r>
        <w:t>(Volleyball)</w:t>
      </w:r>
      <w:r>
        <w:rPr>
          <w:rFonts w:hint="cs"/>
          <w:cs/>
        </w:rPr>
        <w:t xml:space="preserve"> </w:t>
      </w:r>
      <w:r w:rsidRPr="00B72828">
        <w:rPr>
          <w:cs/>
        </w:rPr>
        <w:t>หน่วยกิต</w:t>
      </w:r>
      <w:r>
        <w:rPr>
          <w:rFonts w:hint="cs"/>
          <w:cs/>
        </w:rPr>
        <w:t xml:space="preserve"> </w:t>
      </w:r>
      <w:r>
        <w:t>1(0-2-1)</w:t>
      </w:r>
    </w:p>
    <w:p w14:paraId="5774D98E" w14:textId="77777777" w:rsidR="007579B4" w:rsidRDefault="007579B4" w:rsidP="00611D00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38CAFBF8" w14:textId="77777777" w:rsidR="007579B4" w:rsidRDefault="007579B4" w:rsidP="00611D00">
      <w:pPr>
        <w:pStyle w:val="Heading6"/>
      </w:pPr>
      <w:r>
        <w:rPr>
          <w:cs/>
        </w:rPr>
        <w:t>ไม่มี(</w:t>
      </w:r>
      <w:r>
        <w:t>None)</w:t>
      </w:r>
    </w:p>
    <w:p w14:paraId="21CC1D5E" w14:textId="2F8BFD1A" w:rsidR="007579B4" w:rsidRDefault="007579B4" w:rsidP="00611D00">
      <w:pPr>
        <w:pStyle w:val="Heading7"/>
        <w:rPr>
          <w:rFonts w:hint="cs"/>
        </w:rPr>
      </w:pPr>
      <w:r w:rsidRPr="00B20DEF"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 xml:space="preserve">ประวัติของกีฬาวอลเลย์บอล เทคนิคการเล่น กฎ </w:t>
      </w:r>
      <w:r>
        <w:rPr>
          <w:cs/>
        </w:rPr>
        <w:tab/>
        <w:t>กติกา การเลือกใช้อุปกรณ์ที่เหมาะสม</w:t>
      </w:r>
      <w:r>
        <w:rPr>
          <w:rFonts w:hint="cs"/>
          <w:cs/>
        </w:rPr>
        <w:t xml:space="preserve"> </w:t>
      </w:r>
      <w:r>
        <w:rPr>
          <w:cs/>
        </w:rPr>
        <w:t>การฝึกทักษะเบื้องต้นและสามารถนำทักษะไปใช้ในการเล่นวอลเลย์บอล การเป็นผู้เล่นและผู้ชมที่ดี</w:t>
      </w:r>
      <w:r>
        <w:rPr>
          <w:rFonts w:hint="cs"/>
          <w:cs/>
        </w:rPr>
        <w:t xml:space="preserve"> ( </w:t>
      </w:r>
      <w:r>
        <w:t>History of Volleyball; techniques; rules; regulations; usage of proper equipment;</w:t>
      </w:r>
      <w:r>
        <w:rPr>
          <w:rFonts w:hint="cs"/>
          <w:cs/>
        </w:rPr>
        <w:t xml:space="preserve"> </w:t>
      </w:r>
      <w:r>
        <w:t>practice in basic skills and applying the skills to play games; good sportsmanship and spectator.</w:t>
      </w:r>
      <w:r>
        <w:rPr>
          <w:rFonts w:hint="cs"/>
          <w:cs/>
        </w:rPr>
        <w:t>)</w:t>
      </w:r>
    </w:p>
    <w:p w14:paraId="2E8F62BC" w14:textId="77777777" w:rsidR="007579B4" w:rsidRPr="00B20DEF" w:rsidRDefault="007579B4" w:rsidP="00611D00">
      <w:pPr>
        <w:pStyle w:val="Heading4"/>
        <w:rPr>
          <w:rFonts w:hint="cs"/>
        </w:rPr>
      </w:pPr>
      <w:r>
        <w:t>080303503</w:t>
      </w:r>
      <w:r>
        <w:rPr>
          <w:cs/>
        </w:rPr>
        <w:t xml:space="preserve"> แบดมินตัน</w:t>
      </w:r>
      <w:r>
        <w:rPr>
          <w:rFonts w:hint="cs"/>
          <w:cs/>
        </w:rPr>
        <w:t xml:space="preserve"> </w:t>
      </w:r>
      <w:r>
        <w:t>(Badminton)</w:t>
      </w:r>
      <w:r>
        <w:rPr>
          <w:rFonts w:hint="cs"/>
          <w:cs/>
        </w:rPr>
        <w:t xml:space="preserve"> </w:t>
      </w:r>
      <w:r w:rsidRPr="00B20DEF">
        <w:rPr>
          <w:cs/>
        </w:rPr>
        <w:t>หน่วยกิต</w:t>
      </w:r>
      <w:r>
        <w:rPr>
          <w:rFonts w:hint="cs"/>
          <w:cs/>
        </w:rPr>
        <w:t xml:space="preserve"> </w:t>
      </w:r>
      <w:r>
        <w:t>1(0-2-1)</w:t>
      </w:r>
    </w:p>
    <w:p w14:paraId="4DCB99FE" w14:textId="77777777" w:rsidR="007579B4" w:rsidRDefault="007579B4" w:rsidP="00611D00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16DF7AFF" w14:textId="77777777" w:rsidR="007579B4" w:rsidRDefault="007579B4" w:rsidP="00611D00">
      <w:pPr>
        <w:pStyle w:val="Heading6"/>
      </w:pPr>
      <w:r>
        <w:rPr>
          <w:cs/>
        </w:rPr>
        <w:t>ไม่มี(</w:t>
      </w:r>
      <w:r>
        <w:t>None)</w:t>
      </w:r>
    </w:p>
    <w:p w14:paraId="167E3453" w14:textId="313FC2D8" w:rsidR="007579B4" w:rsidRDefault="007579B4" w:rsidP="00611D00">
      <w:pPr>
        <w:pStyle w:val="Heading7"/>
      </w:pPr>
      <w:r w:rsidRPr="00B20DEF">
        <w:rPr>
          <w:rFonts w:hint="cs"/>
          <w:cs/>
        </w:rPr>
        <w:t>คำอธิบายรายวิชา เรียนเกี่ยวกับ</w:t>
      </w:r>
      <w:r>
        <w:rPr>
          <w:rFonts w:hint="cs"/>
          <w:cs/>
        </w:rPr>
        <w:t xml:space="preserve"> </w:t>
      </w:r>
      <w:r>
        <w:rPr>
          <w:cs/>
        </w:rPr>
        <w:t>ประวัติของกีฬาแบดมินตัน เทคนิคการเล่น กฎ กติกา การเลือกใช้อุปกรณ์ที่เหมาะสม การฝึกทักษะเบื้องต้นและสามารถนำทักษะ</w:t>
      </w:r>
      <w:r>
        <w:rPr>
          <w:cs/>
        </w:rPr>
        <w:tab/>
        <w:t>ไปใช้ในการเล่นแบดมินตัน การเป็นผู้เล่นและผู้ชมที่ดี</w:t>
      </w:r>
      <w:r>
        <w:rPr>
          <w:rFonts w:hint="cs"/>
          <w:cs/>
        </w:rPr>
        <w:t xml:space="preserve"> (</w:t>
      </w:r>
      <w:r>
        <w:t xml:space="preserve">History of Badminton; </w:t>
      </w:r>
      <w:r>
        <w:rPr>
          <w:cs/>
        </w:rPr>
        <w:tab/>
      </w:r>
      <w:r w:rsidR="00611D00">
        <w:t>techniques; rules</w:t>
      </w:r>
      <w:r>
        <w:t>; regulations; usage of proper equipment;</w:t>
      </w:r>
      <w:r>
        <w:rPr>
          <w:rFonts w:hint="cs"/>
          <w:cs/>
        </w:rPr>
        <w:t xml:space="preserve"> </w:t>
      </w:r>
      <w:r>
        <w:t xml:space="preserve">practice in basic skills and applying the skills to play games; good sportsmanship </w:t>
      </w:r>
      <w:r>
        <w:rPr>
          <w:cs/>
        </w:rPr>
        <w:tab/>
      </w:r>
      <w:r>
        <w:t>and spectator.</w:t>
      </w:r>
    </w:p>
    <w:p w14:paraId="02AA03A9" w14:textId="77777777" w:rsidR="007579B4" w:rsidRDefault="007579B4" w:rsidP="007579B4"/>
    <w:p w14:paraId="4F5B2404" w14:textId="77777777" w:rsidR="007579B4" w:rsidRDefault="007579B4" w:rsidP="007579B4">
      <w:pPr>
        <w:rPr>
          <w:rFonts w:hint="cs"/>
        </w:rPr>
      </w:pPr>
    </w:p>
    <w:p w14:paraId="76817B14" w14:textId="77777777" w:rsidR="007579B4" w:rsidRDefault="007579B4" w:rsidP="00611D00">
      <w:pPr>
        <w:pStyle w:val="Heading4"/>
        <w:rPr>
          <w:rFonts w:hint="cs"/>
        </w:rPr>
      </w:pPr>
      <w:r>
        <w:t>080303504</w:t>
      </w:r>
      <w:r>
        <w:rPr>
          <w:cs/>
        </w:rPr>
        <w:t xml:space="preserve"> ลีลาศ </w:t>
      </w:r>
      <w:r>
        <w:t>(Dancing)</w:t>
      </w:r>
      <w:r>
        <w:rPr>
          <w:rFonts w:hint="cs"/>
          <w:cs/>
        </w:rPr>
        <w:t xml:space="preserve"> </w:t>
      </w:r>
      <w:r w:rsidRPr="00297B00">
        <w:rPr>
          <w:cs/>
        </w:rPr>
        <w:t>หน่วยกิต</w:t>
      </w:r>
      <w:r>
        <w:rPr>
          <w:rFonts w:hint="cs"/>
          <w:cs/>
        </w:rPr>
        <w:t xml:space="preserve"> </w:t>
      </w:r>
      <w:r>
        <w:t>1(0-2-1)</w:t>
      </w:r>
    </w:p>
    <w:p w14:paraId="605BA600" w14:textId="77777777" w:rsidR="007579B4" w:rsidRDefault="007579B4" w:rsidP="00611D00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36FC3208" w14:textId="77777777" w:rsidR="007579B4" w:rsidRDefault="007579B4" w:rsidP="00611D00">
      <w:pPr>
        <w:pStyle w:val="Heading6"/>
      </w:pPr>
      <w:r>
        <w:rPr>
          <w:cs/>
        </w:rPr>
        <w:t>ไม่มี(</w:t>
      </w:r>
      <w:r>
        <w:t>None)</w:t>
      </w:r>
    </w:p>
    <w:p w14:paraId="04182331" w14:textId="1B406A77" w:rsidR="007579B4" w:rsidRDefault="00611D00" w:rsidP="00DE5436">
      <w:pPr>
        <w:pStyle w:val="Heading7"/>
      </w:pPr>
      <w:r w:rsidRPr="00611D00">
        <w:rPr>
          <w:rFonts w:hint="cs"/>
          <w:cs/>
        </w:rPr>
        <w:t>คำอธิบายรายวิชา เรียนเกี่ยวกับ</w:t>
      </w:r>
      <w:r w:rsidR="007579B4">
        <w:rPr>
          <w:cs/>
        </w:rPr>
        <w:t>ประวัติของการลีลาศ ทักษะเบื้องต้นของการลีลาศ มารยาทของการลีลาศ การปลูกฝังความรู้</w:t>
      </w:r>
      <w:r w:rsidR="007579B4">
        <w:rPr>
          <w:rFonts w:hint="cs"/>
          <w:cs/>
        </w:rPr>
        <w:t xml:space="preserve"> </w:t>
      </w:r>
      <w:r w:rsidR="007579B4">
        <w:rPr>
          <w:cs/>
        </w:rPr>
        <w:t>ความเข้าใจ และเจตคติที่ดี การเต้นร</w:t>
      </w:r>
      <w:r w:rsidR="007579B4">
        <w:rPr>
          <w:rFonts w:hint="cs"/>
          <w:cs/>
        </w:rPr>
        <w:t>ำ</w:t>
      </w:r>
      <w:r>
        <w:rPr>
          <w:cs/>
        </w:rPr>
        <w:tab/>
      </w:r>
      <w:r w:rsidR="007579B4">
        <w:rPr>
          <w:cs/>
        </w:rPr>
        <w:t>แบบละติน และแบบบอลรูม</w:t>
      </w:r>
      <w:r w:rsidR="007579B4">
        <w:rPr>
          <w:rFonts w:hint="cs"/>
          <w:cs/>
        </w:rPr>
        <w:t xml:space="preserve"> ( </w:t>
      </w:r>
      <w:r w:rsidR="007579B4">
        <w:t>History of dancing; basic dancing skills; dancing etiquette for developing</w:t>
      </w:r>
      <w:r w:rsidR="007579B4">
        <w:rPr>
          <w:rFonts w:hint="cs"/>
          <w:cs/>
        </w:rPr>
        <w:t xml:space="preserve"> </w:t>
      </w:r>
      <w:r w:rsidR="007579B4">
        <w:t xml:space="preserve">knowledge; understanding and positive attitudes; Latin dancing and </w:t>
      </w:r>
      <w:r w:rsidR="007579B4">
        <w:rPr>
          <w:cs/>
        </w:rPr>
        <w:tab/>
      </w:r>
      <w:r w:rsidR="007579B4">
        <w:t>ballroom dancing.</w:t>
      </w:r>
      <w:r w:rsidR="007579B4">
        <w:rPr>
          <w:rFonts w:hint="cs"/>
          <w:cs/>
        </w:rPr>
        <w:t>)</w:t>
      </w:r>
    </w:p>
    <w:p w14:paraId="2D0AD0D0" w14:textId="77777777" w:rsidR="007579B4" w:rsidRDefault="007579B4" w:rsidP="00611D00">
      <w:pPr>
        <w:pStyle w:val="Heading4"/>
        <w:rPr>
          <w:rFonts w:hint="cs"/>
        </w:rPr>
      </w:pPr>
      <w:r>
        <w:t>080303505</w:t>
      </w:r>
      <w:r>
        <w:rPr>
          <w:cs/>
        </w:rPr>
        <w:t xml:space="preserve"> เทเบิลเทนนิส</w:t>
      </w:r>
      <w:r>
        <w:rPr>
          <w:rFonts w:hint="cs"/>
          <w:cs/>
        </w:rPr>
        <w:t xml:space="preserve"> </w:t>
      </w:r>
      <w:r>
        <w:t>(Table Tennis)</w:t>
      </w:r>
      <w:r>
        <w:rPr>
          <w:rFonts w:hint="cs"/>
          <w:cs/>
        </w:rPr>
        <w:t xml:space="preserve"> </w:t>
      </w:r>
      <w:r w:rsidRPr="006F1E10">
        <w:rPr>
          <w:cs/>
        </w:rPr>
        <w:t>หน่วยกิต</w:t>
      </w:r>
      <w:r>
        <w:rPr>
          <w:cs/>
        </w:rPr>
        <w:t xml:space="preserve"> </w:t>
      </w:r>
      <w:r>
        <w:t>1(0-2-1)</w:t>
      </w:r>
    </w:p>
    <w:p w14:paraId="12F99661" w14:textId="77777777" w:rsidR="007579B4" w:rsidRDefault="007579B4" w:rsidP="00611D00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0C0AC069" w14:textId="77777777" w:rsidR="007579B4" w:rsidRDefault="007579B4" w:rsidP="00611D00">
      <w:pPr>
        <w:pStyle w:val="Heading6"/>
      </w:pPr>
      <w:r>
        <w:rPr>
          <w:cs/>
        </w:rPr>
        <w:t>ไม่มี(</w:t>
      </w:r>
      <w:r>
        <w:t>None)</w:t>
      </w:r>
    </w:p>
    <w:p w14:paraId="13844654" w14:textId="607837B3" w:rsidR="007579B4" w:rsidRDefault="007579B4" w:rsidP="00611D00">
      <w:pPr>
        <w:pStyle w:val="Heading7"/>
      </w:pPr>
      <w:r w:rsidRPr="006F1E10"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 xml:space="preserve">ประวัติของกีฬาเทเบิลเทนนิส เทคนิคการเล่น กฎ </w:t>
      </w:r>
      <w:r>
        <w:rPr>
          <w:cs/>
        </w:rPr>
        <w:tab/>
        <w:t>กติกา การเลือกใช้อุปกรณ์ที่เหมาะสม การฝึกทักษะเบื้องต้นและสามารถนำทักษะ</w:t>
      </w:r>
      <w:r>
        <w:rPr>
          <w:cs/>
        </w:rPr>
        <w:tab/>
        <w:t>ไปใช้ในการเล่นเทเบิลเทนนิส การเป็นผู้เล่นและผู้ชมที่ดี</w:t>
      </w:r>
      <w:r>
        <w:rPr>
          <w:rFonts w:hint="cs"/>
          <w:cs/>
        </w:rPr>
        <w:t xml:space="preserve"> ( </w:t>
      </w:r>
      <w:r>
        <w:t xml:space="preserve">History of table </w:t>
      </w:r>
      <w:r>
        <w:rPr>
          <w:cs/>
        </w:rPr>
        <w:tab/>
      </w:r>
      <w:r>
        <w:t>tennis; techniques; rules; regulations; usage of proper equipment;</w:t>
      </w:r>
      <w:r>
        <w:rPr>
          <w:rFonts w:hint="cs"/>
          <w:cs/>
        </w:rPr>
        <w:t xml:space="preserve"> </w:t>
      </w:r>
      <w:r>
        <w:t>practice in basic skills and applying the skills to play games; good sportsmanship and</w:t>
      </w:r>
      <w:r w:rsidR="00611D00">
        <w:rPr>
          <w:rFonts w:hint="cs"/>
          <w:cs/>
        </w:rPr>
        <w:t xml:space="preserve"> </w:t>
      </w:r>
      <w:r>
        <w:t>spectator.</w:t>
      </w:r>
      <w:r>
        <w:rPr>
          <w:rFonts w:hint="cs"/>
          <w:cs/>
        </w:rPr>
        <w:t>)</w:t>
      </w:r>
    </w:p>
    <w:p w14:paraId="548AB13F" w14:textId="1398FF6F" w:rsidR="007579B4" w:rsidRDefault="007579B4" w:rsidP="00611D00">
      <w:pPr>
        <w:pStyle w:val="Heading4"/>
      </w:pPr>
      <w:r>
        <w:t>080303507</w:t>
      </w:r>
      <w:r>
        <w:rPr>
          <w:cs/>
        </w:rPr>
        <w:t xml:space="preserve"> ฟุตบอล</w:t>
      </w:r>
      <w:r>
        <w:rPr>
          <w:rFonts w:hint="cs"/>
          <w:cs/>
        </w:rPr>
        <w:t xml:space="preserve"> </w:t>
      </w:r>
      <w:r>
        <w:t>(Football)</w:t>
      </w:r>
      <w:r>
        <w:rPr>
          <w:rFonts w:hint="cs"/>
          <w:cs/>
        </w:rPr>
        <w:t xml:space="preserve"> </w:t>
      </w:r>
      <w:r w:rsidRPr="006F1E10">
        <w:rPr>
          <w:cs/>
        </w:rPr>
        <w:t>หน่วยกิต</w:t>
      </w:r>
      <w:r>
        <w:rPr>
          <w:rFonts w:hint="cs"/>
          <w:cs/>
        </w:rPr>
        <w:t xml:space="preserve"> </w:t>
      </w:r>
      <w:r>
        <w:t>1(0-2-1)</w:t>
      </w:r>
    </w:p>
    <w:p w14:paraId="67BEA895" w14:textId="77777777" w:rsidR="007579B4" w:rsidRDefault="007579B4" w:rsidP="00611D00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18564F26" w14:textId="77777777" w:rsidR="007579B4" w:rsidRDefault="007579B4" w:rsidP="00611D00">
      <w:pPr>
        <w:pStyle w:val="Heading6"/>
      </w:pPr>
      <w:r>
        <w:rPr>
          <w:cs/>
        </w:rPr>
        <w:t>ไม่มี(</w:t>
      </w:r>
      <w:r>
        <w:t>None)</w:t>
      </w:r>
    </w:p>
    <w:p w14:paraId="3EF19177" w14:textId="0847E933" w:rsidR="007579B4" w:rsidRPr="00B3344B" w:rsidRDefault="007579B4" w:rsidP="00DE5436">
      <w:pPr>
        <w:pStyle w:val="Heading7"/>
        <w:rPr>
          <w:rFonts w:hint="cs"/>
        </w:rPr>
      </w:pPr>
      <w:r w:rsidRPr="006F1E10"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>ประวัติของกีฬาฟุตบอล เทคนิคการเล่น กฎ กติกา มารยาทที่สามารถนำไปใช้ในชีวิตประจำวัน</w:t>
      </w:r>
      <w:r>
        <w:rPr>
          <w:rFonts w:hint="cs"/>
          <w:cs/>
        </w:rPr>
        <w:t xml:space="preserve"> </w:t>
      </w:r>
      <w:r>
        <w:rPr>
          <w:cs/>
        </w:rPr>
        <w:t>นำไปถ่ายทอดให้ผู้อื่น การเป็นผู้เล่นและผู้ชมที่ดี</w:t>
      </w:r>
      <w:r>
        <w:rPr>
          <w:rFonts w:hint="cs"/>
          <w:cs/>
        </w:rPr>
        <w:t xml:space="preserve"> ( </w:t>
      </w:r>
      <w:r>
        <w:t>History of football; techniques; rules; regulations; usage of proper equipment;</w:t>
      </w:r>
      <w:r>
        <w:rPr>
          <w:rFonts w:hint="cs"/>
          <w:cs/>
        </w:rPr>
        <w:t xml:space="preserve"> </w:t>
      </w:r>
      <w:r>
        <w:t>practice in basic skills and applying the skills to play games; good sportsmanship and spectator.</w:t>
      </w:r>
      <w:r w:rsidR="00DE5436">
        <w:rPr>
          <w:rFonts w:hint="cs"/>
          <w:cs/>
        </w:rPr>
        <w:t xml:space="preserve">) </w:t>
      </w:r>
    </w:p>
    <w:p w14:paraId="54664E82" w14:textId="77777777" w:rsidR="007579B4" w:rsidRDefault="007579B4" w:rsidP="00DE5436">
      <w:pPr>
        <w:pStyle w:val="Heading4"/>
        <w:rPr>
          <w:rFonts w:hint="cs"/>
        </w:rPr>
      </w:pPr>
      <w:r>
        <w:t>080303515</w:t>
      </w:r>
      <w:r>
        <w:rPr>
          <w:cs/>
        </w:rPr>
        <w:t xml:space="preserve"> การเดิน-วิ่งเพื่อสุขภาพ</w:t>
      </w:r>
      <w:r>
        <w:rPr>
          <w:rFonts w:hint="cs"/>
          <w:cs/>
        </w:rPr>
        <w:t xml:space="preserve"> </w:t>
      </w:r>
      <w:r>
        <w:t>(Walk and Run for Health)</w:t>
      </w:r>
      <w:r>
        <w:rPr>
          <w:rFonts w:hint="cs"/>
          <w:cs/>
        </w:rPr>
        <w:t xml:space="preserve"> </w:t>
      </w:r>
      <w:r>
        <w:rPr>
          <w:cs/>
        </w:rPr>
        <w:br/>
      </w:r>
      <w:r>
        <w:tab/>
      </w:r>
      <w:r w:rsidRPr="00B3344B">
        <w:rPr>
          <w:cs/>
        </w:rPr>
        <w:t>หน่วยกิต</w:t>
      </w:r>
      <w:r>
        <w:rPr>
          <w:cs/>
        </w:rPr>
        <w:t xml:space="preserve"> </w:t>
      </w:r>
      <w:r>
        <w:t>1(0-2-1)</w:t>
      </w:r>
    </w:p>
    <w:p w14:paraId="73DEA79E" w14:textId="77777777" w:rsidR="007579B4" w:rsidRDefault="007579B4" w:rsidP="00DE5436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3FD142CC" w14:textId="77777777" w:rsidR="007579B4" w:rsidRDefault="007579B4" w:rsidP="00DE5436">
      <w:pPr>
        <w:pStyle w:val="Heading6"/>
      </w:pPr>
      <w:r>
        <w:rPr>
          <w:cs/>
        </w:rPr>
        <w:t>ไม่มี(</w:t>
      </w:r>
      <w:r>
        <w:t>None)</w:t>
      </w:r>
    </w:p>
    <w:p w14:paraId="59FC6340" w14:textId="1D80E063" w:rsidR="007579B4" w:rsidRDefault="007579B4" w:rsidP="00DE5436">
      <w:pPr>
        <w:pStyle w:val="Heading7"/>
        <w:rPr>
          <w:rFonts w:hint="cs"/>
        </w:rPr>
      </w:pPr>
      <w:r w:rsidRPr="00B3344B"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>การส่งเสริมการเข้าร่วมกิจกรรมทางกายตลอดชีวิต</w:t>
      </w:r>
      <w:r>
        <w:rPr>
          <w:cs/>
        </w:rPr>
        <w:tab/>
        <w:t>ผ่านการออกกลังกายด้วยการเดิน-วิ่ง</w:t>
      </w:r>
      <w:r>
        <w:t xml:space="preserve"> </w:t>
      </w:r>
      <w:r>
        <w:rPr>
          <w:cs/>
        </w:rPr>
        <w:t>หลักการเดินและการวิ่ง การประเมินตนเอง</w:t>
      </w:r>
      <w:r>
        <w:rPr>
          <w:cs/>
        </w:rPr>
        <w:tab/>
        <w:t>และการจัดโปรแกรมการออกก าลังกายด้วยการเดิน-วิ่ง</w:t>
      </w:r>
      <w:r>
        <w:rPr>
          <w:rFonts w:hint="cs"/>
          <w:cs/>
        </w:rPr>
        <w:t xml:space="preserve"> ( </w:t>
      </w:r>
      <w:r>
        <w:t>Promotion of life long participation in physical activities through walk and run</w:t>
      </w:r>
      <w:r>
        <w:rPr>
          <w:rFonts w:hint="cs"/>
          <w:cs/>
        </w:rPr>
        <w:t xml:space="preserve"> </w:t>
      </w:r>
      <w:r>
        <w:t xml:space="preserve">exercise; principles of walk and run; self-assessment walk and run exercise </w:t>
      </w:r>
      <w:r>
        <w:rPr>
          <w:cs/>
        </w:rPr>
        <w:tab/>
      </w:r>
      <w:r>
        <w:t>program provision.</w:t>
      </w:r>
      <w:r>
        <w:rPr>
          <w:rFonts w:hint="cs"/>
          <w:cs/>
        </w:rPr>
        <w:t>)</w:t>
      </w:r>
    </w:p>
    <w:p w14:paraId="4278719B" w14:textId="77777777" w:rsidR="007579B4" w:rsidRDefault="007579B4" w:rsidP="00DE5436">
      <w:pPr>
        <w:pStyle w:val="Heading4"/>
        <w:rPr>
          <w:rFonts w:hint="cs"/>
        </w:rPr>
      </w:pPr>
      <w:r>
        <w:t>080303516</w:t>
      </w:r>
      <w:r>
        <w:rPr>
          <w:cs/>
        </w:rPr>
        <w:t xml:space="preserve"> เกมและเพลง</w:t>
      </w:r>
      <w:r>
        <w:rPr>
          <w:rFonts w:hint="cs"/>
          <w:cs/>
        </w:rPr>
        <w:t xml:space="preserve"> </w:t>
      </w:r>
      <w:r>
        <w:t>(Games and Songs)</w:t>
      </w:r>
      <w:r>
        <w:rPr>
          <w:rFonts w:hint="cs"/>
          <w:cs/>
        </w:rPr>
        <w:t xml:space="preserve"> </w:t>
      </w:r>
      <w:r w:rsidRPr="006C53A2">
        <w:rPr>
          <w:cs/>
        </w:rPr>
        <w:t>หน่วยกิต</w:t>
      </w:r>
      <w:r>
        <w:rPr>
          <w:cs/>
        </w:rPr>
        <w:t xml:space="preserve"> </w:t>
      </w:r>
      <w:r>
        <w:t>1(0-2-1)</w:t>
      </w:r>
    </w:p>
    <w:p w14:paraId="21AB1B9B" w14:textId="77777777" w:rsidR="007579B4" w:rsidRDefault="007579B4" w:rsidP="00DE5436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3C4ECA0C" w14:textId="77777777" w:rsidR="007579B4" w:rsidRDefault="007579B4" w:rsidP="00DE5436">
      <w:pPr>
        <w:pStyle w:val="Heading6"/>
      </w:pPr>
      <w:r>
        <w:rPr>
          <w:cs/>
        </w:rPr>
        <w:t>ไม่มี(</w:t>
      </w:r>
      <w:r>
        <w:t>None)</w:t>
      </w:r>
    </w:p>
    <w:p w14:paraId="35AA05CD" w14:textId="1E74DDB3" w:rsidR="007579B4" w:rsidRDefault="007579B4" w:rsidP="00DE5436">
      <w:pPr>
        <w:pStyle w:val="Heading7"/>
      </w:pPr>
      <w:r w:rsidRPr="006C53A2"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>หลักและวิธีการเล่นเกมและเพลงนันทนาการประเภทต่างๆ การเป็นผู้นำเกมและเพลงนันทนาการ และการใช้เกมและเพลงนันทนาการในการพัฒนาการทำงาน</w:t>
      </w:r>
      <w:r>
        <w:rPr>
          <w:rFonts w:hint="cs"/>
          <w:cs/>
        </w:rPr>
        <w:t xml:space="preserve">( </w:t>
      </w:r>
      <w:r>
        <w:t>Principles and method of playing types of games and songs recreation; leadership;</w:t>
      </w:r>
      <w:r>
        <w:rPr>
          <w:rFonts w:hint="cs"/>
          <w:cs/>
        </w:rPr>
        <w:t xml:space="preserve"> </w:t>
      </w:r>
      <w:r>
        <w:t>games and songs recreation; games and songs recreation in the work development.</w:t>
      </w:r>
      <w:r>
        <w:rPr>
          <w:rFonts w:hint="cs"/>
          <w:cs/>
        </w:rPr>
        <w:t>)</w:t>
      </w:r>
    </w:p>
    <w:p w14:paraId="4B48B0B6" w14:textId="77777777" w:rsidR="003B05AE" w:rsidRPr="003B05AE" w:rsidRDefault="003B05AE" w:rsidP="003B05AE">
      <w:pPr>
        <w:rPr>
          <w:rFonts w:hint="cs"/>
        </w:rPr>
      </w:pPr>
    </w:p>
    <w:p w14:paraId="56AD6256" w14:textId="14F75DA3" w:rsidR="007579B4" w:rsidRPr="006A16DE" w:rsidRDefault="007579B4" w:rsidP="00DE5436">
      <w:pPr>
        <w:pStyle w:val="Heading4"/>
        <w:rPr>
          <w:rFonts w:hint="cs"/>
        </w:rPr>
      </w:pPr>
      <w:r>
        <w:t>080303517</w:t>
      </w:r>
      <w:r>
        <w:rPr>
          <w:cs/>
        </w:rPr>
        <w:t xml:space="preserve"> การออกก</w:t>
      </w:r>
      <w:r>
        <w:rPr>
          <w:rFonts w:hint="cs"/>
          <w:cs/>
        </w:rPr>
        <w:t>ำ</w:t>
      </w:r>
      <w:r>
        <w:rPr>
          <w:cs/>
        </w:rPr>
        <w:t>ลังกายและการฝึกด้วยน</w:t>
      </w:r>
      <w:r>
        <w:rPr>
          <w:rFonts w:hint="cs"/>
          <w:cs/>
        </w:rPr>
        <w:t>้ำ</w:t>
      </w:r>
      <w:r>
        <w:rPr>
          <w:cs/>
        </w:rPr>
        <w:t>หนัก</w:t>
      </w:r>
      <w:r>
        <w:rPr>
          <w:rFonts w:hint="cs"/>
          <w:cs/>
        </w:rPr>
        <w:t xml:space="preserve"> </w:t>
      </w:r>
      <w:r>
        <w:t xml:space="preserve">(Fitness and Weight </w:t>
      </w:r>
      <w:r w:rsidR="00B54498">
        <w:tab/>
      </w:r>
      <w:r>
        <w:t>Training)</w:t>
      </w:r>
      <w:r>
        <w:rPr>
          <w:rFonts w:hint="cs"/>
          <w:cs/>
        </w:rPr>
        <w:t xml:space="preserve"> </w:t>
      </w:r>
      <w:r w:rsidRPr="006A16DE">
        <w:rPr>
          <w:rFonts w:hint="cs"/>
          <w:cs/>
        </w:rPr>
        <w:t xml:space="preserve">หน่วยกิต </w:t>
      </w:r>
      <w:r>
        <w:t>1(0-2-1)</w:t>
      </w:r>
    </w:p>
    <w:p w14:paraId="54A2676A" w14:textId="77777777" w:rsidR="007579B4" w:rsidRDefault="007579B4" w:rsidP="00DE5436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7566361B" w14:textId="77777777" w:rsidR="007579B4" w:rsidRDefault="007579B4" w:rsidP="00DE5436">
      <w:pPr>
        <w:pStyle w:val="Heading6"/>
      </w:pPr>
      <w:r>
        <w:rPr>
          <w:cs/>
        </w:rPr>
        <w:t>ไม่มี(</w:t>
      </w:r>
      <w:r>
        <w:t>None)</w:t>
      </w:r>
    </w:p>
    <w:p w14:paraId="40E735F0" w14:textId="57566A77" w:rsidR="007579B4" w:rsidRDefault="007579B4" w:rsidP="003B05AE">
      <w:pPr>
        <w:pStyle w:val="Heading7"/>
        <w:rPr>
          <w:rFonts w:hint="cs"/>
        </w:rPr>
      </w:pPr>
      <w:r>
        <w:rPr>
          <w:cs/>
        </w:rPr>
        <w:t>ทักษะพื้นฐานการออกก</w:t>
      </w:r>
      <w:r>
        <w:rPr>
          <w:rFonts w:hint="cs"/>
          <w:cs/>
        </w:rPr>
        <w:t>ำ</w:t>
      </w:r>
      <w:r>
        <w:rPr>
          <w:cs/>
        </w:rPr>
        <w:t>ลังกายและการฝึกด้วยน้</w:t>
      </w:r>
      <w:r w:rsidR="003B05AE">
        <w:rPr>
          <w:rFonts w:hint="cs"/>
          <w:cs/>
        </w:rPr>
        <w:t>ำ</w:t>
      </w:r>
      <w:r>
        <w:rPr>
          <w:cs/>
        </w:rPr>
        <w:t>หนัก หลักของการออกก</w:t>
      </w:r>
      <w:r>
        <w:rPr>
          <w:rFonts w:hint="cs"/>
          <w:cs/>
        </w:rPr>
        <w:t>ำ</w:t>
      </w:r>
      <w:r>
        <w:rPr>
          <w:cs/>
        </w:rPr>
        <w:t>ลังกายและการฝึกด้วยน</w:t>
      </w:r>
      <w:r>
        <w:rPr>
          <w:rFonts w:hint="cs"/>
          <w:cs/>
        </w:rPr>
        <w:t>้ำ</w:t>
      </w:r>
      <w:r>
        <w:rPr>
          <w:cs/>
        </w:rPr>
        <w:t>หนัก การสร้างโปรแกรมการฝึกด้วยน</w:t>
      </w:r>
      <w:r>
        <w:rPr>
          <w:rFonts w:hint="cs"/>
          <w:cs/>
        </w:rPr>
        <w:t>้ำ</w:t>
      </w:r>
      <w:r>
        <w:rPr>
          <w:cs/>
        </w:rPr>
        <w:t>หนักส่วนบุคคลตาม</w:t>
      </w:r>
      <w:r>
        <w:rPr>
          <w:cs/>
        </w:rPr>
        <w:tab/>
        <w:t>เป้าหมายที่ก</w:t>
      </w:r>
      <w:r>
        <w:rPr>
          <w:rFonts w:hint="cs"/>
          <w:cs/>
        </w:rPr>
        <w:t>ำ</w:t>
      </w:r>
      <w:r>
        <w:rPr>
          <w:cs/>
        </w:rPr>
        <w:t>หนด การป้องกันการบาดเจ็บจากการออกก</w:t>
      </w:r>
      <w:r>
        <w:rPr>
          <w:rFonts w:hint="cs"/>
          <w:cs/>
        </w:rPr>
        <w:t>ำ</w:t>
      </w:r>
      <w:r>
        <w:rPr>
          <w:cs/>
        </w:rPr>
        <w:t>ลังกายต่อกล้ามเนื้อ</w:t>
      </w:r>
      <w:r>
        <w:rPr>
          <w:rFonts w:hint="cs"/>
          <w:cs/>
        </w:rPr>
        <w:t xml:space="preserve">( </w:t>
      </w:r>
      <w:r>
        <w:t>Basic skills for exercising and weight training; principles of exercise and weight</w:t>
      </w:r>
      <w:r>
        <w:rPr>
          <w:rFonts w:hint="cs"/>
          <w:cs/>
        </w:rPr>
        <w:t xml:space="preserve"> </w:t>
      </w:r>
      <w:r>
        <w:t>training; creating a personal weight training program based on the set goals; prevention of injury</w:t>
      </w:r>
      <w:r>
        <w:rPr>
          <w:rFonts w:hint="cs"/>
          <w:cs/>
        </w:rPr>
        <w:t xml:space="preserve"> </w:t>
      </w:r>
      <w:r>
        <w:t>from exercise on muscles.</w:t>
      </w:r>
      <w:r>
        <w:rPr>
          <w:rFonts w:hint="cs"/>
          <w:cs/>
        </w:rPr>
        <w:t>)</w:t>
      </w:r>
    </w:p>
    <w:p w14:paraId="010D0AD6" w14:textId="43DFC364" w:rsidR="007579B4" w:rsidRPr="002E20B8" w:rsidRDefault="007579B4" w:rsidP="003B05AE">
      <w:pPr>
        <w:pStyle w:val="Heading4"/>
        <w:rPr>
          <w:rFonts w:hint="cs"/>
        </w:rPr>
      </w:pPr>
      <w:r>
        <w:t>080303518</w:t>
      </w:r>
      <w:r>
        <w:rPr>
          <w:cs/>
        </w:rPr>
        <w:t xml:space="preserve"> การเต้นแอโรบิกและเต้นคัฟเวอร์</w:t>
      </w:r>
      <w:r>
        <w:rPr>
          <w:rFonts w:hint="cs"/>
          <w:cs/>
        </w:rPr>
        <w:t xml:space="preserve"> </w:t>
      </w:r>
      <w:r>
        <w:t>(Aerobic Dance and Cover Dance)</w:t>
      </w:r>
      <w:r>
        <w:rPr>
          <w:cs/>
        </w:rPr>
        <w:tab/>
        <w:t xml:space="preserve"> </w:t>
      </w:r>
      <w:r w:rsidR="003B05AE">
        <w:rPr>
          <w:cs/>
        </w:rPr>
        <w:tab/>
      </w:r>
      <w:r w:rsidRPr="002E20B8">
        <w:rPr>
          <w:rFonts w:hint="cs"/>
          <w:cs/>
        </w:rPr>
        <w:t xml:space="preserve">หน่วยกิต </w:t>
      </w:r>
      <w:r>
        <w:t>1(0-2-1)</w:t>
      </w:r>
    </w:p>
    <w:p w14:paraId="6C6574A1" w14:textId="77777777" w:rsidR="007579B4" w:rsidRDefault="007579B4" w:rsidP="003B05AE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0B3829DF" w14:textId="77777777" w:rsidR="007579B4" w:rsidRDefault="007579B4" w:rsidP="003B05AE">
      <w:pPr>
        <w:pStyle w:val="Heading6"/>
      </w:pPr>
      <w:r>
        <w:rPr>
          <w:cs/>
        </w:rPr>
        <w:t>ไม่มี(</w:t>
      </w:r>
      <w:r>
        <w:t>None)</w:t>
      </w:r>
    </w:p>
    <w:p w14:paraId="04AB05E4" w14:textId="0B27E072" w:rsidR="007579B4" w:rsidRDefault="007579B4" w:rsidP="00A160FF">
      <w:pPr>
        <w:pStyle w:val="Heading7"/>
      </w:pPr>
      <w:r w:rsidRPr="002E20B8"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>ทักษะพื้นฐานของการเต้นแอโรบิก หลักการในการเต้นแอโรบิก การคิดสร้างสรรค์ในการออกแบบการเต้นคัฟเวอร์ การเลือกเพลงที่ใช้ในการเต้นแอโรบิกและการประยุกต์ใช้ในการเต้นคัฟเวอร์</w:t>
      </w:r>
      <w:r>
        <w:rPr>
          <w:rFonts w:hint="cs"/>
          <w:cs/>
        </w:rPr>
        <w:t xml:space="preserve"> ( </w:t>
      </w:r>
      <w:r>
        <w:t>Basic skills in aerobics dance; principles of aerobic dance; creative thinking of</w:t>
      </w:r>
      <w:r>
        <w:rPr>
          <w:rFonts w:hint="cs"/>
          <w:cs/>
        </w:rPr>
        <w:t xml:space="preserve"> </w:t>
      </w:r>
      <w:r>
        <w:t xml:space="preserve">choreography in cover dance; selection of songs for aerobic dance and </w:t>
      </w:r>
      <w:r>
        <w:rPr>
          <w:cs/>
        </w:rPr>
        <w:tab/>
      </w:r>
      <w:r>
        <w:t>applying in cover dance.</w:t>
      </w:r>
      <w:r>
        <w:rPr>
          <w:rFonts w:hint="cs"/>
          <w:cs/>
        </w:rPr>
        <w:t>)</w:t>
      </w:r>
    </w:p>
    <w:p w14:paraId="32543087" w14:textId="77777777" w:rsidR="00A160FF" w:rsidRPr="00A160FF" w:rsidRDefault="00A160FF" w:rsidP="00A160FF">
      <w:pPr>
        <w:rPr>
          <w:rFonts w:hint="cs"/>
        </w:rPr>
      </w:pPr>
    </w:p>
    <w:p w14:paraId="300D9FF2" w14:textId="08D75374" w:rsidR="007579B4" w:rsidRDefault="007579B4" w:rsidP="00A160FF">
      <w:pPr>
        <w:pStyle w:val="Heading4"/>
        <w:rPr>
          <w:rFonts w:hint="cs"/>
        </w:rPr>
      </w:pPr>
      <w:r>
        <w:t>080303519</w:t>
      </w:r>
      <w:r>
        <w:rPr>
          <w:cs/>
        </w:rPr>
        <w:t xml:space="preserve"> กีฬาบริดจ์</w:t>
      </w:r>
      <w:r w:rsidR="00B54498">
        <w:t xml:space="preserve"> </w:t>
      </w:r>
      <w:r>
        <w:t>(Bridge)</w:t>
      </w:r>
      <w:r>
        <w:rPr>
          <w:rFonts w:hint="cs"/>
          <w:cs/>
        </w:rPr>
        <w:t xml:space="preserve"> </w:t>
      </w:r>
      <w:r w:rsidRPr="002E20B8">
        <w:rPr>
          <w:cs/>
        </w:rPr>
        <w:t>หน่วยกิต</w:t>
      </w:r>
      <w:r>
        <w:t>1(0-2-1)</w:t>
      </w:r>
    </w:p>
    <w:p w14:paraId="15BDCF86" w14:textId="77777777" w:rsidR="007579B4" w:rsidRDefault="007579B4" w:rsidP="00A160FF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2DCEFB88" w14:textId="77777777" w:rsidR="007579B4" w:rsidRDefault="007579B4" w:rsidP="00A160FF">
      <w:pPr>
        <w:pStyle w:val="Heading6"/>
      </w:pPr>
      <w:r>
        <w:rPr>
          <w:cs/>
        </w:rPr>
        <w:t>ไม่มี(</w:t>
      </w:r>
      <w:r>
        <w:t>None)</w:t>
      </w:r>
    </w:p>
    <w:p w14:paraId="78945E8E" w14:textId="31E43D9E" w:rsidR="007579B4" w:rsidRDefault="007579B4" w:rsidP="00A160FF">
      <w:pPr>
        <w:pStyle w:val="Heading7"/>
        <w:rPr>
          <w:rFonts w:hint="cs"/>
        </w:rPr>
      </w:pPr>
      <w:r w:rsidRPr="002E20B8"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>ความเป็นมาของกีฬาบริดจ์ หลักการและวิธีการ</w:t>
      </w:r>
      <w:r>
        <w:rPr>
          <w:cs/>
        </w:rPr>
        <w:tab/>
        <w:t>เล่นมินิบริดจ์ หลักการและวิธีการเล่นกีฬาบริดจ์</w:t>
      </w:r>
      <w:r>
        <w:rPr>
          <w:rFonts w:hint="cs"/>
          <w:cs/>
        </w:rPr>
        <w:t xml:space="preserve"> </w:t>
      </w:r>
      <w:r>
        <w:rPr>
          <w:cs/>
        </w:rPr>
        <w:t>การคำนวณคะแนน การแข่งขันประเภทต่างๆ</w:t>
      </w:r>
      <w:r>
        <w:rPr>
          <w:rFonts w:hint="cs"/>
          <w:cs/>
        </w:rPr>
        <w:t xml:space="preserve"> ( </w:t>
      </w:r>
      <w:r>
        <w:t>History of bridge; principles and methods of playing mini bridges; principles and</w:t>
      </w:r>
      <w:r>
        <w:rPr>
          <w:rFonts w:hint="cs"/>
          <w:cs/>
        </w:rPr>
        <w:t xml:space="preserve"> </w:t>
      </w:r>
      <w:r>
        <w:t>methods of playing bridge, score calculation and types of competitions.</w:t>
      </w:r>
      <w:r>
        <w:rPr>
          <w:rFonts w:hint="cs"/>
          <w:cs/>
        </w:rPr>
        <w:t>)</w:t>
      </w:r>
    </w:p>
    <w:p w14:paraId="6EFC58BB" w14:textId="28E94928" w:rsidR="007579B4" w:rsidRDefault="007579B4" w:rsidP="00A160FF">
      <w:pPr>
        <w:pStyle w:val="Heading4"/>
        <w:rPr>
          <w:rFonts w:hint="cs"/>
        </w:rPr>
      </w:pPr>
      <w:r>
        <w:t>080303520</w:t>
      </w:r>
      <w:r>
        <w:rPr>
          <w:cs/>
        </w:rPr>
        <w:t xml:space="preserve"> บอร์ดเกมส์</w:t>
      </w:r>
      <w:r w:rsidR="00B54498">
        <w:t xml:space="preserve"> </w:t>
      </w:r>
      <w:r>
        <w:t>(Board Games)</w:t>
      </w:r>
      <w:r>
        <w:rPr>
          <w:rFonts w:hint="cs"/>
          <w:cs/>
        </w:rPr>
        <w:t xml:space="preserve"> </w:t>
      </w:r>
      <w:r w:rsidRPr="005F1A2B">
        <w:rPr>
          <w:cs/>
        </w:rPr>
        <w:t>หน่วยกิต</w:t>
      </w:r>
      <w:r>
        <w:rPr>
          <w:cs/>
        </w:rPr>
        <w:t xml:space="preserve"> </w:t>
      </w:r>
      <w:r>
        <w:t>1(0-2-1)</w:t>
      </w:r>
    </w:p>
    <w:p w14:paraId="61E4F48B" w14:textId="77777777" w:rsidR="007579B4" w:rsidRDefault="007579B4" w:rsidP="00A160FF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27866704" w14:textId="77777777" w:rsidR="007579B4" w:rsidRDefault="007579B4" w:rsidP="00A160FF">
      <w:pPr>
        <w:pStyle w:val="Heading6"/>
      </w:pPr>
      <w:r>
        <w:rPr>
          <w:cs/>
        </w:rPr>
        <w:t>ไม่มี(</w:t>
      </w:r>
      <w:r>
        <w:t>None)</w:t>
      </w:r>
    </w:p>
    <w:p w14:paraId="6A2ADB38" w14:textId="742FF8BB" w:rsidR="007579B4" w:rsidRDefault="007579B4" w:rsidP="00A160FF">
      <w:pPr>
        <w:pStyle w:val="Heading7"/>
      </w:pPr>
      <w:r w:rsidRPr="005F1A2B"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>ความเป็นมาของบอร์ดเกมส์ ประเภทของบอร์ดเกมส์ ประโยชน์และจุดมุ่งหมายในการเล่นบอร์ดเกมส์ การพัฒนาทักษะความคิดและการวางแผนผ่านบอร์ดเกมส์</w:t>
      </w:r>
      <w:r>
        <w:rPr>
          <w:rFonts w:hint="cs"/>
          <w:cs/>
        </w:rPr>
        <w:t xml:space="preserve"> ( </w:t>
      </w:r>
      <w:r>
        <w:t>History of board game; board game types, benefits and aims of playing board</w:t>
      </w:r>
      <w:r>
        <w:rPr>
          <w:rFonts w:hint="cs"/>
          <w:cs/>
        </w:rPr>
        <w:t xml:space="preserve"> </w:t>
      </w:r>
      <w:r>
        <w:t>games; development of thinking skills and planning through board games.</w:t>
      </w:r>
      <w:r>
        <w:rPr>
          <w:rFonts w:hint="cs"/>
          <w:cs/>
        </w:rPr>
        <w:t>)</w:t>
      </w:r>
    </w:p>
    <w:p w14:paraId="0928DA39" w14:textId="77777777" w:rsidR="007579B4" w:rsidRDefault="007579B4" w:rsidP="007579B4"/>
    <w:p w14:paraId="7F487F3D" w14:textId="77777777" w:rsidR="007579B4" w:rsidRDefault="007579B4" w:rsidP="007579B4"/>
    <w:p w14:paraId="1B4652C1" w14:textId="77777777" w:rsidR="007579B4" w:rsidRDefault="007579B4" w:rsidP="007579B4"/>
    <w:p w14:paraId="73E178DF" w14:textId="77777777" w:rsidR="007579B4" w:rsidRDefault="007579B4" w:rsidP="007579B4"/>
    <w:p w14:paraId="2BE6FD25" w14:textId="77777777" w:rsidR="007579B4" w:rsidRPr="005F1A2B" w:rsidRDefault="007579B4" w:rsidP="007579B4">
      <w:pPr>
        <w:rPr>
          <w:rFonts w:hint="cs"/>
        </w:rPr>
      </w:pPr>
    </w:p>
    <w:p w14:paraId="6830A6CB" w14:textId="77777777" w:rsidR="00B54498" w:rsidRDefault="00B54498" w:rsidP="00A160FF">
      <w:pPr>
        <w:pStyle w:val="Heading4"/>
        <w:rPr>
          <w:rFonts w:hint="cs"/>
        </w:rPr>
      </w:pPr>
      <w:r>
        <w:t>080303521</w:t>
      </w:r>
      <w:r>
        <w:rPr>
          <w:cs/>
        </w:rPr>
        <w:t xml:space="preserve"> อีสปอร์ต</w:t>
      </w:r>
      <w:r>
        <w:t>(e-Sports)</w:t>
      </w:r>
      <w:r>
        <w:rPr>
          <w:cs/>
        </w:rPr>
        <w:t xml:space="preserve"> </w:t>
      </w:r>
      <w:r w:rsidRPr="005F1A2B">
        <w:rPr>
          <w:cs/>
        </w:rPr>
        <w:t>หน่วยกิต</w:t>
      </w:r>
      <w:r>
        <w:rPr>
          <w:rFonts w:hint="cs"/>
          <w:cs/>
        </w:rPr>
        <w:t xml:space="preserve"> </w:t>
      </w:r>
      <w:r>
        <w:t>1(0-2-1)</w:t>
      </w:r>
    </w:p>
    <w:p w14:paraId="2D7B97EF" w14:textId="77777777" w:rsidR="00B54498" w:rsidRDefault="00B54498" w:rsidP="00A160FF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79806BA9" w14:textId="77777777" w:rsidR="00B54498" w:rsidRDefault="00B54498" w:rsidP="00A160FF">
      <w:pPr>
        <w:pStyle w:val="Heading6"/>
      </w:pPr>
      <w:r>
        <w:rPr>
          <w:cs/>
        </w:rPr>
        <w:t>ไม่มี(</w:t>
      </w:r>
      <w:r>
        <w:t>None)</w:t>
      </w:r>
    </w:p>
    <w:p w14:paraId="4EAF294E" w14:textId="5B4EFDE0" w:rsidR="00B54498" w:rsidRDefault="00B54498" w:rsidP="00A160FF">
      <w:pPr>
        <w:pStyle w:val="Heading7"/>
        <w:rPr>
          <w:rFonts w:hint="cs"/>
        </w:rPr>
      </w:pPr>
      <w:r w:rsidRPr="008B48E8"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>ความรู้เบื้องต้นและประโยชน์ของอีสปอร์ต รูปแบบของอีสปอร์ตประเภทต่างๆ แข่งขันประเภทเดี่ยวและทีม การฝึกนักกีฬาอีสปอร์ต การแคสติ้ง กฎหมายจริยศาสตร์ในอีสปอร์ต</w:t>
      </w:r>
      <w:r>
        <w:rPr>
          <w:rFonts w:hint="cs"/>
          <w:cs/>
        </w:rPr>
        <w:t xml:space="preserve"> ( </w:t>
      </w:r>
      <w:r>
        <w:t>Basic knowledge and benefits of e-sports; different types of e-sports;</w:t>
      </w:r>
      <w:r>
        <w:rPr>
          <w:rFonts w:hint="cs"/>
          <w:cs/>
        </w:rPr>
        <w:t xml:space="preserve"> </w:t>
      </w:r>
      <w:r>
        <w:t>competitions for singles and teams; e-sports athlete training; casting; ethics law in e-sports.</w:t>
      </w:r>
      <w:r>
        <w:rPr>
          <w:rFonts w:hint="cs"/>
          <w:cs/>
        </w:rPr>
        <w:t>)</w:t>
      </w:r>
    </w:p>
    <w:p w14:paraId="30D0795E" w14:textId="77777777" w:rsidR="00B54498" w:rsidRDefault="00B54498" w:rsidP="00A160FF">
      <w:pPr>
        <w:pStyle w:val="Heading3"/>
      </w:pPr>
      <w:r>
        <w:rPr>
          <w:cs/>
        </w:rPr>
        <w:t>รายวิชาที่เปิดสอนให้กับนักศึกษาระดับปริญญาตรีของวิทยาลัยเทคโนโลยีอุตสาหกรรม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เท่านั้น</w:t>
      </w:r>
    </w:p>
    <w:p w14:paraId="48CCD16E" w14:textId="77777777" w:rsidR="00B54498" w:rsidRPr="00257E71" w:rsidRDefault="00B54498" w:rsidP="00A160FF">
      <w:pPr>
        <w:pStyle w:val="Heading4"/>
        <w:rPr>
          <w:rFonts w:hint="cs"/>
        </w:rPr>
      </w:pPr>
      <w:r>
        <w:t>080303401</w:t>
      </w:r>
      <w:r>
        <w:rPr>
          <w:cs/>
        </w:rPr>
        <w:t xml:space="preserve"> </w:t>
      </w:r>
      <w:r>
        <w:rPr>
          <w:rFonts w:hint="cs"/>
          <w:cs/>
        </w:rPr>
        <w:t>คาราโอเกะ</w:t>
      </w:r>
      <w:r>
        <w:t xml:space="preserve"> (Karaoke)</w:t>
      </w:r>
      <w:r>
        <w:rPr>
          <w:rFonts w:hint="cs"/>
          <w:cs/>
        </w:rPr>
        <w:t xml:space="preserve"> </w:t>
      </w:r>
      <w:r w:rsidRPr="00370760">
        <w:rPr>
          <w:cs/>
        </w:rPr>
        <w:t>หน่วยกิต</w:t>
      </w:r>
      <w:r>
        <w:rPr>
          <w:cs/>
        </w:rPr>
        <w:t xml:space="preserve"> </w:t>
      </w:r>
      <w:r>
        <w:t>1(0-2-1)</w:t>
      </w:r>
    </w:p>
    <w:p w14:paraId="748B5155" w14:textId="77777777" w:rsidR="00B54498" w:rsidRDefault="00B54498" w:rsidP="00A160FF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1FBC2B0F" w14:textId="77777777" w:rsidR="00B54498" w:rsidRDefault="00B54498" w:rsidP="00A160FF">
      <w:pPr>
        <w:pStyle w:val="Heading6"/>
      </w:pPr>
      <w:r>
        <w:rPr>
          <w:cs/>
        </w:rPr>
        <w:t>ไม่มี(</w:t>
      </w:r>
      <w:r>
        <w:t>None)</w:t>
      </w:r>
    </w:p>
    <w:p w14:paraId="10CC979F" w14:textId="3C9D813A" w:rsidR="00B54498" w:rsidRDefault="00B54498" w:rsidP="00A160FF">
      <w:pPr>
        <w:pStyle w:val="Heading7"/>
      </w:pPr>
      <w:r w:rsidRPr="00257E71"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>ประวัติและแนวคิดเกี่ยวกับคาราโอเกะ ดนตรี</w:t>
      </w:r>
      <w:r>
        <w:rPr>
          <w:cs/>
        </w:rPr>
        <w:tab/>
        <w:t>เบื้องต้น คอมพิวเตอร์และโปรแกรมที่ใช้เกี่ยวกับคาราโอเกะ การติดตั้งเครื่องมือ</w:t>
      </w:r>
      <w:r>
        <w:rPr>
          <w:cs/>
        </w:rPr>
        <w:tab/>
        <w:t>และอุปกรณ์ การเลือกเพลง การจัดทำรายการเพลง การตั้งจังหวะเพลง การใช้งานเสียงประกอบ การฝึกร้องเพลง การร้องเพลงเดี่ยวและเพลงคู่</w:t>
      </w:r>
      <w:r>
        <w:rPr>
          <w:rFonts w:hint="cs"/>
          <w:cs/>
        </w:rPr>
        <w:t xml:space="preserve"> ( </w:t>
      </w:r>
      <w:r>
        <w:t>History and concepts of karaoke; general knowledge of music; computer and</w:t>
      </w:r>
      <w:r>
        <w:rPr>
          <w:rFonts w:hint="cs"/>
          <w:cs/>
        </w:rPr>
        <w:t xml:space="preserve"> </w:t>
      </w:r>
      <w:r>
        <w:t xml:space="preserve">computer software for karaoke, nick karaoke, extreme karaoke; </w:t>
      </w:r>
      <w:r>
        <w:rPr>
          <w:cs/>
        </w:rPr>
        <w:tab/>
      </w:r>
      <w:r>
        <w:t>installation of appropriate</w:t>
      </w:r>
      <w:r>
        <w:rPr>
          <w:rFonts w:hint="cs"/>
          <w:cs/>
        </w:rPr>
        <w:t xml:space="preserve"> </w:t>
      </w:r>
      <w:r>
        <w:t>equipment and instrument; song selection</w:t>
      </w:r>
      <w:r w:rsidR="00A160FF">
        <w:rPr>
          <w:rFonts w:hint="cs"/>
          <w:cs/>
        </w:rPr>
        <w:t xml:space="preserve"> </w:t>
      </w:r>
      <w:r>
        <w:t>and programming; rhythm setting; synchronized</w:t>
      </w:r>
      <w:r>
        <w:rPr>
          <w:rFonts w:hint="cs"/>
          <w:cs/>
        </w:rPr>
        <w:t xml:space="preserve"> </w:t>
      </w:r>
      <w:r>
        <w:t xml:space="preserve">karaoke and sound </w:t>
      </w:r>
      <w:r>
        <w:rPr>
          <w:cs/>
        </w:rPr>
        <w:tab/>
      </w:r>
      <w:r>
        <w:t>effect; singing practice both solo and duet singing.</w:t>
      </w:r>
      <w:r>
        <w:rPr>
          <w:rFonts w:hint="cs"/>
          <w:cs/>
        </w:rPr>
        <w:t>)</w:t>
      </w:r>
    </w:p>
    <w:p w14:paraId="4229F58B" w14:textId="77777777" w:rsidR="00A160FF" w:rsidRPr="00A160FF" w:rsidRDefault="00A160FF" w:rsidP="00A160FF">
      <w:pPr>
        <w:rPr>
          <w:rFonts w:hint="cs"/>
        </w:rPr>
      </w:pPr>
    </w:p>
    <w:p w14:paraId="13E178F2" w14:textId="77777777" w:rsidR="00B54498" w:rsidRDefault="00B54498" w:rsidP="00A160FF">
      <w:pPr>
        <w:pStyle w:val="Heading4"/>
        <w:rPr>
          <w:rFonts w:hint="cs"/>
        </w:rPr>
      </w:pPr>
      <w:r>
        <w:t>080303509</w:t>
      </w:r>
      <w:r>
        <w:rPr>
          <w:cs/>
        </w:rPr>
        <w:t xml:space="preserve"> เปตอง</w:t>
      </w:r>
      <w:r>
        <w:rPr>
          <w:rFonts w:hint="cs"/>
          <w:cs/>
        </w:rPr>
        <w:t xml:space="preserve"> </w:t>
      </w:r>
      <w:r>
        <w:t>(Pétanque)</w:t>
      </w:r>
      <w:r>
        <w:rPr>
          <w:rFonts w:hint="cs"/>
          <w:cs/>
        </w:rPr>
        <w:t xml:space="preserve"> </w:t>
      </w:r>
      <w:r>
        <w:t>1(0-2-1)</w:t>
      </w:r>
    </w:p>
    <w:p w14:paraId="4BE988A5" w14:textId="77777777" w:rsidR="00B54498" w:rsidRDefault="00B54498" w:rsidP="00A160FF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592C0CA3" w14:textId="77777777" w:rsidR="00B54498" w:rsidRDefault="00B54498" w:rsidP="00A160FF">
      <w:pPr>
        <w:pStyle w:val="Heading6"/>
      </w:pPr>
      <w:r>
        <w:rPr>
          <w:cs/>
        </w:rPr>
        <w:t>ไม่มี(</w:t>
      </w:r>
      <w:r>
        <w:t>None)</w:t>
      </w:r>
    </w:p>
    <w:p w14:paraId="09EDBC3C" w14:textId="052977A7" w:rsidR="00B54498" w:rsidRDefault="00B54498" w:rsidP="00A160FF">
      <w:pPr>
        <w:pStyle w:val="Heading7"/>
        <w:rPr>
          <w:rFonts w:hint="cs"/>
        </w:rPr>
      </w:pPr>
      <w:r w:rsidRPr="00B4482A"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>ประวัติกีฬาเปตอง กฎ กติกา มารยาทของการแข่งขัน อุปกรณ์การแข่งขัน การฝึกทักษะ</w:t>
      </w:r>
      <w:r>
        <w:rPr>
          <w:rFonts w:hint="cs"/>
          <w:cs/>
        </w:rPr>
        <w:t xml:space="preserve"> </w:t>
      </w:r>
      <w:r>
        <w:rPr>
          <w:cs/>
        </w:rPr>
        <w:t>พื้นฐาน การถือลูก การโยน การตี และ</w:t>
      </w:r>
      <w:r>
        <w:rPr>
          <w:cs/>
        </w:rPr>
        <w:tab/>
        <w:t>การนับคะแนน การจัดแข่งขันกีฬาเปตอง การแข่งขันกีฬาภายในชั้นเรียน</w:t>
      </w:r>
      <w:r>
        <w:rPr>
          <w:rFonts w:hint="cs"/>
          <w:cs/>
        </w:rPr>
        <w:t xml:space="preserve">( </w:t>
      </w:r>
      <w:r>
        <w:t>History of Pétanque; rules, regulations, ethical standards for competition; playing equipment; practice in basic skills: holding ball, throwing, hitting and counting points, organizing</w:t>
      </w:r>
      <w:r>
        <w:rPr>
          <w:rFonts w:hint="cs"/>
          <w:cs/>
        </w:rPr>
        <w:t xml:space="preserve"> </w:t>
      </w:r>
      <w:r>
        <w:t>competition programs and competition in class.</w:t>
      </w:r>
      <w:r>
        <w:rPr>
          <w:rFonts w:hint="cs"/>
          <w:cs/>
        </w:rPr>
        <w:t xml:space="preserve">) </w:t>
      </w:r>
    </w:p>
    <w:p w14:paraId="005AF64F" w14:textId="77777777" w:rsidR="00B54498" w:rsidRDefault="00B54498" w:rsidP="00A160FF">
      <w:pPr>
        <w:pStyle w:val="Heading4"/>
        <w:rPr>
          <w:rFonts w:hint="cs"/>
        </w:rPr>
      </w:pPr>
      <w:r>
        <w:t>080303513 3x3</w:t>
      </w:r>
      <w:r>
        <w:rPr>
          <w:cs/>
        </w:rPr>
        <w:t xml:space="preserve"> บาสเกตบอล</w:t>
      </w:r>
      <w:r>
        <w:rPr>
          <w:rFonts w:hint="cs"/>
          <w:cs/>
        </w:rPr>
        <w:t xml:space="preserve"> </w:t>
      </w:r>
      <w:r>
        <w:t>(3x3 Basketball)</w:t>
      </w:r>
      <w:r>
        <w:rPr>
          <w:cs/>
        </w:rPr>
        <w:t xml:space="preserve"> </w:t>
      </w:r>
      <w:r w:rsidRPr="00B4482A">
        <w:rPr>
          <w:cs/>
        </w:rPr>
        <w:t>หน่วยกิต</w:t>
      </w:r>
      <w:r>
        <w:rPr>
          <w:rFonts w:hint="cs"/>
          <w:cs/>
        </w:rPr>
        <w:t xml:space="preserve"> </w:t>
      </w:r>
      <w:r>
        <w:t>1(0-2-1)</w:t>
      </w:r>
    </w:p>
    <w:p w14:paraId="3CA7E421" w14:textId="77777777" w:rsidR="00B54498" w:rsidRDefault="00B54498" w:rsidP="00A160FF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0FE79F02" w14:textId="77777777" w:rsidR="00B54498" w:rsidRDefault="00B54498" w:rsidP="00A160FF">
      <w:pPr>
        <w:pStyle w:val="Heading6"/>
      </w:pPr>
      <w:r>
        <w:rPr>
          <w:cs/>
        </w:rPr>
        <w:t>ไม่มี(</w:t>
      </w:r>
      <w:r>
        <w:t>None)</w:t>
      </w:r>
    </w:p>
    <w:p w14:paraId="43CBC97F" w14:textId="73722FC1" w:rsidR="00B54498" w:rsidRDefault="00B54498" w:rsidP="00A160FF">
      <w:pPr>
        <w:pStyle w:val="Heading7"/>
        <w:rPr>
          <w:rFonts w:hint="cs"/>
        </w:rPr>
      </w:pPr>
      <w:r w:rsidRPr="00321CD3"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>ประวัติกีฬา</w:t>
      </w:r>
      <w:r>
        <w:t>3x3</w:t>
      </w:r>
      <w:r>
        <w:rPr>
          <w:cs/>
        </w:rPr>
        <w:t xml:space="preserve"> บาสเกตบอล กฎ กติกา มารยาทของการแข่งขัน อุปกรณ์การแข่งขัน การฝึกทักษะพื้นฐาน การถือลูกบอล การส่ง การเลี้ยง การยิงประตู การป้องกัน การบันทึกคะแนน และการจัดการแข่งขัน</w:t>
      </w:r>
      <w:r>
        <w:rPr>
          <w:rFonts w:hint="cs"/>
          <w:cs/>
        </w:rPr>
        <w:t xml:space="preserve">( </w:t>
      </w:r>
      <w:r>
        <w:t>History of 3x3 Basketball; rules, regulation, ethical standards for competition;</w:t>
      </w:r>
      <w:r>
        <w:rPr>
          <w:rFonts w:hint="cs"/>
          <w:cs/>
        </w:rPr>
        <w:t xml:space="preserve"> </w:t>
      </w:r>
      <w:r>
        <w:t>sport equipment; practice in basic skills: holding, throwing, and dribbling ball, shooting,</w:t>
      </w:r>
      <w:r>
        <w:rPr>
          <w:rFonts w:hint="cs"/>
          <w:cs/>
        </w:rPr>
        <w:t xml:space="preserve"> </w:t>
      </w:r>
      <w:r>
        <w:t>defending, scoring and organizing competition programs.</w:t>
      </w:r>
      <w:r>
        <w:rPr>
          <w:rFonts w:hint="cs"/>
          <w:cs/>
        </w:rPr>
        <w:t>)</w:t>
      </w:r>
    </w:p>
    <w:p w14:paraId="7BFDE8B2" w14:textId="77777777" w:rsidR="00B54498" w:rsidRDefault="00B54498" w:rsidP="00EC7850">
      <w:pPr>
        <w:pStyle w:val="Heading4"/>
        <w:rPr>
          <w:rFonts w:hint="cs"/>
        </w:rPr>
      </w:pPr>
      <w:r>
        <w:t>080303514</w:t>
      </w:r>
      <w:r>
        <w:rPr>
          <w:cs/>
        </w:rPr>
        <w:t xml:space="preserve"> </w:t>
      </w:r>
      <w:proofErr w:type="gramStart"/>
      <w:r>
        <w:rPr>
          <w:cs/>
        </w:rPr>
        <w:t>ฟุตซอล</w:t>
      </w:r>
      <w:r>
        <w:t>(</w:t>
      </w:r>
      <w:proofErr w:type="gramEnd"/>
      <w:r>
        <w:t>Futsal)</w:t>
      </w:r>
      <w:r>
        <w:rPr>
          <w:rFonts w:hint="cs"/>
          <w:cs/>
        </w:rPr>
        <w:t xml:space="preserve"> </w:t>
      </w:r>
      <w:r w:rsidRPr="00321CD3">
        <w:rPr>
          <w:cs/>
        </w:rPr>
        <w:t>หน่วยกิต</w:t>
      </w:r>
      <w:r>
        <w:rPr>
          <w:rFonts w:hint="cs"/>
          <w:cs/>
        </w:rPr>
        <w:t xml:space="preserve"> </w:t>
      </w:r>
      <w:r>
        <w:t>1(0-2-1)</w:t>
      </w:r>
    </w:p>
    <w:p w14:paraId="56D4F384" w14:textId="77777777" w:rsidR="00B54498" w:rsidRDefault="00B54498" w:rsidP="00EC7850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428EFCB9" w14:textId="77777777" w:rsidR="00B54498" w:rsidRDefault="00B54498" w:rsidP="00EC7850">
      <w:pPr>
        <w:pStyle w:val="Heading6"/>
      </w:pPr>
      <w:r>
        <w:rPr>
          <w:cs/>
        </w:rPr>
        <w:t>ไม่มี(</w:t>
      </w:r>
      <w:r>
        <w:t>None)</w:t>
      </w:r>
    </w:p>
    <w:p w14:paraId="02822305" w14:textId="3896B242" w:rsidR="00B54498" w:rsidRDefault="00B54498" w:rsidP="00EC7850">
      <w:pPr>
        <w:pStyle w:val="Heading7"/>
        <w:rPr>
          <w:rFonts w:hint="cs"/>
        </w:rPr>
      </w:pPr>
      <w:r w:rsidRPr="00321CD3"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>ประวัติของกีฬาฟุตซอล เทคนิคการเล่น กฎ กติกา มารยาทที่สามารถนำไปใช้ในชีวิตประจำวันนำไปถ่ายทอดให้ผู้อื่น การเป็นผู้เล่นและผู้ชมที่ดี</w:t>
      </w:r>
      <w:r>
        <w:rPr>
          <w:rFonts w:hint="cs"/>
          <w:cs/>
        </w:rPr>
        <w:t xml:space="preserve"> ( </w:t>
      </w:r>
      <w:r>
        <w:t>History of Futsal; techniques; rules; regulations and etiquette transferring of</w:t>
      </w:r>
      <w:r w:rsidR="00EC7850">
        <w:rPr>
          <w:rFonts w:hint="cs"/>
          <w:cs/>
        </w:rPr>
        <w:t xml:space="preserve"> </w:t>
      </w:r>
      <w:r>
        <w:t>knowledge to others; good sportsmanship and spectator.</w:t>
      </w:r>
      <w:r>
        <w:rPr>
          <w:rFonts w:hint="cs"/>
          <w:cs/>
        </w:rPr>
        <w:t xml:space="preserve">) </w:t>
      </w:r>
    </w:p>
    <w:p w14:paraId="55863A2D" w14:textId="77777777" w:rsidR="00B54498" w:rsidRDefault="00B54498" w:rsidP="00EC7850">
      <w:pPr>
        <w:pStyle w:val="Heading3"/>
      </w:pPr>
      <w:r>
        <w:rPr>
          <w:cs/>
        </w:rPr>
        <w:t>คณะเทคโนโลยีและการจัดการอุตสาหกรรม</w:t>
      </w:r>
    </w:p>
    <w:p w14:paraId="1972B582" w14:textId="77777777" w:rsidR="00B54498" w:rsidRPr="00321CD3" w:rsidRDefault="00B54498" w:rsidP="00EC7850">
      <w:pPr>
        <w:pStyle w:val="Heading4"/>
        <w:rPr>
          <w:rFonts w:hint="cs"/>
        </w:rPr>
      </w:pPr>
      <w:r>
        <w:t>060434032</w:t>
      </w:r>
      <w:r>
        <w:rPr>
          <w:cs/>
        </w:rPr>
        <w:t xml:space="preserve"> นันทนาการและการเข้าสังคม</w:t>
      </w:r>
      <w:r>
        <w:t xml:space="preserve"> (Recreation and Socialization)</w:t>
      </w:r>
      <w:r>
        <w:rPr>
          <w:rFonts w:hint="cs"/>
          <w:cs/>
        </w:rPr>
        <w:t xml:space="preserve"> </w:t>
      </w:r>
      <w:r>
        <w:rPr>
          <w:cs/>
        </w:rPr>
        <w:br/>
      </w:r>
      <w:r>
        <w:rPr>
          <w:cs/>
        </w:rPr>
        <w:tab/>
      </w:r>
      <w:r>
        <w:rPr>
          <w:rFonts w:hint="cs"/>
          <w:cs/>
        </w:rPr>
        <w:t xml:space="preserve">หน่วยกิต </w:t>
      </w:r>
      <w:r>
        <w:t>1(0-2-1)</w:t>
      </w:r>
    </w:p>
    <w:p w14:paraId="60A9E895" w14:textId="77777777" w:rsidR="00B54498" w:rsidRDefault="00B54498" w:rsidP="00EC7850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714C8A59" w14:textId="77777777" w:rsidR="00B54498" w:rsidRDefault="00B54498" w:rsidP="00EC7850">
      <w:pPr>
        <w:pStyle w:val="Heading6"/>
      </w:pPr>
      <w:r>
        <w:rPr>
          <w:cs/>
        </w:rPr>
        <w:t>ไม่มี(</w:t>
      </w:r>
      <w:r>
        <w:t>None)</w:t>
      </w:r>
    </w:p>
    <w:p w14:paraId="20645997" w14:textId="46E1FF4F" w:rsidR="00B54498" w:rsidRDefault="00B54498" w:rsidP="00EC7850">
      <w:pPr>
        <w:pStyle w:val="Heading7"/>
      </w:pPr>
      <w:r w:rsidRPr="00321CD3"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>กิจกรรมนอกห้องเรียนเพื่อพัฒนาทักษะด้านการจัดกิจกรรมกลุ่ม ทักษะการปรับตัวเข้ากับสังคมยุคดิจิตอล ทักษะการพูดเพื่อการ</w:t>
      </w:r>
      <w:r>
        <w:rPr>
          <w:cs/>
        </w:rPr>
        <w:tab/>
        <w:t>เป็นผู้นำ การแสดงออกและการนำเสนอผลงานตนเอง การวิเคราะห์ข้อมูล และการทำงานเป็นทีม</w:t>
      </w:r>
      <w:r>
        <w:rPr>
          <w:rFonts w:hint="cs"/>
          <w:cs/>
        </w:rPr>
        <w:t xml:space="preserve"> ( </w:t>
      </w:r>
      <w:r>
        <w:t>Outdoor recreation for group activity developing. Personal development for Digital</w:t>
      </w:r>
      <w:r>
        <w:rPr>
          <w:rFonts w:hint="cs"/>
          <w:cs/>
        </w:rPr>
        <w:t xml:space="preserve"> </w:t>
      </w:r>
      <w:r>
        <w:t>Economy. Leadership speech. Personal presentation and own project presentation. Group and</w:t>
      </w:r>
      <w:r>
        <w:rPr>
          <w:rFonts w:hint="cs"/>
          <w:cs/>
        </w:rPr>
        <w:t xml:space="preserve"> </w:t>
      </w:r>
      <w:r>
        <w:t xml:space="preserve">team </w:t>
      </w:r>
      <w:r>
        <w:rPr>
          <w:cs/>
        </w:rPr>
        <w:tab/>
      </w:r>
      <w:r>
        <w:t>analysis.</w:t>
      </w:r>
      <w:r>
        <w:rPr>
          <w:rFonts w:hint="cs"/>
          <w:cs/>
        </w:rPr>
        <w:t>)</w:t>
      </w:r>
    </w:p>
    <w:p w14:paraId="44CDC701" w14:textId="77777777" w:rsidR="00B54498" w:rsidRDefault="00B54498" w:rsidP="00B54498"/>
    <w:p w14:paraId="25584057" w14:textId="77777777" w:rsidR="00B54498" w:rsidRPr="00321CD3" w:rsidRDefault="00B54498" w:rsidP="00B54498">
      <w:pPr>
        <w:rPr>
          <w:rFonts w:hint="cs"/>
        </w:rPr>
      </w:pPr>
    </w:p>
    <w:p w14:paraId="45A90E51" w14:textId="77777777" w:rsidR="00B54498" w:rsidRDefault="00B54498" w:rsidP="00EC7850">
      <w:pPr>
        <w:pStyle w:val="Heading3"/>
      </w:pPr>
      <w:r>
        <w:t xml:space="preserve"> </w:t>
      </w:r>
      <w:r>
        <w:rPr>
          <w:cs/>
        </w:rPr>
        <w:t>รายวิชาสำหรับหลักสูตรนานาชาติ</w:t>
      </w:r>
    </w:p>
    <w:p w14:paraId="0197028F" w14:textId="77777777" w:rsidR="00B54498" w:rsidRDefault="00B54498" w:rsidP="00EC7850">
      <w:pPr>
        <w:pStyle w:val="Heading4"/>
        <w:rPr>
          <w:rFonts w:hint="cs"/>
        </w:rPr>
      </w:pPr>
      <w:r>
        <w:t>150013160</w:t>
      </w:r>
      <w:r>
        <w:rPr>
          <w:cs/>
        </w:rPr>
        <w:t xml:space="preserve"> แบดมินตัน </w:t>
      </w:r>
      <w:r>
        <w:t>(Badminton)</w:t>
      </w:r>
      <w:r>
        <w:rPr>
          <w:rFonts w:hint="cs"/>
          <w:cs/>
        </w:rPr>
        <w:t xml:space="preserve"> </w:t>
      </w:r>
      <w:r w:rsidRPr="00321CD3">
        <w:rPr>
          <w:cs/>
        </w:rPr>
        <w:t>หน่วยกิต</w:t>
      </w:r>
      <w:r>
        <w:rPr>
          <w:rFonts w:hint="cs"/>
          <w:cs/>
        </w:rPr>
        <w:t xml:space="preserve"> </w:t>
      </w:r>
      <w:r>
        <w:t>1(0-2-1)</w:t>
      </w:r>
    </w:p>
    <w:p w14:paraId="1949E638" w14:textId="77777777" w:rsidR="00B54498" w:rsidRDefault="00B54498" w:rsidP="00EC7850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4311A3A6" w14:textId="77777777" w:rsidR="00B54498" w:rsidRDefault="00B54498" w:rsidP="00EC7850">
      <w:pPr>
        <w:pStyle w:val="Heading6"/>
      </w:pPr>
      <w:r>
        <w:rPr>
          <w:cs/>
        </w:rPr>
        <w:t>ไม่มี(</w:t>
      </w:r>
      <w:r>
        <w:t>None)</w:t>
      </w:r>
    </w:p>
    <w:p w14:paraId="16BFEA37" w14:textId="4775D16D" w:rsidR="00B54498" w:rsidRDefault="00B54498" w:rsidP="00EC7850">
      <w:pPr>
        <w:pStyle w:val="Heading7"/>
        <w:rPr>
          <w:rFonts w:hint="cs"/>
        </w:rPr>
      </w:pPr>
      <w:r w:rsidRPr="00321CD3">
        <w:rPr>
          <w:rFonts w:hint="cs"/>
          <w:cs/>
        </w:rPr>
        <w:t>คำอธิบาย</w:t>
      </w:r>
      <w:r w:rsidRPr="00EC7850">
        <w:rPr>
          <w:rFonts w:hint="cs"/>
          <w:cs/>
        </w:rPr>
        <w:t>รายวิชา</w:t>
      </w:r>
      <w:r w:rsidRPr="00321CD3">
        <w:rPr>
          <w:rFonts w:hint="cs"/>
          <w:cs/>
        </w:rPr>
        <w:t xml:space="preserve"> เรียนเกี่ยวกับ</w:t>
      </w:r>
      <w:r>
        <w:rPr>
          <w:cs/>
        </w:rPr>
        <w:t>ประวัติของกีฬาแบดมินตัน เทคนิคการเล่น กฎ กติกา การเลือกใช้อุปกรณ์ที่เหมาะสม การฝึกทักษะเบื้องต้นและสามารถนาทักษะไปใช้ในการเล่นแบดมินตัน การเป็นผู้เล่นและผู้ชมที่ดี</w:t>
      </w:r>
      <w:r>
        <w:rPr>
          <w:rFonts w:hint="cs"/>
          <w:cs/>
        </w:rPr>
        <w:t xml:space="preserve"> ( </w:t>
      </w:r>
      <w:r>
        <w:t>History of badminton; rules and regulation; equipment selection; basic badminton</w:t>
      </w:r>
      <w:r>
        <w:rPr>
          <w:rFonts w:hint="cs"/>
          <w:cs/>
        </w:rPr>
        <w:t xml:space="preserve"> </w:t>
      </w:r>
      <w:r>
        <w:t>skills.</w:t>
      </w:r>
      <w:r>
        <w:rPr>
          <w:rFonts w:hint="cs"/>
          <w:cs/>
        </w:rPr>
        <w:t>)</w:t>
      </w:r>
    </w:p>
    <w:p w14:paraId="5B89061D" w14:textId="77777777" w:rsidR="00B54498" w:rsidRDefault="00B54498" w:rsidP="00F62AD9">
      <w:pPr>
        <w:pStyle w:val="Heading4"/>
        <w:rPr>
          <w:rFonts w:hint="cs"/>
        </w:rPr>
      </w:pPr>
      <w:r>
        <w:t>150013161</w:t>
      </w:r>
      <w:r>
        <w:rPr>
          <w:cs/>
        </w:rPr>
        <w:t xml:space="preserve"> บาสเกตบอล</w:t>
      </w:r>
      <w:r>
        <w:rPr>
          <w:rFonts w:hint="cs"/>
          <w:cs/>
        </w:rPr>
        <w:t xml:space="preserve"> </w:t>
      </w:r>
      <w:r>
        <w:t>(</w:t>
      </w:r>
      <w:proofErr w:type="gramStart"/>
      <w:r>
        <w:t>Basketball)</w:t>
      </w:r>
      <w:r>
        <w:rPr>
          <w:rFonts w:hint="cs"/>
          <w:cs/>
        </w:rPr>
        <w:t xml:space="preserve"> </w:t>
      </w:r>
      <w:r>
        <w:rPr>
          <w:cs/>
        </w:rPr>
        <w:t xml:space="preserve"> </w:t>
      </w:r>
      <w:r w:rsidRPr="0099193C">
        <w:rPr>
          <w:cs/>
        </w:rPr>
        <w:t>หน่วยกิต</w:t>
      </w:r>
      <w:proofErr w:type="gramEnd"/>
      <w:r>
        <w:rPr>
          <w:rFonts w:hint="cs"/>
          <w:cs/>
        </w:rPr>
        <w:t xml:space="preserve"> </w:t>
      </w:r>
      <w:r>
        <w:t>1(0-2-1)</w:t>
      </w:r>
    </w:p>
    <w:p w14:paraId="32BC60FA" w14:textId="77777777" w:rsidR="00B54498" w:rsidRDefault="00B54498" w:rsidP="00F62AD9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7FE11382" w14:textId="77777777" w:rsidR="00B54498" w:rsidRDefault="00B54498" w:rsidP="00F62AD9">
      <w:pPr>
        <w:pStyle w:val="Heading6"/>
      </w:pPr>
      <w:r>
        <w:rPr>
          <w:cs/>
        </w:rPr>
        <w:t>ไม่มี(</w:t>
      </w:r>
      <w:r>
        <w:t>None)</w:t>
      </w:r>
    </w:p>
    <w:p w14:paraId="78B6675F" w14:textId="6FA6AEB6" w:rsidR="00B54498" w:rsidRDefault="00B54498" w:rsidP="00F62AD9">
      <w:pPr>
        <w:pStyle w:val="Heading7"/>
      </w:pPr>
      <w:r w:rsidRPr="004202DA"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>ประวัติของกีฬาบาสเกตบอล เทคนิคการเล่น กฎ กติกา การเลือกใช้อุปกรณ์ที่เหมาะสมการฝึกทักษะเบื้องต้นและสามารถนาทักษะไปใช้ในการเล่นบาสเกตบอล การเป็นผู้เล่นและผู้ชมที่ดี</w:t>
      </w:r>
      <w:r>
        <w:rPr>
          <w:rFonts w:hint="cs"/>
          <w:cs/>
        </w:rPr>
        <w:t xml:space="preserve">แ ( </w:t>
      </w:r>
      <w:r>
        <w:t>History of basketball; rules</w:t>
      </w:r>
      <w:r w:rsidR="00F62AD9">
        <w:rPr>
          <w:rFonts w:hint="cs"/>
          <w:cs/>
        </w:rPr>
        <w:t xml:space="preserve"> </w:t>
      </w:r>
      <w:r>
        <w:t>and regulation; equipment selection; basic basketball</w:t>
      </w:r>
      <w:r>
        <w:rPr>
          <w:rFonts w:hint="cs"/>
          <w:cs/>
        </w:rPr>
        <w:t xml:space="preserve"> </w:t>
      </w:r>
      <w:r>
        <w:t>skills.</w:t>
      </w:r>
      <w:r>
        <w:rPr>
          <w:rFonts w:hint="cs"/>
          <w:cs/>
        </w:rPr>
        <w:t>)</w:t>
      </w:r>
    </w:p>
    <w:p w14:paraId="7E1CBFFA" w14:textId="77777777" w:rsidR="00F62AD9" w:rsidRPr="00F62AD9" w:rsidRDefault="00F62AD9" w:rsidP="00F62AD9">
      <w:pPr>
        <w:rPr>
          <w:rFonts w:hint="cs"/>
        </w:rPr>
      </w:pPr>
    </w:p>
    <w:p w14:paraId="08A89F2D" w14:textId="77777777" w:rsidR="00B54498" w:rsidRDefault="00B54498" w:rsidP="00F62AD9">
      <w:pPr>
        <w:pStyle w:val="Heading4"/>
        <w:rPr>
          <w:rFonts w:hint="cs"/>
        </w:rPr>
      </w:pPr>
      <w:r>
        <w:t>150013162</w:t>
      </w:r>
      <w:r>
        <w:rPr>
          <w:cs/>
        </w:rPr>
        <w:t xml:space="preserve"> </w:t>
      </w:r>
      <w:proofErr w:type="gramStart"/>
      <w:r>
        <w:rPr>
          <w:cs/>
        </w:rPr>
        <w:t>คาราโอเกะ</w:t>
      </w:r>
      <w:r>
        <w:t>(</w:t>
      </w:r>
      <w:proofErr w:type="gramEnd"/>
      <w:r>
        <w:t>Karaoke)</w:t>
      </w:r>
      <w:r>
        <w:rPr>
          <w:cs/>
        </w:rPr>
        <w:t xml:space="preserve"> </w:t>
      </w:r>
      <w:r w:rsidRPr="004202DA">
        <w:rPr>
          <w:cs/>
        </w:rPr>
        <w:t>หน่วยกิต</w:t>
      </w:r>
      <w:r>
        <w:rPr>
          <w:rFonts w:hint="cs"/>
          <w:cs/>
        </w:rPr>
        <w:t xml:space="preserve"> </w:t>
      </w:r>
      <w:r>
        <w:t>1(0-2-1)</w:t>
      </w:r>
    </w:p>
    <w:p w14:paraId="47EF37F8" w14:textId="77777777" w:rsidR="00B54498" w:rsidRDefault="00B54498" w:rsidP="00F62AD9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3F430EE5" w14:textId="77777777" w:rsidR="00B54498" w:rsidRDefault="00B54498" w:rsidP="00F62AD9">
      <w:pPr>
        <w:pStyle w:val="Heading6"/>
      </w:pPr>
      <w:r>
        <w:rPr>
          <w:cs/>
        </w:rPr>
        <w:t>ไม่มี(</w:t>
      </w:r>
      <w:r>
        <w:t>None)</w:t>
      </w:r>
    </w:p>
    <w:p w14:paraId="69A89880" w14:textId="4B2D61D5" w:rsidR="00B54498" w:rsidRPr="004202DA" w:rsidRDefault="00B54498" w:rsidP="00F62AD9">
      <w:pPr>
        <w:pStyle w:val="Heading7"/>
        <w:rPr>
          <w:rFonts w:hint="cs"/>
        </w:rPr>
      </w:pPr>
      <w:r w:rsidRPr="004202DA"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>ความรู้พื้นฐานเกี่ยวกับคาราโอเกะ เครื่องมือและ</w:t>
      </w:r>
      <w:r>
        <w:rPr>
          <w:cs/>
        </w:rPr>
        <w:tab/>
        <w:t>อุปกรณ์ต่างๆ เช่น วิดีโอคาราโอเกะคอมพิวเตอร์</w:t>
      </w:r>
      <w:r>
        <w:rPr>
          <w:rFonts w:hint="cs"/>
          <w:cs/>
        </w:rPr>
        <w:t xml:space="preserve"> </w:t>
      </w:r>
      <w:r>
        <w:rPr>
          <w:cs/>
        </w:rPr>
        <w:t>เครื่องคาราโอเกะ การติดตั้ง</w:t>
      </w:r>
      <w:r>
        <w:rPr>
          <w:cs/>
        </w:rPr>
        <w:tab/>
        <w:t>เครื่องมืออุปกรณ์ การเลือกเพลง การจัดทำรายการเพลง จังหวะเพลง การร้อง</w:t>
      </w:r>
      <w:r>
        <w:rPr>
          <w:cs/>
        </w:rPr>
        <w:tab/>
        <w:t>เพลง</w:t>
      </w:r>
      <w:r>
        <w:rPr>
          <w:rFonts w:hint="cs"/>
          <w:cs/>
        </w:rPr>
        <w:t xml:space="preserve"> </w:t>
      </w:r>
      <w:r>
        <w:rPr>
          <w:cs/>
        </w:rPr>
        <w:t>ประกอบวิดีโอคาราโอเกะ การร้องเพลงเดี่ยว-เพลงคู่</w:t>
      </w:r>
      <w:r>
        <w:rPr>
          <w:rFonts w:hint="cs"/>
          <w:cs/>
        </w:rPr>
        <w:t xml:space="preserve">( </w:t>
      </w:r>
      <w:r>
        <w:t xml:space="preserve">Basic knowledge of </w:t>
      </w:r>
      <w:r>
        <w:rPr>
          <w:cs/>
        </w:rPr>
        <w:tab/>
      </w:r>
      <w:r>
        <w:t>karaoke; equipment in karaoke: karaoke application, computer,</w:t>
      </w:r>
      <w:r>
        <w:rPr>
          <w:rFonts w:hint="cs"/>
          <w:cs/>
        </w:rPr>
        <w:t xml:space="preserve"> </w:t>
      </w:r>
      <w:r>
        <w:t xml:space="preserve">karaoke </w:t>
      </w:r>
      <w:r>
        <w:rPr>
          <w:cs/>
        </w:rPr>
        <w:tab/>
      </w:r>
      <w:r>
        <w:t xml:space="preserve">machine, and how to set up equipment for karaoke; song choosing; </w:t>
      </w:r>
      <w:r>
        <w:rPr>
          <w:cs/>
        </w:rPr>
        <w:tab/>
      </w:r>
      <w:r>
        <w:t>queuing the song;</w:t>
      </w:r>
      <w:r>
        <w:rPr>
          <w:rFonts w:hint="cs"/>
          <w:cs/>
        </w:rPr>
        <w:t xml:space="preserve"> </w:t>
      </w:r>
      <w:r>
        <w:t xml:space="preserve">various singing techniques such as rhythm, following </w:t>
      </w:r>
      <w:r>
        <w:rPr>
          <w:cs/>
        </w:rPr>
        <w:tab/>
      </w:r>
      <w:r>
        <w:t>the lyric, and solo and duet singing.</w:t>
      </w:r>
      <w:r>
        <w:rPr>
          <w:rFonts w:hint="cs"/>
          <w:cs/>
        </w:rPr>
        <w:t>)</w:t>
      </w:r>
    </w:p>
    <w:p w14:paraId="03EF5D91" w14:textId="77777777" w:rsidR="00B54498" w:rsidRDefault="00B54498" w:rsidP="00F62AD9">
      <w:pPr>
        <w:pStyle w:val="Heading4"/>
        <w:rPr>
          <w:rFonts w:hint="cs"/>
        </w:rPr>
      </w:pPr>
      <w:r>
        <w:t>150013163</w:t>
      </w:r>
      <w:r>
        <w:rPr>
          <w:cs/>
        </w:rPr>
        <w:t xml:space="preserve"> </w:t>
      </w:r>
      <w:r>
        <w:rPr>
          <w:rFonts w:hint="cs"/>
          <w:cs/>
        </w:rPr>
        <w:t>ศิลปะการป้องกันตัว</w:t>
      </w:r>
      <w:r>
        <w:t xml:space="preserve"> (Self-Defense)</w:t>
      </w:r>
      <w:r>
        <w:rPr>
          <w:rFonts w:hint="cs"/>
          <w:cs/>
        </w:rPr>
        <w:t xml:space="preserve"> </w:t>
      </w:r>
      <w:r w:rsidRPr="00FA512A">
        <w:rPr>
          <w:cs/>
        </w:rPr>
        <w:t>หน่วยกิต</w:t>
      </w:r>
      <w:r>
        <w:rPr>
          <w:cs/>
        </w:rPr>
        <w:t xml:space="preserve"> </w:t>
      </w:r>
      <w:r>
        <w:t>1(0-2-1)</w:t>
      </w:r>
    </w:p>
    <w:p w14:paraId="10E528D8" w14:textId="77777777" w:rsidR="00B54498" w:rsidRDefault="00B54498" w:rsidP="00F62AD9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425C9D8B" w14:textId="77777777" w:rsidR="00B54498" w:rsidRDefault="00B54498" w:rsidP="00F62AD9">
      <w:pPr>
        <w:pStyle w:val="Heading6"/>
      </w:pPr>
      <w:r>
        <w:rPr>
          <w:cs/>
        </w:rPr>
        <w:t>ไม่มี(</w:t>
      </w:r>
      <w:r>
        <w:t>None)</w:t>
      </w:r>
    </w:p>
    <w:p w14:paraId="7614A460" w14:textId="781219DA" w:rsidR="00B54498" w:rsidRDefault="00B54498" w:rsidP="00F62AD9">
      <w:pPr>
        <w:pStyle w:val="Heading7"/>
      </w:pPr>
      <w:r w:rsidRPr="00FA512A"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>การป้องกันตัวรูปแบบต่างๆ ที่สามารถใช้ในชีวิตประจ</w:t>
      </w:r>
      <w:r>
        <w:rPr>
          <w:rFonts w:hint="cs"/>
          <w:cs/>
        </w:rPr>
        <w:t>ำ</w:t>
      </w:r>
      <w:r>
        <w:rPr>
          <w:cs/>
        </w:rPr>
        <w:t xml:space="preserve">วัน ปรัชญาศิลปะการป้องกันตัวการป้องกันตัวเองในสถานการณ์อันตรายต่างๆ กลยุทธ์การเลี่ยงและหนีจากภัย รูปแบบการตอบโต้ที่ประยุกต์จากศิลปะการต่อสู้ป้องกันตัวเองให้เหมาะสมกับบุคคลทั่วไปที่ไม่มีพื้นฐาน การตั้งรับ </w:t>
      </w:r>
      <w:r>
        <w:rPr>
          <w:cs/>
        </w:rPr>
        <w:tab/>
        <w:t>และการตอบโต้ การฝึกความแข็งแรงของร่างกาย ความมีระเบียบวินัยในตนเอง</w:t>
      </w:r>
      <w:r>
        <w:rPr>
          <w:rFonts w:hint="cs"/>
          <w:cs/>
        </w:rPr>
        <w:t xml:space="preserve"> ( </w:t>
      </w:r>
      <w:r>
        <w:t>Practical self-defense application; basic self-defense philosophy; protection and</w:t>
      </w:r>
      <w:r>
        <w:rPr>
          <w:rFonts w:hint="cs"/>
          <w:cs/>
        </w:rPr>
        <w:t xml:space="preserve"> </w:t>
      </w:r>
      <w:r>
        <w:t>escape methods during dangerous situations; basic self-defense techniques for non-experienced; stand-up and ground techniques; strength and endurance training; mind and</w:t>
      </w:r>
      <w:r>
        <w:rPr>
          <w:rFonts w:hint="cs"/>
          <w:cs/>
        </w:rPr>
        <w:t xml:space="preserve"> </w:t>
      </w:r>
      <w:r>
        <w:t>physical discipline.</w:t>
      </w:r>
      <w:r>
        <w:rPr>
          <w:rFonts w:hint="cs"/>
          <w:cs/>
        </w:rPr>
        <w:t>)</w:t>
      </w:r>
    </w:p>
    <w:p w14:paraId="0986B469" w14:textId="77777777" w:rsidR="00F62AD9" w:rsidRPr="00F62AD9" w:rsidRDefault="00F62AD9" w:rsidP="00F62AD9">
      <w:pPr>
        <w:rPr>
          <w:rFonts w:hint="cs"/>
        </w:rPr>
      </w:pPr>
    </w:p>
    <w:p w14:paraId="10F2F0A3" w14:textId="77777777" w:rsidR="00B54498" w:rsidRDefault="00B54498" w:rsidP="00F62AD9">
      <w:pPr>
        <w:pStyle w:val="Heading4"/>
        <w:rPr>
          <w:rFonts w:hint="cs"/>
        </w:rPr>
      </w:pPr>
      <w:r>
        <w:t>150013164</w:t>
      </w:r>
      <w:r>
        <w:rPr>
          <w:cs/>
        </w:rPr>
        <w:t xml:space="preserve"> กอล์ฟเพื่อสุขภาพ </w:t>
      </w:r>
      <w:r>
        <w:t>(Golf for Health)</w:t>
      </w:r>
      <w:r>
        <w:rPr>
          <w:rFonts w:hint="cs"/>
          <w:cs/>
        </w:rPr>
        <w:t xml:space="preserve"> </w:t>
      </w:r>
      <w:r w:rsidRPr="007049F3">
        <w:rPr>
          <w:cs/>
        </w:rPr>
        <w:t>หน่วยกิต</w:t>
      </w:r>
      <w:r>
        <w:rPr>
          <w:rFonts w:hint="cs"/>
          <w:cs/>
        </w:rPr>
        <w:t xml:space="preserve"> </w:t>
      </w:r>
      <w:r>
        <w:t>1(0-2-1)</w:t>
      </w:r>
    </w:p>
    <w:p w14:paraId="53065722" w14:textId="77777777" w:rsidR="00B54498" w:rsidRDefault="00B54498" w:rsidP="00F62AD9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35499CDA" w14:textId="77777777" w:rsidR="00B54498" w:rsidRDefault="00B54498" w:rsidP="00F62AD9">
      <w:pPr>
        <w:pStyle w:val="Heading6"/>
      </w:pPr>
      <w:r>
        <w:rPr>
          <w:cs/>
        </w:rPr>
        <w:t>ไม่มี(</w:t>
      </w:r>
      <w:r>
        <w:t>None)</w:t>
      </w:r>
    </w:p>
    <w:p w14:paraId="397764B5" w14:textId="1F696617" w:rsidR="007579B4" w:rsidRDefault="00B54498" w:rsidP="00F62AD9">
      <w:pPr>
        <w:pStyle w:val="Heading7"/>
        <w:rPr>
          <w:rFonts w:hint="cs"/>
        </w:rPr>
      </w:pPr>
      <w:r w:rsidRPr="00092386">
        <w:rPr>
          <w:rFonts w:hint="cs"/>
          <w:cs/>
        </w:rPr>
        <w:t>คำอธิบายรายวิชา เรียนเกี่ยวกับ</w:t>
      </w:r>
      <w:r>
        <w:rPr>
          <w:cs/>
        </w:rPr>
        <w:t>การออกก</w:t>
      </w:r>
      <w:r>
        <w:rPr>
          <w:rFonts w:hint="cs"/>
          <w:cs/>
        </w:rPr>
        <w:t>ำ</w:t>
      </w:r>
      <w:r>
        <w:rPr>
          <w:cs/>
        </w:rPr>
        <w:t>ลังกายด้วยกิจกรรมกอล์ฟ ทักษะและความรู้พื้นฐานการเล่นกอล์ฟ การประยุกต์</w:t>
      </w:r>
      <w:r>
        <w:rPr>
          <w:rFonts w:hint="cs"/>
          <w:cs/>
        </w:rPr>
        <w:t xml:space="preserve"> </w:t>
      </w:r>
      <w:r>
        <w:rPr>
          <w:cs/>
        </w:rPr>
        <w:t>กิจกรรมกอล์ฟไปสู่การออกก าลังกาย</w:t>
      </w:r>
      <w:r>
        <w:rPr>
          <w:cs/>
        </w:rPr>
        <w:tab/>
        <w:t>เพื่อส่งเสริมสุขภาพในชีวิตประจำวัน การใช้กิจกรรมกอล์ฟเพื่อโอกาสในการสร้างเครือข่ายทางธุรกิจ</w:t>
      </w:r>
      <w:r>
        <w:rPr>
          <w:rFonts w:hint="cs"/>
          <w:cs/>
        </w:rPr>
        <w:t xml:space="preserve"> ( </w:t>
      </w:r>
      <w:r>
        <w:t>Exercise with golf activities; fundamentals golf skills and knowledge; applying golf</w:t>
      </w:r>
      <w:r>
        <w:rPr>
          <w:rFonts w:hint="cs"/>
          <w:cs/>
        </w:rPr>
        <w:t xml:space="preserve"> </w:t>
      </w:r>
      <w:r>
        <w:t xml:space="preserve">activities to promote health with exercise lifestyle in daily </w:t>
      </w:r>
      <w:r w:rsidR="00F62AD9">
        <w:t>life; using</w:t>
      </w:r>
      <w:r>
        <w:t xml:space="preserve"> golf as a business networking</w:t>
      </w:r>
      <w:r>
        <w:rPr>
          <w:rFonts w:hint="cs"/>
          <w:cs/>
        </w:rPr>
        <w:t xml:space="preserve"> </w:t>
      </w:r>
      <w:r>
        <w:t>opportunity.</w:t>
      </w:r>
      <w:r>
        <w:rPr>
          <w:rFonts w:hint="cs"/>
          <w:cs/>
        </w:rPr>
        <w:t>)</w:t>
      </w:r>
    </w:p>
    <w:sectPr w:rsidR="007579B4" w:rsidSect="00115118">
      <w:type w:val="continuous"/>
      <w:pgSz w:w="11907" w:h="16840" w:code="9"/>
      <w:pgMar w:top="1985" w:right="907" w:bottom="1440" w:left="136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07E69"/>
    <w:multiLevelType w:val="multilevel"/>
    <w:tmpl w:val="60C4ABFE"/>
    <w:lvl w:ilvl="0">
      <w:start w:val="1"/>
      <w:numFmt w:val="decimal"/>
      <w:pStyle w:val="Heading1"/>
      <w:suff w:val="nothing"/>
      <w:lvlText w:val="บทที่ %1"/>
      <w:lvlJc w:val="left"/>
      <w:pPr>
        <w:ind w:left="0" w:firstLine="0"/>
      </w:pPr>
      <w:rPr>
        <w:rFonts w:hint="default"/>
        <w:sz w:val="40"/>
        <w:szCs w:val="4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247"/>
        </w:tabs>
        <w:ind w:left="0" w:firstLine="567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701"/>
        </w:tabs>
        <w:ind w:left="0" w:firstLine="1247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4">
      <w:start w:val="1"/>
      <w:numFmt w:val="thaiLetters"/>
      <w:pStyle w:val="Heading5"/>
      <w:lvlText w:val="%5)"/>
      <w:lvlJc w:val="left"/>
      <w:pPr>
        <w:tabs>
          <w:tab w:val="num" w:pos="2552"/>
        </w:tabs>
        <w:ind w:left="0" w:firstLine="2126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none"/>
      <w:pStyle w:val="Heading6"/>
      <w:lvlText w:val="-"/>
      <w:lvlJc w:val="left"/>
      <w:pPr>
        <w:tabs>
          <w:tab w:val="num" w:pos="2835"/>
        </w:tabs>
        <w:ind w:left="0" w:firstLine="2552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6">
      <w:start w:val="1"/>
      <w:numFmt w:val="decimal"/>
      <w:pStyle w:val="Heading7"/>
      <w:suff w:val="space"/>
      <w:lvlText w:val="%1.%2.%3.%4.%5.%6.%7"/>
      <w:lvlJc w:val="left"/>
      <w:pPr>
        <w:ind w:left="4877" w:hanging="119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7">
      <w:start w:val="1"/>
      <w:numFmt w:val="decimal"/>
      <w:lvlRestart w:val="1"/>
      <w:pStyle w:val="Heading8"/>
      <w:suff w:val="nothing"/>
      <w:lvlText w:val="ภาพที่  %1-%8  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color w:val="000000" w:themeColor="text1"/>
        <w:sz w:val="32"/>
        <w:szCs w:val="32"/>
      </w:rPr>
    </w:lvl>
    <w:lvl w:ilvl="8">
      <w:start w:val="1"/>
      <w:numFmt w:val="decimal"/>
      <w:lvlRestart w:val="1"/>
      <w:pStyle w:val="Heading9"/>
      <w:suff w:val="nothing"/>
      <w:lvlText w:val="ตารางที่  %1-%9  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color w:val="000000" w:themeColor="text1"/>
        <w:sz w:val="32"/>
        <w:szCs w:val="32"/>
      </w:rPr>
    </w:lvl>
  </w:abstractNum>
  <w:abstractNum w:abstractNumId="1" w15:restartNumberingAfterBreak="0">
    <w:nsid w:val="0DB041FF"/>
    <w:multiLevelType w:val="hybridMultilevel"/>
    <w:tmpl w:val="8C9CD674"/>
    <w:lvl w:ilvl="0" w:tplc="B504D5AA">
      <w:start w:val="2"/>
      <w:numFmt w:val="bullet"/>
      <w:lvlText w:val="-"/>
      <w:lvlJc w:val="left"/>
      <w:pPr>
        <w:ind w:left="3457" w:hanging="360"/>
      </w:pPr>
      <w:rPr>
        <w:rFonts w:ascii="TH SarabunPSK" w:eastAsiaTheme="majorEastAsia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41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8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6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3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0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7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4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217" w:hanging="360"/>
      </w:pPr>
      <w:rPr>
        <w:rFonts w:ascii="Wingdings" w:hAnsi="Wingdings" w:hint="default"/>
      </w:rPr>
    </w:lvl>
  </w:abstractNum>
  <w:abstractNum w:abstractNumId="2" w15:restartNumberingAfterBreak="0">
    <w:nsid w:val="0F64162E"/>
    <w:multiLevelType w:val="hybridMultilevel"/>
    <w:tmpl w:val="EF6ED8F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6AF1377"/>
    <w:multiLevelType w:val="multilevel"/>
    <w:tmpl w:val="CC6CBF92"/>
    <w:lvl w:ilvl="0">
      <w:start w:val="1"/>
      <w:numFmt w:val="decimal"/>
      <w:suff w:val="nothing"/>
      <w:lvlText w:val="บทที่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567" w:firstLine="0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suff w:val="space"/>
      <w:lvlText w:val="%1.%2.%3.%4"/>
      <w:lvlJc w:val="left"/>
      <w:pPr>
        <w:ind w:left="1871" w:hanging="737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4">
      <w:start w:val="1"/>
      <w:numFmt w:val="decimal"/>
      <w:suff w:val="space"/>
      <w:lvlText w:val="%1.%2.%3.%4.%5"/>
      <w:lvlJc w:val="left"/>
      <w:pPr>
        <w:ind w:left="2722" w:hanging="879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decimal"/>
      <w:suff w:val="space"/>
      <w:lvlText w:val="%1.%2.%3.%4.%5.%6"/>
      <w:lvlJc w:val="left"/>
      <w:pPr>
        <w:ind w:left="3742" w:hanging="1049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6">
      <w:start w:val="1"/>
      <w:numFmt w:val="decimal"/>
      <w:suff w:val="space"/>
      <w:lvlText w:val="%1.%2.%3.%4.%5.%6.%7"/>
      <w:lvlJc w:val="left"/>
      <w:pPr>
        <w:ind w:left="4933" w:hanging="119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5D1A67F1"/>
    <w:multiLevelType w:val="multilevel"/>
    <w:tmpl w:val="C2F820DC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68890FDD"/>
    <w:multiLevelType w:val="multilevel"/>
    <w:tmpl w:val="8FF8838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3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3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3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60" w:hanging="1800"/>
      </w:pPr>
      <w:rPr>
        <w:rFonts w:hint="default"/>
      </w:rPr>
    </w:lvl>
  </w:abstractNum>
  <w:abstractNum w:abstractNumId="6" w15:restartNumberingAfterBreak="0">
    <w:nsid w:val="72A90A79"/>
    <w:multiLevelType w:val="multilevel"/>
    <w:tmpl w:val="2EDAEF42"/>
    <w:lvl w:ilvl="0">
      <w:start w:val="1"/>
      <w:numFmt w:val="decimal"/>
      <w:lvlText w:val="บทที่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549730622">
    <w:abstractNumId w:val="0"/>
  </w:num>
  <w:num w:numId="2" w16cid:durableId="518812176">
    <w:abstractNumId w:val="0"/>
  </w:num>
  <w:num w:numId="3" w16cid:durableId="978729405">
    <w:abstractNumId w:val="0"/>
  </w:num>
  <w:num w:numId="4" w16cid:durableId="1446269163">
    <w:abstractNumId w:val="0"/>
  </w:num>
  <w:num w:numId="5" w16cid:durableId="432938027">
    <w:abstractNumId w:val="0"/>
  </w:num>
  <w:num w:numId="6" w16cid:durableId="1922446592">
    <w:abstractNumId w:val="0"/>
  </w:num>
  <w:num w:numId="7" w16cid:durableId="1711108581">
    <w:abstractNumId w:val="0"/>
  </w:num>
  <w:num w:numId="8" w16cid:durableId="1230652334">
    <w:abstractNumId w:val="0"/>
  </w:num>
  <w:num w:numId="9" w16cid:durableId="250941391">
    <w:abstractNumId w:val="3"/>
  </w:num>
  <w:num w:numId="10" w16cid:durableId="437675022">
    <w:abstractNumId w:val="4"/>
  </w:num>
  <w:num w:numId="11" w16cid:durableId="180253234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111584615">
    <w:abstractNumId w:val="6"/>
  </w:num>
  <w:num w:numId="13" w16cid:durableId="2139368674">
    <w:abstractNumId w:val="5"/>
  </w:num>
  <w:num w:numId="14" w16cid:durableId="781531068">
    <w:abstractNumId w:val="1"/>
  </w:num>
  <w:num w:numId="15" w16cid:durableId="78461445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255479501">
    <w:abstractNumId w:val="2"/>
  </w:num>
  <w:num w:numId="17" w16cid:durableId="435559050">
    <w:abstractNumId w:val="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mirrorMargins/>
  <w:proofState w:spelling="clean" w:grammar="clean"/>
  <w:attachedTemplate r:id="rId1"/>
  <w:linkStyles/>
  <w:defaultTabStop w:val="720"/>
  <w:evenAndOddHeaders/>
  <w:drawingGridHorizontalSpacing w:val="150"/>
  <w:displayHorizontalDrawingGridEvery w:val="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E7B"/>
    <w:rsid w:val="00001279"/>
    <w:rsid w:val="00006AB5"/>
    <w:rsid w:val="00030515"/>
    <w:rsid w:val="00034CED"/>
    <w:rsid w:val="000411B6"/>
    <w:rsid w:val="00041534"/>
    <w:rsid w:val="00042013"/>
    <w:rsid w:val="000653E2"/>
    <w:rsid w:val="000762D8"/>
    <w:rsid w:val="0008192A"/>
    <w:rsid w:val="00092386"/>
    <w:rsid w:val="00093671"/>
    <w:rsid w:val="000A28F7"/>
    <w:rsid w:val="000C5F0F"/>
    <w:rsid w:val="000D286D"/>
    <w:rsid w:val="000D5545"/>
    <w:rsid w:val="000D6926"/>
    <w:rsid w:val="000E2312"/>
    <w:rsid w:val="000E4ECE"/>
    <w:rsid w:val="000E5494"/>
    <w:rsid w:val="000E6B29"/>
    <w:rsid w:val="000F6CC2"/>
    <w:rsid w:val="00101666"/>
    <w:rsid w:val="00114B8D"/>
    <w:rsid w:val="00115118"/>
    <w:rsid w:val="0012273B"/>
    <w:rsid w:val="001231FA"/>
    <w:rsid w:val="001256BD"/>
    <w:rsid w:val="00133E36"/>
    <w:rsid w:val="00143AD9"/>
    <w:rsid w:val="00145426"/>
    <w:rsid w:val="0016264E"/>
    <w:rsid w:val="00167B54"/>
    <w:rsid w:val="0017341A"/>
    <w:rsid w:val="001771F4"/>
    <w:rsid w:val="00177482"/>
    <w:rsid w:val="0018443C"/>
    <w:rsid w:val="001859ED"/>
    <w:rsid w:val="001862E0"/>
    <w:rsid w:val="00193E57"/>
    <w:rsid w:val="001A11A0"/>
    <w:rsid w:val="001A43FC"/>
    <w:rsid w:val="001A4DE2"/>
    <w:rsid w:val="001B4C79"/>
    <w:rsid w:val="001D1412"/>
    <w:rsid w:val="001D2491"/>
    <w:rsid w:val="001D7BF1"/>
    <w:rsid w:val="001D7EEA"/>
    <w:rsid w:val="001E0D5B"/>
    <w:rsid w:val="001E2A47"/>
    <w:rsid w:val="001E4F56"/>
    <w:rsid w:val="001E69D0"/>
    <w:rsid w:val="001F152A"/>
    <w:rsid w:val="00202EAE"/>
    <w:rsid w:val="00217C69"/>
    <w:rsid w:val="00232DFF"/>
    <w:rsid w:val="0023531E"/>
    <w:rsid w:val="00242380"/>
    <w:rsid w:val="00246E81"/>
    <w:rsid w:val="00252581"/>
    <w:rsid w:val="002541F2"/>
    <w:rsid w:val="00254FE5"/>
    <w:rsid w:val="00257E71"/>
    <w:rsid w:val="002615FF"/>
    <w:rsid w:val="00264ED9"/>
    <w:rsid w:val="002813AA"/>
    <w:rsid w:val="00282B8B"/>
    <w:rsid w:val="002903B2"/>
    <w:rsid w:val="0029080C"/>
    <w:rsid w:val="0029772A"/>
    <w:rsid w:val="00297B00"/>
    <w:rsid w:val="00297C6C"/>
    <w:rsid w:val="002A4897"/>
    <w:rsid w:val="002A4B11"/>
    <w:rsid w:val="002B571B"/>
    <w:rsid w:val="002B7BE2"/>
    <w:rsid w:val="002E20B8"/>
    <w:rsid w:val="002E32B1"/>
    <w:rsid w:val="002E5D07"/>
    <w:rsid w:val="002F1CE1"/>
    <w:rsid w:val="002F4F73"/>
    <w:rsid w:val="002F6DA6"/>
    <w:rsid w:val="002F7CCD"/>
    <w:rsid w:val="00301FD5"/>
    <w:rsid w:val="00303B4E"/>
    <w:rsid w:val="00315ACE"/>
    <w:rsid w:val="0031672C"/>
    <w:rsid w:val="0032016C"/>
    <w:rsid w:val="00321CD3"/>
    <w:rsid w:val="00342827"/>
    <w:rsid w:val="00342DD0"/>
    <w:rsid w:val="00343D1E"/>
    <w:rsid w:val="00352719"/>
    <w:rsid w:val="00352E79"/>
    <w:rsid w:val="00355127"/>
    <w:rsid w:val="00360E31"/>
    <w:rsid w:val="00362BBE"/>
    <w:rsid w:val="003650AB"/>
    <w:rsid w:val="00366ABB"/>
    <w:rsid w:val="00366D11"/>
    <w:rsid w:val="00370760"/>
    <w:rsid w:val="0038485D"/>
    <w:rsid w:val="00387C01"/>
    <w:rsid w:val="003A06FC"/>
    <w:rsid w:val="003A4D82"/>
    <w:rsid w:val="003B05AE"/>
    <w:rsid w:val="003B07D5"/>
    <w:rsid w:val="003B6D3D"/>
    <w:rsid w:val="003C0BB6"/>
    <w:rsid w:val="003D350C"/>
    <w:rsid w:val="003E46EA"/>
    <w:rsid w:val="003E6CE7"/>
    <w:rsid w:val="003F0517"/>
    <w:rsid w:val="003F070C"/>
    <w:rsid w:val="0040270D"/>
    <w:rsid w:val="00403568"/>
    <w:rsid w:val="00406096"/>
    <w:rsid w:val="00410EF1"/>
    <w:rsid w:val="00417911"/>
    <w:rsid w:val="004202DA"/>
    <w:rsid w:val="0042559C"/>
    <w:rsid w:val="004353C4"/>
    <w:rsid w:val="00447831"/>
    <w:rsid w:val="004514CA"/>
    <w:rsid w:val="00454DC1"/>
    <w:rsid w:val="0046125C"/>
    <w:rsid w:val="00462EE1"/>
    <w:rsid w:val="004634A8"/>
    <w:rsid w:val="004652A6"/>
    <w:rsid w:val="00474AAD"/>
    <w:rsid w:val="0049258B"/>
    <w:rsid w:val="004B0C55"/>
    <w:rsid w:val="004B2E94"/>
    <w:rsid w:val="004C0D90"/>
    <w:rsid w:val="004C76D4"/>
    <w:rsid w:val="004C7D22"/>
    <w:rsid w:val="004D09D3"/>
    <w:rsid w:val="004D4E56"/>
    <w:rsid w:val="004D56A7"/>
    <w:rsid w:val="004F4DA6"/>
    <w:rsid w:val="004F7E10"/>
    <w:rsid w:val="00500F9E"/>
    <w:rsid w:val="0051103A"/>
    <w:rsid w:val="00512F68"/>
    <w:rsid w:val="00513458"/>
    <w:rsid w:val="0051594F"/>
    <w:rsid w:val="00517F57"/>
    <w:rsid w:val="0052715D"/>
    <w:rsid w:val="0052776F"/>
    <w:rsid w:val="005362A7"/>
    <w:rsid w:val="0054666F"/>
    <w:rsid w:val="0055536D"/>
    <w:rsid w:val="00570E7B"/>
    <w:rsid w:val="00574606"/>
    <w:rsid w:val="0058493F"/>
    <w:rsid w:val="005853D2"/>
    <w:rsid w:val="00592E61"/>
    <w:rsid w:val="00594477"/>
    <w:rsid w:val="00597325"/>
    <w:rsid w:val="005A3127"/>
    <w:rsid w:val="005A5B1E"/>
    <w:rsid w:val="005B27C2"/>
    <w:rsid w:val="005B4E26"/>
    <w:rsid w:val="005D1706"/>
    <w:rsid w:val="005D3732"/>
    <w:rsid w:val="005E0E59"/>
    <w:rsid w:val="005E6EB0"/>
    <w:rsid w:val="005F1A2B"/>
    <w:rsid w:val="006002D0"/>
    <w:rsid w:val="00606A0D"/>
    <w:rsid w:val="00611D00"/>
    <w:rsid w:val="00612299"/>
    <w:rsid w:val="00615175"/>
    <w:rsid w:val="006174F5"/>
    <w:rsid w:val="0062384A"/>
    <w:rsid w:val="006267D8"/>
    <w:rsid w:val="006309B8"/>
    <w:rsid w:val="00630DC5"/>
    <w:rsid w:val="00634D78"/>
    <w:rsid w:val="00635573"/>
    <w:rsid w:val="00637F54"/>
    <w:rsid w:val="0065260E"/>
    <w:rsid w:val="00653CA5"/>
    <w:rsid w:val="00656696"/>
    <w:rsid w:val="00657F83"/>
    <w:rsid w:val="00672423"/>
    <w:rsid w:val="00677843"/>
    <w:rsid w:val="006806C8"/>
    <w:rsid w:val="00687C27"/>
    <w:rsid w:val="006A16DE"/>
    <w:rsid w:val="006A2218"/>
    <w:rsid w:val="006A3773"/>
    <w:rsid w:val="006B73EA"/>
    <w:rsid w:val="006C18C1"/>
    <w:rsid w:val="006C53A2"/>
    <w:rsid w:val="006E2FC0"/>
    <w:rsid w:val="006E7A68"/>
    <w:rsid w:val="006F1E10"/>
    <w:rsid w:val="007049F3"/>
    <w:rsid w:val="00711D92"/>
    <w:rsid w:val="0071381D"/>
    <w:rsid w:val="00721C40"/>
    <w:rsid w:val="00724DC8"/>
    <w:rsid w:val="007253A0"/>
    <w:rsid w:val="007258AE"/>
    <w:rsid w:val="00752567"/>
    <w:rsid w:val="00752615"/>
    <w:rsid w:val="007579B4"/>
    <w:rsid w:val="007645FD"/>
    <w:rsid w:val="00772957"/>
    <w:rsid w:val="0077602F"/>
    <w:rsid w:val="007903F8"/>
    <w:rsid w:val="0079429A"/>
    <w:rsid w:val="0079458E"/>
    <w:rsid w:val="0079733C"/>
    <w:rsid w:val="007A7FA1"/>
    <w:rsid w:val="007B2B3C"/>
    <w:rsid w:val="007B2D66"/>
    <w:rsid w:val="007B3D15"/>
    <w:rsid w:val="007B6599"/>
    <w:rsid w:val="007C0F59"/>
    <w:rsid w:val="007D09E5"/>
    <w:rsid w:val="007D6DAC"/>
    <w:rsid w:val="007E3036"/>
    <w:rsid w:val="007E7671"/>
    <w:rsid w:val="00800A0F"/>
    <w:rsid w:val="0080527D"/>
    <w:rsid w:val="00811328"/>
    <w:rsid w:val="0081314C"/>
    <w:rsid w:val="008202ED"/>
    <w:rsid w:val="00827FB0"/>
    <w:rsid w:val="00830878"/>
    <w:rsid w:val="00830E10"/>
    <w:rsid w:val="00832632"/>
    <w:rsid w:val="00840A44"/>
    <w:rsid w:val="00844E94"/>
    <w:rsid w:val="00845349"/>
    <w:rsid w:val="00845665"/>
    <w:rsid w:val="00845C32"/>
    <w:rsid w:val="00845DF3"/>
    <w:rsid w:val="008551BD"/>
    <w:rsid w:val="00855806"/>
    <w:rsid w:val="0085615E"/>
    <w:rsid w:val="00866AAA"/>
    <w:rsid w:val="008B48E8"/>
    <w:rsid w:val="008D0ADB"/>
    <w:rsid w:val="008D3A91"/>
    <w:rsid w:val="008D6272"/>
    <w:rsid w:val="008E715A"/>
    <w:rsid w:val="008F16F1"/>
    <w:rsid w:val="008F1FA4"/>
    <w:rsid w:val="008F2571"/>
    <w:rsid w:val="008F6293"/>
    <w:rsid w:val="008F753D"/>
    <w:rsid w:val="009025C8"/>
    <w:rsid w:val="00913F46"/>
    <w:rsid w:val="00922F91"/>
    <w:rsid w:val="009324B5"/>
    <w:rsid w:val="009348B2"/>
    <w:rsid w:val="0094580B"/>
    <w:rsid w:val="00950142"/>
    <w:rsid w:val="0095681B"/>
    <w:rsid w:val="00961198"/>
    <w:rsid w:val="009636D6"/>
    <w:rsid w:val="009657BA"/>
    <w:rsid w:val="00966F07"/>
    <w:rsid w:val="009708F3"/>
    <w:rsid w:val="009714D9"/>
    <w:rsid w:val="00971A79"/>
    <w:rsid w:val="00973A7E"/>
    <w:rsid w:val="00974156"/>
    <w:rsid w:val="009850C1"/>
    <w:rsid w:val="0099129F"/>
    <w:rsid w:val="00991884"/>
    <w:rsid w:val="0099193C"/>
    <w:rsid w:val="0099630D"/>
    <w:rsid w:val="009A7A44"/>
    <w:rsid w:val="009B0168"/>
    <w:rsid w:val="009C0BCD"/>
    <w:rsid w:val="009C3456"/>
    <w:rsid w:val="009E0A40"/>
    <w:rsid w:val="009E23DF"/>
    <w:rsid w:val="009E3456"/>
    <w:rsid w:val="00A06E9C"/>
    <w:rsid w:val="00A160FF"/>
    <w:rsid w:val="00A217A4"/>
    <w:rsid w:val="00A238D1"/>
    <w:rsid w:val="00A30FEC"/>
    <w:rsid w:val="00A36335"/>
    <w:rsid w:val="00A427D9"/>
    <w:rsid w:val="00A70162"/>
    <w:rsid w:val="00A71BF5"/>
    <w:rsid w:val="00A80199"/>
    <w:rsid w:val="00A8034A"/>
    <w:rsid w:val="00A83DCA"/>
    <w:rsid w:val="00A9362A"/>
    <w:rsid w:val="00A93A5B"/>
    <w:rsid w:val="00AC65FC"/>
    <w:rsid w:val="00AD00A4"/>
    <w:rsid w:val="00AD29D8"/>
    <w:rsid w:val="00AF700F"/>
    <w:rsid w:val="00B20DEF"/>
    <w:rsid w:val="00B21FD7"/>
    <w:rsid w:val="00B24E5F"/>
    <w:rsid w:val="00B30E37"/>
    <w:rsid w:val="00B3344B"/>
    <w:rsid w:val="00B33DE9"/>
    <w:rsid w:val="00B33F3B"/>
    <w:rsid w:val="00B36505"/>
    <w:rsid w:val="00B4482A"/>
    <w:rsid w:val="00B51EE9"/>
    <w:rsid w:val="00B54498"/>
    <w:rsid w:val="00B63B18"/>
    <w:rsid w:val="00B72828"/>
    <w:rsid w:val="00B82FC7"/>
    <w:rsid w:val="00B86496"/>
    <w:rsid w:val="00B87EEF"/>
    <w:rsid w:val="00B94E5D"/>
    <w:rsid w:val="00BA64A3"/>
    <w:rsid w:val="00BA7AB5"/>
    <w:rsid w:val="00BB4AB5"/>
    <w:rsid w:val="00BB710E"/>
    <w:rsid w:val="00BE0C21"/>
    <w:rsid w:val="00BE2C99"/>
    <w:rsid w:val="00BF267A"/>
    <w:rsid w:val="00C00C6B"/>
    <w:rsid w:val="00C1127A"/>
    <w:rsid w:val="00C22C3D"/>
    <w:rsid w:val="00C25DD3"/>
    <w:rsid w:val="00C31D41"/>
    <w:rsid w:val="00C32EA2"/>
    <w:rsid w:val="00C35CE3"/>
    <w:rsid w:val="00C367E4"/>
    <w:rsid w:val="00C54729"/>
    <w:rsid w:val="00C5667A"/>
    <w:rsid w:val="00C66F67"/>
    <w:rsid w:val="00C72230"/>
    <w:rsid w:val="00C778BF"/>
    <w:rsid w:val="00C77E57"/>
    <w:rsid w:val="00C852AD"/>
    <w:rsid w:val="00C85D96"/>
    <w:rsid w:val="00C86CAA"/>
    <w:rsid w:val="00C943FA"/>
    <w:rsid w:val="00C94C49"/>
    <w:rsid w:val="00C94DFF"/>
    <w:rsid w:val="00CA0AEF"/>
    <w:rsid w:val="00CA3C3A"/>
    <w:rsid w:val="00CA4B29"/>
    <w:rsid w:val="00CB62A7"/>
    <w:rsid w:val="00CC7E94"/>
    <w:rsid w:val="00CD1FB7"/>
    <w:rsid w:val="00CE4642"/>
    <w:rsid w:val="00CE6149"/>
    <w:rsid w:val="00CE6EF4"/>
    <w:rsid w:val="00CF6E42"/>
    <w:rsid w:val="00D0103A"/>
    <w:rsid w:val="00D16BDE"/>
    <w:rsid w:val="00D23992"/>
    <w:rsid w:val="00D3383B"/>
    <w:rsid w:val="00D45671"/>
    <w:rsid w:val="00D46432"/>
    <w:rsid w:val="00D47EE8"/>
    <w:rsid w:val="00D50B34"/>
    <w:rsid w:val="00D5359C"/>
    <w:rsid w:val="00D95277"/>
    <w:rsid w:val="00DB0635"/>
    <w:rsid w:val="00DB1688"/>
    <w:rsid w:val="00DC0341"/>
    <w:rsid w:val="00DC1E33"/>
    <w:rsid w:val="00DC3BD8"/>
    <w:rsid w:val="00DD3588"/>
    <w:rsid w:val="00DD4287"/>
    <w:rsid w:val="00DE4FC1"/>
    <w:rsid w:val="00DE5436"/>
    <w:rsid w:val="00DE6FBB"/>
    <w:rsid w:val="00E02A2C"/>
    <w:rsid w:val="00E07297"/>
    <w:rsid w:val="00E15A7F"/>
    <w:rsid w:val="00E1697D"/>
    <w:rsid w:val="00E25295"/>
    <w:rsid w:val="00E25681"/>
    <w:rsid w:val="00E26684"/>
    <w:rsid w:val="00E32221"/>
    <w:rsid w:val="00E44823"/>
    <w:rsid w:val="00E53820"/>
    <w:rsid w:val="00E86DC6"/>
    <w:rsid w:val="00E86F02"/>
    <w:rsid w:val="00E97EEE"/>
    <w:rsid w:val="00EA638A"/>
    <w:rsid w:val="00EA6DE5"/>
    <w:rsid w:val="00EB2B31"/>
    <w:rsid w:val="00EB79C8"/>
    <w:rsid w:val="00EC1668"/>
    <w:rsid w:val="00EC4F57"/>
    <w:rsid w:val="00EC5901"/>
    <w:rsid w:val="00EC61AA"/>
    <w:rsid w:val="00EC7850"/>
    <w:rsid w:val="00ED3172"/>
    <w:rsid w:val="00ED4FA3"/>
    <w:rsid w:val="00EE0F32"/>
    <w:rsid w:val="00EE46A3"/>
    <w:rsid w:val="00EE5D09"/>
    <w:rsid w:val="00EF50D9"/>
    <w:rsid w:val="00EF5AD7"/>
    <w:rsid w:val="00EF5E63"/>
    <w:rsid w:val="00F02968"/>
    <w:rsid w:val="00F04DAD"/>
    <w:rsid w:val="00F06548"/>
    <w:rsid w:val="00F124FF"/>
    <w:rsid w:val="00F502F4"/>
    <w:rsid w:val="00F62AD9"/>
    <w:rsid w:val="00F64124"/>
    <w:rsid w:val="00F65D87"/>
    <w:rsid w:val="00F7242D"/>
    <w:rsid w:val="00F75412"/>
    <w:rsid w:val="00F77016"/>
    <w:rsid w:val="00F771AA"/>
    <w:rsid w:val="00F8322C"/>
    <w:rsid w:val="00F90005"/>
    <w:rsid w:val="00F923EA"/>
    <w:rsid w:val="00F93516"/>
    <w:rsid w:val="00FA512A"/>
    <w:rsid w:val="00FB2F35"/>
    <w:rsid w:val="00FB701F"/>
    <w:rsid w:val="00FC1C9A"/>
    <w:rsid w:val="00FD06DD"/>
    <w:rsid w:val="00FD1D79"/>
    <w:rsid w:val="00FE0BA1"/>
    <w:rsid w:val="00FE28E3"/>
    <w:rsid w:val="00FE2DAD"/>
    <w:rsid w:val="00FF2F6A"/>
    <w:rsid w:val="00FF691E"/>
    <w:rsid w:val="00FF750C"/>
    <w:rsid w:val="00FF7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2B338"/>
  <w15:chartTrackingRefBased/>
  <w15:docId w15:val="{C8516E0D-87EA-44CD-89EC-78AB4D089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ordia New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DCA"/>
    <w:pPr>
      <w:spacing w:after="0" w:line="240" w:lineRule="auto"/>
      <w:ind w:firstLine="567"/>
      <w:jc w:val="thaiDistribute"/>
    </w:pPr>
    <w:rPr>
      <w:rFonts w:ascii="TH SarabunPSK" w:hAnsi="TH SarabunPSK" w:cs="TH SarabunPSK"/>
      <w:kern w:val="0"/>
      <w:sz w:val="32"/>
      <w:szCs w:val="32"/>
      <w:lang w:bidi="th-TH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83DCA"/>
    <w:pPr>
      <w:keepNext/>
      <w:keepLines/>
      <w:numPr>
        <w:numId w:val="17"/>
      </w:numPr>
      <w:spacing w:before="700"/>
      <w:jc w:val="center"/>
      <w:outlineLvl w:val="0"/>
    </w:pPr>
    <w:rPr>
      <w:rFonts w:eastAsiaTheme="majorEastAsia"/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83DCA"/>
    <w:pPr>
      <w:keepNext/>
      <w:keepLines/>
      <w:numPr>
        <w:ilvl w:val="1"/>
        <w:numId w:val="17"/>
      </w:numPr>
      <w:spacing w:before="320"/>
      <w:outlineLvl w:val="1"/>
    </w:pPr>
    <w:rPr>
      <w:rFonts w:eastAsiaTheme="majorEastAsia"/>
      <w:b/>
      <w:bCs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83DCA"/>
    <w:pPr>
      <w:keepNext/>
      <w:keepLines/>
      <w:numPr>
        <w:ilvl w:val="2"/>
        <w:numId w:val="17"/>
      </w:numPr>
      <w:outlineLvl w:val="2"/>
    </w:pPr>
    <w:rPr>
      <w:rFonts w:eastAsiaTheme="majorEastAsi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83DCA"/>
    <w:pPr>
      <w:keepNext/>
      <w:keepLines/>
      <w:numPr>
        <w:ilvl w:val="3"/>
        <w:numId w:val="17"/>
      </w:numPr>
      <w:outlineLvl w:val="3"/>
    </w:pPr>
    <w:rPr>
      <w:rFonts w:eastAsiaTheme="majorEastAsia"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922F91"/>
    <w:pPr>
      <w:keepNext/>
      <w:keepLines/>
      <w:numPr>
        <w:ilvl w:val="4"/>
        <w:numId w:val="1"/>
      </w:numPr>
      <w:outlineLvl w:val="4"/>
    </w:pPr>
    <w:rPr>
      <w:rFonts w:eastAsiaTheme="majorEastAsia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A83DCA"/>
    <w:pPr>
      <w:keepNext/>
      <w:keepLines/>
      <w:numPr>
        <w:ilvl w:val="5"/>
        <w:numId w:val="17"/>
      </w:numPr>
      <w:outlineLvl w:val="5"/>
    </w:pPr>
    <w:rPr>
      <w:rFonts w:eastAsiaTheme="majorEastAsia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A83DCA"/>
    <w:pPr>
      <w:keepNext/>
      <w:keepLines/>
      <w:numPr>
        <w:ilvl w:val="6"/>
        <w:numId w:val="17"/>
      </w:numPr>
      <w:outlineLvl w:val="6"/>
    </w:pPr>
    <w:rPr>
      <w:rFonts w:eastAsiaTheme="majorEastAsia"/>
    </w:rPr>
  </w:style>
  <w:style w:type="paragraph" w:styleId="Heading8">
    <w:name w:val="heading 8"/>
    <w:basedOn w:val="Normal"/>
    <w:next w:val="Normal"/>
    <w:link w:val="Heading8Char"/>
    <w:autoRedefine/>
    <w:uiPriority w:val="9"/>
    <w:unhideWhenUsed/>
    <w:qFormat/>
    <w:rsid w:val="00A83DCA"/>
    <w:pPr>
      <w:keepNext/>
      <w:keepLines/>
      <w:numPr>
        <w:ilvl w:val="7"/>
        <w:numId w:val="17"/>
      </w:numPr>
      <w:spacing w:before="320" w:after="320"/>
      <w:jc w:val="center"/>
      <w:outlineLvl w:val="7"/>
    </w:pPr>
    <w:rPr>
      <w:rFonts w:eastAsiaTheme="majorEastAsia"/>
      <w:color w:val="000000" w:themeColor="text1"/>
    </w:rPr>
  </w:style>
  <w:style w:type="paragraph" w:styleId="Heading9">
    <w:name w:val="heading 9"/>
    <w:basedOn w:val="Normal"/>
    <w:next w:val="Normal"/>
    <w:link w:val="Heading9Char"/>
    <w:autoRedefine/>
    <w:uiPriority w:val="9"/>
    <w:unhideWhenUsed/>
    <w:qFormat/>
    <w:rsid w:val="00A83DCA"/>
    <w:pPr>
      <w:keepNext/>
      <w:keepLines/>
      <w:numPr>
        <w:ilvl w:val="8"/>
        <w:numId w:val="17"/>
      </w:numPr>
      <w:spacing w:before="320"/>
      <w:outlineLvl w:val="8"/>
    </w:pPr>
    <w:rPr>
      <w:rFonts w:eastAsiaTheme="majorEastAsia"/>
      <w:color w:val="000000" w:themeColor="text1"/>
    </w:rPr>
  </w:style>
  <w:style w:type="character" w:default="1" w:styleId="DefaultParagraphFont">
    <w:name w:val="Default Paragraph Font"/>
    <w:uiPriority w:val="1"/>
    <w:unhideWhenUsed/>
    <w:rsid w:val="00A83DCA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A83DCA"/>
  </w:style>
  <w:style w:type="paragraph" w:styleId="BalloonText">
    <w:name w:val="Balloon Text"/>
    <w:basedOn w:val="Normal"/>
    <w:link w:val="BalloonTextChar"/>
    <w:uiPriority w:val="99"/>
    <w:semiHidden/>
    <w:unhideWhenUsed/>
    <w:rsid w:val="00A83DCA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3DCA"/>
    <w:rPr>
      <w:rFonts w:ascii="Tahoma" w:hAnsi="Tahoma" w:cs="Angsana New"/>
      <w:kern w:val="0"/>
      <w:sz w:val="16"/>
      <w:szCs w:val="20"/>
      <w:lang w:bidi="th-TH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83DCA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A83DCA"/>
    <w:rPr>
      <w:rFonts w:ascii="TH SarabunPSK" w:hAnsi="TH SarabunPSK" w:cs="Angsana New"/>
      <w:kern w:val="0"/>
      <w:sz w:val="32"/>
      <w:szCs w:val="40"/>
      <w:lang w:bidi="th-TH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83DCA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A83DCA"/>
    <w:rPr>
      <w:rFonts w:ascii="TH SarabunPSK" w:hAnsi="TH SarabunPSK" w:cs="Angsana New"/>
      <w:kern w:val="0"/>
      <w:sz w:val="32"/>
      <w:szCs w:val="40"/>
      <w:lang w:bidi="th-TH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A83DCA"/>
    <w:rPr>
      <w:rFonts w:ascii="TH SarabunPSK" w:eastAsiaTheme="majorEastAsia" w:hAnsi="TH SarabunPSK" w:cs="TH SarabunPSK"/>
      <w:b/>
      <w:bCs/>
      <w:kern w:val="0"/>
      <w:sz w:val="40"/>
      <w:szCs w:val="40"/>
      <w:lang w:bidi="th-TH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83DCA"/>
    <w:rPr>
      <w:rFonts w:ascii="TH SarabunPSK" w:eastAsiaTheme="majorEastAsia" w:hAnsi="TH SarabunPSK" w:cs="TH SarabunPSK"/>
      <w:b/>
      <w:bCs/>
      <w:kern w:val="0"/>
      <w:sz w:val="32"/>
      <w:szCs w:val="32"/>
      <w:lang w:bidi="th-TH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83DCA"/>
    <w:rPr>
      <w:rFonts w:ascii="TH SarabunPSK" w:eastAsiaTheme="majorEastAsia" w:hAnsi="TH SarabunPSK" w:cs="TH SarabunPSK"/>
      <w:kern w:val="0"/>
      <w:sz w:val="32"/>
      <w:szCs w:val="32"/>
      <w:lang w:bidi="th-TH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A83DCA"/>
    <w:rPr>
      <w:rFonts w:ascii="TH SarabunPSK" w:eastAsiaTheme="majorEastAsia" w:hAnsi="TH SarabunPSK" w:cs="TH SarabunPSK"/>
      <w:kern w:val="0"/>
      <w:sz w:val="32"/>
      <w:szCs w:val="32"/>
      <w:lang w:bidi="th-TH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922F91"/>
    <w:rPr>
      <w:rFonts w:ascii="TH SarabunPSK" w:eastAsiaTheme="majorEastAsia" w:hAnsi="TH SarabunPSK" w:cs="TH SarabunPSK"/>
      <w:kern w:val="0"/>
      <w:sz w:val="32"/>
      <w:szCs w:val="32"/>
      <w:lang w:bidi="th-TH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rsid w:val="00A83DCA"/>
    <w:rPr>
      <w:rFonts w:ascii="TH SarabunPSK" w:eastAsiaTheme="majorEastAsia" w:hAnsi="TH SarabunPSK" w:cs="TH SarabunPSK"/>
      <w:kern w:val="0"/>
      <w:sz w:val="32"/>
      <w:szCs w:val="32"/>
      <w:lang w:bidi="th-TH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rsid w:val="00A83DCA"/>
    <w:rPr>
      <w:rFonts w:ascii="TH SarabunPSK" w:eastAsiaTheme="majorEastAsia" w:hAnsi="TH SarabunPSK" w:cs="TH SarabunPSK"/>
      <w:kern w:val="0"/>
      <w:sz w:val="32"/>
      <w:szCs w:val="32"/>
      <w:lang w:bidi="th-TH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rsid w:val="00A83DCA"/>
    <w:rPr>
      <w:rFonts w:ascii="TH SarabunPSK" w:eastAsiaTheme="majorEastAsia" w:hAnsi="TH SarabunPSK" w:cs="TH SarabunPSK"/>
      <w:color w:val="000000" w:themeColor="text1"/>
      <w:kern w:val="0"/>
      <w:sz w:val="32"/>
      <w:szCs w:val="32"/>
      <w:lang w:bidi="th-TH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rsid w:val="00A83DCA"/>
    <w:rPr>
      <w:rFonts w:ascii="TH SarabunPSK" w:eastAsiaTheme="majorEastAsia" w:hAnsi="TH SarabunPSK" w:cs="TH SarabunPSK"/>
      <w:color w:val="000000" w:themeColor="text1"/>
      <w:kern w:val="0"/>
      <w:sz w:val="32"/>
      <w:szCs w:val="32"/>
      <w:lang w:bidi="th-TH"/>
      <w14:ligatures w14:val="none"/>
    </w:rPr>
  </w:style>
  <w:style w:type="character" w:styleId="Hyperlink">
    <w:name w:val="Hyperlink"/>
    <w:basedOn w:val="DefaultParagraphFont"/>
    <w:uiPriority w:val="99"/>
    <w:unhideWhenUsed/>
    <w:rsid w:val="00A83DCA"/>
    <w:rPr>
      <w:color w:val="0000FF"/>
      <w:u w:val="single"/>
    </w:rPr>
  </w:style>
  <w:style w:type="character" w:styleId="IntenseEmphasis">
    <w:name w:val="Intense Emphasis"/>
    <w:basedOn w:val="DefaultParagraphFont"/>
    <w:uiPriority w:val="21"/>
    <w:qFormat/>
    <w:rsid w:val="00512F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F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F68"/>
    <w:rPr>
      <w:rFonts w:ascii="TH SarabunPSK" w:eastAsia="Cordia New" w:hAnsi="TH SarabunPSK" w:cs="TH SarabunPSK"/>
      <w:i/>
      <w:iCs/>
      <w:color w:val="2F5496" w:themeColor="accent1" w:themeShade="BF"/>
      <w:kern w:val="0"/>
      <w:sz w:val="32"/>
      <w:szCs w:val="32"/>
      <w:lang w:bidi="th-TH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512F68"/>
    <w:rPr>
      <w:b/>
      <w:bCs/>
      <w:smallCaps/>
      <w:color w:val="2F5496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00A83DCA"/>
    <w:pPr>
      <w:ind w:left="720"/>
      <w:contextualSpacing/>
    </w:pPr>
    <w:rPr>
      <w:rFonts w:cs="Angsana New"/>
      <w:szCs w:val="40"/>
    </w:rPr>
  </w:style>
  <w:style w:type="paragraph" w:styleId="NoSpacing">
    <w:name w:val="No Spacing"/>
    <w:uiPriority w:val="1"/>
    <w:qFormat/>
    <w:rsid w:val="00A83DCA"/>
    <w:pPr>
      <w:spacing w:after="0" w:line="240" w:lineRule="auto"/>
    </w:pPr>
    <w:rPr>
      <w:rFonts w:eastAsiaTheme="minorHAnsi"/>
      <w:kern w:val="0"/>
      <w:sz w:val="22"/>
      <w:szCs w:val="28"/>
      <w:lang w:bidi="th-TH"/>
      <w14:ligatures w14:val="none"/>
    </w:rPr>
  </w:style>
  <w:style w:type="paragraph" w:styleId="NormalWeb">
    <w:name w:val="Normal (Web)"/>
    <w:basedOn w:val="Normal"/>
    <w:uiPriority w:val="99"/>
    <w:unhideWhenUsed/>
    <w:rsid w:val="00A83DCA"/>
    <w:pPr>
      <w:spacing w:before="100" w:beforeAutospacing="1" w:after="100" w:afterAutospacing="1"/>
      <w:ind w:firstLine="0"/>
      <w:jc w:val="left"/>
    </w:pPr>
    <w:rPr>
      <w:rFonts w:ascii="Angsana New" w:eastAsia="Times New Roman" w:hAnsi="Angsana New" w:cs="Angsana New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F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F68"/>
    <w:rPr>
      <w:rFonts w:ascii="TH SarabunPSK" w:eastAsia="Cordia New" w:hAnsi="TH SarabunPSK" w:cs="TH SarabunPSK"/>
      <w:i/>
      <w:iCs/>
      <w:color w:val="404040" w:themeColor="text1" w:themeTint="BF"/>
      <w:kern w:val="0"/>
      <w:sz w:val="32"/>
      <w:szCs w:val="32"/>
      <w:lang w:bidi="th-TH"/>
      <w14:ligatures w14:val="none"/>
    </w:rPr>
  </w:style>
  <w:style w:type="character" w:styleId="Strong">
    <w:name w:val="Strong"/>
    <w:basedOn w:val="DefaultParagraphFont"/>
    <w:uiPriority w:val="22"/>
    <w:qFormat/>
    <w:rsid w:val="00A83DCA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F68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F68"/>
    <w:rPr>
      <w:rFonts w:ascii="TH SarabunPSK" w:eastAsiaTheme="majorEastAsia" w:hAnsi="TH SarabunPSK" w:cstheme="majorBidi"/>
      <w:color w:val="595959" w:themeColor="text1" w:themeTint="A6"/>
      <w:spacing w:val="15"/>
      <w:kern w:val="0"/>
      <w:sz w:val="28"/>
      <w:szCs w:val="28"/>
      <w:lang w:bidi="th-TH"/>
      <w14:ligatures w14:val="none"/>
    </w:rPr>
  </w:style>
  <w:style w:type="table" w:styleId="TableGrid">
    <w:name w:val="Table Grid"/>
    <w:basedOn w:val="TableNormal"/>
    <w:uiPriority w:val="59"/>
    <w:rsid w:val="00512F68"/>
    <w:pPr>
      <w:spacing w:after="0" w:line="240" w:lineRule="auto"/>
    </w:pPr>
    <w:rPr>
      <w:rFonts w:ascii="Angsana New" w:hAnsi="Angsana New" w:cs="Angsana New"/>
      <w:kern w:val="0"/>
      <w:sz w:val="32"/>
      <w:szCs w:val="32"/>
      <w:lang w:bidi="th-TH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autoRedefine/>
    <w:uiPriority w:val="99"/>
    <w:unhideWhenUsed/>
    <w:qFormat/>
    <w:rsid w:val="00A83DCA"/>
    <w:pPr>
      <w:tabs>
        <w:tab w:val="center" w:pos="8064"/>
      </w:tabs>
    </w:pPr>
    <w:rPr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512F6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F68"/>
    <w:rPr>
      <w:rFonts w:asciiTheme="majorHAnsi" w:eastAsiaTheme="majorEastAsia" w:hAnsiTheme="majorHAnsi" w:cstheme="majorBidi"/>
      <w:spacing w:val="-10"/>
      <w:kern w:val="28"/>
      <w:sz w:val="56"/>
      <w:szCs w:val="56"/>
      <w:lang w:bidi="th-TH"/>
      <w14:ligatures w14:val="none"/>
    </w:rPr>
  </w:style>
  <w:style w:type="paragraph" w:styleId="TOAHeading">
    <w:name w:val="toa heading"/>
    <w:basedOn w:val="Normal"/>
    <w:next w:val="Normal"/>
    <w:uiPriority w:val="99"/>
    <w:semiHidden/>
    <w:unhideWhenUsed/>
    <w:rsid w:val="00A83DCA"/>
    <w:pPr>
      <w:spacing w:before="120"/>
    </w:pPr>
    <w:rPr>
      <w:rFonts w:asciiTheme="majorHAnsi" w:eastAsiaTheme="majorEastAsia" w:hAnsiTheme="majorHAnsi" w:cstheme="majorBidi"/>
      <w:b/>
      <w:bCs/>
      <w:sz w:val="24"/>
      <w:szCs w:val="30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A83DCA"/>
    <w:pPr>
      <w:tabs>
        <w:tab w:val="center" w:pos="8064"/>
      </w:tabs>
      <w:ind w:firstLine="0"/>
    </w:pPr>
    <w:rPr>
      <w:noProof/>
      <w:color w:val="000000" w:themeColor="text1"/>
    </w:rPr>
  </w:style>
  <w:style w:type="paragraph" w:styleId="TOC2">
    <w:name w:val="toc 2"/>
    <w:basedOn w:val="Normal"/>
    <w:next w:val="Normal"/>
    <w:autoRedefine/>
    <w:uiPriority w:val="39"/>
    <w:unhideWhenUsed/>
    <w:rsid w:val="00A83DCA"/>
    <w:pPr>
      <w:tabs>
        <w:tab w:val="center" w:pos="8064"/>
      </w:tabs>
      <w:spacing w:after="100"/>
      <w:ind w:left="144" w:firstLine="562"/>
    </w:pPr>
    <w:rPr>
      <w:color w:val="000000" w:themeColor="text1"/>
    </w:rPr>
  </w:style>
  <w:style w:type="paragraph" w:styleId="TOC3">
    <w:name w:val="toc 3"/>
    <w:basedOn w:val="Normal"/>
    <w:next w:val="Normal"/>
    <w:autoRedefine/>
    <w:uiPriority w:val="39"/>
    <w:unhideWhenUsed/>
    <w:rsid w:val="00A83DCA"/>
    <w:pPr>
      <w:spacing w:after="100"/>
      <w:ind w:left="640"/>
    </w:pPr>
    <w:rPr>
      <w:rFonts w:cs="Angsana New"/>
      <w:szCs w:val="40"/>
    </w:rPr>
  </w:style>
  <w:style w:type="paragraph" w:styleId="TOCHeading">
    <w:name w:val="TOC Heading"/>
    <w:basedOn w:val="Heading1"/>
    <w:next w:val="Normal"/>
    <w:uiPriority w:val="39"/>
    <w:unhideWhenUsed/>
    <w:qFormat/>
    <w:rsid w:val="00A83DCA"/>
    <w:pPr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 w:cstheme="majorBidi"/>
      <w:color w:val="2F5496" w:themeColor="accent1" w:themeShade="BF"/>
      <w:sz w:val="35"/>
      <w:szCs w:val="35"/>
      <w:cs/>
    </w:rPr>
  </w:style>
  <w:style w:type="paragraph" w:customStyle="1" w:styleId="a">
    <w:name w:val="ภาพ"/>
    <w:basedOn w:val="Normal"/>
    <w:autoRedefine/>
    <w:qFormat/>
    <w:rsid w:val="00A83DCA"/>
    <w:pPr>
      <w:spacing w:before="120"/>
      <w:ind w:firstLine="0"/>
      <w:jc w:val="center"/>
    </w:pPr>
  </w:style>
  <w:style w:type="paragraph" w:customStyle="1" w:styleId="a0">
    <w:name w:val="ตาราง"/>
    <w:basedOn w:val="a"/>
    <w:qFormat/>
    <w:rsid w:val="00A83DCA"/>
    <w:pPr>
      <w:spacing w:before="0"/>
    </w:pPr>
  </w:style>
  <w:style w:type="paragraph" w:customStyle="1" w:styleId="a1">
    <w:name w:val="ที่มา"/>
    <w:basedOn w:val="a"/>
    <w:autoRedefine/>
    <w:qFormat/>
    <w:rsid w:val="00A83DCA"/>
    <w:pPr>
      <w:spacing w:before="0" w:after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&#3611;&#3619;&#3636;&#3597;&#3597;&#3634;&#3609;&#3636;&#3614;&#3609;&#3608;&#3660;\&#3648;&#3621;&#3656;&#3617;&#3611;&#3619;&#3636;&#3597;&#3597;&#3634;&#3609;&#3636;&#3614;&#3609;&#3608;&#3660;\&#3648;&#3621;&#3656;&#3617;(&#3610;&#3607;)\template%20&#3592;&#3633;&#3604;&#3648;&#3621;&#3656;&#3617;&#3629;&#3633;&#3605;&#3650;&#3609;&#3617;&#3633;&#3605;&#3636;%20(5)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B2816B-73B5-49FD-97E1-A5D07BC321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จัดเล่มอัตโนมัติ (5)</Template>
  <TotalTime>1</TotalTime>
  <Pages>116</Pages>
  <Words>19824</Words>
  <Characters>113596</Characters>
  <Application>Microsoft Office Word</Application>
  <DocSecurity>0</DocSecurity>
  <Lines>3070</Lines>
  <Paragraphs>1778</Paragraphs>
  <ScaleCrop>false</ScaleCrop>
  <Company/>
  <LinksUpToDate>false</LinksUpToDate>
  <CharactersWithSpaces>131642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AMONRAT NGAMSOMPON</dc:creator>
  <cp:keywords/>
  <dc:description/>
  <cp:lastModifiedBy>AMONRAT NGAMSOMPON</cp:lastModifiedBy>
  <cp:revision>2</cp:revision>
  <cp:lastPrinted>2025-12-10T18:02:00Z</cp:lastPrinted>
  <dcterms:created xsi:type="dcterms:W3CDTF">2025-12-10T18:02:00Z</dcterms:created>
  <dcterms:modified xsi:type="dcterms:W3CDTF">2025-12-10T18:02:00Z</dcterms:modified>
</cp:coreProperties>
</file>