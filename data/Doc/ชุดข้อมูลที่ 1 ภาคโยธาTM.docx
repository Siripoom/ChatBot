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A8EE" w14:textId="67D8D32B" w:rsidR="0016264E" w:rsidRDefault="00512764" w:rsidP="001A5EC7">
      <w:pPr>
        <w:pStyle w:val="Heading1"/>
      </w:pPr>
      <w:r>
        <w:rPr>
          <w:rFonts w:hint="cs"/>
          <w:cs/>
        </w:rPr>
        <w:t xml:space="preserve">ชุดข้อมูล </w:t>
      </w:r>
      <w:r w:rsidRPr="00512764">
        <w:rPr>
          <w:cs/>
        </w:rPr>
        <w:t>หลักส</w:t>
      </w:r>
      <w:r>
        <w:rPr>
          <w:rFonts w:hint="cs"/>
          <w:cs/>
        </w:rPr>
        <w:t>ู</w:t>
      </w:r>
      <w:r w:rsidRPr="00512764">
        <w:rPr>
          <w:cs/>
        </w:rPr>
        <w:t>ตรวิศวกรรมศาสตรบัณฑิต</w:t>
      </w:r>
      <w:r w:rsidRPr="00512764">
        <w:t xml:space="preserve"> </w:t>
      </w:r>
      <w:r w:rsidRPr="00512764">
        <w:rPr>
          <w:cs/>
        </w:rPr>
        <w:t>สาขาวิชาวิศวกรรมโยธาและการศึกษา (</w:t>
      </w:r>
      <w:r w:rsidRPr="00512764">
        <w:t xml:space="preserve">5 </w:t>
      </w:r>
      <w:r w:rsidRPr="00512764">
        <w:rPr>
          <w:cs/>
        </w:rPr>
        <w:t>ป</w:t>
      </w:r>
      <w:r>
        <w:rPr>
          <w:rFonts w:hint="cs"/>
          <w:cs/>
        </w:rPr>
        <w:t>ี</w:t>
      </w:r>
      <w:r w:rsidRPr="00512764">
        <w:rPr>
          <w:cs/>
        </w:rPr>
        <w:t xml:space="preserve">) </w:t>
      </w:r>
      <w:r w:rsidRPr="00512764">
        <w:t>(</w:t>
      </w:r>
      <w:r w:rsidRPr="00512764">
        <w:rPr>
          <w:cs/>
        </w:rPr>
        <w:t>หลักส</w:t>
      </w:r>
      <w:r>
        <w:rPr>
          <w:rFonts w:hint="cs"/>
          <w:cs/>
        </w:rPr>
        <w:t>ู</w:t>
      </w:r>
      <w:r w:rsidRPr="00512764">
        <w:rPr>
          <w:cs/>
        </w:rPr>
        <w:t xml:space="preserve">ตรปรับปรุง พ.ศ. </w:t>
      </w:r>
      <w:r w:rsidRPr="00512764">
        <w:t>2566)</w:t>
      </w:r>
    </w:p>
    <w:p w14:paraId="56B8246A" w14:textId="77777777" w:rsidR="00512764" w:rsidRDefault="00512764" w:rsidP="001A5EC7">
      <w:pPr>
        <w:pStyle w:val="Heading2"/>
      </w:pPr>
      <w:r>
        <w:rPr>
          <w:rFonts w:hint="cs"/>
          <w:cs/>
        </w:rPr>
        <w:t>องค์ประกอบที่ 1 ชื่อปริญญา ประกาศนียบัตรบัณฑิต ประกาศนียบัตรขั้นสูง ละสาขาวิชา</w:t>
      </w:r>
    </w:p>
    <w:p w14:paraId="2BDFD857" w14:textId="77777777" w:rsidR="001A5EC7" w:rsidRDefault="00512764" w:rsidP="006424E7">
      <w:pPr>
        <w:pStyle w:val="Heading3"/>
      </w:pPr>
      <w:r>
        <w:rPr>
          <w:rFonts w:hint="cs"/>
          <w:cs/>
        </w:rPr>
        <w:t>หมวดที่ 1 รหัสและชื่อหลักสูตร</w:t>
      </w:r>
    </w:p>
    <w:p w14:paraId="4EDE1298" w14:textId="076F9D09" w:rsidR="001A5EC7" w:rsidRDefault="001A5EC7" w:rsidP="0016584E">
      <w:pPr>
        <w:pStyle w:val="Heading4"/>
      </w:pPr>
      <w:r w:rsidRPr="001A5EC7">
        <w:rPr>
          <w:cs/>
        </w:rPr>
        <w:t xml:space="preserve">รหัสหลักสูตรวิศวกรรมโยธาและการศึกษา คือ </w:t>
      </w:r>
      <w:r w:rsidRPr="001A5EC7">
        <w:t>25530151100444</w:t>
      </w:r>
    </w:p>
    <w:p w14:paraId="35EE8D14" w14:textId="0D54CD7D" w:rsidR="00D74BAE" w:rsidRDefault="004A458C" w:rsidP="0016584E">
      <w:pPr>
        <w:pStyle w:val="Heading4"/>
      </w:pPr>
      <w:r w:rsidRPr="00D74BAE">
        <w:rPr>
          <w:cs/>
        </w:rPr>
        <w:t>ชื่อหลักสูตร</w:t>
      </w:r>
      <w:r w:rsidRPr="001A5EC7">
        <w:rPr>
          <w:cs/>
        </w:rPr>
        <w:t>วิศวกรรมโยธาและการศึกษา</w:t>
      </w:r>
      <w:r w:rsidRPr="00D74BAE">
        <w:rPr>
          <w:cs/>
        </w:rPr>
        <w:t>ภาษาไทย</w:t>
      </w:r>
      <w:r w:rsidRPr="001A5EC7">
        <w:rPr>
          <w:cs/>
        </w:rPr>
        <w:t xml:space="preserve"> </w:t>
      </w:r>
      <w:r w:rsidR="00D74BAE">
        <w:rPr>
          <w:rFonts w:hint="cs"/>
          <w:cs/>
        </w:rPr>
        <w:t xml:space="preserve">คือ </w:t>
      </w:r>
      <w:r w:rsidR="00D74BAE" w:rsidRPr="00D74BAE">
        <w:rPr>
          <w:cs/>
        </w:rPr>
        <w:t xml:space="preserve">หลักสูตรวิศวกรรมศาสตรบัณฑิต </w:t>
      </w:r>
      <w:r w:rsidR="0016584E">
        <w:tab/>
      </w:r>
      <w:r w:rsidR="0016584E">
        <w:tab/>
      </w:r>
      <w:r w:rsidR="00D74BAE" w:rsidRPr="00D74BAE">
        <w:rPr>
          <w:cs/>
        </w:rPr>
        <w:t>สาขาวิชาวิศวกรรมโยธาและการศึกษา (</w:t>
      </w:r>
      <w:r w:rsidR="00D74BAE" w:rsidRPr="00D74BAE">
        <w:t xml:space="preserve">5 </w:t>
      </w:r>
      <w:r w:rsidR="00D74BAE" w:rsidRPr="00D74BAE">
        <w:rPr>
          <w:cs/>
        </w:rPr>
        <w:t>ปี)</w:t>
      </w:r>
    </w:p>
    <w:p w14:paraId="61729AD4" w14:textId="6D1E7105" w:rsidR="001A5EC7" w:rsidRDefault="00E462DC" w:rsidP="00670E4E">
      <w:pPr>
        <w:pStyle w:val="Heading4"/>
      </w:pPr>
      <w:r w:rsidRPr="00D74BAE">
        <w:rPr>
          <w:cs/>
        </w:rPr>
        <w:t xml:space="preserve">ชื่อหลักสูตรวิศวกรรมโยธาและการศึกษาภาษาอังกฤษ </w:t>
      </w:r>
      <w:r w:rsidR="00D74BAE" w:rsidRPr="00D74BAE">
        <w:rPr>
          <w:cs/>
        </w:rPr>
        <w:t>คือ</w:t>
      </w:r>
      <w:r w:rsidR="00D74BAE">
        <w:rPr>
          <w:rFonts w:hint="cs"/>
          <w:cs/>
        </w:rPr>
        <w:t xml:space="preserve"> </w:t>
      </w:r>
      <w:r w:rsidR="00D74BAE" w:rsidRPr="00D74BAE">
        <w:t xml:space="preserve">Bachelor of </w:t>
      </w:r>
      <w:r w:rsidR="00D74BAE">
        <w:rPr>
          <w:cs/>
        </w:rPr>
        <w:tab/>
      </w:r>
      <w:r w:rsidR="00A42747">
        <w:tab/>
      </w:r>
      <w:r w:rsidR="00A42747">
        <w:tab/>
      </w:r>
      <w:r w:rsidR="00A42747">
        <w:tab/>
      </w:r>
      <w:r w:rsidR="00D74BAE" w:rsidRPr="00D74BAE">
        <w:t>Engineering Program in Civil Engineering and Education</w:t>
      </w:r>
    </w:p>
    <w:p w14:paraId="7668D466" w14:textId="77777777" w:rsidR="00E462DC" w:rsidRDefault="00C938A2" w:rsidP="006424E7">
      <w:pPr>
        <w:pStyle w:val="Heading3"/>
      </w:pPr>
      <w:r>
        <w:rPr>
          <w:rFonts w:hint="cs"/>
          <w:cs/>
        </w:rPr>
        <w:t>ชื่อปริญญาและสาขาวิชา</w:t>
      </w:r>
    </w:p>
    <w:p w14:paraId="1C256997" w14:textId="6F0910F7" w:rsidR="00D07167" w:rsidRDefault="00E462DC" w:rsidP="00A42747">
      <w:pPr>
        <w:pStyle w:val="Heading4"/>
      </w:pPr>
      <w:r>
        <w:rPr>
          <w:rFonts w:hint="cs"/>
          <w:cs/>
        </w:rPr>
        <w:t>เรียน</w:t>
      </w:r>
      <w:r w:rsidR="00EE5AE4" w:rsidRPr="00D74BAE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>จบแล้วได้ปริญญ</w:t>
      </w:r>
      <w:r w:rsidR="00A42747">
        <w:rPr>
          <w:rFonts w:hint="cs"/>
          <w:cs/>
        </w:rPr>
        <w:t>า</w:t>
      </w:r>
      <w:r w:rsidR="00D07167" w:rsidRPr="00D07167">
        <w:rPr>
          <w:cs/>
        </w:rPr>
        <w:t xml:space="preserve">วิศวกรรมศาสตรบัณฑิต </w:t>
      </w:r>
      <w:r w:rsidR="00A42747">
        <w:rPr>
          <w:cs/>
        </w:rPr>
        <w:tab/>
      </w:r>
      <w:r w:rsidR="00A42747">
        <w:rPr>
          <w:cs/>
        </w:rPr>
        <w:tab/>
      </w:r>
      <w:r w:rsidR="00A42747">
        <w:rPr>
          <w:cs/>
        </w:rPr>
        <w:tab/>
      </w:r>
      <w:r w:rsidR="00D07167" w:rsidRPr="00D07167">
        <w:rPr>
          <w:cs/>
        </w:rPr>
        <w:t>(วิศวกรรมโยธาและการศึกษา)</w:t>
      </w:r>
      <w:r w:rsidR="00D07167">
        <w:rPr>
          <w:rFonts w:hint="cs"/>
          <w:cs/>
        </w:rPr>
        <w:t xml:space="preserve"> หรือ </w:t>
      </w:r>
      <w:r w:rsidR="00D07167" w:rsidRPr="00D07167">
        <w:rPr>
          <w:cs/>
        </w:rPr>
        <w:t>วศ.บ. (วิศวกรรมโยธาและการศึกษา)</w:t>
      </w:r>
    </w:p>
    <w:p w14:paraId="463072DB" w14:textId="68B06711" w:rsidR="00F3305C" w:rsidRDefault="00E462DC" w:rsidP="00A42747">
      <w:pPr>
        <w:pStyle w:val="Heading4"/>
      </w:pPr>
      <w:r w:rsidRPr="00F3305C">
        <w:rPr>
          <w:cs/>
        </w:rPr>
        <w:t>ชื่อปริญญาของหลักสูตรวิศวกรรมโยธาและการศึกษา</w:t>
      </w:r>
      <w:r w:rsidRPr="00E462DC">
        <w:rPr>
          <w:cs/>
        </w:rPr>
        <w:t>ภาษาอังกฤษ</w:t>
      </w:r>
      <w:r w:rsidRPr="00F3305C">
        <w:rPr>
          <w:cs/>
        </w:rPr>
        <w:t xml:space="preserve"> </w:t>
      </w:r>
      <w:r w:rsidR="00F3305C" w:rsidRPr="00F3305C">
        <w:rPr>
          <w:cs/>
        </w:rPr>
        <w:t>คือ</w:t>
      </w:r>
      <w:r w:rsidR="00F3305C">
        <w:rPr>
          <w:rFonts w:hint="cs"/>
          <w:cs/>
        </w:rPr>
        <w:t xml:space="preserve"> </w:t>
      </w:r>
      <w:r w:rsidR="00F3305C" w:rsidRPr="00F3305C">
        <w:t xml:space="preserve">Bachelor of </w:t>
      </w:r>
      <w:r w:rsidR="00F3305C">
        <w:rPr>
          <w:cs/>
        </w:rPr>
        <w:tab/>
      </w:r>
      <w:r w:rsidR="00F3305C">
        <w:rPr>
          <w:cs/>
        </w:rPr>
        <w:tab/>
      </w:r>
      <w:r w:rsidR="00F3305C">
        <w:rPr>
          <w:cs/>
        </w:rPr>
        <w:tab/>
      </w:r>
      <w:r w:rsidR="00F3305C" w:rsidRPr="00F3305C">
        <w:t>Engineering (Civil Engineering and Education)</w:t>
      </w:r>
      <w:r w:rsidR="00F3305C">
        <w:rPr>
          <w:rFonts w:hint="cs"/>
          <w:cs/>
        </w:rPr>
        <w:t xml:space="preserve"> หรือ </w:t>
      </w:r>
      <w:r w:rsidR="00F3305C" w:rsidRPr="00F3305C">
        <w:t xml:space="preserve">B.Eng. (Civil Engineering and </w:t>
      </w:r>
      <w:r w:rsidR="00F3305C">
        <w:rPr>
          <w:cs/>
        </w:rPr>
        <w:tab/>
      </w:r>
      <w:r w:rsidR="00F3305C">
        <w:rPr>
          <w:cs/>
        </w:rPr>
        <w:tab/>
      </w:r>
      <w:r w:rsidR="00F3305C">
        <w:rPr>
          <w:cs/>
        </w:rPr>
        <w:tab/>
      </w:r>
      <w:r w:rsidR="00F3305C" w:rsidRPr="00F3305C">
        <w:t>Education)</w:t>
      </w:r>
    </w:p>
    <w:p w14:paraId="5374AAAB" w14:textId="751B9F89" w:rsidR="00C938A2" w:rsidRDefault="00C938A2" w:rsidP="006424E7">
      <w:pPr>
        <w:pStyle w:val="Heading3"/>
      </w:pPr>
      <w:r>
        <w:rPr>
          <w:rFonts w:hint="cs"/>
          <w:cs/>
        </w:rPr>
        <w:t>วิชาเอก</w:t>
      </w:r>
    </w:p>
    <w:p w14:paraId="323C3FCE" w14:textId="5F3ACEA6" w:rsidR="00F3305C" w:rsidRDefault="00A42747" w:rsidP="00A42747">
      <w:pPr>
        <w:pStyle w:val="Heading4"/>
      </w:pPr>
      <w:r>
        <w:rPr>
          <w:rFonts w:hint="cs"/>
          <w:cs/>
        </w:rPr>
        <w:t>หลักสูตร</w:t>
      </w:r>
      <w:r w:rsidR="00F3305C" w:rsidRPr="00D07167">
        <w:rPr>
          <w:cs/>
        </w:rPr>
        <w:t>วิศวกรรมโยธาและการศึกษา</w:t>
      </w:r>
      <w:r w:rsidR="00F3305C">
        <w:rPr>
          <w:rFonts w:hint="cs"/>
          <w:cs/>
        </w:rPr>
        <w:t xml:space="preserve"> ไม่มีวิชาเอก</w:t>
      </w:r>
      <w:r>
        <w:rPr>
          <w:rFonts w:hint="cs"/>
          <w:cs/>
        </w:rPr>
        <w:t>ให้เลือก</w:t>
      </w:r>
    </w:p>
    <w:p w14:paraId="67D08BF6" w14:textId="2FED9871" w:rsidR="00C938A2" w:rsidRDefault="00C938A2" w:rsidP="006424E7">
      <w:pPr>
        <w:pStyle w:val="Heading3"/>
      </w:pPr>
      <w:r>
        <w:rPr>
          <w:rFonts w:hint="cs"/>
          <w:cs/>
        </w:rPr>
        <w:t xml:space="preserve">รูปแบบหลักสูตร </w:t>
      </w:r>
    </w:p>
    <w:p w14:paraId="65BC26EB" w14:textId="7F506F84" w:rsidR="00F3305C" w:rsidRDefault="00F3305C" w:rsidP="002A7D62">
      <w:pPr>
        <w:pStyle w:val="Heading4"/>
      </w:pPr>
      <w:r w:rsidRPr="00F3305C">
        <w:rPr>
          <w:cs/>
        </w:rPr>
        <w:t>หลักสูตร</w:t>
      </w:r>
      <w:r w:rsidRPr="00D07167">
        <w:rPr>
          <w:cs/>
        </w:rPr>
        <w:t>วิศวกรรมโยธาและการศึกษา</w:t>
      </w:r>
      <w:r>
        <w:rPr>
          <w:rFonts w:hint="cs"/>
          <w:cs/>
        </w:rPr>
        <w:t xml:space="preserve">เป็นหลักสูตร 5 ปี </w:t>
      </w:r>
    </w:p>
    <w:p w14:paraId="52724823" w14:textId="44CAD11C" w:rsidR="00C938A2" w:rsidRDefault="00C938A2" w:rsidP="00EE5AE4">
      <w:pPr>
        <w:pStyle w:val="Heading4"/>
      </w:pPr>
      <w:r w:rsidRPr="00F3305C">
        <w:rPr>
          <w:cs/>
        </w:rPr>
        <w:t>หลักสูตร</w:t>
      </w:r>
      <w:r w:rsidRPr="00C938A2">
        <w:rPr>
          <w:cs/>
        </w:rPr>
        <w:t>วิศวกรรมโยธาและการศึกษา</w:t>
      </w:r>
      <w:r>
        <w:rPr>
          <w:rFonts w:hint="cs"/>
          <w:cs/>
        </w:rPr>
        <w:t xml:space="preserve"> </w:t>
      </w:r>
      <w:r w:rsidRPr="00C938A2">
        <w:rPr>
          <w:cs/>
        </w:rPr>
        <w:t xml:space="preserve">เป็นหลักสูตร </w:t>
      </w:r>
      <w:r w:rsidRPr="00C938A2">
        <w:t xml:space="preserve">5 </w:t>
      </w:r>
      <w:r w:rsidRPr="00C938A2">
        <w:rPr>
          <w:cs/>
        </w:rPr>
        <w:t>ปี ที่จัดการเรียนการสอนใน</w:t>
      </w:r>
      <w:r>
        <w:rPr>
          <w:cs/>
        </w:rPr>
        <w:tab/>
      </w:r>
      <w:r>
        <w:rPr>
          <w:cs/>
        </w:rPr>
        <w:tab/>
      </w:r>
      <w:r w:rsidR="002A7D62">
        <w:rPr>
          <w:cs/>
        </w:rPr>
        <w:tab/>
      </w:r>
      <w:r w:rsidRPr="00C938A2">
        <w:rPr>
          <w:cs/>
        </w:rPr>
        <w:t xml:space="preserve">รูปแบบเสริมทักษะภาษาอังกฤษในระหว่างการศึกษา ไม่น้อยกว่า </w:t>
      </w:r>
      <w:r w:rsidRPr="00C938A2">
        <w:t xml:space="preserve">20 </w:t>
      </w:r>
      <w:r w:rsidRPr="00C938A2">
        <w:rPr>
          <w:cs/>
        </w:rPr>
        <w:t>หน่วยกิตของกิจกรรม</w:t>
      </w:r>
      <w:r>
        <w:rPr>
          <w:cs/>
        </w:rPr>
        <w:tab/>
      </w:r>
      <w:r>
        <w:rPr>
          <w:cs/>
        </w:rPr>
        <w:tab/>
      </w:r>
      <w:r w:rsidRPr="00C938A2">
        <w:rPr>
          <w:cs/>
        </w:rPr>
        <w:t>ตลอดหลักสูตร</w:t>
      </w:r>
    </w:p>
    <w:p w14:paraId="7C04FC62" w14:textId="456F7A49" w:rsidR="00BA7129" w:rsidRDefault="00BA7129" w:rsidP="002A7D62">
      <w:pPr>
        <w:pStyle w:val="Heading4"/>
      </w:pPr>
      <w:r w:rsidRPr="00C938A2">
        <w:rPr>
          <w:cs/>
        </w:rPr>
        <w:t>หลักสูตร</w:t>
      </w:r>
      <w:r>
        <w:rPr>
          <w:rFonts w:hint="cs"/>
          <w:cs/>
        </w:rPr>
        <w:t>ของ</w:t>
      </w:r>
      <w:r w:rsidRPr="00F3305C">
        <w:rPr>
          <w:cs/>
        </w:rPr>
        <w:t>หลักสูตร</w:t>
      </w:r>
      <w:r w:rsidRPr="00C938A2">
        <w:rPr>
          <w:cs/>
        </w:rPr>
        <w:t>วิศวกรรมโยธาและการศึกษา</w:t>
      </w:r>
      <w:r>
        <w:rPr>
          <w:rFonts w:hint="cs"/>
          <w:cs/>
        </w:rPr>
        <w:t xml:space="preserve"> </w:t>
      </w:r>
      <w:r w:rsidR="00EE5AE4">
        <w:rPr>
          <w:rFonts w:hint="cs"/>
          <w:cs/>
        </w:rPr>
        <w:t>เป็นประเภท</w:t>
      </w:r>
      <w:r w:rsidRPr="00BA7129">
        <w:rPr>
          <w:cs/>
        </w:rPr>
        <w:t>หลักสูตรปริญญาตรี</w:t>
      </w:r>
      <w:r w:rsidR="00EE5AE4">
        <w:rPr>
          <w:cs/>
        </w:rPr>
        <w:tab/>
      </w:r>
      <w:r w:rsidR="00EE5AE4">
        <w:rPr>
          <w:cs/>
        </w:rPr>
        <w:tab/>
      </w:r>
      <w:r w:rsidR="00EE5AE4">
        <w:rPr>
          <w:cs/>
        </w:rPr>
        <w:tab/>
      </w:r>
      <w:r w:rsidRPr="00BA7129">
        <w:rPr>
          <w:cs/>
        </w:rPr>
        <w:t>ทางวิชาชีพ</w:t>
      </w:r>
    </w:p>
    <w:p w14:paraId="2624085C" w14:textId="7397F24F" w:rsidR="00687071" w:rsidRDefault="00687071" w:rsidP="002A7D62">
      <w:pPr>
        <w:pStyle w:val="Heading4"/>
      </w:pPr>
      <w:r w:rsidRPr="00F91206">
        <w:rPr>
          <w:cs/>
        </w:rPr>
        <w:t>หลักสูตร</w:t>
      </w:r>
      <w:r>
        <w:rPr>
          <w:rFonts w:hint="cs"/>
          <w:cs/>
        </w:rPr>
        <w:t>ของ</w:t>
      </w:r>
      <w:r w:rsidRPr="00F3305C">
        <w:rPr>
          <w:cs/>
        </w:rPr>
        <w:t>หลักสูตร</w:t>
      </w:r>
      <w:r w:rsidRPr="00C938A2">
        <w:rPr>
          <w:cs/>
        </w:rPr>
        <w:t>วิศวกรรมโยธาและการศึกษา</w:t>
      </w:r>
      <w:r w:rsidRPr="00687071">
        <w:rPr>
          <w:cs/>
        </w:rPr>
        <w:t>ใช้ภาษาไทยและภาษาอังกฤษใน</w:t>
      </w:r>
      <w:r>
        <w:rPr>
          <w:cs/>
        </w:rPr>
        <w:tab/>
      </w:r>
      <w:r w:rsidR="00EE5AE4">
        <w:rPr>
          <w:cs/>
        </w:rPr>
        <w:tab/>
      </w:r>
      <w:r w:rsidR="00EE5AE4">
        <w:rPr>
          <w:cs/>
        </w:rPr>
        <w:tab/>
      </w:r>
      <w:r w:rsidRPr="00687071">
        <w:rPr>
          <w:cs/>
        </w:rPr>
        <w:t>การเรียนการสอน</w:t>
      </w:r>
    </w:p>
    <w:p w14:paraId="1682469C" w14:textId="3C4B62C7" w:rsidR="00687071" w:rsidRDefault="00687071" w:rsidP="005C06FB">
      <w:pPr>
        <w:pStyle w:val="Heading4"/>
      </w:pPr>
      <w:r w:rsidRPr="00687071">
        <w:rPr>
          <w:cs/>
        </w:rPr>
        <w:t>เอกสารและตำราของหลักสูตร</w:t>
      </w:r>
      <w:r w:rsidRPr="00C938A2">
        <w:rPr>
          <w:cs/>
        </w:rPr>
        <w:t>วิศวกรรมโยธาและการศึกษา</w:t>
      </w:r>
      <w:r w:rsidRPr="00687071">
        <w:rPr>
          <w:cs/>
        </w:rPr>
        <w:t>ใช้ทั้งภาษาไทยและ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687071">
        <w:rPr>
          <w:cs/>
        </w:rPr>
        <w:t>ภาษาอังกฤษในการ</w:t>
      </w:r>
      <w:r>
        <w:rPr>
          <w:rFonts w:hint="cs"/>
          <w:cs/>
        </w:rPr>
        <w:t>จัดการ</w:t>
      </w:r>
      <w:r w:rsidRPr="00687071">
        <w:rPr>
          <w:cs/>
        </w:rPr>
        <w:t>เรียนการสอน</w:t>
      </w:r>
    </w:p>
    <w:p w14:paraId="4F575953" w14:textId="4BB26A38" w:rsidR="00EF429F" w:rsidRDefault="00EF429F" w:rsidP="005C06FB">
      <w:pPr>
        <w:pStyle w:val="Heading4"/>
      </w:pPr>
      <w:r w:rsidRPr="00EF429F">
        <w:rPr>
          <w:cs/>
        </w:rPr>
        <w:lastRenderedPageBreak/>
        <w:t>หลักสูตรวิศวกรรมโยธาและการศึกษารับนักศึกษาไทยและนักศึกษาต่าง</w:t>
      </w:r>
      <w:r w:rsidR="00EE5AE4">
        <w:rPr>
          <w:rFonts w:hint="cs"/>
          <w:cs/>
        </w:rPr>
        <w:t>ชาติ</w:t>
      </w:r>
      <w:r w:rsidRPr="00EF429F">
        <w:rPr>
          <w:cs/>
        </w:rPr>
        <w:t>ที่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EF429F">
        <w:rPr>
          <w:cs/>
        </w:rPr>
        <w:t>สามารถใช้ภาษาไทยได้</w:t>
      </w:r>
    </w:p>
    <w:p w14:paraId="5D524C1F" w14:textId="40E98096" w:rsidR="00201330" w:rsidRDefault="00201330" w:rsidP="00632C03">
      <w:pPr>
        <w:pStyle w:val="Heading4"/>
      </w:pPr>
      <w:r w:rsidRPr="00EF429F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Pr="00201330">
        <w:rPr>
          <w:cs/>
        </w:rPr>
        <w:t xml:space="preserve">มีหน่วยงานภายนอก ได้แก่ </w:t>
      </w:r>
    </w:p>
    <w:p w14:paraId="32C0D555" w14:textId="7AFFA992" w:rsidR="00201330" w:rsidRDefault="00201330" w:rsidP="00B87449">
      <w:pPr>
        <w:pStyle w:val="Heading5"/>
      </w:pPr>
      <w:r w:rsidRPr="00201330">
        <w:rPr>
          <w:cs/>
        </w:rPr>
        <w:t>วิทยาลัยเทคนิคสัตหีบ</w:t>
      </w:r>
    </w:p>
    <w:p w14:paraId="56E981FD" w14:textId="77777777" w:rsidR="00201330" w:rsidRDefault="00201330" w:rsidP="00B87449">
      <w:pPr>
        <w:pStyle w:val="Heading5"/>
      </w:pPr>
      <w:r w:rsidRPr="00201330">
        <w:t>Miyagawa Koki Co., Ltd. (</w:t>
      </w:r>
      <w:r w:rsidRPr="00201330">
        <w:rPr>
          <w:cs/>
        </w:rPr>
        <w:t>ญี่ปุ่น)</w:t>
      </w:r>
    </w:p>
    <w:p w14:paraId="549D344C" w14:textId="77777777" w:rsidR="00201330" w:rsidRDefault="00201330" w:rsidP="00B87449">
      <w:pPr>
        <w:pStyle w:val="Heading5"/>
      </w:pPr>
      <w:r w:rsidRPr="00201330">
        <w:rPr>
          <w:cs/>
        </w:rPr>
        <w:t>บริษัท เย็นเยอม สตีลลอนเมนต์ จำกัด (มหาชน)</w:t>
      </w:r>
    </w:p>
    <w:p w14:paraId="052FB48B" w14:textId="6C13407E" w:rsidR="00201330" w:rsidRDefault="00201330" w:rsidP="00B87449">
      <w:pPr>
        <w:pStyle w:val="Heading5"/>
      </w:pPr>
      <w:r w:rsidRPr="00201330">
        <w:rPr>
          <w:cs/>
        </w:rPr>
        <w:t>บริษัท ดีเคเค คอนสัลแทนต์ จำกัด</w:t>
      </w:r>
      <w:r w:rsidR="00C9516D">
        <w:rPr>
          <w:rFonts w:hint="cs"/>
          <w:cs/>
        </w:rPr>
        <w:t xml:space="preserve">  </w:t>
      </w:r>
    </w:p>
    <w:p w14:paraId="25B523EE" w14:textId="77777777" w:rsidR="007F67EC" w:rsidRDefault="00C9516D" w:rsidP="00632C03">
      <w:pPr>
        <w:pStyle w:val="Heading4"/>
      </w:pPr>
      <w:r w:rsidRPr="00C9516D">
        <w:rPr>
          <w:cs/>
        </w:rPr>
        <w:t>วิทยาลัยเทคนิคใดที่มีความร่วมมือกับ</w:t>
      </w:r>
      <w:r w:rsidRPr="00EF429F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คือ </w:t>
      </w:r>
    </w:p>
    <w:p w14:paraId="289B3235" w14:textId="3B7568F3" w:rsidR="00C9516D" w:rsidRDefault="007F67EC" w:rsidP="007F67EC">
      <w:pPr>
        <w:pStyle w:val="Heading5"/>
      </w:pPr>
      <w:r>
        <w:rPr>
          <w:rFonts w:hint="cs"/>
          <w:cs/>
        </w:rPr>
        <w:t>วิ</w:t>
      </w:r>
      <w:r w:rsidR="00C9516D" w:rsidRPr="00C9516D">
        <w:rPr>
          <w:cs/>
        </w:rPr>
        <w:t>ทยาลัยเทคนิคสัตหีบ</w:t>
      </w:r>
    </w:p>
    <w:p w14:paraId="361B0B0C" w14:textId="77777777" w:rsidR="007F67EC" w:rsidRDefault="00C9516D" w:rsidP="007F67EC">
      <w:pPr>
        <w:pStyle w:val="Heading4"/>
      </w:pPr>
      <w:r w:rsidRPr="00C9516D">
        <w:rPr>
          <w:cs/>
        </w:rPr>
        <w:t xml:space="preserve">บริษัทต่างชาติที่ร่วมมือกับหลักสูตรวิศวกรรมโยธาและการศึกษา คือ </w:t>
      </w:r>
    </w:p>
    <w:p w14:paraId="130E9A19" w14:textId="08EE5CEB" w:rsidR="00C9516D" w:rsidRPr="00C9516D" w:rsidRDefault="00C9516D" w:rsidP="007F67EC">
      <w:pPr>
        <w:pStyle w:val="Heading5"/>
      </w:pPr>
      <w:r w:rsidRPr="00C9516D">
        <w:t xml:space="preserve">Miyagawa Koki Co., Ltd. </w:t>
      </w:r>
      <w:r w:rsidRPr="00C9516D">
        <w:rPr>
          <w:cs/>
        </w:rPr>
        <w:t>ประเทศญี่ปุ่น</w:t>
      </w:r>
    </w:p>
    <w:p w14:paraId="2C75BB8B" w14:textId="5A88B83C" w:rsidR="00F63C8F" w:rsidRDefault="00F63C8F" w:rsidP="007F67EC">
      <w:pPr>
        <w:pStyle w:val="Heading4"/>
      </w:pPr>
      <w:r w:rsidRPr="00F63C8F">
        <w:rPr>
          <w:cs/>
        </w:rPr>
        <w:t>บริษัทเอกชนของไทยที่ร่วมมือกับหลักสูตร</w:t>
      </w:r>
      <w:r w:rsidRPr="00C9516D">
        <w:rPr>
          <w:cs/>
        </w:rPr>
        <w:t>หลักสูตร</w:t>
      </w:r>
      <w:r w:rsidRPr="00EF429F">
        <w:rPr>
          <w:cs/>
        </w:rPr>
        <w:t>วิศวกรรมโยธาและการศึกษา</w:t>
      </w:r>
      <w:r>
        <w:rPr>
          <w:rFonts w:hint="cs"/>
          <w:cs/>
        </w:rPr>
        <w:t xml:space="preserve"> </w:t>
      </w:r>
      <w:r w:rsidRPr="00F63C8F">
        <w:rPr>
          <w:cs/>
        </w:rPr>
        <w:t>คือ</w:t>
      </w:r>
      <w:r>
        <w:rPr>
          <w:rFonts w:hint="cs"/>
          <w:cs/>
        </w:rPr>
        <w:t xml:space="preserve"> </w:t>
      </w:r>
    </w:p>
    <w:p w14:paraId="6CBDC08A" w14:textId="469064BF" w:rsidR="00F63C8F" w:rsidRDefault="00F63C8F" w:rsidP="00B87449">
      <w:pPr>
        <w:pStyle w:val="Heading5"/>
      </w:pPr>
      <w:r w:rsidRPr="00F63C8F">
        <w:rPr>
          <w:cs/>
        </w:rPr>
        <w:t xml:space="preserve">บริษัท เย็นเยอม สตีลลอนเมนต์ จำกัด (มหาชน) </w:t>
      </w:r>
    </w:p>
    <w:p w14:paraId="34F8D07F" w14:textId="698D4C87" w:rsidR="00F63C8F" w:rsidRPr="00EF429F" w:rsidRDefault="00F63C8F" w:rsidP="00B87449">
      <w:pPr>
        <w:pStyle w:val="Heading5"/>
      </w:pPr>
      <w:r w:rsidRPr="00F63C8F">
        <w:rPr>
          <w:cs/>
        </w:rPr>
        <w:t>บริษัท ดีเคเค คอนสัลแทนต์ จำกัด</w:t>
      </w:r>
    </w:p>
    <w:p w14:paraId="59EAE589" w14:textId="034CC07A" w:rsidR="00F63C8F" w:rsidRPr="00F63C8F" w:rsidRDefault="00F63C8F" w:rsidP="00FF7623">
      <w:pPr>
        <w:pStyle w:val="Heading4"/>
      </w:pPr>
      <w:r w:rsidRPr="00F63C8F">
        <w:rPr>
          <w:cs/>
        </w:rPr>
        <w:t>หลักสูตร</w:t>
      </w:r>
      <w:r w:rsidRPr="00C9516D">
        <w:rPr>
          <w:cs/>
        </w:rPr>
        <w:t>หลักสูตร</w:t>
      </w:r>
      <w:r w:rsidRPr="00EF429F">
        <w:rPr>
          <w:cs/>
        </w:rPr>
        <w:t>วิศวกรรมโยธาและการศึกษา</w:t>
      </w:r>
      <w:r>
        <w:rPr>
          <w:rFonts w:hint="cs"/>
          <w:cs/>
        </w:rPr>
        <w:t xml:space="preserve"> </w:t>
      </w:r>
      <w:r w:rsidRPr="00F63C8F">
        <w:rPr>
          <w:cs/>
        </w:rPr>
        <w:t>ให้ปริญญาแก่ผู้สำเร็จการศึกษา</w:t>
      </w:r>
      <w:r>
        <w:rPr>
          <w:rFonts w:hint="cs"/>
          <w:cs/>
        </w:rPr>
        <w:t>เ</w:t>
      </w:r>
      <w:r w:rsidRPr="00F63C8F">
        <w:rPr>
          <w:cs/>
        </w:rPr>
        <w:t>พียง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F63C8F">
        <w:rPr>
          <w:cs/>
        </w:rPr>
        <w:t>สาขาวิชาเดียว</w:t>
      </w:r>
      <w:r>
        <w:rPr>
          <w:cs/>
        </w:rPr>
        <w:tab/>
      </w:r>
    </w:p>
    <w:p w14:paraId="35468871" w14:textId="6031B206" w:rsidR="00687071" w:rsidRDefault="00330B00" w:rsidP="00CA305A">
      <w:pPr>
        <w:pStyle w:val="Heading2"/>
      </w:pPr>
      <w:r>
        <w:rPr>
          <w:rFonts w:hint="cs"/>
          <w:cs/>
        </w:rPr>
        <w:t>องค์ประกอบที่ 2 ปรัชญา วัตถุประสงค์ ผลลัพธ์จากการเรียนรู้</w:t>
      </w:r>
    </w:p>
    <w:p w14:paraId="71E4FFDC" w14:textId="70C9192D" w:rsidR="00CA305A" w:rsidRDefault="00CA305A" w:rsidP="006424E7">
      <w:pPr>
        <w:pStyle w:val="Heading3"/>
      </w:pPr>
      <w:r>
        <w:rPr>
          <w:rFonts w:hint="cs"/>
          <w:cs/>
        </w:rPr>
        <w:t xml:space="preserve">ปรัชญาของหลักสูตร </w:t>
      </w:r>
    </w:p>
    <w:p w14:paraId="00237DCB" w14:textId="6DDEBA4F" w:rsidR="00CA305A" w:rsidRDefault="00CA305A" w:rsidP="00921969">
      <w:pPr>
        <w:pStyle w:val="Heading4"/>
      </w:pPr>
      <w:r>
        <w:rPr>
          <w:rFonts w:hint="cs"/>
          <w:cs/>
        </w:rPr>
        <w:t>ปรัชญาของหลักสูตร</w:t>
      </w:r>
      <w:r w:rsidRPr="00336FE0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คือ </w:t>
      </w:r>
      <w:r w:rsidRPr="00CA305A">
        <w:rPr>
          <w:cs/>
        </w:rPr>
        <w:t>มุ่งมั่นผลิตวิศวกรโยธา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CA305A">
        <w:rPr>
          <w:cs/>
        </w:rPr>
        <w:t>และครูช่างอุตสาหกรรม ผู้เชี่ยวชาญวิชาชีพวิศวกรรมโยธาและการศึกษา</w:t>
      </w:r>
      <w:r w:rsidRPr="00CA305A">
        <w:t xml:space="preserve"> </w:t>
      </w:r>
      <w:r w:rsidRPr="00CA305A">
        <w:rPr>
          <w:cs/>
        </w:rPr>
        <w:t>พัฒนา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CA305A">
        <w:rPr>
          <w:cs/>
        </w:rPr>
        <w:t>อุตสาหกรรมไทยให้เข้มแข็ง</w:t>
      </w:r>
    </w:p>
    <w:p w14:paraId="1D542355" w14:textId="42F2EE39" w:rsidR="00CA305A" w:rsidRDefault="00CA305A" w:rsidP="006424E7">
      <w:pPr>
        <w:pStyle w:val="Heading3"/>
      </w:pPr>
      <w:r>
        <w:rPr>
          <w:rFonts w:hint="cs"/>
          <w:cs/>
        </w:rPr>
        <w:t>ความสำคัญของหลักสูตร</w:t>
      </w:r>
    </w:p>
    <w:p w14:paraId="1A128B77" w14:textId="4E55DD4B" w:rsidR="00CA305A" w:rsidRDefault="00CA305A" w:rsidP="00CA305A">
      <w:pPr>
        <w:pStyle w:val="Heading4"/>
      </w:pPr>
      <w:r w:rsidRPr="00CA305A">
        <w:rPr>
          <w:cs/>
        </w:rPr>
        <w:t>สถานการณ์ภายนอกหรือการพัฒนาที่จำเป็นต้องนำมาพิจารณาในการวางแผนหลักสูตร</w:t>
      </w:r>
    </w:p>
    <w:p w14:paraId="14A280AB" w14:textId="030929B8" w:rsidR="00CA305A" w:rsidRDefault="00CA305A" w:rsidP="00B87449">
      <w:pPr>
        <w:pStyle w:val="Heading5"/>
      </w:pPr>
      <w:r w:rsidRPr="00CA305A">
        <w:rPr>
          <w:cs/>
        </w:rPr>
        <w:t>สถานการณ์หรือการพัฒนาทางเศรษฐกิจ</w:t>
      </w:r>
    </w:p>
    <w:p w14:paraId="08E018B7" w14:textId="739B7170" w:rsidR="00C00FEC" w:rsidRDefault="00C00FEC" w:rsidP="004F7376">
      <w:pPr>
        <w:pStyle w:val="Heading6"/>
      </w:pPr>
      <w:r w:rsidRPr="00C00FEC">
        <w:rPr>
          <w:cs/>
        </w:rPr>
        <w:t>หลักสูตรวิศวกรรมโยธาและการศึกษา</w:t>
      </w:r>
      <w:r w:rsidR="004F7376" w:rsidRPr="00C00FEC">
        <w:rPr>
          <w:cs/>
        </w:rPr>
        <w:t xml:space="preserve">เกี่ยวข้องกับแผนยุทธศาสตร์ชาติ 20 </w:t>
      </w:r>
      <w:r w:rsidR="004F7376">
        <w:rPr>
          <w:rFonts w:hint="cs"/>
          <w:cs/>
        </w:rPr>
        <w:t>ซึ่ง</w:t>
      </w:r>
      <w:r w:rsidR="004F7376">
        <w:rPr>
          <w:cs/>
        </w:rPr>
        <w:tab/>
      </w:r>
      <w:r w:rsidRPr="00C00FEC">
        <w:rPr>
          <w:cs/>
        </w:rPr>
        <w:t>ออกแบบตามแนวทางของแผนยุทธศาสตร์ชาติ 20 ปี (พ.ศ. 2561–2580) ที่มุ่งให้</w:t>
      </w:r>
      <w:r w:rsidR="004F7376">
        <w:rPr>
          <w:cs/>
        </w:rPr>
        <w:tab/>
      </w:r>
      <w:r w:rsidR="004F7376">
        <w:rPr>
          <w:cs/>
        </w:rPr>
        <w:tab/>
      </w:r>
      <w:r w:rsidRPr="00C00FEC">
        <w:rPr>
          <w:cs/>
        </w:rPr>
        <w:t>ประเทศไทยพัฒนาอย่างมั่นคง มั่งคั่ง และยั่งยืน โดยหลักสูตรนี้ตั้งใจสร้างบัณฑิตที่</w:t>
      </w:r>
      <w:r w:rsidR="004F7376">
        <w:rPr>
          <w:cs/>
        </w:rPr>
        <w:tab/>
      </w:r>
      <w:r w:rsidRPr="00C00FEC">
        <w:rPr>
          <w:cs/>
        </w:rPr>
        <w:t>มีทั้งความรู้ทางวิศวกรรมและเข้าใจเรื่องการศึกษา เพื่อช่วยพัฒนาคนและประเทศ</w:t>
      </w:r>
      <w:r w:rsidR="004F7376">
        <w:rPr>
          <w:cs/>
        </w:rPr>
        <w:tab/>
      </w:r>
      <w:r w:rsidRPr="00C00FEC">
        <w:rPr>
          <w:cs/>
        </w:rPr>
        <w:t>ให้เติบโตในยุคใหม่ได้จริง</w:t>
      </w:r>
    </w:p>
    <w:p w14:paraId="4353C19B" w14:textId="1280BCDC" w:rsidR="00C00FEC" w:rsidRDefault="00C00FEC" w:rsidP="00D3489F">
      <w:pPr>
        <w:pStyle w:val="Heading6"/>
      </w:pPr>
      <w:r>
        <w:rPr>
          <w:cs/>
        </w:rPr>
        <w:lastRenderedPageBreak/>
        <w:tab/>
      </w:r>
      <w:r w:rsidRPr="00C00FEC">
        <w:rPr>
          <w:cs/>
        </w:rPr>
        <w:t>ประเทศไทย 4.0 คือ</w:t>
      </w:r>
      <w:r w:rsidRPr="00D3489F">
        <w:rPr>
          <w:cs/>
        </w:rPr>
        <w:t>การ</w:t>
      </w:r>
      <w:r w:rsidRPr="00C00FEC">
        <w:rPr>
          <w:cs/>
        </w:rPr>
        <w:t>พัฒนาเศรษฐกิจด้วยนวัตกรรมและเทคโนโลยี ซึ่ง</w:t>
      </w:r>
      <w:r>
        <w:rPr>
          <w:cs/>
        </w:rPr>
        <w:tab/>
      </w:r>
      <w:r>
        <w:rPr>
          <w:cs/>
        </w:rPr>
        <w:tab/>
      </w:r>
      <w:r w:rsidRPr="00C00FEC">
        <w:rPr>
          <w:cs/>
        </w:rPr>
        <w:t>หลักสูตรวิศวกรรมโยธาและการศึกษาได้นำแนวคิดนี้มาใช้จริงในห้องเรียน ให้</w:t>
      </w:r>
      <w:r>
        <w:rPr>
          <w:cs/>
        </w:rPr>
        <w:tab/>
      </w:r>
      <w:r>
        <w:rPr>
          <w:cs/>
        </w:rPr>
        <w:tab/>
      </w:r>
      <w:r w:rsidRPr="00C00FEC">
        <w:rPr>
          <w:cs/>
        </w:rPr>
        <w:t>นักศึกษาฝึกคิดแบบสร้างสรรค์ ใช้เทคโนโลยีมาช่วยแก้ปัญหาทางวิศวกรรมและ</w:t>
      </w:r>
      <w:r w:rsidR="00D3489F">
        <w:rPr>
          <w:cs/>
        </w:rPr>
        <w:tab/>
      </w:r>
      <w:r w:rsidRPr="00C00FEC">
        <w:rPr>
          <w:cs/>
        </w:rPr>
        <w:t>ด้านการสอน เพื่อให้พร้อมกับโลกยุคดิจิทัล</w:t>
      </w:r>
    </w:p>
    <w:p w14:paraId="6F7632AA" w14:textId="18A69A8A" w:rsidR="00687071" w:rsidRPr="00687071" w:rsidRDefault="00D3489F" w:rsidP="00D3489F">
      <w:pPr>
        <w:pStyle w:val="Heading6"/>
        <w:rPr>
          <w:cs/>
        </w:rPr>
      </w:pPr>
      <w:r w:rsidRPr="00C00FEC">
        <w:rPr>
          <w:cs/>
        </w:rPr>
        <w:t>หลักสูตรวิศวกรรมโยธาและการศึกษา</w:t>
      </w:r>
      <w:r w:rsidR="00C00FEC" w:rsidRPr="00C00FEC">
        <w:rPr>
          <w:cs/>
        </w:rPr>
        <w:t>เน้น</w:t>
      </w:r>
      <w:r>
        <w:rPr>
          <w:rFonts w:hint="cs"/>
          <w:cs/>
        </w:rPr>
        <w:t>พัฒนา</w:t>
      </w:r>
      <w:r w:rsidR="00C00FEC" w:rsidRPr="00C00FEC">
        <w:rPr>
          <w:cs/>
        </w:rPr>
        <w:t>ให้ผู้เรียนมีทั้งความรู้ทาง</w:t>
      </w:r>
      <w:r>
        <w:rPr>
          <w:cs/>
        </w:rPr>
        <w:tab/>
      </w:r>
      <w:r w:rsidR="00C00FEC" w:rsidRPr="00C00FEC">
        <w:rPr>
          <w:cs/>
        </w:rPr>
        <w:t>วิศวกรรมโยธาและทักษะด้านการสื่อสาร รวมถึงการสอน เพื่อให้สามารถเป็นทั้ง</w:t>
      </w:r>
      <w:r>
        <w:rPr>
          <w:cs/>
        </w:rPr>
        <w:tab/>
      </w:r>
      <w:r>
        <w:rPr>
          <w:cs/>
        </w:rPr>
        <w:tab/>
      </w:r>
      <w:r w:rsidR="00C00FEC" w:rsidRPr="00C00FEC">
        <w:rPr>
          <w:cs/>
        </w:rPr>
        <w:t xml:space="preserve">วิศวกรและครูที่ดีได้ในคนเดียวกัน </w:t>
      </w:r>
      <w:r w:rsidR="00C00FEC">
        <w:rPr>
          <w:cs/>
        </w:rPr>
        <w:tab/>
      </w:r>
      <w:r w:rsidR="00C00FEC" w:rsidRPr="00C00FEC">
        <w:rPr>
          <w:cs/>
        </w:rPr>
        <w:t>ตามแนวทางยุทธศาสตร์ชาติที่มุ่งพัฒนาคนให้มี</w:t>
      </w:r>
      <w:r>
        <w:rPr>
          <w:cs/>
        </w:rPr>
        <w:tab/>
      </w:r>
      <w:r w:rsidR="00C00FEC" w:rsidRPr="00C00FEC">
        <w:rPr>
          <w:cs/>
        </w:rPr>
        <w:t>คุณภาพและพร้อมเรียนรู้ตลอดชีวิต</w:t>
      </w:r>
    </w:p>
    <w:p w14:paraId="28EFA956" w14:textId="298C95BE" w:rsidR="00C00FEC" w:rsidRDefault="00C00FEC" w:rsidP="00CA4893">
      <w:pPr>
        <w:pStyle w:val="Heading6"/>
      </w:pPr>
      <w:r>
        <w:rPr>
          <w:cs/>
        </w:rPr>
        <w:tab/>
      </w:r>
      <w:r w:rsidR="00CA4893" w:rsidRPr="00C00FEC">
        <w:rPr>
          <w:cs/>
        </w:rPr>
        <w:t>แผนพัฒนาเศรษฐกิจและสังคมแห่งชาติฉบับ</w:t>
      </w:r>
      <w:r w:rsidRPr="00C00FEC">
        <w:rPr>
          <w:cs/>
        </w:rPr>
        <w:t>ที่ 13 (พ.ศ. 2566–2570) เน้นเรื่อง</w:t>
      </w:r>
      <w:r w:rsidR="00CA4893">
        <w:rPr>
          <w:cs/>
        </w:rPr>
        <w:tab/>
      </w:r>
      <w:r w:rsidRPr="00C00FEC">
        <w:rPr>
          <w:cs/>
        </w:rPr>
        <w:t>การเรียนรู้ตลอดชีวิตและการยกระดับทักษะ ซึ่งหลักสูตรวิศวกรรมโยธาและ</w:t>
      </w:r>
      <w:r w:rsidR="00CA4893">
        <w:rPr>
          <w:cs/>
        </w:rPr>
        <w:tab/>
      </w:r>
      <w:r w:rsidRPr="00C00FEC">
        <w:rPr>
          <w:cs/>
        </w:rPr>
        <w:t>การศึกษาก็ปรับการเรียนให้สอดคล้องกับแนวทางนี้ โดยให้นักศึกษามีโอกาสเรียน</w:t>
      </w:r>
      <w:r w:rsidR="00CA4893">
        <w:rPr>
          <w:cs/>
        </w:rPr>
        <w:tab/>
      </w:r>
      <w:r w:rsidRPr="00C00FEC">
        <w:rPr>
          <w:cs/>
        </w:rPr>
        <w:t>แบบยืดหยุ่น ทั้งในระบ</w:t>
      </w:r>
      <w:r w:rsidR="00CA4893">
        <w:rPr>
          <w:rFonts w:hint="cs"/>
          <w:cs/>
        </w:rPr>
        <w:t>บ</w:t>
      </w:r>
      <w:r w:rsidR="00CA4893">
        <w:rPr>
          <w:cs/>
        </w:rPr>
        <w:tab/>
      </w:r>
      <w:r w:rsidRPr="00C00FEC">
        <w:rPr>
          <w:cs/>
        </w:rPr>
        <w:t>หลักสูตรและหลักสูตรระยะสั้น</w:t>
      </w:r>
    </w:p>
    <w:p w14:paraId="2E9C6405" w14:textId="77777777" w:rsidR="00CA4893" w:rsidRPr="00CA4893" w:rsidRDefault="00CA4893" w:rsidP="00CA4893"/>
    <w:p w14:paraId="335AE1FA" w14:textId="6018A53B" w:rsidR="008C0D40" w:rsidRDefault="00CA4893" w:rsidP="00771549">
      <w:pPr>
        <w:pStyle w:val="Heading6"/>
      </w:pPr>
      <w:r w:rsidRPr="00C00FEC">
        <w:rPr>
          <w:cs/>
        </w:rPr>
        <w:lastRenderedPageBreak/>
        <w:t xml:space="preserve">หลักสูตรวิศวกรรมโยธาและการศึกษามีหลักสูตรระยะสั้นแบบ </w:t>
      </w:r>
      <w:r w:rsidRPr="00C00FEC">
        <w:t>Non-Degree</w:t>
      </w:r>
      <w:r w:rsidRPr="008C0D40">
        <w:rPr>
          <w:cs/>
        </w:rPr>
        <w:t xml:space="preserve"> </w:t>
      </w:r>
      <w:r w:rsidR="00771549">
        <w:rPr>
          <w:rFonts w:hint="cs"/>
          <w:cs/>
        </w:rPr>
        <w:t>โดย</w:t>
      </w:r>
      <w:r w:rsidR="00AB6A96">
        <w:rPr>
          <w:cs/>
        </w:rPr>
        <w:tab/>
      </w:r>
      <w:r w:rsidR="00771549">
        <w:rPr>
          <w:rFonts w:hint="cs"/>
          <w:cs/>
        </w:rPr>
        <w:t>จะ</w:t>
      </w:r>
      <w:r w:rsidR="008C0D40" w:rsidRPr="008C0D40">
        <w:rPr>
          <w:cs/>
        </w:rPr>
        <w:t>เปิดโอกาสให้ผู้เรียนเรียนรู้ผ่านหลักสูตรระยะสั้นได้</w:t>
      </w:r>
      <w:r w:rsidR="00AB6A96">
        <w:rPr>
          <w:rFonts w:hint="cs"/>
          <w:cs/>
        </w:rPr>
        <w:t xml:space="preserve"> </w:t>
      </w:r>
      <w:r w:rsidR="008C0D40" w:rsidRPr="008C0D40">
        <w:rPr>
          <w:cs/>
        </w:rPr>
        <w:t xml:space="preserve">เช่น การเขียนแบบดิจิทัล </w:t>
      </w:r>
      <w:r w:rsidR="00AB6A96">
        <w:rPr>
          <w:cs/>
        </w:rPr>
        <w:tab/>
      </w:r>
      <w:r w:rsidR="008C0D40" w:rsidRPr="008C0D40">
        <w:rPr>
          <w:cs/>
        </w:rPr>
        <w:t>การใช้โปรแกรมออกแบบทางวิศวกรรม หรือการใช้เทคโนโลยีใ</w:t>
      </w:r>
      <w:r w:rsidR="00AB6A96">
        <w:rPr>
          <w:rFonts w:hint="cs"/>
          <w:cs/>
        </w:rPr>
        <w:t>น</w:t>
      </w:r>
      <w:r w:rsidR="008C0D40" w:rsidRPr="008C0D40">
        <w:rPr>
          <w:cs/>
        </w:rPr>
        <w:t>การสอน เพื่อให้</w:t>
      </w:r>
      <w:r w:rsidR="00AB6A96">
        <w:rPr>
          <w:cs/>
        </w:rPr>
        <w:tab/>
      </w:r>
      <w:r w:rsidR="008C0D40" w:rsidRPr="008C0D40">
        <w:rPr>
          <w:cs/>
        </w:rPr>
        <w:t>พร้อมกับทักษะใหม่ ๆ ที่ตลาดแรงงานต้องการ</w:t>
      </w:r>
    </w:p>
    <w:p w14:paraId="7B783C99" w14:textId="07E6BE1D" w:rsidR="008C0D40" w:rsidRDefault="008C0D40" w:rsidP="00AB6A96">
      <w:pPr>
        <w:pStyle w:val="Heading6"/>
      </w:pPr>
      <w:r>
        <w:rPr>
          <w:cs/>
        </w:rPr>
        <w:tab/>
      </w:r>
      <w:r w:rsidR="00AB6A96" w:rsidRPr="008C0D40">
        <w:rPr>
          <w:cs/>
        </w:rPr>
        <w:t>หลักสูตรวิศวกรรมโยธาและการศึกษา</w:t>
      </w:r>
      <w:r w:rsidR="00AB6A96">
        <w:rPr>
          <w:rFonts w:hint="cs"/>
          <w:cs/>
        </w:rPr>
        <w:t xml:space="preserve"> </w:t>
      </w:r>
      <w:r w:rsidRPr="008C0D40">
        <w:rPr>
          <w:cs/>
        </w:rPr>
        <w:t>มีบทบาทในการผลิตบัณฑิตที่สามารถ</w:t>
      </w:r>
      <w:r w:rsidR="00AB6A96">
        <w:rPr>
          <w:cs/>
        </w:rPr>
        <w:tab/>
      </w:r>
      <w:r w:rsidRPr="008C0D40">
        <w:rPr>
          <w:cs/>
        </w:rPr>
        <w:t>ทำงานในพื้นที่เศรษฐกิ</w:t>
      </w:r>
      <w:r w:rsidR="00AB6A96">
        <w:rPr>
          <w:rFonts w:hint="cs"/>
          <w:cs/>
        </w:rPr>
        <w:t>จ</w:t>
      </w:r>
      <w:r w:rsidRPr="008C0D40">
        <w:rPr>
          <w:cs/>
        </w:rPr>
        <w:t>พิเศษภาคตะวันออก (</w:t>
      </w:r>
      <w:r w:rsidRPr="008C0D40">
        <w:t xml:space="preserve">EEC) </w:t>
      </w:r>
      <w:r w:rsidRPr="008C0D40">
        <w:rPr>
          <w:cs/>
        </w:rPr>
        <w:t>ได้ เพราะสอนทั้งความรู้ด้าน</w:t>
      </w:r>
      <w:r w:rsidR="00AB6A96">
        <w:rPr>
          <w:cs/>
        </w:rPr>
        <w:tab/>
      </w:r>
      <w:r w:rsidRPr="008C0D40">
        <w:rPr>
          <w:cs/>
        </w:rPr>
        <w:t>วิศวกรรมโยธาและการจัดการการศึกษา เพื่อพัฒนาโครงสร้างพื้นฐานและบุคลากร</w:t>
      </w:r>
      <w:r w:rsidR="00AB6A96">
        <w:rPr>
          <w:cs/>
        </w:rPr>
        <w:tab/>
      </w:r>
      <w:r w:rsidRPr="008C0D40">
        <w:rPr>
          <w:cs/>
        </w:rPr>
        <w:t>ที่ตอบโจทย</w:t>
      </w:r>
      <w:r w:rsidR="00AB6A96">
        <w:rPr>
          <w:rFonts w:hint="cs"/>
          <w:cs/>
        </w:rPr>
        <w:t>์</w:t>
      </w:r>
      <w:r w:rsidRPr="008C0D40">
        <w:rPr>
          <w:cs/>
        </w:rPr>
        <w:t>อุตสาหกรรมใหม่</w:t>
      </w:r>
    </w:p>
    <w:p w14:paraId="6120927F" w14:textId="546D257A" w:rsidR="008C0D40" w:rsidRDefault="008C0D40" w:rsidP="002E0C34">
      <w:pPr>
        <w:pStyle w:val="Heading6"/>
      </w:pPr>
      <w:r>
        <w:rPr>
          <w:cs/>
        </w:rPr>
        <w:tab/>
      </w:r>
      <w:r w:rsidR="002E0C34" w:rsidRPr="008C0D40">
        <w:t>STEM Education</w:t>
      </w:r>
      <w:r w:rsidRPr="008C0D40">
        <w:rPr>
          <w:cs/>
        </w:rPr>
        <w:t>เกี่ยว</w:t>
      </w:r>
      <w:r>
        <w:rPr>
          <w:rFonts w:hint="cs"/>
          <w:cs/>
        </w:rPr>
        <w:t>ข้อง</w:t>
      </w:r>
      <w:r w:rsidR="002E0C34" w:rsidRPr="008C0D40">
        <w:rPr>
          <w:cs/>
        </w:rPr>
        <w:t>กับหลักสูตรวิศวกรรมโยธาและการศึกษ</w:t>
      </w:r>
      <w:r w:rsidR="002E0C34">
        <w:rPr>
          <w:rFonts w:hint="cs"/>
          <w:cs/>
        </w:rPr>
        <w:t>า</w:t>
      </w:r>
      <w:r w:rsidRPr="008C0D40">
        <w:rPr>
          <w:cs/>
        </w:rPr>
        <w:t xml:space="preserve"> เพราะ </w:t>
      </w:r>
      <w:r w:rsidR="002E0C34">
        <w:rPr>
          <w:cs/>
        </w:rPr>
        <w:tab/>
      </w:r>
      <w:r w:rsidRPr="008C0D40">
        <w:t xml:space="preserve">STEM </w:t>
      </w:r>
      <w:r w:rsidRPr="008C0D40">
        <w:rPr>
          <w:cs/>
        </w:rPr>
        <w:t>คือการบูรณาการ วิทยาศาสตร์ เทคโนโลยี วิศวกรรม และคณิตศาสตร์ ซึ่ง</w:t>
      </w:r>
      <w:r w:rsidR="002E0C34">
        <w:rPr>
          <w:cs/>
        </w:rPr>
        <w:tab/>
      </w:r>
      <w:r w:rsidRPr="008C0D40">
        <w:rPr>
          <w:cs/>
        </w:rPr>
        <w:t>หลักสูตรวิศวกรรมโยธาและการศึกษาใช้แนวคิดนี้มาออกแบบ</w:t>
      </w:r>
      <w:r>
        <w:rPr>
          <w:cs/>
        </w:rPr>
        <w:tab/>
      </w:r>
      <w:r w:rsidRPr="008C0D40">
        <w:rPr>
          <w:cs/>
        </w:rPr>
        <w:t xml:space="preserve">การเรียนการสอน </w:t>
      </w:r>
      <w:r w:rsidR="002E0C34">
        <w:rPr>
          <w:cs/>
        </w:rPr>
        <w:tab/>
      </w:r>
      <w:r w:rsidRPr="008C0D40">
        <w:rPr>
          <w:cs/>
        </w:rPr>
        <w:t>เพื่อให้นักศึกษาคิดเป็น ทำเป็น และแก้ปัญหาได้อย่างเป็นระบบ</w:t>
      </w:r>
    </w:p>
    <w:p w14:paraId="6D2D2173" w14:textId="3EA47573" w:rsidR="008C0D40" w:rsidRDefault="008C0D40" w:rsidP="002E0C34">
      <w:pPr>
        <w:pStyle w:val="Heading6"/>
      </w:pPr>
      <w:r w:rsidRPr="008C0D40">
        <w:rPr>
          <w:cs/>
        </w:rPr>
        <w:t xml:space="preserve">หลักสูตรวิศวกรรมโยธาและการศึกษาเน้นสาย </w:t>
      </w:r>
      <w:r w:rsidRPr="008C0D40">
        <w:t xml:space="preserve">STEM </w:t>
      </w:r>
      <w:r>
        <w:rPr>
          <w:rFonts w:hint="cs"/>
          <w:cs/>
        </w:rPr>
        <w:t xml:space="preserve"> </w:t>
      </w:r>
      <w:r w:rsidRPr="008C0D40">
        <w:rPr>
          <w:cs/>
        </w:rPr>
        <w:t xml:space="preserve">เพราะ </w:t>
      </w:r>
      <w:r w:rsidRPr="008C0D40">
        <w:t xml:space="preserve">STEM </w:t>
      </w:r>
      <w:r w:rsidRPr="008C0D40">
        <w:rPr>
          <w:cs/>
        </w:rPr>
        <w:t>เป็น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8C0D40">
        <w:rPr>
          <w:cs/>
        </w:rPr>
        <w:t>หัวใจของการสร้างคนรุ่นใหม่ที่คิดเป็น ทำเป็น และพร้อมสร้างนวัตกรรม หลักสูตร</w:t>
      </w:r>
      <w:r>
        <w:rPr>
          <w:cs/>
        </w:rPr>
        <w:tab/>
      </w:r>
      <w:r>
        <w:rPr>
          <w:cs/>
        </w:rPr>
        <w:tab/>
      </w:r>
      <w:r w:rsidRPr="008C0D40">
        <w:rPr>
          <w:cs/>
        </w:rPr>
        <w:t>วิศวกรรมโยธาและการศึกษาจึงเน้นให้ผู้เรียนใช้ความรู้ทางวิทยาศาสตร์และ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8C0D40">
        <w:rPr>
          <w:cs/>
        </w:rPr>
        <w:t>เทคโนโลยีในการพัฒนาโครงสร้างพื้นฐาน รวมถึงการถ่ายทอดความรู้ต่อให้คนอื่น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ได้</w:t>
      </w:r>
    </w:p>
    <w:p w14:paraId="74E9BE0B" w14:textId="68DE1B0C" w:rsidR="00387FDE" w:rsidRDefault="00387FDE" w:rsidP="00387FDE">
      <w:pPr>
        <w:pStyle w:val="Heading6"/>
      </w:pPr>
      <w:r w:rsidRPr="00461E75">
        <w:t xml:space="preserve">STEM </w:t>
      </w:r>
      <w:r w:rsidRPr="00461E75">
        <w:rPr>
          <w:cs/>
        </w:rPr>
        <w:t xml:space="preserve">คือแนวทางการเรียนรู้ที่บูรณาการความรู้จาก </w:t>
      </w:r>
      <w:r w:rsidRPr="00461E75">
        <w:t xml:space="preserve">4 </w:t>
      </w:r>
      <w:r w:rsidRPr="00461E75">
        <w:rPr>
          <w:cs/>
        </w:rPr>
        <w:t xml:space="preserve">สาขาหลัก คือ </w:t>
      </w:r>
      <w:r>
        <w:tab/>
      </w:r>
      <w:r>
        <w:tab/>
      </w:r>
      <w:r>
        <w:tab/>
      </w:r>
      <w:r>
        <w:tab/>
      </w:r>
      <w:r w:rsidRPr="00461E75">
        <w:rPr>
          <w:cs/>
        </w:rPr>
        <w:t>วิทยาศาสตร์</w:t>
      </w:r>
      <w:r>
        <w:t>(S)</w:t>
      </w:r>
      <w:r w:rsidRPr="00461E75">
        <w:rPr>
          <w:cs/>
        </w:rPr>
        <w:t xml:space="preserve"> เทคโนโลยี</w:t>
      </w:r>
      <w:r>
        <w:t>(T)</w:t>
      </w:r>
      <w:r w:rsidRPr="00461E75">
        <w:rPr>
          <w:cs/>
        </w:rPr>
        <w:t xml:space="preserve"> วิศวกรรม</w:t>
      </w:r>
      <w:r>
        <w:t>(E)</w:t>
      </w:r>
      <w:r w:rsidRPr="00461E75">
        <w:rPr>
          <w:cs/>
        </w:rPr>
        <w:t xml:space="preserve"> และคณิตศาสตร์</w:t>
      </w:r>
      <w:r>
        <w:t>(M)</w:t>
      </w:r>
      <w:r w:rsidRPr="00461E75">
        <w:rPr>
          <w:cs/>
        </w:rPr>
        <w:t xml:space="preserve"> ซึ่งภาควิชา</w:t>
      </w:r>
      <w:r>
        <w:rPr>
          <w:cs/>
        </w:rPr>
        <w:br/>
      </w:r>
      <w:r>
        <w:rPr>
          <w:cs/>
        </w:rPr>
        <w:tab/>
      </w:r>
      <w:r w:rsidRPr="00461E75">
        <w:rPr>
          <w:cs/>
        </w:rPr>
        <w:t>คร</w:t>
      </w:r>
      <w:r>
        <w:rPr>
          <w:rFonts w:hint="cs"/>
          <w:cs/>
        </w:rPr>
        <w:t>ุ</w:t>
      </w:r>
      <w:r w:rsidRPr="00461E75">
        <w:rPr>
          <w:cs/>
        </w:rPr>
        <w:t xml:space="preserve">ศาสตร์โยธานำแนวคิดนี้มาใช้ในการพัฒนาหลักสูตรและการเรียนการสอน </w:t>
      </w:r>
      <w:r>
        <w:rPr>
          <w:cs/>
        </w:rPr>
        <w:tab/>
      </w:r>
      <w:r w:rsidRPr="00461E75">
        <w:rPr>
          <w:cs/>
        </w:rPr>
        <w:t>เพื่อให</w:t>
      </w:r>
      <w:r>
        <w:rPr>
          <w:rFonts w:hint="cs"/>
          <w:cs/>
        </w:rPr>
        <w:t>้</w:t>
      </w:r>
      <w:r w:rsidRPr="00461E75">
        <w:rPr>
          <w:cs/>
        </w:rPr>
        <w:t>ผู้เรียนเข้าใจหลักการทางวิศวกรรมโยธาควบคู่กับการคิดวิเคราะห์และการ</w:t>
      </w:r>
      <w:r>
        <w:rPr>
          <w:cs/>
        </w:rPr>
        <w:tab/>
      </w:r>
      <w:r w:rsidRPr="00461E75">
        <w:rPr>
          <w:cs/>
        </w:rPr>
        <w:t>สอนอย่างมีเหตุผล</w:t>
      </w:r>
    </w:p>
    <w:p w14:paraId="18D77052" w14:textId="7C79AFAA" w:rsidR="008C0D40" w:rsidRDefault="00387FDE" w:rsidP="00900FD7">
      <w:pPr>
        <w:pStyle w:val="Heading6"/>
      </w:pPr>
      <w:r w:rsidRPr="008C0D40">
        <w:rPr>
          <w:cs/>
        </w:rPr>
        <w:t>หลักสูตรวิศวกรรมโยธาและการศึกษา</w:t>
      </w:r>
      <w:r w:rsidR="00461E75" w:rsidRPr="00461E75">
        <w:rPr>
          <w:cs/>
        </w:rPr>
        <w:t>ผลิตบัณฑิตที่มีทั้งความรู้ทางวิศวกรรมโยธา</w:t>
      </w:r>
      <w:r w:rsidR="00900FD7">
        <w:rPr>
          <w:cs/>
        </w:rPr>
        <w:tab/>
      </w:r>
      <w:r w:rsidR="00461E75" w:rsidRPr="00461E75">
        <w:rPr>
          <w:cs/>
        </w:rPr>
        <w:t>ทักษะด้านการสอน เพื่อให้เป็นบุคลากรที่มีคุณภาพ สามารถพัฒนาประเทศตาม</w:t>
      </w:r>
      <w:r w:rsidR="00900FD7">
        <w:rPr>
          <w:cs/>
        </w:rPr>
        <w:tab/>
      </w:r>
      <w:r w:rsidR="00900FD7">
        <w:rPr>
          <w:rFonts w:hint="cs"/>
          <w:cs/>
        </w:rPr>
        <w:t>เป้า</w:t>
      </w:r>
      <w:r w:rsidR="00461E75" w:rsidRPr="00461E75">
        <w:rPr>
          <w:cs/>
        </w:rPr>
        <w:t>ขอ</w:t>
      </w:r>
      <w:r w:rsidR="00900FD7">
        <w:rPr>
          <w:rFonts w:hint="cs"/>
          <w:cs/>
        </w:rPr>
        <w:t>ง</w:t>
      </w:r>
      <w:r w:rsidR="00461E75" w:rsidRPr="00461E75">
        <w:rPr>
          <w:cs/>
        </w:rPr>
        <w:t>ยุทธศาสตร์ชาติ 20 ปีได้ ทั้งด้านเศรษฐกิจ การศึกษา และสังคม</w:t>
      </w:r>
    </w:p>
    <w:p w14:paraId="2345CE15" w14:textId="7E7E0ED6" w:rsidR="00461E75" w:rsidRDefault="00461E75" w:rsidP="00461E75">
      <w:pPr>
        <w:pStyle w:val="Heading6"/>
      </w:pPr>
      <w:r w:rsidRPr="00461E75">
        <w:rPr>
          <w:cs/>
        </w:rPr>
        <w:t>แนวทางพัฒนาคนในยุทธศาสตร์ชาติ 20 ปี สอดคล้องกับหลักสูตรวิศวกรรมโยธา</w:t>
      </w:r>
      <w:r>
        <w:rPr>
          <w:cs/>
        </w:rPr>
        <w:tab/>
      </w:r>
      <w:r>
        <w:rPr>
          <w:cs/>
        </w:rPr>
        <w:tab/>
      </w:r>
      <w:r w:rsidRPr="00461E75">
        <w:rPr>
          <w:cs/>
        </w:rPr>
        <w:t>และการศึกษายังไง</w:t>
      </w:r>
    </w:p>
    <w:p w14:paraId="1876DEC3" w14:textId="64DD7764" w:rsidR="008C0D40" w:rsidRDefault="00461E75" w:rsidP="008C0D40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900FD7" w:rsidRPr="00461E75">
        <w:rPr>
          <w:cs/>
        </w:rPr>
        <w:t>แนวทางพัฒนาคนใน</w:t>
      </w:r>
      <w:r w:rsidRPr="00461E75">
        <w:rPr>
          <w:cs/>
        </w:rPr>
        <w:t xml:space="preserve">ยุทธศาสตร์ชาติ 20 ปี เน้นให้คนไทยมีคุณธรรม มีความรู้ </w:t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Pr="00461E75">
        <w:rPr>
          <w:cs/>
        </w:rPr>
        <w:t>และเรียนรู้ได้ตลอดชีวิต ซึ่ง</w:t>
      </w:r>
      <w:r w:rsidR="009C075A">
        <w:rPr>
          <w:rFonts w:hint="cs"/>
          <w:cs/>
        </w:rPr>
        <w:t>สอดคล้องกับ</w:t>
      </w:r>
      <w:r w:rsidRPr="00461E75">
        <w:rPr>
          <w:cs/>
        </w:rPr>
        <w:t>หลักสูตรวิศวกรรมโยธาและการศึกษาก็มี</w:t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Pr="00461E75">
        <w:rPr>
          <w:cs/>
        </w:rPr>
        <w:t>แนวทางเดียวกัน คือสร้างบัณฑิตที่มีทั้งความรู้ด้านอาชีพและความเป็นคนดีของ</w:t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="009C075A">
        <w:rPr>
          <w:cs/>
        </w:rPr>
        <w:tab/>
      </w:r>
      <w:r w:rsidRPr="00461E75">
        <w:rPr>
          <w:cs/>
        </w:rPr>
        <w:t>สังคม พร้อมเติบโตไปกับโลกอนาคต</w:t>
      </w:r>
    </w:p>
    <w:p w14:paraId="10817AEC" w14:textId="348B20B7" w:rsidR="00441F68" w:rsidRDefault="00441F68" w:rsidP="00B87449">
      <w:pPr>
        <w:pStyle w:val="Heading5"/>
      </w:pPr>
      <w:r>
        <w:rPr>
          <w:rFonts w:hint="cs"/>
          <w:cs/>
        </w:rPr>
        <w:lastRenderedPageBreak/>
        <w:t xml:space="preserve">สถานการณ์หรือการพัฒนาทางสังคมและวัฒนธรรม </w:t>
      </w:r>
    </w:p>
    <w:p w14:paraId="732DC02E" w14:textId="12936F2E" w:rsidR="00C938A2" w:rsidRDefault="00902689" w:rsidP="008A225B">
      <w:pPr>
        <w:pStyle w:val="Heading6"/>
      </w:pPr>
      <w:r>
        <w:rPr>
          <w:cs/>
        </w:rPr>
        <w:tab/>
      </w:r>
      <w:r w:rsidRPr="00902689">
        <w:rPr>
          <w:cs/>
        </w:rPr>
        <w:t>แผนพัฒนาเศรษฐกิจและสังคมแห่งชาติ ฉบับที่ 13 (พ.ศ. 2566–2570) เน้น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902689">
        <w:rPr>
          <w:cs/>
        </w:rPr>
        <w:t>การพัฒนาคนและสังคมให้มีคุณภาพ โดยเฉพาะด้านการศึกษาและอาชีพ ซึ่ง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902689">
        <w:rPr>
          <w:cs/>
        </w:rPr>
        <w:t>หลักสูตรวิศวกรรมโยธาและการศึกษาได้ปรับการเรียนการสอนให้สอดคล้องกับ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902689">
        <w:rPr>
          <w:cs/>
        </w:rPr>
        <w:t>แนวทางนี้ เพื่อพัฒนานักศึกษาให้มีทั้งความรู้ ความคิดสร้างสรรค์ และจิตสำนึกใน</w:t>
      </w:r>
      <w:r>
        <w:rPr>
          <w:cs/>
        </w:rPr>
        <w:tab/>
      </w:r>
      <w:r>
        <w:rPr>
          <w:cs/>
        </w:rPr>
        <w:tab/>
      </w:r>
      <w:r w:rsidRPr="00902689">
        <w:rPr>
          <w:cs/>
        </w:rPr>
        <w:t>การพัฒนาสังคม</w:t>
      </w:r>
    </w:p>
    <w:p w14:paraId="3A471DD7" w14:textId="16C9D0B6" w:rsidR="00902689" w:rsidRDefault="00902689" w:rsidP="008A225B">
      <w:pPr>
        <w:pStyle w:val="Heading6"/>
      </w:pPr>
      <w:r>
        <w:rPr>
          <w:cs/>
        </w:rPr>
        <w:tab/>
      </w:r>
      <w:r w:rsidRPr="00902689">
        <w:rPr>
          <w:cs/>
        </w:rPr>
        <w:t>หลักสูตรวิศวกรรมโยธาและการศึกษาจึงมุ่งผลิตบัณฑิตที่มีความรู้ด้าน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902689">
        <w:rPr>
          <w:cs/>
        </w:rPr>
        <w:t>เทคโนโลยีควบคู่กับคุณธรรม มีความรับผิดชอบต่อสังคม และสามารถเป็นกำลัง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902689">
        <w:rPr>
          <w:cs/>
        </w:rPr>
        <w:t>สำคัญในการพัฒนาชุมชนและประเทศได้อย่างยั่งยืน</w:t>
      </w:r>
    </w:p>
    <w:p w14:paraId="27432D3F" w14:textId="5725D103" w:rsidR="00902689" w:rsidRDefault="00902689" w:rsidP="00F3336C">
      <w:pPr>
        <w:pStyle w:val="Heading6"/>
      </w:pPr>
      <w:r>
        <w:rPr>
          <w:cs/>
        </w:rPr>
        <w:tab/>
      </w:r>
      <w:r w:rsidRPr="00902689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Pr="00902689">
        <w:rPr>
          <w:cs/>
        </w:rPr>
        <w:t>ให้ความสำคัญกับการพัฒนา</w:t>
      </w:r>
      <w:r w:rsidR="00F3336C">
        <w:rPr>
          <w:rFonts w:hint="cs"/>
          <w:cs/>
        </w:rPr>
        <w:t>ให้พร้อมกับ</w:t>
      </w:r>
      <w:r w:rsidR="00F3336C">
        <w:rPr>
          <w:cs/>
        </w:rPr>
        <w:tab/>
      </w:r>
      <w:r w:rsidR="00F3336C">
        <w:rPr>
          <w:rFonts w:hint="cs"/>
          <w:cs/>
        </w:rPr>
        <w:t>สังคมยุคใหม่โดยพัฒนา</w:t>
      </w:r>
      <w:r w:rsidRPr="00902689">
        <w:rPr>
          <w:cs/>
        </w:rPr>
        <w:t>นักศึกษาให้มีทักษะรอบด้าน ทั้งด้านเทคนิควิศวกรรม การ</w:t>
      </w:r>
      <w:r w:rsidR="00F3336C">
        <w:rPr>
          <w:cs/>
        </w:rPr>
        <w:tab/>
      </w:r>
      <w:r w:rsidRPr="00902689">
        <w:rPr>
          <w:cs/>
        </w:rPr>
        <w:t>คิดเชิงระบบ และทักษะทางสังคม เพื่อให้บัณฑิตสามารถปรับตัวและเป็นผู้นำในยุค</w:t>
      </w:r>
      <w:r w:rsidR="00F3336C">
        <w:rPr>
          <w:cs/>
        </w:rPr>
        <w:tab/>
      </w:r>
      <w:r w:rsidRPr="00902689">
        <w:rPr>
          <w:cs/>
        </w:rPr>
        <w:t>ที่เทคโนโลยีและสังคมเปลี่ยนแปลงอย่างรวดเร็ว</w:t>
      </w:r>
    </w:p>
    <w:p w14:paraId="5946688F" w14:textId="70692223" w:rsidR="00874EEF" w:rsidRDefault="00874EEF" w:rsidP="00F3336C">
      <w:pPr>
        <w:pStyle w:val="Heading6"/>
      </w:pPr>
      <w:r>
        <w:rPr>
          <w:rFonts w:hint="cs"/>
          <w:cs/>
        </w:rPr>
        <w:t xml:space="preserve"> </w:t>
      </w:r>
      <w:r>
        <w:rPr>
          <w:cs/>
        </w:rPr>
        <w:t>ภาควิชาครุศาสตร์โยธา</w:t>
      </w:r>
      <w:r w:rsidR="00F3336C">
        <w:rPr>
          <w:cs/>
        </w:rPr>
        <w:t>มีการส่งเสริม</w:t>
      </w:r>
      <w:r>
        <w:rPr>
          <w:cs/>
        </w:rPr>
        <w:t>คุณธรรม จริยธรรม และความรับผิดชอบ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ต่อวิชาชีพตั้งแต่ปีแรกของการเรียน ผ่านรายวิชาและกิจกรรมเสริมสร้างจิตสำนึก</w:t>
      </w:r>
      <w:r>
        <w:rPr>
          <w:cs/>
        </w:rPr>
        <w:tab/>
      </w:r>
      <w:r>
        <w:rPr>
          <w:cs/>
        </w:rPr>
        <w:tab/>
        <w:t>วิชาชีพ เพื่อให้บัณฑิตออกไปทำงานอย่างซื่อสัตย์และมีจิตสาธารณะ</w:t>
      </w:r>
    </w:p>
    <w:p w14:paraId="3CF18C57" w14:textId="16C01BDE" w:rsidR="00874EEF" w:rsidRDefault="00874EEF" w:rsidP="008776BB">
      <w:pPr>
        <w:pStyle w:val="Heading6"/>
      </w:pPr>
      <w:r>
        <w:rPr>
          <w:cs/>
        </w:rPr>
        <w:t xml:space="preserve"> หลักสูตรวิศวกรรมโยธาและการศึกษา</w:t>
      </w:r>
      <w:r>
        <w:rPr>
          <w:rFonts w:hint="cs"/>
          <w:cs/>
        </w:rPr>
        <w:t xml:space="preserve"> </w:t>
      </w:r>
      <w:r>
        <w:rPr>
          <w:cs/>
        </w:rPr>
        <w:t xml:space="preserve">เปิดโอกาสให้นักศึกษาได้ลงพื้นที่จริง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ทำโครงงานบริการวิชาการหรือโครงงานโยธาเพื่อชุมชน เช่น การออกแบบ</w:t>
      </w:r>
      <w:r>
        <w:rPr>
          <w:cs/>
        </w:rPr>
        <w:tab/>
      </w:r>
      <w:r>
        <w:rPr>
          <w:cs/>
        </w:rPr>
        <w:tab/>
        <w:t>สิ่งก่อสร้างขนาดเล็ก การปรับปรุงโครงสร้างพื้นฐาน หรือการพัฒนาพื้นที่ให้</w:t>
      </w:r>
      <w:r>
        <w:rPr>
          <w:cs/>
        </w:rPr>
        <w:tab/>
      </w:r>
      <w:r>
        <w:rPr>
          <w:cs/>
        </w:rPr>
        <w:tab/>
        <w:t>เหมาะสมกับสภาพท้องถิ่น เพื่อให้นักศึกษาเรียนรู้จากของจริงและช่วยสังคมไป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พร้อมกัน</w:t>
      </w:r>
    </w:p>
    <w:p w14:paraId="19A1C391" w14:textId="27E9BB52" w:rsidR="00874EEF" w:rsidRDefault="00874EEF" w:rsidP="008776BB">
      <w:pPr>
        <w:pStyle w:val="Heading6"/>
      </w:pPr>
      <w:r>
        <w:rPr>
          <w:cs/>
        </w:rPr>
        <w:tab/>
        <w:t>การพัฒนาสังคมและเศรษฐกิจ</w:t>
      </w:r>
      <w:r w:rsidR="008776BB">
        <w:rPr>
          <w:cs/>
        </w:rPr>
        <w:t>ในหลักสูตรวิศวกรรมโยธาและการศึกษา</w:t>
      </w:r>
      <w:r>
        <w:rPr>
          <w:cs/>
        </w:rPr>
        <w:t>ต้องเดินไป</w:t>
      </w:r>
      <w:r w:rsidR="00E139F8">
        <w:rPr>
          <w:cs/>
        </w:rPr>
        <w:tab/>
      </w:r>
      <w:r>
        <w:rPr>
          <w:cs/>
        </w:rPr>
        <w:t>ด้วยกัน เมื่อชุมช</w:t>
      </w:r>
      <w:r w:rsidR="00E139F8">
        <w:rPr>
          <w:rFonts w:hint="cs"/>
          <w:cs/>
        </w:rPr>
        <w:t>น</w:t>
      </w:r>
      <w:r>
        <w:rPr>
          <w:cs/>
        </w:rPr>
        <w:t>เข้มแข็ง มีโครงสร้างพื้นฐานที่ดี และมีบุคลากรที่มีความรู้ทาง</w:t>
      </w:r>
      <w:r w:rsidR="00E139F8">
        <w:rPr>
          <w:cs/>
        </w:rPr>
        <w:tab/>
      </w:r>
      <w:r>
        <w:rPr>
          <w:cs/>
        </w:rPr>
        <w:t>วิศวกรรมและการศึกษา ก็จะช่วยขับเคลื่อนเศรษฐกิจของประเทศให้เติบโตได้อย่าง</w:t>
      </w:r>
      <w:r w:rsidR="00E139F8">
        <w:rPr>
          <w:cs/>
        </w:rPr>
        <w:tab/>
      </w:r>
      <w:r>
        <w:rPr>
          <w:cs/>
        </w:rPr>
        <w:t>ยั่งยืน</w:t>
      </w:r>
    </w:p>
    <w:p w14:paraId="6536BE10" w14:textId="44E22403" w:rsidR="00874EEF" w:rsidRDefault="00874EEF" w:rsidP="00E139F8">
      <w:pPr>
        <w:pStyle w:val="Heading6"/>
      </w:pPr>
      <w:r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>
        <w:rPr>
          <w:cs/>
        </w:rPr>
        <w:t>สนับสนุน</w:t>
      </w:r>
      <w:r>
        <w:rPr>
          <w:rFonts w:hint="cs"/>
          <w:cs/>
        </w:rPr>
        <w:t xml:space="preserve">และส่งเสริม </w:t>
      </w:r>
      <w:r>
        <w:rPr>
          <w:cs/>
        </w:rPr>
        <w:t>ให้นักศึกษาได้</w:t>
      </w:r>
      <w:r>
        <w:rPr>
          <w:cs/>
        </w:rPr>
        <w:tab/>
      </w:r>
      <w:r>
        <w:rPr>
          <w:cs/>
        </w:rPr>
        <w:tab/>
        <w:t>ทำงานร่วมกับชุมชนจริง ผ่านกิจกรรมโครงการพัฒนาท้องถิ่น การเรียนรู้เชิง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บริการ (</w:t>
      </w:r>
      <w:r>
        <w:t xml:space="preserve">Service Learning) </w:t>
      </w:r>
      <w:r>
        <w:rPr>
          <w:cs/>
        </w:rPr>
        <w:t>และการฝึกประสบการณ์สอนในพื้นที่ เพื่อให้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นักศึกษาได้เข้าใจปัญหาของสังคมและเรียนรู้การทำงานร่วมกับผู้อื่นอย่างมี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ประสิทธิภาพ</w:t>
      </w:r>
    </w:p>
    <w:p w14:paraId="4ED6D77A" w14:textId="77777777" w:rsidR="00E139F8" w:rsidRPr="00E139F8" w:rsidRDefault="00E139F8" w:rsidP="00E139F8"/>
    <w:p w14:paraId="2F5FDEA5" w14:textId="2DF546B2" w:rsidR="00CF5F62" w:rsidRDefault="00E139F8" w:rsidP="00E139F8">
      <w:pPr>
        <w:pStyle w:val="Heading6"/>
      </w:pPr>
      <w:r>
        <w:rPr>
          <w:cs/>
        </w:rPr>
        <w:lastRenderedPageBreak/>
        <w:t xml:space="preserve">แผนพัฒนาเศรษฐกิจและสังคมแห่งชาติฉบับที่ 13 </w:t>
      </w:r>
      <w:r w:rsidR="00874EEF">
        <w:rPr>
          <w:cs/>
        </w:rPr>
        <w:t>นี้ให้ความสำคัญกับการยกระดับ</w:t>
      </w:r>
      <w:r>
        <w:rPr>
          <w:cs/>
        </w:rPr>
        <w:tab/>
      </w:r>
      <w:r w:rsidR="00874EEF">
        <w:rPr>
          <w:cs/>
        </w:rPr>
        <w:t>คุณภาพชีวิต การพัฒนาทักษะอาชีพ การศึกษา และการสร้างความเข้มแข็งให้กับ</w:t>
      </w:r>
      <w:r>
        <w:rPr>
          <w:cs/>
        </w:rPr>
        <w:tab/>
      </w:r>
      <w:r>
        <w:rPr>
          <w:cs/>
        </w:rPr>
        <w:tab/>
      </w:r>
      <w:r w:rsidR="00874EEF">
        <w:rPr>
          <w:cs/>
        </w:rPr>
        <w:t>ชุมชน ซึ่งทั้งหมดสอดคล้องกับแนวทางของภาควิชาครุศาสตร์โยธาที่มุ่งผลิตบัณฑิต</w:t>
      </w:r>
      <w:r>
        <w:rPr>
          <w:cs/>
        </w:rPr>
        <w:tab/>
      </w:r>
      <w:r w:rsidR="00874EEF">
        <w:rPr>
          <w:cs/>
        </w:rPr>
        <w:t>ให้มีทั้งความรู้ด้านเทคนิคและความเข้าใจในสังคม</w:t>
      </w:r>
    </w:p>
    <w:p w14:paraId="675C5A83" w14:textId="491C440A" w:rsidR="00874EEF" w:rsidRDefault="00874EEF" w:rsidP="00DF2759">
      <w:pPr>
        <w:pStyle w:val="Heading6"/>
      </w:pPr>
      <w:r>
        <w:rPr>
          <w:cs/>
        </w:rPr>
        <w:t xml:space="preserve"> </w:t>
      </w:r>
      <w:r w:rsidR="00CF5F62" w:rsidRPr="00CF5F62">
        <w:rPr>
          <w:cs/>
        </w:rPr>
        <w:t>ครุศาสตร์โยธา</w:t>
      </w:r>
      <w:r>
        <w:rPr>
          <w:cs/>
        </w:rPr>
        <w:t>ไม่ได้แค่สร้างอาคารหรือถนนเท่านั้น แต่ยัง</w:t>
      </w:r>
      <w:r w:rsidR="006710E6">
        <w:rPr>
          <w:cs/>
        </w:rPr>
        <w:t>เน้นเรื่องการพัฒนา</w:t>
      </w:r>
      <w:r w:rsidR="00DF2759">
        <w:rPr>
          <w:cs/>
        </w:rPr>
        <w:tab/>
      </w:r>
      <w:r w:rsidR="006710E6">
        <w:rPr>
          <w:cs/>
        </w:rPr>
        <w:t>คุณภาพชีวิตของคนในชุมช</w:t>
      </w:r>
      <w:r w:rsidR="006710E6">
        <w:rPr>
          <w:rFonts w:hint="cs"/>
          <w:cs/>
        </w:rPr>
        <w:t>น</w:t>
      </w:r>
      <w:r w:rsidR="00DF2759">
        <w:rPr>
          <w:rFonts w:hint="cs"/>
          <w:cs/>
        </w:rPr>
        <w:t xml:space="preserve"> </w:t>
      </w:r>
      <w:r>
        <w:rPr>
          <w:cs/>
        </w:rPr>
        <w:t>สร้างสังคมที่มี</w:t>
      </w:r>
      <w:r w:rsidR="00CF5F62">
        <w:rPr>
          <w:cs/>
        </w:rPr>
        <w:tab/>
      </w:r>
      <w:r>
        <w:rPr>
          <w:cs/>
        </w:rPr>
        <w:t xml:space="preserve">คุณภาพ </w:t>
      </w:r>
      <w:r w:rsidR="00CF5F62" w:rsidRPr="00CF5F62">
        <w:rPr>
          <w:cs/>
        </w:rPr>
        <w:t>หลักสูตรวิศวกรรมโยธาและ</w:t>
      </w:r>
      <w:r w:rsidR="00DF2759">
        <w:rPr>
          <w:cs/>
        </w:rPr>
        <w:tab/>
      </w:r>
      <w:r w:rsidR="00CF5F62" w:rsidRPr="00CF5F62">
        <w:rPr>
          <w:cs/>
        </w:rPr>
        <w:t xml:space="preserve">การศึกษา </w:t>
      </w:r>
      <w:r>
        <w:rPr>
          <w:cs/>
        </w:rPr>
        <w:t xml:space="preserve">จึงเน้นให้ผู้เรียนมีจิตสำนึกสาธารณะ เข้าใจความต้องการของชุมชน </w:t>
      </w:r>
      <w:r w:rsidR="00DF2759">
        <w:rPr>
          <w:cs/>
        </w:rPr>
        <w:tab/>
      </w:r>
      <w:r>
        <w:rPr>
          <w:cs/>
        </w:rPr>
        <w:t>และออกแบบงานโยธาที่ตอบโจทย์ทั้งด้านเทคนิคและชีวิตความเป็นอยู่ของคน</w:t>
      </w:r>
    </w:p>
    <w:p w14:paraId="652BE288" w14:textId="1CF2A491" w:rsidR="00902689" w:rsidRDefault="00CF5F62" w:rsidP="00BA10BA">
      <w:pPr>
        <w:pStyle w:val="Heading6"/>
      </w:pPr>
      <w:r>
        <w:rPr>
          <w:cs/>
        </w:rPr>
        <w:tab/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="00874EEF">
        <w:rPr>
          <w:cs/>
        </w:rPr>
        <w:t>มุ่งผลิตครูวิศวกรรมที่มีทักษะและใจ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74EEF">
        <w:rPr>
          <w:cs/>
        </w:rPr>
        <w:t>รักการสอน เพื่อขยายโอกาสทางการเรียนรู้ให้กับนักเรียนในทุกพื้นที่ โดยเฉพาะใน</w:t>
      </w:r>
      <w:r>
        <w:rPr>
          <w:cs/>
        </w:rPr>
        <w:tab/>
      </w:r>
      <w:r>
        <w:rPr>
          <w:cs/>
        </w:rPr>
        <w:tab/>
      </w:r>
      <w:r w:rsidR="00874EEF">
        <w:rPr>
          <w:cs/>
        </w:rPr>
        <w:t>ภูมิภาคและชุมชนท้องถิ่น ช่วยให้การศึกษาเข้าถึงได้มากขึ้นและลดความเหลื่อมล้ำ</w:t>
      </w:r>
      <w:r>
        <w:rPr>
          <w:cs/>
        </w:rPr>
        <w:tab/>
      </w:r>
      <w:r>
        <w:rPr>
          <w:cs/>
        </w:rPr>
        <w:tab/>
      </w:r>
      <w:r w:rsidR="00874EEF">
        <w:rPr>
          <w:cs/>
        </w:rPr>
        <w:t>ทางการศึกษาของประเทศ</w:t>
      </w:r>
    </w:p>
    <w:p w14:paraId="2864A8F8" w14:textId="5FE9BA9D" w:rsidR="00CF5F62" w:rsidRDefault="00CF5F62" w:rsidP="00CF5F62">
      <w:pPr>
        <w:pStyle w:val="Heading4"/>
      </w:pPr>
      <w:r w:rsidRPr="00CF5F62">
        <w:rPr>
          <w:cs/>
        </w:rPr>
        <w:t xml:space="preserve">ผลกระทบจาก ข้อ </w:t>
      </w:r>
      <w:r w:rsidRPr="00CF5F62">
        <w:t xml:space="preserve">2.1.1 </w:t>
      </w:r>
      <w:r w:rsidRPr="00CF5F62">
        <w:rPr>
          <w:cs/>
        </w:rPr>
        <w:t xml:space="preserve">และ </w:t>
      </w:r>
      <w:r w:rsidRPr="00CF5F62">
        <w:t xml:space="preserve">2.1.2 </w:t>
      </w:r>
      <w:r w:rsidRPr="00CF5F62">
        <w:rPr>
          <w:cs/>
        </w:rPr>
        <w:t>ต่อการพัฒนาหลักสูตรและความเกี่ยวข้องกับวิสัยทัศน์และ</w:t>
      </w:r>
      <w:r w:rsidRPr="00CF5F62">
        <w:t xml:space="preserve"> </w:t>
      </w:r>
      <w:r w:rsidRPr="00CF5F62">
        <w:rPr>
          <w:cs/>
        </w:rPr>
        <w:t>พันธกิจและแผนของมหาวิทยาลัย</w:t>
      </w:r>
    </w:p>
    <w:p w14:paraId="6B04DBA5" w14:textId="1FE4D6F6" w:rsidR="00CF5F62" w:rsidRDefault="00CF5F62" w:rsidP="00B87449">
      <w:pPr>
        <w:pStyle w:val="Heading5"/>
      </w:pPr>
      <w:r>
        <w:rPr>
          <w:rFonts w:hint="cs"/>
          <w:cs/>
        </w:rPr>
        <w:t xml:space="preserve">การพัฒนาหลักสูตร </w:t>
      </w:r>
    </w:p>
    <w:p w14:paraId="29D879B8" w14:textId="6E1604A6" w:rsidR="005E3AE5" w:rsidRDefault="005E3AE5" w:rsidP="00BA10BA">
      <w:pPr>
        <w:pStyle w:val="Heading6"/>
      </w:pPr>
      <w:r>
        <w:rPr>
          <w:cs/>
        </w:rPr>
        <w:tab/>
        <w:t>สังคมและอุตสาหกรรมของประเทศเปลี่ยนไปอย่างรวดเร็ว จึงต้องมีหลักสูตร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ที่พัฒนาครูและวิศวกรให้มีทักษะทันสมัย หลักสูตรวิศวกรรมโยธาและการศึกษา</w:t>
      </w:r>
      <w:r>
        <w:rPr>
          <w:cs/>
        </w:rPr>
        <w:tab/>
      </w:r>
      <w:r>
        <w:rPr>
          <w:cs/>
        </w:rPr>
        <w:tab/>
        <w:t xml:space="preserve">เกิดขึ้นเพื่อผลิตบัณฑิตที่มีทั้งความรู้ด้านเทคนิคและความเข้าใจด้านการสอน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สามารถถ่ายทอดเทคโนโลยีให้กับเยาวชนและแรงงานไทยได้จริง</w:t>
      </w:r>
    </w:p>
    <w:p w14:paraId="25223410" w14:textId="10D00553" w:rsidR="005E3AE5" w:rsidRDefault="007B359F" w:rsidP="00D66AFB">
      <w:pPr>
        <w:pStyle w:val="Heading6"/>
      </w:pPr>
      <w:r>
        <w:rPr>
          <w:cs/>
        </w:rPr>
        <w:tab/>
      </w:r>
      <w:r w:rsidR="005E3AE5">
        <w:rPr>
          <w:cs/>
        </w:rPr>
        <w:t xml:space="preserve">เศรษฐกิจยุคใหม่ต้องการแรงงานที่มีความรู้ด้านเทคโนโลยีและนวัตกรรม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E3AE5">
        <w:rPr>
          <w:cs/>
        </w:rPr>
        <w:t>ภาควิชาครุศาสตร์โยธาจึงปรับการเรียนการสอนให้สอดคล้องกับการเปลี่ยนแปลง</w:t>
      </w:r>
      <w:r w:rsidR="00D66AFB">
        <w:rPr>
          <w:cs/>
        </w:rPr>
        <w:tab/>
      </w:r>
      <w:r w:rsidR="00BA10BA">
        <w:rPr>
          <w:cs/>
        </w:rPr>
        <w:t>ของระบบเศรษฐกิจมีผลต่อการเรียนการสอน</w:t>
      </w:r>
      <w:r w:rsidR="005E3AE5">
        <w:rPr>
          <w:cs/>
        </w:rPr>
        <w:t>นี้ โดยให้นักศึกษาเรียนรู้ทั้งด้าน</w:t>
      </w:r>
      <w:r w:rsidR="00D66AFB">
        <w:rPr>
          <w:cs/>
        </w:rPr>
        <w:tab/>
      </w:r>
      <w:r w:rsidR="00D66AFB">
        <w:rPr>
          <w:cs/>
        </w:rPr>
        <w:tab/>
      </w:r>
      <w:r w:rsidR="005E3AE5">
        <w:rPr>
          <w:cs/>
        </w:rPr>
        <w:t>วิศวกรรม โครงสร้างพื้นฐาน และการจัดการเรียนรู้เพื่อให้พร้อมทำงานใน</w:t>
      </w:r>
      <w:r w:rsidR="00D66AFB">
        <w:rPr>
          <w:cs/>
        </w:rPr>
        <w:tab/>
      </w:r>
      <w:r w:rsidR="005E3AE5">
        <w:rPr>
          <w:cs/>
        </w:rPr>
        <w:t>อุตสาหกรรมและเป็นครูวิศวกรรมที่มีคุณภาพ</w:t>
      </w:r>
    </w:p>
    <w:p w14:paraId="47497A42" w14:textId="7263F5C8" w:rsidR="005E3AE5" w:rsidRDefault="005E3AE5" w:rsidP="00D66AFB">
      <w:pPr>
        <w:pStyle w:val="Heading6"/>
      </w:pPr>
      <w:r>
        <w:rPr>
          <w:cs/>
        </w:rPr>
        <w:t>หลักสูตร</w:t>
      </w:r>
      <w:r w:rsidR="007B359F" w:rsidRPr="007B359F">
        <w:rPr>
          <w:cs/>
        </w:rPr>
        <w:t>วิศวกรรมโยธาและการศึกษา</w:t>
      </w:r>
      <w:r w:rsidR="007B359F">
        <w:rPr>
          <w:rFonts w:hint="cs"/>
          <w:cs/>
        </w:rPr>
        <w:t xml:space="preserve"> </w:t>
      </w:r>
      <w:r>
        <w:rPr>
          <w:cs/>
        </w:rPr>
        <w:t>มีบทบาทสำคัญในการผลิตครูทางด้าน</w:t>
      </w:r>
      <w:r w:rsidR="007B359F">
        <w:rPr>
          <w:cs/>
        </w:rPr>
        <w:tab/>
      </w:r>
      <w:r w:rsidR="007B359F">
        <w:rPr>
          <w:cs/>
        </w:rPr>
        <w:tab/>
      </w:r>
      <w:r w:rsidR="007B359F">
        <w:rPr>
          <w:cs/>
        </w:rPr>
        <w:tab/>
      </w:r>
      <w:r>
        <w:rPr>
          <w:cs/>
        </w:rPr>
        <w:t>เทคโนโลยีและวิศวกรรม โดยผสมผสานความรู้ทางวิศวกรรมโยธาเข้ากับศาสตร์</w:t>
      </w:r>
      <w:r w:rsidR="007B359F">
        <w:rPr>
          <w:cs/>
        </w:rPr>
        <w:tab/>
      </w:r>
      <w:r w:rsidR="007B359F">
        <w:rPr>
          <w:cs/>
        </w:rPr>
        <w:tab/>
      </w:r>
      <w:r w:rsidR="007B359F">
        <w:rPr>
          <w:cs/>
        </w:rPr>
        <w:tab/>
      </w:r>
      <w:r>
        <w:rPr>
          <w:cs/>
        </w:rPr>
        <w:t>ทางการศึกษา ทำให้บัณฑิตสามารถถ่ายทอดเทคโนโลยีให้กับนักเรียนได้อย่าง</w:t>
      </w:r>
      <w:r w:rsidR="007B359F">
        <w:rPr>
          <w:cs/>
        </w:rPr>
        <w:tab/>
      </w:r>
      <w:r w:rsidR="007B359F">
        <w:rPr>
          <w:cs/>
        </w:rPr>
        <w:tab/>
      </w:r>
      <w:r w:rsidR="007B359F">
        <w:rPr>
          <w:cs/>
        </w:rPr>
        <w:tab/>
      </w:r>
      <w:r>
        <w:rPr>
          <w:cs/>
        </w:rPr>
        <w:t>เข้าใจง่ายและตรงตามมาตรฐานอุตสาหกรรม</w:t>
      </w:r>
    </w:p>
    <w:p w14:paraId="70BF6D3E" w14:textId="2B1539F5" w:rsidR="00166D1E" w:rsidRDefault="007B359F" w:rsidP="00D66AFB">
      <w:pPr>
        <w:pStyle w:val="Heading6"/>
      </w:pPr>
      <w:r w:rsidRPr="007B359F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Pr="007B359F">
        <w:rPr>
          <w:cs/>
        </w:rPr>
        <w:t>มีความเชื่อมโยงกับภาคอุตสาหกรรม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โดย</w:t>
      </w:r>
      <w:r w:rsidR="005E3AE5">
        <w:rPr>
          <w:cs/>
        </w:rPr>
        <w:t>ออกแบบให้ผู้เรียนได้เรียนรู้จากสถานการณ์จริง เช่น การฝึกงานในบริษัท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E3AE5">
        <w:rPr>
          <w:cs/>
        </w:rPr>
        <w:t>วิศวกรรมและการทำโครงงานร่วมกับภาคอุตสาหกรรม เพื่อให้นักศึกษานำความรู้</w:t>
      </w:r>
      <w:r w:rsidR="00166D1E">
        <w:rPr>
          <w:cs/>
        </w:rPr>
        <w:tab/>
      </w:r>
      <w:r w:rsidR="00166D1E">
        <w:rPr>
          <w:cs/>
        </w:rPr>
        <w:tab/>
      </w:r>
      <w:r w:rsidR="005E3AE5">
        <w:rPr>
          <w:cs/>
        </w:rPr>
        <w:t>มาประยุกต์ใช้ได้จริงและเข้าใจการทำงานในโลกอาชีพ</w:t>
      </w:r>
    </w:p>
    <w:p w14:paraId="7733233D" w14:textId="531FF4CA" w:rsidR="005E3AE5" w:rsidRDefault="005E3AE5" w:rsidP="00D66AFB">
      <w:pPr>
        <w:pStyle w:val="Heading6"/>
      </w:pPr>
      <w:r>
        <w:rPr>
          <w:cs/>
        </w:rPr>
        <w:lastRenderedPageBreak/>
        <w:t>ภาควิชาครุศาสตร์โยธาได้ปรับปรุงหลักสูตร</w:t>
      </w:r>
      <w:r w:rsidR="007B359F">
        <w:rPr>
          <w:cs/>
        </w:rPr>
        <w:t>มาตรฐานวิศวกรรมศึกษา</w:t>
      </w:r>
      <w:r w:rsidR="007B359F">
        <w:rPr>
          <w:rFonts w:hint="cs"/>
          <w:cs/>
        </w:rPr>
        <w:t xml:space="preserve"> </w:t>
      </w:r>
      <w:r>
        <w:rPr>
          <w:cs/>
        </w:rPr>
        <w:t>ให้</w:t>
      </w:r>
      <w:r w:rsidR="007B359F">
        <w:rPr>
          <w:cs/>
        </w:rPr>
        <w:tab/>
      </w:r>
      <w:r w:rsidR="007B359F">
        <w:rPr>
          <w:cs/>
        </w:rPr>
        <w:tab/>
      </w:r>
      <w:r w:rsidR="007B359F">
        <w:rPr>
          <w:cs/>
        </w:rPr>
        <w:tab/>
      </w:r>
      <w:r>
        <w:rPr>
          <w:cs/>
        </w:rPr>
        <w:t xml:space="preserve">สอดคล้องกับมาตรฐานของสภาวิศวกร (วศ.) และแนวทางการพัฒนาครูสายอาชีพ </w:t>
      </w:r>
      <w:r w:rsidR="007B359F">
        <w:rPr>
          <w:cs/>
        </w:rPr>
        <w:tab/>
      </w:r>
      <w:r w:rsidR="007B359F">
        <w:rPr>
          <w:cs/>
        </w:rPr>
        <w:tab/>
      </w:r>
      <w:r>
        <w:rPr>
          <w:cs/>
        </w:rPr>
        <w:t>โดยเน้นทั้งด้านความรู้ทางเทคนิค ความปลอดภัย และจรรยาบรรณวิชาชีพ</w:t>
      </w:r>
    </w:p>
    <w:p w14:paraId="2DBA5B52" w14:textId="69231748" w:rsidR="005E3AE5" w:rsidRDefault="00166D1E" w:rsidP="00D66AFB">
      <w:pPr>
        <w:pStyle w:val="Heading6"/>
      </w:pPr>
      <w:r>
        <w:rPr>
          <w:cs/>
        </w:rPr>
        <w:t>หลักสูตรวิศวกรรมโยธาและการศึกษาช่วยแก้ปัญหาการขาดแคลนครู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วิศวกรรมในประเทศไทยได้อย่างตรงจุด เพราะหลักสูตรนี้ออกแบบมาเพื่อผลิต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บุคลากรที่มีความพร้อมทั้งสองด้าน คือ มีความรู้ทางวิศวกรรมโยธาอย่างลึกซึ้ง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และมีทักษะการสอนที่ดีทั้งเป็นครูสอนวิชาชีพในสถานศึกษา หรือไปทำงานใน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ภาคอุตสาหกรรม ได้ตามความต้องการของตลาดแรงงาน ซึ่งช่วยเติมเต็มความ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ต้องการบุคลากรทักษะสูงที่ขาดแคลนในประเทศได้อย่างมีประสิทธิภาพ</w:t>
      </w:r>
    </w:p>
    <w:p w14:paraId="6B6DC080" w14:textId="16CB98F7" w:rsidR="005E3AE5" w:rsidRDefault="005E3AE5" w:rsidP="00D66AFB">
      <w:pPr>
        <w:pStyle w:val="Heading6"/>
      </w:pPr>
      <w:r>
        <w:rPr>
          <w:cs/>
        </w:rPr>
        <w:t xml:space="preserve"> การ</w:t>
      </w:r>
      <w:r w:rsidR="00166D1E" w:rsidRPr="00166D1E">
        <w:rPr>
          <w:cs/>
        </w:rPr>
        <w:t>เรียนวิศวกรรมโยธาควบคู่กับการศึกษา</w:t>
      </w:r>
      <w:r>
        <w:rPr>
          <w:cs/>
        </w:rPr>
        <w:t>ทั้งสองด้านช่วยให้บัณฑิตมีทั้ง</w:t>
      </w:r>
      <w:r w:rsidR="002C5165">
        <w:rPr>
          <w:cs/>
        </w:rPr>
        <w:tab/>
      </w:r>
      <w:r w:rsidR="002C5165">
        <w:rPr>
          <w:cs/>
        </w:rPr>
        <w:tab/>
      </w:r>
      <w:r w:rsidR="002C5165">
        <w:rPr>
          <w:cs/>
        </w:rPr>
        <w:tab/>
      </w:r>
      <w:r>
        <w:rPr>
          <w:cs/>
        </w:rPr>
        <w:t>ความสามารถทางเทคนิคและทักษะการสื่อสาร ทำให้สามารถเป็นทั้งวิศวกรและครู</w:t>
      </w:r>
      <w:r w:rsidR="002C5165">
        <w:rPr>
          <w:cs/>
        </w:rPr>
        <w:tab/>
      </w:r>
      <w:r w:rsidR="002C5165">
        <w:rPr>
          <w:cs/>
        </w:rPr>
        <w:tab/>
      </w:r>
      <w:r>
        <w:rPr>
          <w:cs/>
        </w:rPr>
        <w:t>ได้ในคนเดียวกัน ซึ่งเป็นสิ่งที่ตลาดแรงงานและระบบการศึกษาของไทยต้องการใน</w:t>
      </w:r>
      <w:r w:rsidR="002C5165">
        <w:rPr>
          <w:cs/>
        </w:rPr>
        <w:tab/>
      </w:r>
      <w:r w:rsidR="002C5165">
        <w:rPr>
          <w:cs/>
        </w:rPr>
        <w:tab/>
      </w:r>
      <w:r>
        <w:rPr>
          <w:cs/>
        </w:rPr>
        <w:t>ปัจจุบัน</w:t>
      </w:r>
    </w:p>
    <w:p w14:paraId="36C80F9D" w14:textId="2D219092" w:rsidR="005E3AE5" w:rsidRDefault="002C5165" w:rsidP="007825C9">
      <w:pPr>
        <w:pStyle w:val="Heading6"/>
      </w:pPr>
      <w:r>
        <w:rPr>
          <w:cs/>
        </w:rPr>
        <w:t>หลักสูตรวิศวกรรมโยธาและการศึกษา</w:t>
      </w:r>
      <w:r w:rsidR="005E3AE5">
        <w:rPr>
          <w:cs/>
        </w:rPr>
        <w:t>นี้</w:t>
      </w:r>
      <w:r w:rsidRPr="002C5165">
        <w:rPr>
          <w:cs/>
        </w:rPr>
        <w:t>ช่วยส่งเสริมการพัฒนาการศึกษาไทย</w:t>
      </w:r>
      <w:r>
        <w:rPr>
          <w:cs/>
        </w:rPr>
        <w:tab/>
      </w:r>
      <w:r>
        <w:rPr>
          <w:cs/>
        </w:rPr>
        <w:tab/>
      </w:r>
      <w:r w:rsidRPr="002C5165">
        <w:rPr>
          <w:cs/>
        </w:rPr>
        <w:t>ในด้าน</w:t>
      </w:r>
      <w:r w:rsidR="005E3AE5">
        <w:rPr>
          <w:cs/>
        </w:rPr>
        <w:t xml:space="preserve">การสอนทางด้านเทคโนโลยีและอาชีวศึกษา โดยผลิตครูที่มีทักษะจริง </w:t>
      </w:r>
      <w:r>
        <w:rPr>
          <w:cs/>
        </w:rPr>
        <w:tab/>
      </w:r>
      <w:r>
        <w:rPr>
          <w:cs/>
        </w:rPr>
        <w:tab/>
      </w:r>
      <w:r w:rsidR="005E3AE5">
        <w:rPr>
          <w:cs/>
        </w:rPr>
        <w:t>ถ่ายทอดความรู้ได้อย่างมีประสิทธิภาพ และสามารถออกแบบการเรียนการสอนให้</w:t>
      </w:r>
      <w:r>
        <w:rPr>
          <w:cs/>
        </w:rPr>
        <w:tab/>
      </w:r>
      <w:r w:rsidR="005E3AE5">
        <w:rPr>
          <w:cs/>
        </w:rPr>
        <w:t>สอดคล้องกับโลกยุคดิจิทัล ช่วยให้การศึกษาไทยทันสมัยและตอบโจทย์เศรษฐกิจ</w:t>
      </w:r>
      <w:r>
        <w:rPr>
          <w:cs/>
        </w:rPr>
        <w:tab/>
      </w:r>
      <w:r>
        <w:rPr>
          <w:cs/>
        </w:rPr>
        <w:tab/>
      </w:r>
      <w:r w:rsidR="005E3AE5">
        <w:rPr>
          <w:cs/>
        </w:rPr>
        <w:t>ยุคใหม่</w:t>
      </w:r>
    </w:p>
    <w:p w14:paraId="00D79748" w14:textId="6B566CB2" w:rsidR="00CF5F62" w:rsidRDefault="002C5165" w:rsidP="00B87449">
      <w:pPr>
        <w:pStyle w:val="Heading5"/>
      </w:pPr>
      <w:r w:rsidRPr="002C5165">
        <w:rPr>
          <w:cs/>
        </w:rPr>
        <w:t>ความเก</w:t>
      </w:r>
      <w:r>
        <w:rPr>
          <w:rFonts w:hint="cs"/>
          <w:cs/>
        </w:rPr>
        <w:t>ี่ยวข้อง</w:t>
      </w:r>
      <w:r w:rsidRPr="002C5165">
        <w:rPr>
          <w:cs/>
        </w:rPr>
        <w:t>กับวิส</w:t>
      </w:r>
      <w:r>
        <w:rPr>
          <w:rFonts w:hint="cs"/>
          <w:cs/>
        </w:rPr>
        <w:t>ั</w:t>
      </w:r>
      <w:r w:rsidRPr="002C5165">
        <w:rPr>
          <w:cs/>
        </w:rPr>
        <w:t>ยทั</w:t>
      </w:r>
      <w:r>
        <w:rPr>
          <w:rFonts w:hint="cs"/>
          <w:cs/>
        </w:rPr>
        <w:t>ศ</w:t>
      </w:r>
      <w:r w:rsidRPr="002C5165">
        <w:rPr>
          <w:cs/>
        </w:rPr>
        <w:t>น์และพ</w:t>
      </w:r>
      <w:r>
        <w:rPr>
          <w:rFonts w:hint="cs"/>
          <w:cs/>
        </w:rPr>
        <w:t>ันธกิจของมหาวิทยาลัย</w:t>
      </w:r>
    </w:p>
    <w:p w14:paraId="79AEFCA3" w14:textId="1ED5D484" w:rsidR="007A44D9" w:rsidRDefault="007A44D9" w:rsidP="007825C9">
      <w:pPr>
        <w:pStyle w:val="Heading6"/>
      </w:pPr>
      <w:r>
        <w:rPr>
          <w:cs/>
        </w:rPr>
        <w:tab/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มี</w:t>
      </w:r>
      <w:r>
        <w:rPr>
          <w:cs/>
        </w:rPr>
        <w:t>บทบาทสำคัญในการ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พัฒนาหลักสูตรวิศวกรรมโยธาและการศึกษา เพื่อสร้างบัณฑิตที่มีทั้งความรู้ด้าน</w:t>
      </w:r>
      <w:r>
        <w:rPr>
          <w:cs/>
        </w:rPr>
        <w:tab/>
      </w:r>
      <w:r>
        <w:rPr>
          <w:cs/>
        </w:rPr>
        <w:tab/>
        <w:t>เทคนิคและความสามารถในการสอน ตอบโจทย์สังคมและอุตสาหกรรมในยุคใหม่</w:t>
      </w:r>
    </w:p>
    <w:p w14:paraId="2D1ED061" w14:textId="7D2442EB" w:rsidR="007A44D9" w:rsidRDefault="009552EE" w:rsidP="007825C9">
      <w:pPr>
        <w:pStyle w:val="Heading6"/>
      </w:pPr>
      <w:r w:rsidRPr="009552EE"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Pr="009552EE">
        <w:rPr>
          <w:cs/>
        </w:rPr>
        <w:t>สอดคล้อง</w:t>
      </w:r>
      <w:r w:rsidR="007A44D9">
        <w:rPr>
          <w:cs/>
        </w:rPr>
        <w:t>ยุทธศาสตร์ชาติ 20 ปี และ</w:t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 xml:space="preserve">แผนพัฒนาเศรษฐกิจและสังคมแห่งชาติฉบับที่ 13 </w:t>
      </w:r>
      <w:r>
        <w:rPr>
          <w:rFonts w:hint="cs"/>
          <w:cs/>
        </w:rPr>
        <w:t>โดย</w:t>
      </w:r>
      <w:r w:rsidR="007A44D9">
        <w:rPr>
          <w:cs/>
        </w:rPr>
        <w:t>มุ่งพัฒนาคนให้มีทักษะสูง</w:t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>และมีคุณธรรม หลักสูตรวิศวกรรมโยธาและการศึกษาจึงต้องสอดคล้องกับแนวทาง</w:t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>นี้ เพื่อสร้างครูวิศวกรที่มีทั้งความรู้ด้านเทคนิคและความรับผิดชอบต่อสังคม</w:t>
      </w:r>
    </w:p>
    <w:p w14:paraId="03EFAD6B" w14:textId="6F583414" w:rsidR="00D054DD" w:rsidRDefault="00D054DD" w:rsidP="007825C9">
      <w:pPr>
        <w:pStyle w:val="Heading6"/>
      </w:pPr>
      <w:r>
        <w:t xml:space="preserve"> </w:t>
      </w:r>
      <w:r>
        <w:rPr>
          <w:cs/>
        </w:rPr>
        <w:t>หลักสูตรวิศวกรรมโยธาและการศึกษา</w:t>
      </w:r>
      <w:r>
        <w:t xml:space="preserve"> </w:t>
      </w:r>
      <w:r w:rsidR="007A44D9">
        <w:rPr>
          <w:cs/>
        </w:rPr>
        <w:t>มุ่งพัฒนาผู้เรียนในหลายด้าน เช่</w:t>
      </w:r>
      <w:r>
        <w:rPr>
          <w:rFonts w:hint="cs"/>
          <w:cs/>
        </w:rPr>
        <w:t>น</w:t>
      </w:r>
    </w:p>
    <w:p w14:paraId="7C4484E7" w14:textId="5E1C6F88" w:rsidR="00D054DD" w:rsidRDefault="007A44D9" w:rsidP="00D054DD">
      <w:pPr>
        <w:pStyle w:val="Heading7"/>
      </w:pPr>
      <w:r>
        <w:rPr>
          <w:cs/>
        </w:rPr>
        <w:t>ทักษะทางวิชาชีพวิศวกรรม</w:t>
      </w:r>
    </w:p>
    <w:p w14:paraId="07FCEA95" w14:textId="77777777" w:rsidR="00D054DD" w:rsidRDefault="007A44D9" w:rsidP="00D054DD">
      <w:pPr>
        <w:pStyle w:val="Heading7"/>
      </w:pPr>
      <w:r>
        <w:rPr>
          <w:cs/>
        </w:rPr>
        <w:t xml:space="preserve">ความสามารถในการใช้เทคโนโลยี </w:t>
      </w:r>
    </w:p>
    <w:p w14:paraId="39D1A9B6" w14:textId="77777777" w:rsidR="00D054DD" w:rsidRDefault="007A44D9" w:rsidP="00D054DD">
      <w:pPr>
        <w:pStyle w:val="Heading7"/>
      </w:pPr>
      <w:r>
        <w:rPr>
          <w:cs/>
        </w:rPr>
        <w:t>การคิดอย่างมีเหตุผลและมีจิตสำนึกทางจริยธรรม</w:t>
      </w:r>
    </w:p>
    <w:p w14:paraId="705F6C14" w14:textId="780E743C" w:rsidR="007A44D9" w:rsidRDefault="007A44D9" w:rsidP="00D054DD">
      <w:pPr>
        <w:pStyle w:val="Heading7"/>
      </w:pPr>
      <w:r>
        <w:rPr>
          <w:cs/>
        </w:rPr>
        <w:t>ความเป็นผู้นำและการทำงานเป็นทีม เพื่อให้บัณฑิตพร้อ</w:t>
      </w:r>
      <w:r w:rsidR="00D054DD">
        <w:rPr>
          <w:rFonts w:hint="cs"/>
          <w:cs/>
        </w:rPr>
        <w:t>ม</w:t>
      </w:r>
      <w:r>
        <w:rPr>
          <w:cs/>
        </w:rPr>
        <w:t>ทำงานในโลกยุคใหม่</w:t>
      </w:r>
    </w:p>
    <w:p w14:paraId="0ECCBAA9" w14:textId="29B79B1B" w:rsidR="007A44D9" w:rsidRDefault="00D054DD" w:rsidP="007825C9">
      <w:pPr>
        <w:pStyle w:val="Heading6"/>
      </w:pPr>
      <w:r>
        <w:rPr>
          <w:cs/>
        </w:rPr>
        <w:lastRenderedPageBreak/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="007A44D9">
        <w:rPr>
          <w:cs/>
        </w:rPr>
        <w:t>เน้นพัฒนาครูให้มีทั้งความรู้ด้าน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 xml:space="preserve">เทคนิคและทักษะการสอนแบบมืออาชีพ โดยให้ผู้เรียนฝึกการสอนจริง </w:t>
      </w:r>
      <w:r>
        <w:rPr>
          <w:cs/>
        </w:rPr>
        <w:br/>
      </w:r>
      <w:r>
        <w:rPr>
          <w:cs/>
        </w:rPr>
        <w:tab/>
      </w:r>
      <w:r w:rsidR="007A44D9">
        <w:rPr>
          <w:cs/>
        </w:rPr>
        <w:t xml:space="preserve">ฝึกวางแผนการเรียนรู้ และเรียนรู้การใช้เทคโนโลยีเพื่อการสอน </w:t>
      </w:r>
      <w:r>
        <w:rPr>
          <w:cs/>
        </w:rPr>
        <w:br/>
      </w:r>
      <w:r>
        <w:rPr>
          <w:rFonts w:hint="cs"/>
          <w:cs/>
        </w:rPr>
        <w:t xml:space="preserve">                                         </w:t>
      </w:r>
      <w:r w:rsidR="007A44D9">
        <w:rPr>
          <w:cs/>
        </w:rPr>
        <w:t>เพื่อให้เป็นครู</w:t>
      </w:r>
      <w:r>
        <w:rPr>
          <w:rFonts w:hint="cs"/>
          <w:cs/>
        </w:rPr>
        <w:t xml:space="preserve">   </w:t>
      </w:r>
      <w:r w:rsidR="007A44D9">
        <w:rPr>
          <w:cs/>
        </w:rPr>
        <w:t>วิศวกรรมที่ทั้งเก่งงานและเก่งสอน</w:t>
      </w:r>
    </w:p>
    <w:p w14:paraId="6D89B815" w14:textId="4BAC9E11" w:rsidR="007A44D9" w:rsidRDefault="007A44D9" w:rsidP="007825C9">
      <w:pPr>
        <w:pStyle w:val="Heading6"/>
      </w:pPr>
      <w:r>
        <w:rPr>
          <w:cs/>
        </w:rPr>
        <w:t>ภาควิชาครุศาสตร์โยธานำแนวคิดศตวรรษที่ 21 มาใช้ในการสอน โดยให้</w:t>
      </w:r>
      <w:r w:rsidR="00D054DD">
        <w:rPr>
          <w:cs/>
        </w:rPr>
        <w:tab/>
      </w:r>
      <w:r w:rsidR="00D054DD">
        <w:rPr>
          <w:cs/>
        </w:rPr>
        <w:tab/>
      </w:r>
      <w:r>
        <w:rPr>
          <w:cs/>
        </w:rPr>
        <w:t>นักศึกษาได้เรียนรู้จากการลงมือทำจริง ฝึกคิด วิเคราะห์ และสร้างสรรค์งานโยธา</w:t>
      </w:r>
      <w:r w:rsidR="00D054DD">
        <w:rPr>
          <w:cs/>
        </w:rPr>
        <w:tab/>
      </w:r>
      <w:r>
        <w:rPr>
          <w:cs/>
        </w:rPr>
        <w:t>หรือโครงงานที่เกี่ยวกับชุมชน เพื่อให้มีทั้งความรู้ทางเทคนิคและทักษะชีวิตที่</w:t>
      </w:r>
      <w:r w:rsidR="00D054DD">
        <w:rPr>
          <w:cs/>
        </w:rPr>
        <w:tab/>
      </w:r>
      <w:r w:rsidR="00D054DD">
        <w:rPr>
          <w:cs/>
        </w:rPr>
        <w:tab/>
      </w:r>
      <w:r>
        <w:rPr>
          <w:cs/>
        </w:rPr>
        <w:t>จำเป็นในยุคปัจจุบัน</w:t>
      </w:r>
    </w:p>
    <w:p w14:paraId="0245E263" w14:textId="0E8EE20B" w:rsidR="00D054DD" w:rsidRDefault="007825C9" w:rsidP="007825C9">
      <w:pPr>
        <w:pStyle w:val="Heading6"/>
      </w:pPr>
      <w:r>
        <w:rPr>
          <w:cs/>
        </w:rPr>
        <w:t>การเรียนในหลักสูตรวิศวกรรมโยธาและการศึกษาช่วยให้นักศึกษาได้พัฒนาทักษะ</w:t>
      </w:r>
      <w:r>
        <w:rPr>
          <w:cs/>
        </w:rPr>
        <w:tab/>
      </w:r>
      <w:r w:rsidR="007A44D9">
        <w:rPr>
          <w:cs/>
        </w:rPr>
        <w:t>หลากหลาย ทั้งด้านวิศวกรรมโยธา การคิดเชิงวิเคราะห์ การสื่อสาร และการทำงาน</w:t>
      </w:r>
      <w:r>
        <w:rPr>
          <w:cs/>
        </w:rPr>
        <w:tab/>
      </w:r>
      <w:r w:rsidR="007A44D9">
        <w:rPr>
          <w:cs/>
        </w:rPr>
        <w:t>เป็นทีม รวมถึงทักษะการใช้เทคโนโลยีเพื่อการสอน ซึ่งช่วยให้บัณฑิตสามารถนำ</w:t>
      </w:r>
      <w:r>
        <w:rPr>
          <w:cs/>
        </w:rPr>
        <w:tab/>
      </w:r>
      <w:r w:rsidR="007A44D9">
        <w:rPr>
          <w:cs/>
        </w:rPr>
        <w:t>ความรู้ไปใช้ได้จริงทั้งในโรงเรียนและในงานอาชีพ</w:t>
      </w:r>
    </w:p>
    <w:p w14:paraId="1876F7B6" w14:textId="0F531B51" w:rsidR="007A44D9" w:rsidRDefault="007A44D9" w:rsidP="007825C9">
      <w:pPr>
        <w:pStyle w:val="Heading6"/>
      </w:pPr>
      <w:r>
        <w:rPr>
          <w:cs/>
        </w:rPr>
        <w:t>เป้าหมายของหลักสูตร</w:t>
      </w:r>
      <w:r w:rsidR="00D054DD">
        <w:rPr>
          <w:cs/>
        </w:rPr>
        <w:t>วิศวกรรมโยธาและการศึกษา</w:t>
      </w:r>
      <w:r w:rsidR="00D054DD">
        <w:rPr>
          <w:rFonts w:hint="cs"/>
          <w:cs/>
        </w:rPr>
        <w:t xml:space="preserve"> </w:t>
      </w:r>
      <w:r>
        <w:rPr>
          <w:cs/>
        </w:rPr>
        <w:t>คือผลิตบัณฑิตที่มี</w:t>
      </w:r>
      <w:r w:rsidR="00D054DD">
        <w:rPr>
          <w:cs/>
        </w:rPr>
        <w:tab/>
      </w:r>
      <w:r w:rsidR="00D054DD">
        <w:rPr>
          <w:cs/>
        </w:rPr>
        <w:tab/>
      </w:r>
      <w:r w:rsidR="00D054DD">
        <w:rPr>
          <w:cs/>
        </w:rPr>
        <w:tab/>
      </w:r>
      <w:r w:rsidR="00D054DD">
        <w:rPr>
          <w:cs/>
        </w:rPr>
        <w:tab/>
      </w:r>
      <w:r>
        <w:rPr>
          <w:cs/>
        </w:rPr>
        <w:t>คุณภาพ มีความรู้เชิงวิศวกรรม เข้าใจศาสตร์ทางการศึกษา มีจิตสาธารณะ และ</w:t>
      </w:r>
      <w:r w:rsidR="00D054DD">
        <w:rPr>
          <w:cs/>
        </w:rPr>
        <w:tab/>
      </w:r>
      <w:r w:rsidR="00D054DD">
        <w:rPr>
          <w:cs/>
        </w:rPr>
        <w:tab/>
      </w:r>
      <w:r>
        <w:rPr>
          <w:cs/>
        </w:rPr>
        <w:t>พร้อมทำงานเพื่อสังคม สามารถถ่ายทอดความรู้และเทคโนโลยีสู่เยาวชนได้อย่างมี</w:t>
      </w:r>
      <w:r w:rsidR="00D054DD">
        <w:rPr>
          <w:cs/>
        </w:rPr>
        <w:tab/>
      </w:r>
      <w:r w:rsidR="00D054DD">
        <w:rPr>
          <w:cs/>
        </w:rPr>
        <w:tab/>
      </w:r>
      <w:r>
        <w:rPr>
          <w:cs/>
        </w:rPr>
        <w:t>ประสิทธิภาพ</w:t>
      </w:r>
    </w:p>
    <w:p w14:paraId="3D83F8CF" w14:textId="026192D3" w:rsidR="007A44D9" w:rsidRDefault="007A44D9" w:rsidP="00F8222B">
      <w:pPr>
        <w:pStyle w:val="Heading6"/>
      </w:pPr>
      <w:r>
        <w:rPr>
          <w:cs/>
        </w:rPr>
        <w:t>ภาควิชาครุศาสตร์โยธาเน้นให้ผู้เรียนมีทักษะการสอน</w:t>
      </w:r>
      <w:r w:rsidR="00F8222B">
        <w:rPr>
          <w:cs/>
        </w:rPr>
        <w:t>เพื่อสร้างครูวิศวกรที่ดี</w:t>
      </w:r>
      <w:r w:rsidR="00F8222B">
        <w:rPr>
          <w:rFonts w:hint="cs"/>
          <w:cs/>
        </w:rPr>
        <w:t xml:space="preserve"> </w:t>
      </w:r>
      <w:r w:rsidR="00F8222B">
        <w:rPr>
          <w:cs/>
        </w:rPr>
        <w:tab/>
      </w:r>
      <w:r w:rsidR="00F8222B">
        <w:rPr>
          <w:cs/>
        </w:rPr>
        <w:tab/>
      </w:r>
      <w:r w:rsidR="00F8222B">
        <w:rPr>
          <w:cs/>
        </w:rPr>
        <w:tab/>
      </w:r>
      <w:r w:rsidR="00F8222B">
        <w:rPr>
          <w:rFonts w:hint="cs"/>
          <w:cs/>
        </w:rPr>
        <w:t>โดย</w:t>
      </w:r>
      <w:r>
        <w:rPr>
          <w:cs/>
        </w:rPr>
        <w:t xml:space="preserve"> การบริหารจัดการชั้นเรียน และความเข้าใจในธรรมชาติของผู้เรียน พร้อมฝึก</w:t>
      </w:r>
      <w:r w:rsidR="00F8222B">
        <w:rPr>
          <w:cs/>
        </w:rPr>
        <w:tab/>
      </w:r>
      <w:r>
        <w:rPr>
          <w:cs/>
        </w:rPr>
        <w:t>ปฏิบัติงานจริงในโรงเรีย</w:t>
      </w:r>
      <w:r w:rsidR="00F8222B">
        <w:rPr>
          <w:rFonts w:hint="cs"/>
          <w:cs/>
        </w:rPr>
        <w:t>น</w:t>
      </w:r>
      <w:r>
        <w:rPr>
          <w:cs/>
        </w:rPr>
        <w:t>และสถานประกอบการ เพื่อให้เป็นครูวิศวกรรมที่เข้า</w:t>
      </w:r>
      <w:r w:rsidR="00F8222B">
        <w:rPr>
          <w:cs/>
        </w:rPr>
        <w:br/>
      </w:r>
      <w:r w:rsidR="00F8222B">
        <w:rPr>
          <w:cs/>
        </w:rPr>
        <w:tab/>
      </w:r>
      <w:r>
        <w:rPr>
          <w:cs/>
        </w:rPr>
        <w:t>ใจทั้งด้านเทคนิคและมนุษยสัมพันธ์</w:t>
      </w:r>
    </w:p>
    <w:p w14:paraId="60BAB09E" w14:textId="28E71940" w:rsidR="007A44D9" w:rsidRDefault="00D054DD" w:rsidP="00F8222B">
      <w:pPr>
        <w:pStyle w:val="Heading6"/>
      </w:pPr>
      <w:r>
        <w:rPr>
          <w:cs/>
        </w:rPr>
        <w:t>ภาควิชาครุศาสตร์โยธาถึงต้องส่งเสริมการเรียนรู้ตลอดชีวิตให้กับผู้เรียน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 xml:space="preserve">เพราะโลกเปลี่ยนแปลงตลอดเวลา โดยเฉพาะเทคโนโลยีและวิธีการสอนใหม่ ๆ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 xml:space="preserve">ภาควิชาครุศาสตร์โยธาจึงปลูกฝังให้นักศึกษามีทัศนคติแห่งการเรียนรู้ตลอดชีวิต </w:t>
      </w:r>
      <w:r>
        <w:rPr>
          <w:cs/>
        </w:rPr>
        <w:tab/>
      </w:r>
      <w:r>
        <w:rPr>
          <w:cs/>
        </w:rPr>
        <w:tab/>
      </w:r>
      <w:r w:rsidR="007A44D9">
        <w:rPr>
          <w:cs/>
        </w:rPr>
        <w:t>เพื่อให้สามารถพัฒนาตนเองและสร้างนวัตกรรมการสอนได้อย่างต่อเนื่อง</w:t>
      </w:r>
    </w:p>
    <w:p w14:paraId="0ED70E90" w14:textId="1D2A0A2A" w:rsidR="002C5165" w:rsidRDefault="00F8222B" w:rsidP="00F8222B">
      <w:pPr>
        <w:pStyle w:val="Heading6"/>
      </w:pPr>
      <w:r>
        <w:rPr>
          <w:cs/>
        </w:rPr>
        <w:t>จากการพัฒนาหลักสูตรที่ผ่านมา ภาควิชาครุศาสตร์โยธา</w:t>
      </w:r>
      <w:r w:rsidR="007A44D9">
        <w:rPr>
          <w:cs/>
        </w:rPr>
        <w:t>เรียนรู้ว่าการสร้างครู</w:t>
      </w:r>
      <w:r>
        <w:rPr>
          <w:cs/>
        </w:rPr>
        <w:tab/>
      </w:r>
      <w:r w:rsidR="007A44D9">
        <w:rPr>
          <w:cs/>
        </w:rPr>
        <w:t>วิศวกรที่มีคุณภาพต้องอาศัยทั้งการสอนเชิงปฏิบัติจริง ความร่วมมือกับ</w:t>
      </w:r>
      <w:r>
        <w:rPr>
          <w:cs/>
        </w:rPr>
        <w:tab/>
      </w:r>
      <w:r w:rsidR="007A44D9">
        <w:rPr>
          <w:cs/>
        </w:rPr>
        <w:t>ภาคอุตสาหกรรม และการปลูกฝังจิตวิญญาณของความเป็นครู เพื่อให้บัณฑิตพร้อม</w:t>
      </w:r>
      <w:r>
        <w:rPr>
          <w:cs/>
        </w:rPr>
        <w:tab/>
      </w:r>
      <w:r w:rsidR="007A44D9">
        <w:rPr>
          <w:cs/>
        </w:rPr>
        <w:t>ทั้งความรู้ทางวิชาชีพและความเป็น</w:t>
      </w:r>
      <w:r w:rsidR="00D054DD">
        <w:rPr>
          <w:cs/>
        </w:rPr>
        <w:tab/>
      </w:r>
      <w:r w:rsidR="007A44D9">
        <w:rPr>
          <w:cs/>
        </w:rPr>
        <w:t>คนของสังคม</w:t>
      </w:r>
    </w:p>
    <w:p w14:paraId="10AF603C" w14:textId="77777777" w:rsidR="003A0482" w:rsidRPr="003A0482" w:rsidRDefault="003A0482" w:rsidP="003A0482"/>
    <w:p w14:paraId="37FC499B" w14:textId="44074139" w:rsidR="00D054DD" w:rsidRDefault="00D054DD" w:rsidP="00D054DD">
      <w:pPr>
        <w:pStyle w:val="Heading4"/>
      </w:pPr>
      <w:r w:rsidRPr="00D054DD">
        <w:rPr>
          <w:cs/>
        </w:rPr>
        <w:lastRenderedPageBreak/>
        <w:t>ความสัมพันธ์กับหลักสูตรอื่นที่เปิดสอนในคณะ/ภาควิชาอื่นของมหาวิทยาลัย (ถ้ามี)</w:t>
      </w:r>
    </w:p>
    <w:p w14:paraId="039FBD7C" w14:textId="51D5B523" w:rsidR="00D054DD" w:rsidRDefault="00D054DD" w:rsidP="00B87449">
      <w:pPr>
        <w:pStyle w:val="Heading5"/>
      </w:pPr>
      <w:r w:rsidRPr="00D054DD">
        <w:rPr>
          <w:cs/>
        </w:rPr>
        <w:t>กลุ่มวิชา/รายวิชาในหลักสูตรนี้ท</w:t>
      </w:r>
      <w:r>
        <w:rPr>
          <w:rFonts w:hint="cs"/>
          <w:cs/>
        </w:rPr>
        <w:t>ี่เปิ</w:t>
      </w:r>
      <w:r w:rsidRPr="00D054DD">
        <w:rPr>
          <w:cs/>
        </w:rPr>
        <w:t>ดสอนโดยคณะ/ภาควิชา/หลักสูตรอ</w:t>
      </w:r>
      <w:r>
        <w:rPr>
          <w:rFonts w:hint="cs"/>
          <w:cs/>
        </w:rPr>
        <w:t xml:space="preserve">ื่น </w:t>
      </w:r>
    </w:p>
    <w:p w14:paraId="3E679E22" w14:textId="65959491" w:rsidR="00D054DD" w:rsidRDefault="006C2110" w:rsidP="006C2110">
      <w:pPr>
        <w:pStyle w:val="Heading6"/>
      </w:pPr>
      <w:r>
        <w:rPr>
          <w:cs/>
        </w:rPr>
        <w:t>หลักสูตรวิศวกรรมโยธาและการศึกษา (5 ปี) ต้องเรียนร่วมกับรายวิชาจาก</w:t>
      </w:r>
      <w:r>
        <w:rPr>
          <w:cs/>
        </w:rPr>
        <w:tab/>
        <w:t>คณะอื่น</w:t>
      </w:r>
      <w:r w:rsidR="00D054DD">
        <w:rPr>
          <w:cs/>
        </w:rPr>
        <w:t xml:space="preserve">เพราะหลักสูตรวิศวกรรมโยธาและการศึกษา </w:t>
      </w:r>
      <w:r w:rsidR="00D054DD">
        <w:rPr>
          <w:rFonts w:hint="cs"/>
          <w:cs/>
        </w:rPr>
        <w:t xml:space="preserve"> </w:t>
      </w:r>
      <w:r w:rsidR="00D054DD">
        <w:rPr>
          <w:cs/>
        </w:rPr>
        <w:t>เป็นหลักสูตรควบคู่ด้าน</w:t>
      </w:r>
      <w:r w:rsidR="00D054DD">
        <w:rPr>
          <w:cs/>
        </w:rPr>
        <w:tab/>
      </w:r>
      <w:r w:rsidR="00D054DD">
        <w:rPr>
          <w:cs/>
        </w:rPr>
        <w:tab/>
        <w:t xml:space="preserve">วิศวกรรมและการสอน ทำให้นักศึกษาต้องมีพื้นฐานจากหลายสาขา เช่น </w:t>
      </w:r>
      <w:r w:rsidR="00D054DD">
        <w:rPr>
          <w:cs/>
        </w:rPr>
        <w:tab/>
      </w:r>
      <w:r w:rsidR="00D054DD">
        <w:rPr>
          <w:cs/>
        </w:rPr>
        <w:tab/>
        <w:t>คณิตศาสตร์ วิทยาศาสตร์ การออกแบบ หรือศิลปศาสตร์ประยุกต์ รายวิชาจาก</w:t>
      </w:r>
      <w:r w:rsidR="00D054DD">
        <w:rPr>
          <w:cs/>
        </w:rPr>
        <w:tab/>
      </w:r>
      <w:r w:rsidR="00D054DD">
        <w:rPr>
          <w:cs/>
        </w:rPr>
        <w:tab/>
      </w:r>
      <w:r w:rsidR="00D054DD">
        <w:rPr>
          <w:cs/>
        </w:rPr>
        <w:tab/>
        <w:t>คณะอื่นจึงช่วยเสริมฐานความรู้ให้</w:t>
      </w:r>
      <w:r w:rsidR="00D054DD">
        <w:rPr>
          <w:rFonts w:hint="cs"/>
          <w:cs/>
        </w:rPr>
        <w:t xml:space="preserve"> </w:t>
      </w:r>
      <w:r w:rsidR="00D054DD">
        <w:rPr>
          <w:cs/>
        </w:rPr>
        <w:t>ครบถ้วนตามงานวิศวกรรมและการจัดการเรียน</w:t>
      </w:r>
      <w:r w:rsidR="00D054DD">
        <w:rPr>
          <w:cs/>
        </w:rPr>
        <w:tab/>
      </w:r>
      <w:r w:rsidR="00D054DD">
        <w:rPr>
          <w:cs/>
        </w:rPr>
        <w:tab/>
        <w:t>การสอนที่ต้องใช้จริงในอนาค</w:t>
      </w:r>
      <w:r>
        <w:rPr>
          <w:rFonts w:hint="cs"/>
          <w:cs/>
        </w:rPr>
        <w:t>ต</w:t>
      </w:r>
    </w:p>
    <w:p w14:paraId="5F37DEB4" w14:textId="1B0E10D5" w:rsidR="00D054DD" w:rsidRDefault="006C2110" w:rsidP="006C2110">
      <w:pPr>
        <w:pStyle w:val="Heading6"/>
      </w:pPr>
      <w:r>
        <w:rPr>
          <w:cs/>
        </w:rPr>
        <w:t>วิชาพื้นฐานที่นักศึกษาหลักสูตรวิศวกรรมโยธาและการศึกษา ต้องเรียนร่วมกับคณะ</w:t>
      </w:r>
      <w:r>
        <w:rPr>
          <w:cs/>
        </w:rPr>
        <w:tab/>
      </w:r>
      <w:r>
        <w:rPr>
          <w:cs/>
        </w:rPr>
        <w:tab/>
        <w:t>อื่น</w:t>
      </w:r>
      <w:r>
        <w:rPr>
          <w:rFonts w:hint="cs"/>
          <w:cs/>
        </w:rPr>
        <w:t xml:space="preserve"> </w:t>
      </w:r>
      <w:r w:rsidR="00D054DD">
        <w:rPr>
          <w:cs/>
        </w:rPr>
        <w:t>ส่วนใหญ่คือวิชาพื้นฐานวิทยาศาสตร์และคณิตศาสตร์ รวมถึงศิลปศาสตร์</w:t>
      </w:r>
      <w:r w:rsidR="00D054DD">
        <w:rPr>
          <w:cs/>
        </w:rPr>
        <w:tab/>
      </w:r>
      <w:r w:rsidR="00D054DD">
        <w:rPr>
          <w:cs/>
        </w:rPr>
        <w:tab/>
      </w:r>
      <w:r w:rsidR="00D054DD">
        <w:rPr>
          <w:cs/>
        </w:rPr>
        <w:tab/>
        <w:t>ประยุกต์บางรายวิชา ซึ่งจำเป็นสำหรับการจัดการเรียนรู้ด้านวิศวกรรม และการ</w:t>
      </w:r>
      <w:r w:rsidR="00D054DD">
        <w:rPr>
          <w:cs/>
        </w:rPr>
        <w:tab/>
      </w:r>
      <w:r w:rsidR="00D054DD">
        <w:rPr>
          <w:cs/>
        </w:rPr>
        <w:tab/>
        <w:t>ประกอบวิชาชีพครูในอนาคต</w:t>
      </w:r>
    </w:p>
    <w:p w14:paraId="5B24116B" w14:textId="44D0277E" w:rsidR="00D054DD" w:rsidRDefault="006C2110" w:rsidP="006C2110">
      <w:pPr>
        <w:pStyle w:val="Heading6"/>
      </w:pPr>
      <w:r>
        <w:rPr>
          <w:cs/>
        </w:rPr>
        <w:t>หลักสูตรวิศวกรรมโยธาและการศึกษา ต้องมีความสัมพันธ์กับภาควิชาหรือ</w:t>
      </w:r>
      <w:r>
        <w:rPr>
          <w:cs/>
        </w:rPr>
        <w:tab/>
      </w:r>
      <w:r>
        <w:rPr>
          <w:cs/>
        </w:rPr>
        <w:tab/>
        <w:t>คณะอื่นจำนวนมาก</w:t>
      </w:r>
      <w:r w:rsidR="00D054DD">
        <w:rPr>
          <w:cs/>
        </w:rPr>
        <w:t>เพราะงานวิศวกรรมโยธาเกี่ยวข้องกับความรู้หลายด้าน ทั้ง</w:t>
      </w:r>
      <w:r>
        <w:rPr>
          <w:cs/>
        </w:rPr>
        <w:tab/>
      </w:r>
      <w:r>
        <w:rPr>
          <w:cs/>
        </w:rPr>
        <w:tab/>
      </w:r>
      <w:r w:rsidR="00D054DD">
        <w:rPr>
          <w:cs/>
        </w:rPr>
        <w:t>วิทยาศาสตร์ การออกแบบ การคำนวณ และทักษะด้านมนุษย์สัมพันธ์ เมื่อนำไป</w:t>
      </w:r>
      <w:r>
        <w:rPr>
          <w:cs/>
        </w:rPr>
        <w:tab/>
      </w:r>
      <w:r>
        <w:rPr>
          <w:cs/>
        </w:rPr>
        <w:tab/>
      </w:r>
      <w:r w:rsidR="00D054DD">
        <w:rPr>
          <w:cs/>
        </w:rPr>
        <w:t>สอนหรือถ่ายทอดความรู้จึงต้องมีความรู้ครอบคลุมและลึกพอในหลายศาสตร์</w:t>
      </w:r>
    </w:p>
    <w:p w14:paraId="11BD2EBC" w14:textId="6681095D" w:rsidR="00D054DD" w:rsidRDefault="00D054DD" w:rsidP="00B87449">
      <w:pPr>
        <w:pStyle w:val="Heading5"/>
      </w:pPr>
      <w:r>
        <w:rPr>
          <w:rFonts w:hint="cs"/>
          <w:cs/>
        </w:rPr>
        <w:t>กลุ่มวิชา</w:t>
      </w:r>
      <w:r>
        <w:rPr>
          <w:cs/>
        </w:rPr>
        <w:t>/</w:t>
      </w:r>
      <w:r>
        <w:rPr>
          <w:rFonts w:hint="cs"/>
          <w:cs/>
        </w:rPr>
        <w:t>รายวิชาในหลักสูตรที่เปิดสอนให้ภาควิชา</w:t>
      </w:r>
      <w:r>
        <w:rPr>
          <w:cs/>
        </w:rPr>
        <w:t>/</w:t>
      </w:r>
      <w:r>
        <w:rPr>
          <w:rFonts w:hint="cs"/>
          <w:cs/>
        </w:rPr>
        <w:t>หลักสูตรอื่นต้องมาเรียน</w:t>
      </w:r>
    </w:p>
    <w:p w14:paraId="46DCA733" w14:textId="1C71BFA5" w:rsidR="00D054DD" w:rsidRDefault="00D054DD" w:rsidP="002F36A9">
      <w:pPr>
        <w:pStyle w:val="Heading6"/>
      </w:pPr>
      <w:r>
        <w:rPr>
          <w:cs/>
        </w:rPr>
        <w:t>นักศึกษาคณะอื่นสามารถลงเรียนรายวิชาของหลักสูตรวิศวกรรมโยธา</w:t>
      </w:r>
      <w:r>
        <w:rPr>
          <w:rFonts w:hint="cs"/>
          <w:cs/>
        </w:rPr>
        <w:t>และ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การศึกษา</w:t>
      </w:r>
      <w:r>
        <w:rPr>
          <w:cs/>
        </w:rPr>
        <w:t xml:space="preserve">ได้ </w:t>
      </w:r>
      <w:r>
        <w:rPr>
          <w:rFonts w:hint="cs"/>
          <w:cs/>
        </w:rPr>
        <w:t>เพราะ</w:t>
      </w:r>
      <w:r>
        <w:rPr>
          <w:cs/>
        </w:rPr>
        <w:t>นักศึกษาคณะอื่นสามารถลงทะเบียนเรียนบางรายวิชาที่</w:t>
      </w:r>
      <w:r>
        <w:rPr>
          <w:cs/>
        </w:rPr>
        <w:tab/>
      </w:r>
      <w:r>
        <w:rPr>
          <w:cs/>
        </w:rPr>
        <w:tab/>
        <w:t>เกี่ยวข้องได้ โดยต้องเป็นไปตามข้อกำหนดการลงทะเบียนของมหาวิทยาลัย</w:t>
      </w:r>
    </w:p>
    <w:p w14:paraId="0EF684ED" w14:textId="6BD1EF9E" w:rsidR="00D054DD" w:rsidRDefault="00D054DD" w:rsidP="00D054DD">
      <w:pPr>
        <w:pStyle w:val="Heading6"/>
      </w:pPr>
      <w:r>
        <w:rPr>
          <w:cs/>
        </w:rPr>
        <w:t>รายวิชา</w:t>
      </w:r>
      <w:r>
        <w:rPr>
          <w:rFonts w:hint="cs"/>
          <w:cs/>
        </w:rPr>
        <w:t>ที่</w:t>
      </w:r>
      <w:r>
        <w:rPr>
          <w:cs/>
        </w:rPr>
        <w:t>นักศึกษาคณะอื่นสามารถมาเรียนร่วม</w:t>
      </w:r>
      <w:r>
        <w:rPr>
          <w:rFonts w:hint="cs"/>
          <w:cs/>
        </w:rPr>
        <w:t>กับ</w:t>
      </w:r>
      <w:r>
        <w:rPr>
          <w:cs/>
        </w:rPr>
        <w:t>หลักสูตรวิศวกรรมโยธา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และการศึกษาจะต้อง</w:t>
      </w:r>
      <w:r>
        <w:rPr>
          <w:cs/>
        </w:rPr>
        <w:t xml:space="preserve">เป็นรายวิชาที่เกี่ยวข้องกับงานทางวิศวกรรมโยธาเบื้องต้น </w:t>
      </w:r>
      <w:r>
        <w:rPr>
          <w:cs/>
        </w:rPr>
        <w:tab/>
      </w:r>
      <w:r>
        <w:rPr>
          <w:cs/>
        </w:rPr>
        <w:tab/>
        <w:t>หรือรายวิชาพื้นฐานที่มีความรู้ร่วมกัน เช่น วิชางานเชิงเทคนิค วิชาพื้นฐานด้าน</w:t>
      </w:r>
      <w:r>
        <w:rPr>
          <w:cs/>
        </w:rPr>
        <w:tab/>
      </w:r>
      <w:r>
        <w:rPr>
          <w:cs/>
        </w:rPr>
        <w:tab/>
        <w:t>โครงสร้างและวัสดุ</w:t>
      </w:r>
    </w:p>
    <w:p w14:paraId="7BF995D9" w14:textId="775FC499" w:rsidR="00D054DD" w:rsidRDefault="00D054DD" w:rsidP="002F36A9">
      <w:pPr>
        <w:pStyle w:val="Heading6"/>
      </w:pPr>
      <w:r>
        <w:rPr>
          <w:cs/>
        </w:rPr>
        <w:t>ถ้านักศึกษาคณะอื่นต้องการเรียนรายวิชาเฉพาะทาง</w:t>
      </w:r>
      <w:r>
        <w:rPr>
          <w:rFonts w:hint="cs"/>
          <w:cs/>
        </w:rPr>
        <w:t>ของ</w:t>
      </w:r>
      <w:r>
        <w:rPr>
          <w:cs/>
        </w:rPr>
        <w:t>หลักสูตรวิศวกรรม</w:t>
      </w:r>
      <w:r>
        <w:rPr>
          <w:cs/>
        </w:rPr>
        <w:tab/>
      </w:r>
      <w:r>
        <w:rPr>
          <w:cs/>
        </w:rPr>
        <w:tab/>
        <w:t>โยธา</w:t>
      </w:r>
      <w:r>
        <w:rPr>
          <w:rFonts w:hint="cs"/>
          <w:cs/>
        </w:rPr>
        <w:t xml:space="preserve">และการศึกษา </w:t>
      </w:r>
      <w:r>
        <w:rPr>
          <w:cs/>
        </w:rPr>
        <w:t xml:space="preserve">นักศึกษาต้องปฏิบัติตามระเบียบของมหาวิทยาลัย เช่น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ข้อกำหนดคุณสมบัติรายวิชา (</w:t>
      </w:r>
      <w:r>
        <w:t xml:space="preserve">Prerequisite) </w:t>
      </w:r>
      <w:r>
        <w:rPr>
          <w:cs/>
        </w:rPr>
        <w:t>จำนวนหน่วยกิต และเงื่อนไขการ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ลงทะเบียน เพื่อให้สามารถเรียนร่วมได้อย่างเหมาะสม</w:t>
      </w:r>
    </w:p>
    <w:p w14:paraId="30F69D58" w14:textId="77777777" w:rsidR="00D054DD" w:rsidRDefault="00D054DD" w:rsidP="00D054DD"/>
    <w:p w14:paraId="57C2C409" w14:textId="77777777" w:rsidR="00D054DD" w:rsidRDefault="00D054DD" w:rsidP="00D054DD"/>
    <w:p w14:paraId="7B11FBD4" w14:textId="77777777" w:rsidR="00D054DD" w:rsidRDefault="00D054DD" w:rsidP="00D054DD"/>
    <w:p w14:paraId="7FFF0804" w14:textId="7BF6FBC8" w:rsidR="00D054DD" w:rsidRDefault="00D054DD" w:rsidP="00B87449">
      <w:pPr>
        <w:pStyle w:val="Heading5"/>
      </w:pPr>
      <w:r>
        <w:rPr>
          <w:rFonts w:hint="cs"/>
          <w:cs/>
        </w:rPr>
        <w:lastRenderedPageBreak/>
        <w:t>การบริหารจัดการ</w:t>
      </w:r>
      <w:r>
        <w:rPr>
          <w:cs/>
        </w:rPr>
        <w:t xml:space="preserve"> (</w:t>
      </w:r>
      <w:r>
        <w:rPr>
          <w:rFonts w:hint="cs"/>
          <w:cs/>
        </w:rPr>
        <w:t>ถ้ามี</w:t>
      </w:r>
      <w:r>
        <w:rPr>
          <w:cs/>
        </w:rPr>
        <w:t>)</w:t>
      </w:r>
    </w:p>
    <w:p w14:paraId="7BB9CB41" w14:textId="23BA5655" w:rsidR="00D054DD" w:rsidRPr="00D054DD" w:rsidRDefault="00D054DD" w:rsidP="002F36A9">
      <w:pPr>
        <w:pStyle w:val="Heading6"/>
      </w:pPr>
      <w:r w:rsidRPr="00D054DD">
        <w:rPr>
          <w:cs/>
        </w:rPr>
        <w:t>ผู้ประสานงานรายวิชาระหว่างหลักสูตรวิศวกรรมโยธาและการศึกษากับ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ภาควิชาอื่น</w:t>
      </w:r>
      <w:r>
        <w:rPr>
          <w:rFonts w:hint="cs"/>
          <w:cs/>
        </w:rPr>
        <w:t xml:space="preserve"> คือ</w:t>
      </w:r>
      <w:r w:rsidRPr="00D054DD">
        <w:rPr>
          <w:cs/>
        </w:rPr>
        <w:t>อาจารย์ผู้รับผิดชอบหลักสูตรเป็นผู้ประสานงานกับอาจารย์ผู้สอน</w:t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จากภาควิชาอื่น ในกรณีที่รายวิชาอยู่ในหมวดวิชาศึกษาทั่วไปหรือวิชาที่เกี่ยวข้อง</w:t>
      </w:r>
    </w:p>
    <w:p w14:paraId="43CAF658" w14:textId="6FB4005E" w:rsidR="00D054DD" w:rsidRPr="00D054DD" w:rsidRDefault="002F36A9" w:rsidP="002F36A9">
      <w:pPr>
        <w:pStyle w:val="Heading6"/>
      </w:pPr>
      <w:r w:rsidRPr="00D054DD">
        <w:rPr>
          <w:cs/>
        </w:rPr>
        <w:t>อาจารย์ประจำหลักสูตรหลักสูตรวิศวกรรมโยธาและการศึกษา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Pr="00D054DD">
        <w:rPr>
          <w:cs/>
        </w:rPr>
        <w:t>ต้อง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ประสานงานทั้งการจัดตารางเรียน การจัดตารางสอบ และการบริหารการสอน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ร่วมกับภาควิชาอื่น เพื่อให้รายวิชาดำเนินไปได้อย่างเรียบร้อยและตรงตาม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ระเบียบ</w:t>
      </w:r>
    </w:p>
    <w:p w14:paraId="50A9DF7A" w14:textId="0511548B" w:rsidR="00D054DD" w:rsidRPr="00D054DD" w:rsidRDefault="00D054DD" w:rsidP="002F36A9">
      <w:pPr>
        <w:pStyle w:val="Heading6"/>
      </w:pPr>
      <w:r w:rsidRPr="00D054DD">
        <w:rPr>
          <w:cs/>
        </w:rPr>
        <w:t>การประสานงานระหว่างหลักสูตรหลักสูตรวิศวกรรมโยธาและการศึกษา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Pr="00D054DD">
        <w:rPr>
          <w:cs/>
        </w:rPr>
        <w:t>กับ</w:t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ภาควิชาอื่น</w:t>
      </w:r>
      <w:r>
        <w:rPr>
          <w:rFonts w:hint="cs"/>
          <w:cs/>
        </w:rPr>
        <w:t xml:space="preserve"> </w:t>
      </w:r>
      <w:r w:rsidRPr="00D054DD">
        <w:rPr>
          <w:cs/>
        </w:rPr>
        <w:t>เพราะรายวิชาบางส่วนอยู่ในหมวดวิชาศึกษาทั่วไปหรือเกี่ยวข้องกับ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ภาควิชาอื่นโดยตรง หลักสูตรจึงต้องประสานเพื่อให้การจัดการเรียนการสอนไม่ทับ</w:t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ซ้อนและดำเนินไปอย่างถูกต้องตามระบบ</w:t>
      </w:r>
    </w:p>
    <w:p w14:paraId="6EE06C50" w14:textId="3C419D6D" w:rsidR="00D054DD" w:rsidRPr="00D054DD" w:rsidRDefault="00D054DD" w:rsidP="0088503A">
      <w:pPr>
        <w:pStyle w:val="Heading6"/>
      </w:pPr>
      <w:r w:rsidRPr="00D054DD">
        <w:rPr>
          <w:cs/>
        </w:rPr>
        <w:t>อาจารย์ผู้รับผิดชอบหลักสูตรหลักสูตรวิศวกรรมโยธาและการศึกษาจะดูแล</w:t>
      </w:r>
      <w:r>
        <w:rPr>
          <w:cs/>
        </w:rPr>
        <w:tab/>
      </w:r>
      <w:r>
        <w:rPr>
          <w:cs/>
        </w:rPr>
        <w:tab/>
      </w:r>
      <w:r w:rsidRPr="00D054DD">
        <w:rPr>
          <w:cs/>
        </w:rPr>
        <w:t>การจัดตารางเรียนและตารางสอบ</w:t>
      </w:r>
      <w:r>
        <w:rPr>
          <w:cs/>
        </w:rPr>
        <w:tab/>
      </w:r>
      <w:r w:rsidRPr="00D054DD">
        <w:rPr>
          <w:cs/>
        </w:rPr>
        <w:t>ร่วมกับภาควิชาอื่นในกรณีเป็นรายวิชาศึกษา</w:t>
      </w:r>
      <w:r>
        <w:rPr>
          <w:cs/>
        </w:rPr>
        <w:tab/>
      </w:r>
      <w:r w:rsidRPr="00D054DD">
        <w:rPr>
          <w:cs/>
        </w:rPr>
        <w:t>ทั่วไป</w:t>
      </w:r>
    </w:p>
    <w:p w14:paraId="6CA524B3" w14:textId="3B938578" w:rsidR="00D054DD" w:rsidRDefault="00D054DD" w:rsidP="00FB4B7A">
      <w:pPr>
        <w:pStyle w:val="Heading4"/>
      </w:pPr>
      <w:r>
        <w:rPr>
          <w:rFonts w:hint="cs"/>
          <w:cs/>
        </w:rPr>
        <w:t>วัตถุประสงค์ของหลักสูตร</w:t>
      </w:r>
    </w:p>
    <w:p w14:paraId="0C81D500" w14:textId="516D9AF7" w:rsidR="00D054DD" w:rsidRDefault="00FB4B7A" w:rsidP="0088503A">
      <w:pPr>
        <w:pStyle w:val="Heading5"/>
      </w:pPr>
      <w:r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="00D054DD">
        <w:rPr>
          <w:cs/>
        </w:rPr>
        <w:t>มีวัตถุประสงค์เพื่อผลิตบัณฑิตที่มีความรู้ด้าน</w:t>
      </w:r>
      <w:r>
        <w:rPr>
          <w:cs/>
        </w:rPr>
        <w:tab/>
      </w:r>
      <w:r w:rsidR="00D054DD">
        <w:rPr>
          <w:cs/>
        </w:rPr>
        <w:t>วิศวกรรมโยธา มีความสามารถในการวางแผน วิเคราะห์ ออกแบบ และบริหารจัดการ</w:t>
      </w:r>
      <w:r w:rsidR="0088503A">
        <w:rPr>
          <w:cs/>
        </w:rPr>
        <w:tab/>
      </w:r>
      <w:r w:rsidR="00D054DD">
        <w:rPr>
          <w:cs/>
        </w:rPr>
        <w:t>งานด้านวิศวกรรม รวมถึงมีความสามารถด้านการสอน เพื่อประกอบอาชีพเป็นครูใน</w:t>
      </w:r>
      <w:r w:rsidR="0088503A">
        <w:rPr>
          <w:cs/>
        </w:rPr>
        <w:tab/>
      </w:r>
      <w:r w:rsidR="00D054DD">
        <w:rPr>
          <w:cs/>
        </w:rPr>
        <w:t>สายวิชาชีพและงานอุตสาหกรรมได้</w:t>
      </w:r>
    </w:p>
    <w:p w14:paraId="4311A556" w14:textId="0E3DBAD6" w:rsidR="00D054DD" w:rsidRDefault="00FB4B7A" w:rsidP="0088503A">
      <w:pPr>
        <w:pStyle w:val="Heading5"/>
      </w:pPr>
      <w:r>
        <w:rPr>
          <w:cs/>
        </w:rPr>
        <w:t>หลักสูตรวิศวกรรมโยธาและการศึกษา</w:t>
      </w:r>
      <w:r>
        <w:rPr>
          <w:rFonts w:hint="cs"/>
          <w:cs/>
        </w:rPr>
        <w:t xml:space="preserve"> </w:t>
      </w:r>
      <w:r>
        <w:rPr>
          <w:cs/>
        </w:rPr>
        <w:t>เน้นความสามารถพิเศษ</w:t>
      </w:r>
      <w:r w:rsidR="00D054DD">
        <w:rPr>
          <w:cs/>
        </w:rPr>
        <w:t>ทั้งด้านทักษะวิชาชีพ</w:t>
      </w:r>
      <w:r>
        <w:rPr>
          <w:cs/>
        </w:rPr>
        <w:tab/>
      </w:r>
      <w:r w:rsidR="00D054DD">
        <w:rPr>
          <w:cs/>
        </w:rPr>
        <w:t>วิศวกรรมโยธา และด้านการสอน เช่น ทักษะงานปฏิบัติ การถ่ายทอดความรู้ การ</w:t>
      </w:r>
      <w:r w:rsidR="0088503A">
        <w:rPr>
          <w:cs/>
        </w:rPr>
        <w:tab/>
      </w:r>
      <w:r w:rsidR="00D054DD">
        <w:rPr>
          <w:cs/>
        </w:rPr>
        <w:t>วิเคราะห</w:t>
      </w:r>
      <w:r w:rsidR="0088503A">
        <w:rPr>
          <w:rFonts w:hint="cs"/>
          <w:cs/>
        </w:rPr>
        <w:t>์</w:t>
      </w:r>
      <w:r w:rsidR="00D054DD">
        <w:rPr>
          <w:cs/>
        </w:rPr>
        <w:t>งาน การวางแผนวิชาชีพ และการทำงานร่วมกับผู้อื่นอย่างมีประสิทธิภาพ</w:t>
      </w:r>
    </w:p>
    <w:p w14:paraId="52D9F9DD" w14:textId="4B839650" w:rsidR="00D054DD" w:rsidRDefault="00E179EA" w:rsidP="00E179EA">
      <w:pPr>
        <w:pStyle w:val="Heading5"/>
      </w:pPr>
      <w:r>
        <w:rPr>
          <w:cs/>
        </w:rPr>
        <w:t>หลักสูตรวิศวกรรมโยธาและการศึกษ</w:t>
      </w:r>
      <w:r>
        <w:rPr>
          <w:rFonts w:hint="cs"/>
          <w:cs/>
        </w:rPr>
        <w:t xml:space="preserve">า </w:t>
      </w:r>
      <w:r>
        <w:rPr>
          <w:cs/>
        </w:rPr>
        <w:t>ถึงต้องพัฒนาบัณฑิตให้มีคุณธรรมและ</w:t>
      </w:r>
      <w:r>
        <w:rPr>
          <w:cs/>
        </w:rPr>
        <w:tab/>
      </w:r>
      <w:r>
        <w:rPr>
          <w:cs/>
        </w:rPr>
        <w:tab/>
        <w:t>จริยธรร</w:t>
      </w:r>
      <w:r>
        <w:rPr>
          <w:rFonts w:hint="cs"/>
          <w:cs/>
        </w:rPr>
        <w:t>ม</w:t>
      </w:r>
      <w:r w:rsidR="00D054DD">
        <w:rPr>
          <w:cs/>
        </w:rPr>
        <w:t xml:space="preserve"> เพราะบัณฑิตที่จะไปเป็นครูหรือทำงานในวิชาชีพโยธาจำเป็นต้องเป็น</w:t>
      </w:r>
      <w:r w:rsidR="0088503A">
        <w:rPr>
          <w:cs/>
        </w:rPr>
        <w:tab/>
      </w:r>
      <w:r w:rsidR="00D054DD">
        <w:rPr>
          <w:cs/>
        </w:rPr>
        <w:t>แบบอย่างที่ดี มีความรับผิดชอบ มีจรรยาบรรณ และสามารถปฏิบัติงานอย่างซื่อสัตย์</w:t>
      </w:r>
      <w:r w:rsidR="0088503A">
        <w:rPr>
          <w:cs/>
        </w:rPr>
        <w:tab/>
      </w:r>
      <w:r w:rsidR="00D054DD">
        <w:rPr>
          <w:cs/>
        </w:rPr>
        <w:t>และปลอดภั</w:t>
      </w:r>
      <w:r>
        <w:rPr>
          <w:rFonts w:hint="cs"/>
          <w:cs/>
        </w:rPr>
        <w:t>ย</w:t>
      </w:r>
    </w:p>
    <w:p w14:paraId="0CAA59FC" w14:textId="6DCB9E28" w:rsidR="00D054DD" w:rsidRDefault="00B574D1" w:rsidP="00E179EA">
      <w:pPr>
        <w:pStyle w:val="Heading5"/>
      </w:pPr>
      <w:r>
        <w:rPr>
          <w:cs/>
        </w:rPr>
        <w:t>หลักสูตรวิศวกรรมโยธาและการศึกษ</w:t>
      </w:r>
      <w:r>
        <w:rPr>
          <w:rFonts w:hint="cs"/>
          <w:cs/>
        </w:rPr>
        <w:t xml:space="preserve">า </w:t>
      </w:r>
      <w:r>
        <w:rPr>
          <w:cs/>
        </w:rPr>
        <w:t>ต้องการให้ผู้เรียนมีความสามารถด้านงานวิจัย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="00D054DD">
        <w:rPr>
          <w:cs/>
        </w:rPr>
        <w:t>เพราะ</w:t>
      </w:r>
      <w:r w:rsidR="00E179EA">
        <w:rPr>
          <w:cs/>
        </w:rPr>
        <w:t>หลักสูตรวิศวกรรมโยธาและการศึกษ</w:t>
      </w:r>
      <w:r w:rsidR="00E179EA">
        <w:rPr>
          <w:rFonts w:hint="cs"/>
          <w:cs/>
        </w:rPr>
        <w:t xml:space="preserve">า </w:t>
      </w:r>
      <w:r w:rsidR="00D054DD">
        <w:rPr>
          <w:cs/>
        </w:rPr>
        <w:t>ผู้เรียนควรมีพื้นฐานในกา</w:t>
      </w:r>
      <w:r>
        <w:rPr>
          <w:rFonts w:hint="cs"/>
          <w:cs/>
        </w:rPr>
        <w:t>ร</w:t>
      </w:r>
      <w:r w:rsidR="00D054DD">
        <w:rPr>
          <w:cs/>
        </w:rPr>
        <w:t>ทำงานวิจัย</w:t>
      </w:r>
      <w:r>
        <w:rPr>
          <w:cs/>
        </w:rPr>
        <w:tab/>
      </w:r>
      <w:r w:rsidR="00D054DD">
        <w:rPr>
          <w:cs/>
        </w:rPr>
        <w:t>ด้านการศึกษาและด้านวิศวกรรมโยธา เพื่อพัฒนาความรู้และแก้ปัญหาในสาย</w:t>
      </w:r>
      <w:r w:rsidR="00E179EA">
        <w:rPr>
          <w:cs/>
        </w:rPr>
        <w:tab/>
      </w:r>
      <w:r w:rsidR="00E179EA">
        <w:rPr>
          <w:cs/>
        </w:rPr>
        <w:tab/>
      </w:r>
      <w:r w:rsidR="00D054DD">
        <w:rPr>
          <w:cs/>
        </w:rPr>
        <w:t>งานได้อย่างมีเหตุผล</w:t>
      </w:r>
    </w:p>
    <w:p w14:paraId="28630A6E" w14:textId="77777777" w:rsidR="00B574D1" w:rsidRPr="00B574D1" w:rsidRDefault="00B574D1" w:rsidP="00B574D1"/>
    <w:p w14:paraId="7E4ACFEA" w14:textId="1001B2A7" w:rsidR="00D054DD" w:rsidRDefault="00D054DD" w:rsidP="00E179EA">
      <w:pPr>
        <w:pStyle w:val="Heading4"/>
      </w:pPr>
      <w:r>
        <w:rPr>
          <w:rFonts w:hint="cs"/>
          <w:cs/>
        </w:rPr>
        <w:lastRenderedPageBreak/>
        <w:t>จุดเด่นเฉพาะของหลักสูตร</w:t>
      </w:r>
    </w:p>
    <w:p w14:paraId="1C73DCB8" w14:textId="1A1DFDF0" w:rsidR="00D054DD" w:rsidRDefault="00E179EA" w:rsidP="00B574D1">
      <w:pPr>
        <w:pStyle w:val="Heading5"/>
      </w:pPr>
      <w:r>
        <w:rPr>
          <w:cs/>
        </w:rPr>
        <w:t>จุดเด่นที่สำคัญที่สุดของหลักสูตรวิศวกรรมโยธาและการศึกษา</w:t>
      </w:r>
      <w:r>
        <w:rPr>
          <w:rFonts w:hint="cs"/>
          <w:cs/>
        </w:rPr>
        <w:t xml:space="preserve"> </w:t>
      </w:r>
      <w:r w:rsidR="00D054DD">
        <w:rPr>
          <w:cs/>
        </w:rPr>
        <w:t xml:space="preserve">คือการผสมผสาน </w:t>
      </w:r>
      <w:r>
        <w:rPr>
          <w:cs/>
        </w:rPr>
        <w:tab/>
      </w:r>
      <w:r>
        <w:rPr>
          <w:cs/>
        </w:rPr>
        <w:tab/>
      </w:r>
      <w:r w:rsidR="00D054DD">
        <w:rPr>
          <w:cs/>
        </w:rPr>
        <w:t>“วิศวกรรมโยธา” กับ “วิชาชีพครู” เข้าด้วยกัน ทำให้บัณฑิตที่จบสามารถสอนได้ทั้ง</w:t>
      </w:r>
      <w:r w:rsidR="00B574D1">
        <w:rPr>
          <w:cs/>
        </w:rPr>
        <w:tab/>
      </w:r>
      <w:r w:rsidR="00D054DD">
        <w:rPr>
          <w:cs/>
        </w:rPr>
        <w:t>ด้านทฤษฎีและปฏิบัติ และยังประกอบอาชีพในภาคอุตสาหกรรมได้ด้วย</w:t>
      </w:r>
    </w:p>
    <w:p w14:paraId="159A00BC" w14:textId="151453C6" w:rsidR="00D054DD" w:rsidRDefault="00E179EA" w:rsidP="00E179EA">
      <w:pPr>
        <w:pStyle w:val="Heading5"/>
      </w:pPr>
      <w:r>
        <w:rPr>
          <w:cs/>
        </w:rPr>
        <w:t>หลักสูตรวิศวกรรมโยธาและการศึกษาเน้นทั้งความรู้วิศวกรรมและทักษะครูไปพร้อม</w:t>
      </w:r>
      <w:r>
        <w:rPr>
          <w:cs/>
        </w:rPr>
        <w:tab/>
        <w:t>กัน</w:t>
      </w:r>
      <w:r>
        <w:rPr>
          <w:rFonts w:hint="cs"/>
          <w:cs/>
        </w:rPr>
        <w:t xml:space="preserve"> </w:t>
      </w:r>
      <w:r w:rsidR="00D054DD">
        <w:rPr>
          <w:cs/>
        </w:rPr>
        <w:t>เพราะอุตสาหกรรมและสถานศึกษาในปัจจุบันต้องการบุคลากรที่มีทั้งความรู้ด้าน</w:t>
      </w:r>
      <w:r>
        <w:rPr>
          <w:cs/>
        </w:rPr>
        <w:tab/>
      </w:r>
      <w:r w:rsidR="00D054DD">
        <w:rPr>
          <w:cs/>
        </w:rPr>
        <w:t>เทคนิคและทักษะการถ่ายทอดความรู้ ทำให้ผู้เรียนสามารถเลือกเส้นทางอาชีพได้</w:t>
      </w:r>
      <w:r>
        <w:rPr>
          <w:cs/>
        </w:rPr>
        <w:tab/>
      </w:r>
      <w:r>
        <w:rPr>
          <w:cs/>
        </w:rPr>
        <w:tab/>
      </w:r>
      <w:r w:rsidR="00D054DD">
        <w:rPr>
          <w:cs/>
        </w:rPr>
        <w:t>หลากหลาย</w:t>
      </w:r>
    </w:p>
    <w:p w14:paraId="0E4B17FE" w14:textId="2DDB3F35" w:rsidR="00F94617" w:rsidRDefault="00E179EA" w:rsidP="00B574D1">
      <w:pPr>
        <w:pStyle w:val="Heading5"/>
      </w:pPr>
      <w:r>
        <w:rPr>
          <w:cs/>
        </w:rPr>
        <w:t>หลักสูตรวิศวกรรมโยธาและการศึกษาเหมาะก</w:t>
      </w:r>
      <w:r w:rsidR="00F94617">
        <w:rPr>
          <w:rFonts w:hint="cs"/>
          <w:cs/>
        </w:rPr>
        <w:t>ับ</w:t>
      </w:r>
      <w:r w:rsidR="00D054DD">
        <w:rPr>
          <w:cs/>
        </w:rPr>
        <w:t xml:space="preserve">ผู้ที่สนใจวิศวกรรมโยธาและการสอน </w:t>
      </w:r>
      <w:r w:rsidR="00F94617">
        <w:rPr>
          <w:cs/>
        </w:rPr>
        <w:tab/>
      </w:r>
      <w:r w:rsidR="00D054DD">
        <w:rPr>
          <w:cs/>
        </w:rPr>
        <w:t>ชอบการวิเคราะห์ปัญหา รักการปฏิบัติจริง และต้องการพัฒนาความสามารถทั้งด้าน</w:t>
      </w:r>
      <w:r w:rsidR="00B574D1">
        <w:rPr>
          <w:cs/>
        </w:rPr>
        <w:tab/>
      </w:r>
      <w:r w:rsidR="00D054DD">
        <w:rPr>
          <w:cs/>
        </w:rPr>
        <w:t>เทคนิ</w:t>
      </w:r>
      <w:r w:rsidR="00B574D1">
        <w:rPr>
          <w:rFonts w:hint="cs"/>
          <w:cs/>
        </w:rPr>
        <w:t>ค</w:t>
      </w:r>
      <w:r w:rsidR="00D054DD">
        <w:rPr>
          <w:cs/>
        </w:rPr>
        <w:t>และด้านการถ่ายทอดความรู้ไปพร้อมกัน</w:t>
      </w:r>
    </w:p>
    <w:p w14:paraId="7A76CA7D" w14:textId="26A2D7EE" w:rsidR="00D054DD" w:rsidRDefault="00D054DD" w:rsidP="00F94617">
      <w:pPr>
        <w:pStyle w:val="Heading4"/>
      </w:pPr>
      <w:r>
        <w:rPr>
          <w:rFonts w:hint="cs"/>
          <w:cs/>
        </w:rPr>
        <w:t>อาชีพที่สามารถประกอบได้หลังจบการศึกษา</w:t>
      </w:r>
    </w:p>
    <w:p w14:paraId="33034AE3" w14:textId="1C71E5AF" w:rsidR="00D054DD" w:rsidRDefault="00F94617" w:rsidP="00B574D1">
      <w:pPr>
        <w:pStyle w:val="Heading5"/>
      </w:pPr>
      <w:r>
        <w:rPr>
          <w:cs/>
        </w:rPr>
        <w:t>เมื่อจบหลักสูตรวิศวกรรมโยธาและการศึกษานี้</w:t>
      </w:r>
      <w:r>
        <w:rPr>
          <w:rFonts w:hint="cs"/>
          <w:cs/>
        </w:rPr>
        <w:t xml:space="preserve"> </w:t>
      </w:r>
      <w:r w:rsidR="00D054DD">
        <w:rPr>
          <w:cs/>
        </w:rPr>
        <w:t xml:space="preserve">สามารถประกอบอาชีพได้หลากหลาย </w:t>
      </w:r>
      <w:r>
        <w:rPr>
          <w:cs/>
        </w:rPr>
        <w:tab/>
      </w:r>
      <w:r w:rsidR="00D054DD">
        <w:rPr>
          <w:cs/>
        </w:rPr>
        <w:t>เช่น วิศวกรโยธาในหน่วยงานรัฐ/เอกชน ครูช่างอุตสาหกรรม ผู้ช่วยวิจัย เจ้าหน้าที่</w:t>
      </w:r>
      <w:r w:rsidR="00B574D1">
        <w:rPr>
          <w:cs/>
        </w:rPr>
        <w:tab/>
      </w:r>
      <w:r w:rsidR="00D054DD">
        <w:rPr>
          <w:cs/>
        </w:rPr>
        <w:t>ควบคุมงานก่อสร้าง วิศวกรสนาม นักวิชาการศึกษา และงานที่เกี่ยวข้องกับการ</w:t>
      </w:r>
      <w:r w:rsidR="00B574D1">
        <w:rPr>
          <w:cs/>
        </w:rPr>
        <w:tab/>
      </w:r>
      <w:r w:rsidR="00D054DD">
        <w:rPr>
          <w:cs/>
        </w:rPr>
        <w:t>ออกแบบและบริหารงานก่อสร้าง</w:t>
      </w:r>
    </w:p>
    <w:p w14:paraId="42FAE0E7" w14:textId="070FFBB1" w:rsidR="00D054DD" w:rsidRDefault="00F94617" w:rsidP="00B574D1">
      <w:pPr>
        <w:pStyle w:val="Heading5"/>
      </w:pPr>
      <w:r>
        <w:rPr>
          <w:cs/>
        </w:rPr>
        <w:t>เมื่อจบหลักสูตรวิศวกรรมโยธาและการศึกษานี้</w:t>
      </w:r>
      <w:r>
        <w:rPr>
          <w:rFonts w:hint="cs"/>
          <w:cs/>
        </w:rPr>
        <w:t xml:space="preserve"> </w:t>
      </w:r>
      <w:r w:rsidR="00D054DD">
        <w:rPr>
          <w:cs/>
        </w:rPr>
        <w:t>สามารถเป็นครูสอนวิชาวิศวกรรมโยธา</w:t>
      </w:r>
      <w:r>
        <w:rPr>
          <w:cs/>
        </w:rPr>
        <w:tab/>
      </w:r>
      <w:r w:rsidR="00D054DD">
        <w:rPr>
          <w:cs/>
        </w:rPr>
        <w:t>ในสถานศึกษาระดับอาชีวศึกษา โรงเรียนเทคนิค วิทยาลัย หรือสถาบันการศึกษาที่</w:t>
      </w:r>
      <w:r w:rsidR="00B574D1">
        <w:rPr>
          <w:cs/>
        </w:rPr>
        <w:tab/>
      </w:r>
      <w:r w:rsidR="00D054DD">
        <w:rPr>
          <w:cs/>
        </w:rPr>
        <w:t>ต้องการครูช่างโดยเฉพาะ</w:t>
      </w:r>
    </w:p>
    <w:p w14:paraId="30B467A5" w14:textId="48C195E1" w:rsidR="00D054DD" w:rsidRDefault="00F94617" w:rsidP="00B574D1">
      <w:pPr>
        <w:pStyle w:val="Heading5"/>
      </w:pPr>
      <w:r>
        <w:rPr>
          <w:cs/>
        </w:rPr>
        <w:t>เมื่อจบหลักสูตรวิศวกรรมโยธาและการศึกษานี้</w:t>
      </w:r>
      <w:r>
        <w:rPr>
          <w:rFonts w:hint="cs"/>
          <w:cs/>
        </w:rPr>
        <w:t xml:space="preserve"> </w:t>
      </w:r>
      <w:r>
        <w:rPr>
          <w:cs/>
        </w:rPr>
        <w:t>นอกจากงานครูและงานโยธา ยังมี</w:t>
      </w:r>
      <w:r>
        <w:rPr>
          <w:cs/>
        </w:rPr>
        <w:tab/>
      </w:r>
      <w:r>
        <w:rPr>
          <w:cs/>
        </w:rPr>
        <w:tab/>
        <w:t>อาชีพอื่น</w:t>
      </w:r>
      <w:r>
        <w:rPr>
          <w:rFonts w:hint="cs"/>
          <w:cs/>
        </w:rPr>
        <w:t xml:space="preserve"> </w:t>
      </w:r>
      <w:r w:rsidR="00D054DD">
        <w:rPr>
          <w:cs/>
        </w:rPr>
        <w:t>เช่</w:t>
      </w:r>
      <w:r>
        <w:rPr>
          <w:rFonts w:hint="cs"/>
          <w:cs/>
        </w:rPr>
        <w:t>น</w:t>
      </w:r>
      <w:r w:rsidR="00D054DD">
        <w:rPr>
          <w:cs/>
        </w:rPr>
        <w:t xml:space="preserve">นักวิจัย ผู้ประสานงานโครงการ เจ้าหน้าที่สนับสนุนด้านการศึกษา </w:t>
      </w:r>
      <w:r w:rsidR="00B574D1">
        <w:rPr>
          <w:cs/>
        </w:rPr>
        <w:tab/>
      </w:r>
      <w:r w:rsidR="00D054DD">
        <w:rPr>
          <w:cs/>
        </w:rPr>
        <w:t>วิทยากรฝึกอบรม หรือผู้ควบคุมงานอาคารและสิ่งก่อสร้าง</w:t>
      </w:r>
    </w:p>
    <w:p w14:paraId="0C788337" w14:textId="2FFC9244" w:rsidR="00D054DD" w:rsidRDefault="00F94617" w:rsidP="00D054DD">
      <w:pPr>
        <w:pStyle w:val="Heading5"/>
      </w:pPr>
      <w:r>
        <w:rPr>
          <w:cs/>
        </w:rPr>
        <w:t>สูตรวิศวกรรมโยธาและการศึกษา</w:t>
      </w:r>
      <w:r>
        <w:rPr>
          <w:rFonts w:hint="cs"/>
          <w:cs/>
        </w:rPr>
        <w:t xml:space="preserve"> </w:t>
      </w:r>
      <w:r>
        <w:rPr>
          <w:cs/>
        </w:rPr>
        <w:t>สามารถต่อยอดสู่การทำงานด้านบริหารโครงการได้</w:t>
      </w:r>
      <w:r>
        <w:rPr>
          <w:cs/>
        </w:rPr>
        <w:tab/>
      </w:r>
      <w:r w:rsidR="00D054DD">
        <w:rPr>
          <w:cs/>
        </w:rPr>
        <w:t>เพราะผู้เรียนได้รับทักษะด้านการวางแผน การบริหารงาน การจัดการทรัพยากร และ</w:t>
      </w:r>
      <w:r w:rsidR="00B574D1">
        <w:rPr>
          <w:cs/>
        </w:rPr>
        <w:tab/>
      </w:r>
      <w:r w:rsidR="00D054DD">
        <w:rPr>
          <w:cs/>
        </w:rPr>
        <w:t>การประเมินโครงการ ซึ่งเป็นพื้นฐานสำคัญของงานบริหารโครงการก่อสร้าง</w:t>
      </w:r>
    </w:p>
    <w:p w14:paraId="36C1CD22" w14:textId="77777777" w:rsidR="003A0482" w:rsidRDefault="003A0482" w:rsidP="003A0482">
      <w:pPr>
        <w:pStyle w:val="Heading2"/>
      </w:pPr>
      <w:r>
        <w:rPr>
          <w:rFonts w:hint="cs"/>
          <w:cs/>
        </w:rPr>
        <w:t xml:space="preserve">องค์ประกอบที่3 โครงสร้างหลักสูตร รายวิชาและหน่วยกิต </w:t>
      </w:r>
    </w:p>
    <w:p w14:paraId="43E77502" w14:textId="77777777" w:rsidR="003A0482" w:rsidRPr="008528BB" w:rsidRDefault="003A0482" w:rsidP="006424E7">
      <w:pPr>
        <w:pStyle w:val="Heading3"/>
      </w:pPr>
      <w:r w:rsidRPr="008528BB">
        <w:rPr>
          <w:cs/>
        </w:rPr>
        <w:t>จํานวนห</w:t>
      </w:r>
      <w:r>
        <w:rPr>
          <w:rFonts w:hint="cs"/>
          <w:cs/>
        </w:rPr>
        <w:t>น่วยกิต</w:t>
      </w:r>
      <w:r w:rsidRPr="008528BB">
        <w:rPr>
          <w:cs/>
        </w:rPr>
        <w:t>ที่เรียน รวมตลอดหล</w:t>
      </w:r>
      <w:r>
        <w:rPr>
          <w:rFonts w:hint="cs"/>
          <w:cs/>
        </w:rPr>
        <w:t>ักสูตร</w:t>
      </w:r>
    </w:p>
    <w:p w14:paraId="21809788" w14:textId="77777777" w:rsidR="003A0482" w:rsidRDefault="003A0482" w:rsidP="003A0482">
      <w:pPr>
        <w:pStyle w:val="Heading4"/>
      </w:pPr>
      <w:r w:rsidRPr="00723281">
        <w:rPr>
          <w:cs/>
        </w:rPr>
        <w:t xml:space="preserve">หลักสูตรครุศาสตร์โยธาและการศึกษามีจำนวนหน่วยกิตรวมทั้งหมด </w:t>
      </w:r>
      <w:r w:rsidRPr="00723281">
        <w:t xml:space="preserve">185 </w:t>
      </w:r>
      <w:r w:rsidRPr="00723281">
        <w:rPr>
          <w:cs/>
        </w:rPr>
        <w:t>หน่วยกิต</w:t>
      </w:r>
    </w:p>
    <w:p w14:paraId="5D421306" w14:textId="77777777" w:rsidR="003A0482" w:rsidRDefault="003A0482" w:rsidP="006424E7">
      <w:pPr>
        <w:pStyle w:val="Heading3"/>
      </w:pPr>
      <w:r w:rsidRPr="00F05AD0">
        <w:rPr>
          <w:cs/>
        </w:rPr>
        <w:t>โครงสร้างหลักสูตร</w:t>
      </w:r>
    </w:p>
    <w:p w14:paraId="4AE0A61F" w14:textId="77777777" w:rsidR="003A0482" w:rsidRDefault="003A0482" w:rsidP="003A0482">
      <w:pPr>
        <w:pStyle w:val="Heading4"/>
      </w:pPr>
      <w:r w:rsidRPr="00173C6C">
        <w:rPr>
          <w:cs/>
        </w:rPr>
        <w:t>หมวดวิชาศึกษาทั่วไป</w:t>
      </w:r>
    </w:p>
    <w:p w14:paraId="2751BE0B" w14:textId="77777777" w:rsidR="003A0482" w:rsidRPr="00A93ABE" w:rsidRDefault="003A0482" w:rsidP="003A0482">
      <w:pPr>
        <w:pStyle w:val="Heading5"/>
        <w:rPr>
          <w:cs/>
        </w:rPr>
      </w:pPr>
      <w:r w:rsidRPr="00723281">
        <w:rPr>
          <w:cs/>
        </w:rPr>
        <w:lastRenderedPageBreak/>
        <w:t>หลักสูตรครุศาสตร์โยธาและการศึกษา</w:t>
      </w:r>
      <w:r>
        <w:rPr>
          <w:rFonts w:hint="cs"/>
          <w:cs/>
        </w:rPr>
        <w:t>หมวดศึกษาทั่วไป มีจำนวนหลักสูตรหน่วย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กิตรวม 30 หน่วยกิต </w:t>
      </w:r>
    </w:p>
    <w:p w14:paraId="05F46A1E" w14:textId="77777777" w:rsidR="003A0482" w:rsidRDefault="003A0482" w:rsidP="003A0482">
      <w:pPr>
        <w:pStyle w:val="Heading5"/>
      </w:pPr>
      <w:r w:rsidRPr="00173C6C">
        <w:rPr>
          <w:cs/>
        </w:rPr>
        <w:t>วิชาบ</w:t>
      </w:r>
      <w:r>
        <w:rPr>
          <w:rFonts w:hint="cs"/>
          <w:cs/>
        </w:rPr>
        <w:t>ังคับ</w:t>
      </w:r>
    </w:p>
    <w:p w14:paraId="0C97A445" w14:textId="77777777" w:rsidR="003A0482" w:rsidRPr="001600AC" w:rsidRDefault="003A0482" w:rsidP="003A0482">
      <w:pPr>
        <w:pStyle w:val="Heading6"/>
      </w:pPr>
      <w:r w:rsidRPr="001600AC">
        <w:rPr>
          <w:cs/>
        </w:rPr>
        <w:t xml:space="preserve">หลักสูตรครุศาสตร์โยธาและการศึกษากำหนดวิชาบังคับในหมวดศึกษาทั่วไป </w:t>
      </w:r>
      <w:r w:rsidRPr="001600AC">
        <w:t xml:space="preserve">19 </w:t>
      </w:r>
      <w:r>
        <w:tab/>
      </w:r>
      <w:r w:rsidRPr="001600AC">
        <w:rPr>
          <w:cs/>
        </w:rPr>
        <w:t xml:space="preserve">หน่วยกิต </w:t>
      </w:r>
      <w:r>
        <w:rPr>
          <w:rFonts w:hint="cs"/>
          <w:cs/>
        </w:rPr>
        <w:t>มีกลุ่มวิชาดังนี้</w:t>
      </w:r>
    </w:p>
    <w:p w14:paraId="3085945A" w14:textId="77777777" w:rsidR="003A0482" w:rsidRPr="001600AC" w:rsidRDefault="003A0482" w:rsidP="003A0482">
      <w:pPr>
        <w:pStyle w:val="Heading7"/>
      </w:pPr>
      <w:r w:rsidRPr="001600AC">
        <w:rPr>
          <w:cs/>
        </w:rPr>
        <w:t xml:space="preserve">กลุ่มเสริมสร้างทักษะการใช้ภาษาและการสื่อสาร </w:t>
      </w:r>
      <w:r w:rsidRPr="001600AC">
        <w:t xml:space="preserve">3 </w:t>
      </w:r>
      <w:r w:rsidRPr="001600AC">
        <w:rPr>
          <w:cs/>
        </w:rPr>
        <w:t>หน่วยกิต</w:t>
      </w:r>
    </w:p>
    <w:p w14:paraId="0F991DC2" w14:textId="77777777" w:rsidR="003A0482" w:rsidRPr="001600AC" w:rsidRDefault="003A0482" w:rsidP="003A0482">
      <w:pPr>
        <w:pStyle w:val="Heading7"/>
      </w:pPr>
      <w:r w:rsidRPr="001600AC">
        <w:rPr>
          <w:cs/>
        </w:rPr>
        <w:t xml:space="preserve">กลุ่มเสริมสร้างทักษะการเป็นผู้ประกอบการและสร้างนวัตกรรม </w:t>
      </w:r>
      <w:r w:rsidRPr="001600AC">
        <w:t xml:space="preserve">6 </w:t>
      </w:r>
      <w:r w:rsidRPr="001600AC">
        <w:rPr>
          <w:cs/>
        </w:rPr>
        <w:t>หน่วยกิต</w:t>
      </w:r>
    </w:p>
    <w:p w14:paraId="001765E2" w14:textId="77777777" w:rsidR="003A0482" w:rsidRPr="001600AC" w:rsidRDefault="003A0482" w:rsidP="003A0482">
      <w:pPr>
        <w:pStyle w:val="Heading7"/>
      </w:pPr>
      <w:r w:rsidRPr="001600AC">
        <w:rPr>
          <w:cs/>
        </w:rPr>
        <w:t xml:space="preserve">กลุ่มเสริมสร้างคุณภาพชีวิตและจริยพลเมืองที่ดี </w:t>
      </w:r>
      <w:r w:rsidRPr="001600AC">
        <w:t xml:space="preserve">1 </w:t>
      </w:r>
      <w:r w:rsidRPr="001600AC">
        <w:rPr>
          <w:cs/>
        </w:rPr>
        <w:t>หน่วยกิต</w:t>
      </w:r>
    </w:p>
    <w:p w14:paraId="1CAC50BE" w14:textId="77777777" w:rsidR="003A0482" w:rsidRDefault="003A0482" w:rsidP="003A0482">
      <w:pPr>
        <w:pStyle w:val="Heading7"/>
      </w:pPr>
      <w:r w:rsidRPr="001600AC">
        <w:rPr>
          <w:cs/>
        </w:rPr>
        <w:t xml:space="preserve">กลุ่มเสริมสร้างทักษะในศตวรรษที่ </w:t>
      </w:r>
      <w:r w:rsidRPr="001600AC">
        <w:t xml:space="preserve">21 </w:t>
      </w:r>
      <w:r w:rsidRPr="001600AC">
        <w:rPr>
          <w:cs/>
        </w:rPr>
        <w:t xml:space="preserve">จำนวน </w:t>
      </w:r>
      <w:r w:rsidRPr="001600AC">
        <w:t xml:space="preserve">6 </w:t>
      </w:r>
      <w:r w:rsidRPr="001600AC">
        <w:rPr>
          <w:cs/>
        </w:rPr>
        <w:t>หน่วยกิต</w:t>
      </w:r>
    </w:p>
    <w:p w14:paraId="19A24100" w14:textId="77777777" w:rsidR="003A0482" w:rsidRPr="00496B06" w:rsidRDefault="003A0482" w:rsidP="003A0482">
      <w:pPr>
        <w:pStyle w:val="Heading5"/>
      </w:pPr>
      <w:r>
        <w:rPr>
          <w:rFonts w:hint="cs"/>
          <w:cs/>
        </w:rPr>
        <w:t>วิชาเลือก</w:t>
      </w:r>
    </w:p>
    <w:p w14:paraId="00A4520E" w14:textId="77777777" w:rsidR="003A0482" w:rsidRPr="00F64D99" w:rsidRDefault="003A0482" w:rsidP="003A0482">
      <w:pPr>
        <w:pStyle w:val="Heading6"/>
      </w:pPr>
      <w:r w:rsidRPr="00F64D99">
        <w:rPr>
          <w:cs/>
        </w:rPr>
        <w:t xml:space="preserve">วิชาเลือกในหมวดศึกษาทั่วไปต้องเลือกให้ครบ </w:t>
      </w:r>
      <w:r w:rsidRPr="00F64D99">
        <w:t xml:space="preserve">11 </w:t>
      </w:r>
      <w:r w:rsidRPr="00F64D99">
        <w:rPr>
          <w:cs/>
        </w:rPr>
        <w:t>หน่วยกิต แบ่งเป็น</w:t>
      </w:r>
    </w:p>
    <w:p w14:paraId="3AEC8747" w14:textId="77777777" w:rsidR="003A0482" w:rsidRPr="00F64D99" w:rsidRDefault="003A0482" w:rsidP="003A0482">
      <w:pPr>
        <w:pStyle w:val="Heading7"/>
      </w:pPr>
      <w:r w:rsidRPr="00A01609">
        <w:rPr>
          <w:cs/>
        </w:rPr>
        <w:t>ก</w:t>
      </w:r>
      <w:r>
        <w:rPr>
          <w:rFonts w:hint="cs"/>
          <w:cs/>
        </w:rPr>
        <w:t xml:space="preserve">ลุ่มส่งสริมสร้างทักษะการใช้ภาษาและการสื่อสาร </w:t>
      </w:r>
      <w:r w:rsidRPr="00F64D99">
        <w:t xml:space="preserve">3 </w:t>
      </w:r>
      <w:r w:rsidRPr="00F64D99">
        <w:rPr>
          <w:cs/>
        </w:rPr>
        <w:t>หน่วยกิต</w:t>
      </w:r>
    </w:p>
    <w:p w14:paraId="1F0E7E5F" w14:textId="77777777" w:rsidR="003A0482" w:rsidRPr="00F64D99" w:rsidRDefault="003A0482" w:rsidP="003A0482">
      <w:pPr>
        <w:pStyle w:val="Heading7"/>
      </w:pPr>
      <w:r w:rsidRPr="00F64D99">
        <w:rPr>
          <w:cs/>
        </w:rPr>
        <w:t>กลุ่ม</w:t>
      </w:r>
      <w:r>
        <w:rPr>
          <w:rFonts w:hint="cs"/>
          <w:cs/>
        </w:rPr>
        <w:t>เสริมสร้างคุณภาพชีวิตและวิถีพลเมืองที่ดี</w:t>
      </w:r>
      <w:r w:rsidRPr="00F64D99">
        <w:rPr>
          <w:cs/>
        </w:rPr>
        <w:t xml:space="preserve"> </w:t>
      </w:r>
      <w:r w:rsidRPr="00F64D99">
        <w:t xml:space="preserve">2 </w:t>
      </w:r>
      <w:r w:rsidRPr="00F64D99">
        <w:rPr>
          <w:cs/>
        </w:rPr>
        <w:t>หน่วยกิต</w:t>
      </w:r>
    </w:p>
    <w:p w14:paraId="0A12BDB5" w14:textId="77777777" w:rsidR="003A0482" w:rsidRDefault="003A0482" w:rsidP="003A0482">
      <w:pPr>
        <w:pStyle w:val="Heading7"/>
      </w:pPr>
      <w:r w:rsidRPr="00F64D99">
        <w:rPr>
          <w:cs/>
        </w:rPr>
        <w:t xml:space="preserve">กลุ่มเสริมสร้างทักษะในศตวรรษที่ </w:t>
      </w:r>
      <w:r w:rsidRPr="00F64D99">
        <w:t xml:space="preserve">21 </w:t>
      </w:r>
      <w:r w:rsidRPr="00F64D99">
        <w:rPr>
          <w:cs/>
        </w:rPr>
        <w:t xml:space="preserve">จำนวน </w:t>
      </w:r>
      <w:r w:rsidRPr="00F64D99">
        <w:t xml:space="preserve">6 </w:t>
      </w:r>
      <w:r w:rsidRPr="00F64D99">
        <w:rPr>
          <w:cs/>
        </w:rPr>
        <w:t>หน่วยกิต</w:t>
      </w:r>
    </w:p>
    <w:p w14:paraId="0C048F44" w14:textId="77777777" w:rsidR="003A0482" w:rsidRDefault="003A0482" w:rsidP="003A0482"/>
    <w:p w14:paraId="25F8D442" w14:textId="77777777" w:rsidR="003A0482" w:rsidRPr="003B450E" w:rsidRDefault="003A0482" w:rsidP="003A0482"/>
    <w:p w14:paraId="55F3B66D" w14:textId="77777777" w:rsidR="003A0482" w:rsidRDefault="003A0482" w:rsidP="003A0482">
      <w:pPr>
        <w:pStyle w:val="Heading4"/>
      </w:pPr>
      <w:r w:rsidRPr="00A23A86">
        <w:rPr>
          <w:cs/>
        </w:rPr>
        <w:lastRenderedPageBreak/>
        <w:t>หมวดวิชาเฉพาะ</w:t>
      </w:r>
    </w:p>
    <w:p w14:paraId="01AA5442" w14:textId="77777777" w:rsidR="003A0482" w:rsidRDefault="003A0482" w:rsidP="003A0482">
      <w:pPr>
        <w:pStyle w:val="Heading5"/>
      </w:pPr>
      <w:r>
        <w:rPr>
          <w:rFonts w:hint="cs"/>
          <w:cs/>
        </w:rPr>
        <w:t>ห</w:t>
      </w:r>
      <w:r w:rsidRPr="00723281">
        <w:rPr>
          <w:cs/>
        </w:rPr>
        <w:t>ลักสูตรครุศาสตร์โยธาและการศึกษา</w:t>
      </w:r>
      <w:r>
        <w:rPr>
          <w:rFonts w:hint="cs"/>
          <w:cs/>
        </w:rPr>
        <w:t>หมวดวิชาเฉพาะมีจำนวนหลักสูตรหน่วย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กิตรวม 149 หน่วยกิต </w:t>
      </w:r>
    </w:p>
    <w:p w14:paraId="7E6F2796" w14:textId="77777777" w:rsidR="003A0482" w:rsidRDefault="003A0482" w:rsidP="003A0482">
      <w:pPr>
        <w:pStyle w:val="Heading5"/>
      </w:pPr>
      <w:r>
        <w:rPr>
          <w:rFonts w:hint="cs"/>
          <w:cs/>
        </w:rPr>
        <w:t>วิชาแกน</w:t>
      </w:r>
    </w:p>
    <w:p w14:paraId="094EADDE" w14:textId="77777777" w:rsidR="003A0482" w:rsidRPr="009B2A26" w:rsidRDefault="003A0482" w:rsidP="003A0482">
      <w:pPr>
        <w:pStyle w:val="Heading6"/>
      </w:pPr>
      <w:r w:rsidRPr="009B2A26">
        <w:rPr>
          <w:cs/>
        </w:rPr>
        <w:t xml:space="preserve">วิชาแกนในหลักสูตรครุศาสตร์โยธาและการศึกษามีทั้งหมด </w:t>
      </w:r>
      <w:r w:rsidRPr="009B2A26">
        <w:t xml:space="preserve">44 </w:t>
      </w:r>
      <w:r w:rsidRPr="009B2A26">
        <w:rPr>
          <w:cs/>
        </w:rPr>
        <w:t xml:space="preserve">หน่วยกิต </w:t>
      </w:r>
      <w:r>
        <w:rPr>
          <w:rFonts w:hint="cs"/>
          <w:cs/>
        </w:rPr>
        <w:t>มีกลุ่ม</w:t>
      </w:r>
      <w:r>
        <w:rPr>
          <w:cs/>
        </w:rPr>
        <w:tab/>
      </w:r>
      <w:r>
        <w:rPr>
          <w:rFonts w:hint="cs"/>
          <w:cs/>
        </w:rPr>
        <w:t>รายวิชาดังนี้</w:t>
      </w:r>
    </w:p>
    <w:p w14:paraId="2A70CCC8" w14:textId="77777777" w:rsidR="003A0482" w:rsidRDefault="003A0482" w:rsidP="003A0482">
      <w:pPr>
        <w:pStyle w:val="Heading7"/>
      </w:pPr>
      <w:r w:rsidRPr="009B2A26">
        <w:rPr>
          <w:cs/>
        </w:rPr>
        <w:t xml:space="preserve">กลุ่มวิชาพื้นฐานทางคณิตศาสตร์และวิทยาศาสตร์ </w:t>
      </w:r>
      <w:r w:rsidRPr="009B2A26">
        <w:t xml:space="preserve">24 </w:t>
      </w:r>
      <w:r w:rsidRPr="009B2A26">
        <w:rPr>
          <w:cs/>
        </w:rPr>
        <w:t>หน่วยกิต</w:t>
      </w:r>
    </w:p>
    <w:p w14:paraId="446CD1CC" w14:textId="77777777" w:rsidR="003A0482" w:rsidRDefault="003A0482" w:rsidP="003A0482">
      <w:pPr>
        <w:pStyle w:val="Heading7"/>
      </w:pPr>
      <w:r w:rsidRPr="009B2A26">
        <w:rPr>
          <w:cs/>
        </w:rPr>
        <w:t xml:space="preserve">กลุ่มวิชาพื้นฐานทางวิศวกรรม </w:t>
      </w:r>
      <w:r w:rsidRPr="009B2A26">
        <w:t xml:space="preserve">20 </w:t>
      </w:r>
      <w:r w:rsidRPr="009B2A26">
        <w:rPr>
          <w:cs/>
        </w:rPr>
        <w:t>หน่วยกิต</w:t>
      </w:r>
    </w:p>
    <w:p w14:paraId="1DB96158" w14:textId="77777777" w:rsidR="003A0482" w:rsidRPr="00F93FA7" w:rsidRDefault="003A0482" w:rsidP="003A0482">
      <w:pPr>
        <w:pStyle w:val="Heading5"/>
      </w:pPr>
      <w:r>
        <w:rPr>
          <w:rFonts w:hint="cs"/>
          <w:cs/>
        </w:rPr>
        <w:t>วิชาชีพ</w:t>
      </w:r>
    </w:p>
    <w:p w14:paraId="6BD82576" w14:textId="77777777" w:rsidR="003A0482" w:rsidRPr="009B2A26" w:rsidRDefault="003A0482" w:rsidP="003A0482">
      <w:pPr>
        <w:pStyle w:val="Heading6"/>
      </w:pPr>
      <w:r w:rsidRPr="002B2FB7">
        <w:rPr>
          <w:cs/>
        </w:rPr>
        <w:t>วิชา</w:t>
      </w:r>
      <w:r>
        <w:rPr>
          <w:rFonts w:hint="cs"/>
          <w:cs/>
        </w:rPr>
        <w:t>ชีพ</w:t>
      </w:r>
      <w:r w:rsidRPr="009B2A26">
        <w:rPr>
          <w:cs/>
        </w:rPr>
        <w:t xml:space="preserve">ในหลักสูตรครุศาสตร์โยธาและการศึกษามีทั้งหมด </w:t>
      </w:r>
      <w:r>
        <w:rPr>
          <w:rFonts w:hint="cs"/>
          <w:cs/>
        </w:rPr>
        <w:t>105</w:t>
      </w:r>
      <w:r w:rsidRPr="009B2A26">
        <w:t xml:space="preserve"> </w:t>
      </w:r>
      <w:r w:rsidRPr="009B2A26">
        <w:rPr>
          <w:cs/>
        </w:rPr>
        <w:t xml:space="preserve">หน่วยกิต </w:t>
      </w:r>
      <w:r>
        <w:rPr>
          <w:rFonts w:hint="cs"/>
          <w:cs/>
        </w:rPr>
        <w:t>มี</w:t>
      </w:r>
      <w:r>
        <w:rPr>
          <w:cs/>
        </w:rPr>
        <w:tab/>
      </w:r>
      <w:r>
        <w:rPr>
          <w:rFonts w:hint="cs"/>
          <w:cs/>
        </w:rPr>
        <w:t>กลุ่มรายวิชาดังนี้</w:t>
      </w:r>
    </w:p>
    <w:p w14:paraId="5E221E6B" w14:textId="77777777" w:rsidR="003A0482" w:rsidRPr="002B2FB7" w:rsidRDefault="003A0482" w:rsidP="003A0482">
      <w:pPr>
        <w:pStyle w:val="Heading7"/>
      </w:pPr>
      <w:r w:rsidRPr="002B2FB7">
        <w:rPr>
          <w:cs/>
        </w:rPr>
        <w:t xml:space="preserve">กลุ่มวิชาทางวิศวกรรมโยธา </w:t>
      </w:r>
      <w:r w:rsidRPr="002B2FB7">
        <w:t xml:space="preserve">55 </w:t>
      </w:r>
      <w:r w:rsidRPr="002B2FB7">
        <w:rPr>
          <w:cs/>
        </w:rPr>
        <w:t>หน่วยกิต</w:t>
      </w:r>
    </w:p>
    <w:p w14:paraId="5DF5E721" w14:textId="77777777" w:rsidR="003A0482" w:rsidRPr="002B2FB7" w:rsidRDefault="003A0482" w:rsidP="003A0482">
      <w:pPr>
        <w:pStyle w:val="Heading7"/>
      </w:pPr>
      <w:r w:rsidRPr="002B2FB7">
        <w:rPr>
          <w:cs/>
        </w:rPr>
        <w:t xml:space="preserve">วิชาเอกบังคับ </w:t>
      </w:r>
      <w:r w:rsidRPr="002B2FB7">
        <w:t xml:space="preserve">46 </w:t>
      </w:r>
      <w:r w:rsidRPr="002B2FB7">
        <w:rPr>
          <w:cs/>
        </w:rPr>
        <w:t>หน่วยกิต</w:t>
      </w:r>
    </w:p>
    <w:p w14:paraId="3DB0CB48" w14:textId="77777777" w:rsidR="003A0482" w:rsidRPr="002B2FB7" w:rsidRDefault="003A0482" w:rsidP="003A0482">
      <w:pPr>
        <w:pStyle w:val="Heading7"/>
      </w:pPr>
      <w:r w:rsidRPr="002B2FB7">
        <w:rPr>
          <w:cs/>
        </w:rPr>
        <w:t xml:space="preserve">วิชาเลือก </w:t>
      </w:r>
      <w:r w:rsidRPr="002B2FB7">
        <w:t xml:space="preserve">9 </w:t>
      </w:r>
      <w:r w:rsidRPr="002B2FB7">
        <w:rPr>
          <w:cs/>
        </w:rPr>
        <w:t>หน่วยกิต</w:t>
      </w:r>
    </w:p>
    <w:p w14:paraId="42737162" w14:textId="77777777" w:rsidR="003A0482" w:rsidRPr="002B2FB7" w:rsidRDefault="003A0482" w:rsidP="003A0482">
      <w:pPr>
        <w:pStyle w:val="Heading7"/>
      </w:pPr>
      <w:r w:rsidRPr="002B2FB7">
        <w:rPr>
          <w:cs/>
        </w:rPr>
        <w:t>กลุ่มวิชา</w:t>
      </w:r>
      <w:r>
        <w:rPr>
          <w:rFonts w:hint="cs"/>
          <w:cs/>
        </w:rPr>
        <w:t>ชีพบังคับทางการศึกษา</w:t>
      </w:r>
      <w:r w:rsidRPr="002B2FB7">
        <w:rPr>
          <w:cs/>
        </w:rPr>
        <w:t xml:space="preserve"> </w:t>
      </w:r>
      <w:r w:rsidRPr="002B2FB7">
        <w:t xml:space="preserve">47 </w:t>
      </w:r>
      <w:r w:rsidRPr="002B2FB7">
        <w:rPr>
          <w:cs/>
        </w:rPr>
        <w:t>หน่วยกิต</w:t>
      </w:r>
    </w:p>
    <w:p w14:paraId="61D1897A" w14:textId="77777777" w:rsidR="003A0482" w:rsidRDefault="003A0482" w:rsidP="003A0482">
      <w:pPr>
        <w:pStyle w:val="Heading7"/>
      </w:pPr>
      <w:r w:rsidRPr="002B2FB7">
        <w:rPr>
          <w:cs/>
        </w:rPr>
        <w:t>กลุ่มวิชาชีพ</w:t>
      </w:r>
      <w:r>
        <w:rPr>
          <w:rFonts w:hint="cs"/>
          <w:cs/>
        </w:rPr>
        <w:t>บังคับร่วมทางวิศวกรรมโยธาและการศึกษา</w:t>
      </w:r>
      <w:r w:rsidRPr="002B2FB7">
        <w:rPr>
          <w:cs/>
        </w:rPr>
        <w:t xml:space="preserve"> </w:t>
      </w:r>
      <w:r w:rsidRPr="002B2FB7">
        <w:t xml:space="preserve">3 </w:t>
      </w:r>
      <w:r w:rsidRPr="002B2FB7">
        <w:rPr>
          <w:cs/>
        </w:rPr>
        <w:t>หน่วยกิต</w:t>
      </w:r>
    </w:p>
    <w:p w14:paraId="3E93F519" w14:textId="77777777" w:rsidR="003A0482" w:rsidRPr="0033076D" w:rsidRDefault="003A0482" w:rsidP="003A0482">
      <w:pPr>
        <w:pStyle w:val="Heading4"/>
      </w:pPr>
      <w:r>
        <w:rPr>
          <w:rFonts w:hint="cs"/>
          <w:cs/>
        </w:rPr>
        <w:t>หมวดเสรี</w:t>
      </w:r>
    </w:p>
    <w:p w14:paraId="4D2E8983" w14:textId="77777777" w:rsidR="003A0482" w:rsidRDefault="003A0482" w:rsidP="003A0482">
      <w:pPr>
        <w:pStyle w:val="Heading5"/>
      </w:pPr>
      <w:r w:rsidRPr="0033076D">
        <w:rPr>
          <w:cs/>
        </w:rPr>
        <w:t xml:space="preserve">หมวดวิชาเลือกเสรีในหลักสูตรครุศาสตร์โยธาและการศึกษาต้องเรียนจำนวน </w:t>
      </w:r>
      <w:r w:rsidRPr="0033076D">
        <w:t xml:space="preserve">6 </w:t>
      </w:r>
      <w:r>
        <w:rPr>
          <w:cs/>
        </w:rPr>
        <w:br/>
      </w:r>
      <w:r>
        <w:rPr>
          <w:cs/>
        </w:rPr>
        <w:tab/>
      </w:r>
      <w:r w:rsidRPr="0033076D">
        <w:rPr>
          <w:cs/>
        </w:rPr>
        <w:t>หน่วยกิต</w:t>
      </w:r>
    </w:p>
    <w:p w14:paraId="0D5E40BB" w14:textId="77777777" w:rsidR="003A0482" w:rsidRDefault="003A0482" w:rsidP="006424E7">
      <w:pPr>
        <w:pStyle w:val="Heading3"/>
      </w:pPr>
      <w:r w:rsidRPr="009811D1">
        <w:rPr>
          <w:cs/>
        </w:rPr>
        <w:t>รายวิชาในแต่ละหมวดวิชาและจำนวนหน่วยกิต</w:t>
      </w:r>
    </w:p>
    <w:p w14:paraId="73E60D1D" w14:textId="77777777" w:rsidR="003A0482" w:rsidRDefault="003A0482" w:rsidP="003A0482">
      <w:pPr>
        <w:pStyle w:val="Heading4"/>
      </w:pPr>
      <w:r w:rsidRPr="00332CD3">
        <w:rPr>
          <w:cs/>
        </w:rPr>
        <w:t>หมวดวิชาศึกษาทั่วไ</w:t>
      </w:r>
      <w:r>
        <w:rPr>
          <w:rFonts w:hint="cs"/>
          <w:cs/>
        </w:rPr>
        <w:t>ป</w:t>
      </w:r>
    </w:p>
    <w:p w14:paraId="5B9200CD" w14:textId="77777777" w:rsidR="003A0482" w:rsidRPr="00CF082F" w:rsidRDefault="003A0482" w:rsidP="003A0482">
      <w:pPr>
        <w:pStyle w:val="Heading5"/>
      </w:pPr>
      <w:r>
        <w:rPr>
          <w:rFonts w:hint="cs"/>
          <w:cs/>
        </w:rPr>
        <w:t>วิชาบังคับ</w:t>
      </w:r>
    </w:p>
    <w:p w14:paraId="0B35AEA3" w14:textId="77777777" w:rsidR="003A0482" w:rsidRDefault="003A0482" w:rsidP="003A0482"/>
    <w:p w14:paraId="257967DA" w14:textId="77777777" w:rsidR="003A0482" w:rsidRDefault="003A0482" w:rsidP="003A0482"/>
    <w:p w14:paraId="3D91D85C" w14:textId="77777777" w:rsidR="003A0482" w:rsidRDefault="003A0482" w:rsidP="003A0482"/>
    <w:p w14:paraId="1F2603D0" w14:textId="77777777" w:rsidR="003A0482" w:rsidRPr="00243D73" w:rsidRDefault="003A0482" w:rsidP="003A0482"/>
    <w:p w14:paraId="106CF37E" w14:textId="77777777" w:rsidR="003A0482" w:rsidRDefault="003A0482" w:rsidP="003A0482">
      <w:pPr>
        <w:pStyle w:val="Heading6"/>
      </w:pPr>
      <w:r>
        <w:rPr>
          <w:cs/>
        </w:rPr>
        <w:lastRenderedPageBreak/>
        <w:t>หมวดวิชาศึกษาทั่วไป</w:t>
      </w: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วิชาบังคับ</w:t>
      </w:r>
      <w:r>
        <w:rPr>
          <w:cs/>
        </w:rPr>
        <w:t>กลุ่ม</w:t>
      </w:r>
      <w:r>
        <w:rPr>
          <w:cs/>
        </w:rPr>
        <w:tab/>
        <w:t xml:space="preserve">เสริมสร้างทักษะการใช้ภาษาและการสื่อสาร </w:t>
      </w:r>
      <w:r>
        <w:rPr>
          <w:rFonts w:hint="cs"/>
          <w:cs/>
        </w:rPr>
        <w:t>ต้องเรียนจำนวน</w:t>
      </w:r>
      <w:r>
        <w:rPr>
          <w:cs/>
        </w:rPr>
        <w:t xml:space="preserve"> 6 หน่วยกิต มี</w:t>
      </w:r>
      <w:r>
        <w:rPr>
          <w:cs/>
        </w:rPr>
        <w:tab/>
        <w:t>รายวิชาดังนี้</w:t>
      </w:r>
    </w:p>
    <w:p w14:paraId="3EC5F3B4" w14:textId="77777777" w:rsidR="003A0482" w:rsidRDefault="003A0482" w:rsidP="003A0482">
      <w:pPr>
        <w:pStyle w:val="Heading7"/>
      </w:pPr>
      <w:r>
        <w:rPr>
          <w:cs/>
        </w:rPr>
        <w:t>080103001 ภาษาอังกฤษ 1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I)</w:t>
      </w:r>
    </w:p>
    <w:p w14:paraId="4B230C71" w14:textId="77777777" w:rsidR="003A0482" w:rsidRPr="00416EC5" w:rsidRDefault="003A0482" w:rsidP="003A0482">
      <w:pPr>
        <w:pStyle w:val="Heading7"/>
      </w:pPr>
      <w:r>
        <w:rPr>
          <w:cs/>
        </w:rPr>
        <w:t>080103002 ภาษาอังกฤษ 2 — 3(3-0-6)(</w:t>
      </w:r>
      <w:r>
        <w:t>English II)</w:t>
      </w:r>
    </w:p>
    <w:p w14:paraId="1AA132E7" w14:textId="77777777" w:rsidR="003A0482" w:rsidRDefault="003A0482" w:rsidP="003A0482">
      <w:pPr>
        <w:pStyle w:val="Heading6"/>
      </w:pPr>
      <w:r>
        <w:rPr>
          <w:cs/>
        </w:rPr>
        <w:t>ในหมวดวิชาศึกษาทั่วไป</w:t>
      </w: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วิชาบังคับ</w:t>
      </w:r>
      <w:r>
        <w:rPr>
          <w:cs/>
        </w:rPr>
        <w:t>กลุ่ม</w:t>
      </w:r>
      <w:r>
        <w:rPr>
          <w:cs/>
        </w:rPr>
        <w:tab/>
        <w:t>เสริมสร้างทักษะการเป็นผู้ประกอบการและสร้างนวัตกรรม</w:t>
      </w:r>
      <w:r>
        <w:rPr>
          <w:rFonts w:hint="cs"/>
          <w:cs/>
        </w:rPr>
        <w:t xml:space="preserve"> ต้องเรียนจำนวน</w:t>
      </w:r>
      <w:r>
        <w:rPr>
          <w:cs/>
        </w:rPr>
        <w:t xml:space="preserve"> 6 </w:t>
      </w:r>
      <w:r>
        <w:rPr>
          <w:cs/>
        </w:rPr>
        <w:tab/>
        <w:t>หน่วยกิต มีรายวิชาดังนี้</w:t>
      </w:r>
    </w:p>
    <w:p w14:paraId="352A9851" w14:textId="77777777" w:rsidR="003A0482" w:rsidRPr="006C41B1" w:rsidRDefault="003A0482" w:rsidP="003A0482">
      <w:pPr>
        <w:pStyle w:val="Heading7"/>
      </w:pPr>
      <w:r>
        <w:rPr>
          <w:cs/>
        </w:rPr>
        <w:t>080203914 ผู้ประกอบการนวัตกรรม — 3(3-0-6)(</w:t>
      </w:r>
      <w:r>
        <w:t>Innovative Technopreneurs)</w:t>
      </w:r>
    </w:p>
    <w:p w14:paraId="3E223172" w14:textId="77777777" w:rsidR="003A0482" w:rsidRPr="006C41B1" w:rsidRDefault="003A0482" w:rsidP="003A0482">
      <w:pPr>
        <w:pStyle w:val="Heading7"/>
      </w:pPr>
      <w:r>
        <w:rPr>
          <w:cs/>
        </w:rPr>
        <w:t>080303701 กระบวนการคิดเชิงออกแบบ — 3(3-0-6)(</w:t>
      </w:r>
      <w:r>
        <w:t>Design Thinking)</w:t>
      </w:r>
    </w:p>
    <w:p w14:paraId="40CFA9F9" w14:textId="77777777" w:rsidR="003A0482" w:rsidRDefault="003A0482" w:rsidP="003A0482">
      <w:pPr>
        <w:pStyle w:val="Heading6"/>
      </w:pPr>
      <w:r>
        <w:rPr>
          <w:cs/>
        </w:rPr>
        <w:t>ในหมวดวิชาศึกษาทั่วไป</w:t>
      </w: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วิชาบังคับ</w:t>
      </w:r>
      <w:r>
        <w:rPr>
          <w:cs/>
        </w:rPr>
        <w:t>กลุ่ม</w:t>
      </w:r>
      <w:r>
        <w:rPr>
          <w:cs/>
        </w:rPr>
        <w:tab/>
        <w:t>เสริมสร้า</w:t>
      </w:r>
      <w:r>
        <w:rPr>
          <w:rFonts w:hint="cs"/>
          <w:cs/>
        </w:rPr>
        <w:t>ง</w:t>
      </w:r>
      <w:r>
        <w:rPr>
          <w:cs/>
        </w:rPr>
        <w:t xml:space="preserve">คุณภาพชีวิตและจริยพลเมืองที่ดี </w:t>
      </w:r>
      <w:r>
        <w:rPr>
          <w:rFonts w:hint="cs"/>
          <w:cs/>
        </w:rPr>
        <w:t>ต้องเรียน</w:t>
      </w:r>
      <w:r>
        <w:rPr>
          <w:cs/>
        </w:rPr>
        <w:t xml:space="preserve"> </w:t>
      </w:r>
      <w:r>
        <w:rPr>
          <w:rFonts w:hint="cs"/>
          <w:cs/>
        </w:rPr>
        <w:t>จำนวน 1</w:t>
      </w:r>
      <w:r>
        <w:rPr>
          <w:cs/>
        </w:rPr>
        <w:t xml:space="preserve"> หน่วยกิต </w:t>
      </w:r>
      <w:r>
        <w:rPr>
          <w:cs/>
        </w:rPr>
        <w:tab/>
      </w:r>
      <w:r>
        <w:rPr>
          <w:cs/>
        </w:rPr>
        <w:br/>
      </w:r>
      <w:r>
        <w:rPr>
          <w:cs/>
        </w:rPr>
        <w:tab/>
        <w:t>มีรายวิชาดังนี้</w:t>
      </w:r>
    </w:p>
    <w:p w14:paraId="79B87AD6" w14:textId="77777777" w:rsidR="003A0482" w:rsidRDefault="003A0482" w:rsidP="003A0482">
      <w:pPr>
        <w:pStyle w:val="Heading7"/>
      </w:pPr>
      <w:r>
        <w:rPr>
          <w:cs/>
        </w:rPr>
        <w:t>020003123 จรรยาบรรณวิชาชีพ — 1(1-0-2)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Professional Ethics)</w:t>
      </w:r>
    </w:p>
    <w:p w14:paraId="354D6B97" w14:textId="77777777" w:rsidR="003A0482" w:rsidRDefault="003A0482" w:rsidP="003A0482">
      <w:pPr>
        <w:pStyle w:val="Heading6"/>
      </w:pPr>
      <w:r>
        <w:rPr>
          <w:cs/>
        </w:rPr>
        <w:t>ในหมวดวิชาศึกษาทั่วไป</w:t>
      </w: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</w:t>
      </w:r>
      <w:r>
        <w:rPr>
          <w:cs/>
        </w:rPr>
        <w:t>กลุ่มเสริมสร้าง</w:t>
      </w:r>
      <w:r>
        <w:rPr>
          <w:cs/>
        </w:rPr>
        <w:tab/>
        <w:t>ทักษะในศตวรรษที่ 21</w:t>
      </w:r>
      <w:r>
        <w:rPr>
          <w:rFonts w:hint="cs"/>
          <w:cs/>
        </w:rPr>
        <w:t xml:space="preserve"> ต้องเรียนจำนวน</w:t>
      </w:r>
      <w:r>
        <w:rPr>
          <w:cs/>
        </w:rPr>
        <w:t xml:space="preserve"> 6 </w:t>
      </w:r>
      <w:r>
        <w:rPr>
          <w:cs/>
        </w:rPr>
        <w:tab/>
        <w:t xml:space="preserve">หน่วยกิต มีรายวิชาดังนี้ </w:t>
      </w:r>
    </w:p>
    <w:p w14:paraId="76253F77" w14:textId="77777777" w:rsidR="003A0482" w:rsidRDefault="003A0482" w:rsidP="003A0482">
      <w:pPr>
        <w:pStyle w:val="Heading7"/>
      </w:pPr>
      <w:r>
        <w:rPr>
          <w:cs/>
        </w:rPr>
        <w:t>020003103 คอมพิวเตอร์และการโปรแกรม —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Computer and </w:t>
      </w:r>
      <w:r>
        <w:rPr>
          <w:cs/>
        </w:rPr>
        <w:tab/>
      </w:r>
      <w:r>
        <w:t>Programming)</w:t>
      </w:r>
    </w:p>
    <w:p w14:paraId="0E00C09A" w14:textId="77777777" w:rsidR="003A0482" w:rsidRDefault="003A0482" w:rsidP="003A0482">
      <w:pPr>
        <w:pStyle w:val="Heading7"/>
      </w:pPr>
      <w:r>
        <w:rPr>
          <w:cs/>
        </w:rPr>
        <w:t>040503080 พื้นสถิติ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Fundamentals of Statistics)</w:t>
      </w:r>
    </w:p>
    <w:p w14:paraId="4DE99DE6" w14:textId="77777777" w:rsidR="003A0482" w:rsidRPr="006826B1" w:rsidRDefault="003A0482" w:rsidP="003A0482">
      <w:pPr>
        <w:pStyle w:val="Heading5"/>
      </w:pPr>
      <w:r w:rsidRPr="00E43DB9">
        <w:rPr>
          <w:cs/>
        </w:rPr>
        <w:t>วิชาเลือก</w:t>
      </w:r>
    </w:p>
    <w:p w14:paraId="165B651C" w14:textId="77777777" w:rsidR="003A0482" w:rsidRDefault="003A0482" w:rsidP="003A0482">
      <w:pPr>
        <w:pStyle w:val="Heading6"/>
      </w:pP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</w:t>
      </w:r>
      <w:r w:rsidRPr="00E43DB9">
        <w:rPr>
          <w:cs/>
        </w:rPr>
        <w:t>วิชาเลือก</w:t>
      </w:r>
      <w:r>
        <w:rPr>
          <w:cs/>
        </w:rPr>
        <w:t>กลุ่มเสริมสร้างทักษะการใช้</w:t>
      </w:r>
      <w:r>
        <w:rPr>
          <w:cs/>
        </w:rPr>
        <w:tab/>
        <w:t>ภาษาและการสื่อสาร</w:t>
      </w:r>
      <w:r>
        <w:rPr>
          <w:rFonts w:hint="cs"/>
          <w:cs/>
        </w:rPr>
        <w:t xml:space="preserve"> </w:t>
      </w:r>
      <w:r>
        <w:rPr>
          <w:cs/>
        </w:rPr>
        <w:t>ต้องเลือกเรียนรายวิชา</w:t>
      </w:r>
      <w:r>
        <w:rPr>
          <w:rFonts w:hint="cs"/>
          <w:cs/>
        </w:rPr>
        <w:t>จำนวน</w:t>
      </w:r>
      <w:r>
        <w:rPr>
          <w:cs/>
        </w:rPr>
        <w:t xml:space="preserve"> 6 หน่วยกิต </w:t>
      </w:r>
      <w:r>
        <w:rPr>
          <w:rFonts w:hint="cs"/>
          <w:cs/>
        </w:rPr>
        <w:t>มีรายวิชาดังนี้</w:t>
      </w:r>
    </w:p>
    <w:p w14:paraId="4B42B3DF" w14:textId="77777777" w:rsidR="003A0482" w:rsidRDefault="003A0482" w:rsidP="003A0482">
      <w:pPr>
        <w:pStyle w:val="Heading7"/>
      </w:pPr>
      <w:r>
        <w:rPr>
          <w:cs/>
        </w:rPr>
        <w:t>080103018 ภาษาอังกฤษเพื</w:t>
      </w:r>
      <w:r>
        <w:rPr>
          <w:rFonts w:hint="cs"/>
          <w:cs/>
        </w:rPr>
        <w:t>่</w:t>
      </w:r>
      <w:r>
        <w:rPr>
          <w:cs/>
        </w:rPr>
        <w:t>อการทำงาน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for Work)</w:t>
      </w:r>
    </w:p>
    <w:p w14:paraId="58FB3D8A" w14:textId="77777777" w:rsidR="003A0482" w:rsidRDefault="003A0482" w:rsidP="003A0482">
      <w:pPr>
        <w:pStyle w:val="Heading7"/>
      </w:pPr>
      <w:r>
        <w:rPr>
          <w:cs/>
        </w:rPr>
        <w:t>080103023 ภาษาอังกฤษเพื่อการสื่อสารสำหรับวิศวกร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Communication for Engineers)</w:t>
      </w:r>
    </w:p>
    <w:p w14:paraId="3974B492" w14:textId="77777777" w:rsidR="003A0482" w:rsidRPr="00EA7E67" w:rsidRDefault="003A0482" w:rsidP="003A0482"/>
    <w:p w14:paraId="4D400BEC" w14:textId="77777777" w:rsidR="003A0482" w:rsidRDefault="003A0482" w:rsidP="003A0482">
      <w:pPr>
        <w:pStyle w:val="Heading6"/>
      </w:pPr>
      <w:r w:rsidRPr="009B2A26">
        <w:rPr>
          <w:cs/>
        </w:rPr>
        <w:lastRenderedPageBreak/>
        <w:t>ในหลักสูตรครุศาสตร์โยธาและการศึกษา</w:t>
      </w:r>
      <w:r>
        <w:rPr>
          <w:rFonts w:hint="cs"/>
          <w:cs/>
        </w:rPr>
        <w:t xml:space="preserve"> วิชาเลือก</w:t>
      </w:r>
      <w:r w:rsidRPr="00F64D99">
        <w:rPr>
          <w:cs/>
        </w:rPr>
        <w:t>กลุ่ม</w:t>
      </w:r>
      <w:r>
        <w:rPr>
          <w:rFonts w:hint="cs"/>
          <w:cs/>
        </w:rPr>
        <w:t>เสริมสร้างคุณภาพชีวิตและ</w:t>
      </w:r>
      <w:r>
        <w:rPr>
          <w:cs/>
        </w:rPr>
        <w:tab/>
      </w:r>
      <w:r>
        <w:rPr>
          <w:rFonts w:hint="cs"/>
          <w:cs/>
        </w:rPr>
        <w:t>วิถีพลเมืองที่ดี ต้องเลือกเรียน</w:t>
      </w:r>
      <w:r>
        <w:rPr>
          <w:cs/>
        </w:rPr>
        <w:t xml:space="preserve">จำนวน 2 หน่วยกิต </w:t>
      </w:r>
      <w:r>
        <w:rPr>
          <w:rFonts w:hint="cs"/>
          <w:cs/>
        </w:rPr>
        <w:t>มีรายวิชาดังนี้</w:t>
      </w:r>
    </w:p>
    <w:p w14:paraId="2D163022" w14:textId="77777777" w:rsidR="003A0482" w:rsidRDefault="003A0482" w:rsidP="003A0482">
      <w:pPr>
        <w:pStyle w:val="Heading7"/>
      </w:pPr>
      <w:r>
        <w:rPr>
          <w:cs/>
        </w:rPr>
        <w:t>080303501 บาสเกตบอล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Basketball)</w:t>
      </w:r>
    </w:p>
    <w:p w14:paraId="47414232" w14:textId="77777777" w:rsidR="003A0482" w:rsidRDefault="003A0482" w:rsidP="003A0482">
      <w:pPr>
        <w:pStyle w:val="Heading7"/>
      </w:pPr>
      <w:r>
        <w:rPr>
          <w:cs/>
        </w:rPr>
        <w:t>080303502 วอลเลย์บอล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Volleyball)</w:t>
      </w:r>
    </w:p>
    <w:p w14:paraId="2D955AB2" w14:textId="77777777" w:rsidR="003A0482" w:rsidRDefault="003A0482" w:rsidP="003A0482">
      <w:pPr>
        <w:pStyle w:val="Heading7"/>
      </w:pPr>
      <w:r>
        <w:rPr>
          <w:cs/>
        </w:rPr>
        <w:t>080303503 แบดมินตัน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Badminton)</w:t>
      </w:r>
    </w:p>
    <w:p w14:paraId="55C53308" w14:textId="77777777" w:rsidR="003A0482" w:rsidRDefault="003A0482" w:rsidP="003A0482">
      <w:pPr>
        <w:pStyle w:val="Heading7"/>
      </w:pPr>
      <w:r>
        <w:rPr>
          <w:cs/>
        </w:rPr>
        <w:t>080303504 ลีลา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Dancing)</w:t>
      </w:r>
    </w:p>
    <w:p w14:paraId="0943A7FB" w14:textId="77777777" w:rsidR="003A0482" w:rsidRPr="0088232E" w:rsidRDefault="003A0482" w:rsidP="003A0482">
      <w:pPr>
        <w:pStyle w:val="Heading7"/>
      </w:pPr>
      <w:r>
        <w:rPr>
          <w:cs/>
        </w:rPr>
        <w:t>080303505 เทเบิลเทนนิส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Table Tennis)</w:t>
      </w:r>
    </w:p>
    <w:p w14:paraId="038FF525" w14:textId="77777777" w:rsidR="003A0482" w:rsidRDefault="003A0482" w:rsidP="003A0482">
      <w:pPr>
        <w:pStyle w:val="Heading6"/>
      </w:pP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</w:t>
      </w:r>
      <w:r w:rsidRPr="00E43DB9">
        <w:rPr>
          <w:cs/>
        </w:rPr>
        <w:t>วิชาเลือก</w:t>
      </w:r>
      <w:r>
        <w:rPr>
          <w:cs/>
        </w:rPr>
        <w:t>กลุ่มเสริมสร้างทักษะในศตวรรษ</w:t>
      </w:r>
      <w:r>
        <w:rPr>
          <w:cs/>
        </w:rPr>
        <w:tab/>
        <w:t xml:space="preserve">ที่ 21 </w:t>
      </w:r>
      <w:r>
        <w:rPr>
          <w:rFonts w:hint="cs"/>
          <w:cs/>
        </w:rPr>
        <w:t>ต้องเลือกเรียน</w:t>
      </w:r>
      <w:r>
        <w:rPr>
          <w:cs/>
        </w:rPr>
        <w:t xml:space="preserve">จำนวน </w:t>
      </w:r>
      <w:r>
        <w:rPr>
          <w:rFonts w:hint="cs"/>
          <w:cs/>
        </w:rPr>
        <w:t>3</w:t>
      </w:r>
      <w:r>
        <w:rPr>
          <w:cs/>
        </w:rPr>
        <w:t xml:space="preserve"> หน่วยกิต </w:t>
      </w:r>
      <w:r>
        <w:rPr>
          <w:rFonts w:hint="cs"/>
          <w:cs/>
        </w:rPr>
        <w:t>มีรายวิชาดังนี้</w:t>
      </w:r>
    </w:p>
    <w:p w14:paraId="44BC3F51" w14:textId="77777777" w:rsidR="003A0482" w:rsidRDefault="003A0482" w:rsidP="003A0482">
      <w:pPr>
        <w:pStyle w:val="Heading7"/>
      </w:pPr>
      <w:r>
        <w:rPr>
          <w:cs/>
        </w:rPr>
        <w:t>020003105 การถ่ายภาพเบื้องต้น — 3(2-2-5)</w:t>
      </w:r>
      <w:r>
        <w:br/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Basic Photography)</w:t>
      </w:r>
    </w:p>
    <w:p w14:paraId="04D5ED15" w14:textId="77777777" w:rsidR="003A0482" w:rsidRDefault="003A0482" w:rsidP="003A0482">
      <w:pPr>
        <w:pStyle w:val="Heading4"/>
      </w:pPr>
      <w:r w:rsidRPr="00C66927">
        <w:rPr>
          <w:cs/>
        </w:rPr>
        <w:t>หมวดวิชาเฉพาะ</w:t>
      </w:r>
    </w:p>
    <w:p w14:paraId="1DF4EC43" w14:textId="77777777" w:rsidR="003A0482" w:rsidRPr="00362D5F" w:rsidRDefault="003A0482" w:rsidP="003A0482">
      <w:pPr>
        <w:pStyle w:val="Heading5"/>
      </w:pPr>
      <w:r>
        <w:rPr>
          <w:rFonts w:hint="cs"/>
          <w:cs/>
        </w:rPr>
        <w:t>วิชาแกน</w:t>
      </w:r>
    </w:p>
    <w:p w14:paraId="58189191" w14:textId="77777777" w:rsidR="003A0482" w:rsidRDefault="003A0482" w:rsidP="003A0482">
      <w:pPr>
        <w:pStyle w:val="Heading6"/>
      </w:pP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 วิชาแกน</w:t>
      </w:r>
      <w:r>
        <w:rPr>
          <w:cs/>
        </w:rPr>
        <w:t>กลุ่มวิชาพื้นฐานทาง</w:t>
      </w:r>
      <w:r>
        <w:rPr>
          <w:cs/>
        </w:rPr>
        <w:tab/>
        <w:t xml:space="preserve">คณิตศาสตร์และวิทยาศาสตร์  </w:t>
      </w:r>
      <w:r>
        <w:rPr>
          <w:rFonts w:hint="cs"/>
          <w:cs/>
        </w:rPr>
        <w:t xml:space="preserve">ต้องเรียนจำนวน </w:t>
      </w:r>
      <w:r>
        <w:rPr>
          <w:cs/>
        </w:rPr>
        <w:t>24 หน่วยกิต</w:t>
      </w:r>
      <w:r>
        <w:rPr>
          <w:rFonts w:hint="cs"/>
          <w:cs/>
        </w:rPr>
        <w:t xml:space="preserve"> มีรายวิชาดังนี้</w:t>
      </w:r>
    </w:p>
    <w:p w14:paraId="41954F9A" w14:textId="77777777" w:rsidR="003A0482" w:rsidRDefault="003A0482" w:rsidP="003A0482">
      <w:pPr>
        <w:pStyle w:val="Heading7"/>
      </w:pPr>
      <w:r>
        <w:rPr>
          <w:cs/>
        </w:rPr>
        <w:t>020323109 คณิตศาสตร์ประยุกต์สำหรับวิศวกรรมโยธา*  — 3(3-0-6)(</w:t>
      </w:r>
      <w:r>
        <w:t>Applied Mathematics for Civil Engineering)</w:t>
      </w:r>
    </w:p>
    <w:p w14:paraId="181B9E51" w14:textId="77777777" w:rsidR="003A0482" w:rsidRDefault="003A0482" w:rsidP="003A0482">
      <w:pPr>
        <w:pStyle w:val="Heading7"/>
      </w:pPr>
      <w:r>
        <w:rPr>
          <w:cs/>
        </w:rPr>
        <w:t>040113001 เคมีสำหรับวิศวกร — 3(3-0-6)</w:t>
      </w:r>
    </w:p>
    <w:p w14:paraId="769534F5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Chemistry for Engineers)</w:t>
      </w:r>
    </w:p>
    <w:p w14:paraId="551D894C" w14:textId="77777777" w:rsidR="003A0482" w:rsidRDefault="003A0482" w:rsidP="003A0482">
      <w:pPr>
        <w:pStyle w:val="Heading7"/>
      </w:pPr>
      <w:r>
        <w:rPr>
          <w:cs/>
        </w:rPr>
        <w:t>040113002 ปฏิบัติการเคมีสำหรับวิศวกร — 1(0-3-1)</w:t>
      </w:r>
    </w:p>
    <w:p w14:paraId="692910D5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Chemistry Laboratory for Engineers)</w:t>
      </w:r>
    </w:p>
    <w:p w14:paraId="6777AE9E" w14:textId="77777777" w:rsidR="003A0482" w:rsidRDefault="003A0482" w:rsidP="003A0482">
      <w:pPr>
        <w:pStyle w:val="Heading7"/>
      </w:pPr>
      <w:r>
        <w:rPr>
          <w:cs/>
        </w:rPr>
        <w:t>040203111 คณิตศาสตร์วิศวกรรม 1 — 3(3-0-6)</w:t>
      </w:r>
    </w:p>
    <w:p w14:paraId="7572CB2C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Mathematics I)</w:t>
      </w:r>
    </w:p>
    <w:p w14:paraId="4FE946C7" w14:textId="77777777" w:rsidR="003A0482" w:rsidRDefault="003A0482" w:rsidP="003A0482">
      <w:pPr>
        <w:pStyle w:val="Heading7"/>
      </w:pPr>
      <w:r>
        <w:rPr>
          <w:cs/>
        </w:rPr>
        <w:t>040203112 คณิตศาสตร์วิศวกรรม 2 — 3(3-0-6)</w:t>
      </w:r>
    </w:p>
    <w:p w14:paraId="434D1A6F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Mathematics II)</w:t>
      </w:r>
    </w:p>
    <w:p w14:paraId="7FFBDB81" w14:textId="77777777" w:rsidR="003A0482" w:rsidRDefault="003A0482" w:rsidP="003A0482">
      <w:pPr>
        <w:pStyle w:val="Heading7"/>
      </w:pPr>
      <w:r>
        <w:rPr>
          <w:cs/>
        </w:rPr>
        <w:t>040203211 คณิตศาสตร์วิศวกรรม 3 — 3(3-0-6)</w:t>
      </w:r>
    </w:p>
    <w:p w14:paraId="7C20D321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Mathematics III)</w:t>
      </w:r>
    </w:p>
    <w:p w14:paraId="12508F27" w14:textId="77777777" w:rsidR="003A0482" w:rsidRDefault="003A0482" w:rsidP="003A0482">
      <w:pPr>
        <w:pStyle w:val="Heading7"/>
      </w:pPr>
      <w:r>
        <w:rPr>
          <w:cs/>
        </w:rPr>
        <w:t>040313005 ฟิสิกส์ 1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Physics I)</w:t>
      </w:r>
    </w:p>
    <w:p w14:paraId="37908FE1" w14:textId="77777777" w:rsidR="003A0482" w:rsidRDefault="003A0482" w:rsidP="003A0482">
      <w:pPr>
        <w:pStyle w:val="Heading7"/>
      </w:pPr>
      <w:r>
        <w:rPr>
          <w:cs/>
        </w:rPr>
        <w:t>040313006 ปฏิบัติการฟิสิกส์ 1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Physics Laboratory I)</w:t>
      </w:r>
    </w:p>
    <w:p w14:paraId="3FEC73DE" w14:textId="77777777" w:rsidR="003A0482" w:rsidRPr="00306DDD" w:rsidRDefault="003A0482" w:rsidP="003A0482">
      <w:pPr>
        <w:pStyle w:val="Heading7"/>
      </w:pPr>
      <w:r>
        <w:rPr>
          <w:cs/>
        </w:rPr>
        <w:t>040313007 ฟิสิกส์ 2 — 3(3-0-6)(</w:t>
      </w:r>
      <w:r>
        <w:t>Physics II)</w:t>
      </w:r>
    </w:p>
    <w:p w14:paraId="6D25F046" w14:textId="77777777" w:rsidR="003A0482" w:rsidRPr="00BE0D2C" w:rsidRDefault="003A0482" w:rsidP="003A0482">
      <w:pPr>
        <w:pStyle w:val="Heading7"/>
      </w:pPr>
      <w:r>
        <w:rPr>
          <w:cs/>
        </w:rPr>
        <w:lastRenderedPageBreak/>
        <w:t>040313008 ปฏิบัติการฟิสิกส์ 2 — 1(0-2-1)</w:t>
      </w:r>
      <w:r>
        <w:br/>
      </w:r>
      <w:r>
        <w:rPr>
          <w:cs/>
        </w:rPr>
        <w:t>(</w:t>
      </w:r>
      <w:r>
        <w:t>Physics Laboratory II)</w:t>
      </w:r>
    </w:p>
    <w:p w14:paraId="637FAB75" w14:textId="77777777" w:rsidR="003A0482" w:rsidRDefault="003A0482" w:rsidP="003A0482">
      <w:pPr>
        <w:pStyle w:val="Heading6"/>
      </w:pPr>
      <w:r>
        <w:rPr>
          <w:cs/>
        </w:rPr>
        <w:tab/>
      </w:r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 วิชาแกน</w:t>
      </w:r>
      <w:r>
        <w:rPr>
          <w:cs/>
        </w:rPr>
        <w:t>ในกลุ่มวิชาพื้นฐานทาง</w:t>
      </w:r>
      <w:r>
        <w:rPr>
          <w:cs/>
        </w:rPr>
        <w:tab/>
        <w:t>วิศวกรรม</w:t>
      </w:r>
      <w:r>
        <w:rPr>
          <w:rFonts w:hint="cs"/>
          <w:cs/>
        </w:rPr>
        <w:t xml:space="preserve"> ต้องเรียนจำนวน</w:t>
      </w:r>
      <w:r>
        <w:rPr>
          <w:cs/>
        </w:rPr>
        <w:t xml:space="preserve"> 20 หน่วยกิต</w:t>
      </w:r>
      <w:r>
        <w:rPr>
          <w:rFonts w:hint="cs"/>
          <w:cs/>
        </w:rPr>
        <w:t xml:space="preserve"> มีรายวิชาดังนี้</w:t>
      </w:r>
    </w:p>
    <w:p w14:paraId="33E1956D" w14:textId="77777777" w:rsidR="003A0482" w:rsidRDefault="003A0482" w:rsidP="003A0482">
      <w:pPr>
        <w:pStyle w:val="Heading7"/>
      </w:pPr>
      <w:r>
        <w:rPr>
          <w:cs/>
        </w:rPr>
        <w:t>020323101 การเขียนแบบวิศวกรรม* — 3(2-2-5)</w:t>
      </w:r>
    </w:p>
    <w:p w14:paraId="702E3BFB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Drawing)</w:t>
      </w:r>
    </w:p>
    <w:p w14:paraId="38BFEDAB" w14:textId="77777777" w:rsidR="003A0482" w:rsidRDefault="003A0482" w:rsidP="003A0482">
      <w:pPr>
        <w:pStyle w:val="Heading7"/>
      </w:pPr>
      <w:r>
        <w:rPr>
          <w:cs/>
        </w:rPr>
        <w:t>020323102 กลศาสตร์วิศวกรรม* — 3(3-0-6)</w:t>
      </w:r>
    </w:p>
    <w:p w14:paraId="360D78BC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Mechanics)</w:t>
      </w:r>
    </w:p>
    <w:p w14:paraId="3DDDA64E" w14:textId="77777777" w:rsidR="003A0482" w:rsidRDefault="003A0482" w:rsidP="003A0482">
      <w:pPr>
        <w:pStyle w:val="Heading7"/>
      </w:pPr>
      <w:r>
        <w:rPr>
          <w:cs/>
        </w:rPr>
        <w:t>020323103 วัสดุวิศวกรรม* — 3(3-0-6)</w:t>
      </w:r>
    </w:p>
    <w:p w14:paraId="7B41C849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Materials)</w:t>
      </w:r>
    </w:p>
    <w:p w14:paraId="25ADA370" w14:textId="77777777" w:rsidR="003A0482" w:rsidRDefault="003A0482" w:rsidP="003A0482">
      <w:pPr>
        <w:pStyle w:val="Heading7"/>
      </w:pPr>
      <w:r>
        <w:rPr>
          <w:cs/>
        </w:rPr>
        <w:t>020323104 กลศาสตร์วัสดุ 1* — 3(3-0-6)</w:t>
      </w:r>
    </w:p>
    <w:p w14:paraId="1163D08A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Mechanics of Materials I)</w:t>
      </w:r>
    </w:p>
    <w:p w14:paraId="3D43F13C" w14:textId="77777777" w:rsidR="003A0482" w:rsidRDefault="003A0482" w:rsidP="003A0482">
      <w:pPr>
        <w:pStyle w:val="Heading7"/>
      </w:pPr>
      <w:r>
        <w:rPr>
          <w:cs/>
        </w:rPr>
        <w:t>020323105 กลศาสตร์ของไหล — 3(3-0-6)</w:t>
      </w:r>
    </w:p>
    <w:p w14:paraId="728A5FFD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Fluid Mechanics)</w:t>
      </w:r>
    </w:p>
    <w:p w14:paraId="41915AE8" w14:textId="77777777" w:rsidR="003A0482" w:rsidRDefault="003A0482" w:rsidP="003A0482">
      <w:pPr>
        <w:pStyle w:val="Heading7"/>
      </w:pPr>
      <w:r>
        <w:rPr>
          <w:cs/>
        </w:rPr>
        <w:t>020323106 ปฏิบัติการกลศาสตร์ของไหล — 1(0-2-1)</w:t>
      </w:r>
    </w:p>
    <w:p w14:paraId="005942A3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Fluid Mechanics Laboratory)</w:t>
      </w:r>
    </w:p>
    <w:p w14:paraId="7B5E1E35" w14:textId="77777777" w:rsidR="003A0482" w:rsidRDefault="003A0482" w:rsidP="003A0482">
      <w:pPr>
        <w:pStyle w:val="Heading7"/>
      </w:pPr>
      <w:r>
        <w:rPr>
          <w:cs/>
        </w:rPr>
        <w:t>020323107 การสำรวจ* — 3(2-3-5)</w:t>
      </w:r>
    </w:p>
    <w:p w14:paraId="64B9E3E5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Surveying)</w:t>
      </w:r>
    </w:p>
    <w:p w14:paraId="4A68AE2B" w14:textId="77777777" w:rsidR="003A0482" w:rsidRDefault="003A0482" w:rsidP="003A0482">
      <w:pPr>
        <w:pStyle w:val="Heading7"/>
      </w:pPr>
      <w:r>
        <w:rPr>
          <w:cs/>
        </w:rPr>
        <w:t>020323108 การสำรวจภาคสนาม — 1(80 ชั่วโมง)</w:t>
      </w:r>
    </w:p>
    <w:p w14:paraId="2CEE89A1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Field Surveying)</w:t>
      </w:r>
    </w:p>
    <w:p w14:paraId="5622AF71" w14:textId="77777777" w:rsidR="003A0482" w:rsidRPr="00906D22" w:rsidRDefault="003A0482" w:rsidP="003A0482">
      <w:pPr>
        <w:pStyle w:val="Heading5"/>
        <w:rPr>
          <w:cs/>
        </w:rPr>
      </w:pPr>
      <w:r>
        <w:rPr>
          <w:rFonts w:hint="cs"/>
          <w:cs/>
        </w:rPr>
        <w:t>วิชาชีพ</w:t>
      </w:r>
    </w:p>
    <w:p w14:paraId="0BB1669C" w14:textId="77777777" w:rsidR="003A0482" w:rsidRPr="006A0DAB" w:rsidRDefault="003A0482" w:rsidP="003A0482">
      <w:pPr>
        <w:pStyle w:val="Heading6"/>
      </w:pPr>
      <w:bookmarkStart w:id="0" w:name="_Hlk214728861"/>
      <w:r w:rsidRPr="009B2A26">
        <w:rPr>
          <w:cs/>
        </w:rPr>
        <w:t>ในหลักสูตรครุศาสตร์โยธาและการศึกษา</w:t>
      </w:r>
      <w:r>
        <w:rPr>
          <w:rFonts w:hint="cs"/>
          <w:cs/>
        </w:rPr>
        <w:t xml:space="preserve">  วิชาชีพ</w:t>
      </w:r>
      <w:r>
        <w:rPr>
          <w:cs/>
        </w:rPr>
        <w:t>ในกลุ่ม</w:t>
      </w:r>
      <w:r w:rsidRPr="003208AC">
        <w:rPr>
          <w:cs/>
        </w:rPr>
        <w:t>กลุ่มวิชาชีพทาง</w:t>
      </w:r>
      <w:r>
        <w:tab/>
      </w:r>
      <w:r w:rsidRPr="003208AC">
        <w:rPr>
          <w:cs/>
        </w:rPr>
        <w:t>วิศวกรรมโยธา</w:t>
      </w:r>
      <w:r>
        <w:rPr>
          <w:rFonts w:hint="cs"/>
          <w:cs/>
        </w:rPr>
        <w:t xml:space="preserve"> ต้องเรียนจำนวน</w:t>
      </w:r>
      <w:r>
        <w:rPr>
          <w:cs/>
        </w:rPr>
        <w:t xml:space="preserve"> </w:t>
      </w:r>
      <w:r>
        <w:rPr>
          <w:rFonts w:hint="cs"/>
          <w:cs/>
        </w:rPr>
        <w:t>55</w:t>
      </w:r>
      <w:r>
        <w:rPr>
          <w:cs/>
        </w:rPr>
        <w:t xml:space="preserve"> หน่วยกิต</w:t>
      </w:r>
      <w:r>
        <w:rPr>
          <w:rFonts w:hint="cs"/>
          <w:cs/>
        </w:rPr>
        <w:t xml:space="preserve"> มีรายวิชาดังนี้</w:t>
      </w:r>
    </w:p>
    <w:bookmarkEnd w:id="0"/>
    <w:p w14:paraId="2FBA1902" w14:textId="77777777" w:rsidR="003A0482" w:rsidRDefault="003A0482" w:rsidP="003A0482">
      <w:pPr>
        <w:pStyle w:val="Heading7"/>
      </w:pPr>
      <w:r>
        <w:rPr>
          <w:cs/>
        </w:rPr>
        <w:t>020323201 การวิเคราะห์โครงสร้าง 1* — 3(3-0-6)</w:t>
      </w:r>
    </w:p>
    <w:p w14:paraId="115E2D42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Structural Analysis I)</w:t>
      </w:r>
    </w:p>
    <w:p w14:paraId="64FAF40C" w14:textId="77777777" w:rsidR="003A0482" w:rsidRDefault="003A0482" w:rsidP="003A0482">
      <w:pPr>
        <w:pStyle w:val="Heading7"/>
      </w:pPr>
      <w:r>
        <w:rPr>
          <w:cs/>
        </w:rPr>
        <w:t>020323202 การวิเคราะห์โครงสร้าง 2 — 3(3-0-6)</w:t>
      </w:r>
    </w:p>
    <w:p w14:paraId="0A715D9C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Structural Analysis II)</w:t>
      </w:r>
    </w:p>
    <w:p w14:paraId="3A20D6B4" w14:textId="77777777" w:rsidR="003A0482" w:rsidRDefault="003A0482" w:rsidP="003A0482">
      <w:pPr>
        <w:pStyle w:val="Heading7"/>
      </w:pPr>
      <w:r>
        <w:rPr>
          <w:cs/>
        </w:rPr>
        <w:t>020323203 การออกแบบโครงสร้างไม้และเหล็ก* — 4(3-3-7)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Timber and Steel Structural Design)</w:t>
      </w:r>
    </w:p>
    <w:p w14:paraId="18D9979A" w14:textId="77777777" w:rsidR="003A0482" w:rsidRDefault="003A0482" w:rsidP="003A0482">
      <w:pPr>
        <w:pStyle w:val="Heading7"/>
      </w:pPr>
      <w:r>
        <w:rPr>
          <w:cs/>
        </w:rPr>
        <w:t>020323204 การออกแบบคอนกรีตเสริมเหล็ก* — 4(3-3-7)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Reinforced Concrete Design)</w:t>
      </w:r>
    </w:p>
    <w:p w14:paraId="6E99AB1C" w14:textId="77777777" w:rsidR="003A0482" w:rsidRDefault="003A0482" w:rsidP="003A0482">
      <w:pPr>
        <w:pStyle w:val="Heading7"/>
      </w:pPr>
      <w:r>
        <w:rPr>
          <w:cs/>
        </w:rPr>
        <w:lastRenderedPageBreak/>
        <w:t>020323225 วัสดุทางวิศวกรรมโยธาและการทดสอบ — 4(2-6-6)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Civil Engineering Materials and Testing)</w:t>
      </w:r>
    </w:p>
    <w:p w14:paraId="18464BE8" w14:textId="77777777" w:rsidR="003A0482" w:rsidRDefault="003A0482" w:rsidP="003A0482"/>
    <w:p w14:paraId="5BDACB23" w14:textId="77777777" w:rsidR="003A0482" w:rsidRPr="007E6465" w:rsidRDefault="003A0482" w:rsidP="003A0482">
      <w:pPr>
        <w:pStyle w:val="Heading6"/>
      </w:pPr>
      <w:r w:rsidRPr="000A1FD8">
        <w:rPr>
          <w:cs/>
        </w:rPr>
        <w:t xml:space="preserve">ในหลักสูตรครุศาสตร์โยธาและการศึกษา  </w:t>
      </w:r>
      <w:r>
        <w:rPr>
          <w:rFonts w:hint="cs"/>
          <w:cs/>
        </w:rPr>
        <w:t>วิชาชีพ</w:t>
      </w:r>
      <w:r w:rsidRPr="000A1FD8">
        <w:rPr>
          <w:cs/>
        </w:rPr>
        <w:t>ในกลุ่ม</w:t>
      </w:r>
      <w:r w:rsidRPr="00E24C86">
        <w:rPr>
          <w:cs/>
        </w:rPr>
        <w:t>วิชาด้านวิศวกรรม</w:t>
      </w:r>
      <w:r>
        <w:tab/>
      </w:r>
      <w:r w:rsidRPr="00E24C86">
        <w:rPr>
          <w:cs/>
        </w:rPr>
        <w:t>เทคนิคธรณี</w:t>
      </w:r>
      <w:r w:rsidRPr="000A1FD8">
        <w:rPr>
          <w:cs/>
        </w:rPr>
        <w:t xml:space="preserve"> </w:t>
      </w:r>
      <w:r>
        <w:rPr>
          <w:rFonts w:hint="cs"/>
          <w:cs/>
        </w:rPr>
        <w:t>มีรายวิชาดังนี้</w:t>
      </w:r>
    </w:p>
    <w:p w14:paraId="73AFDEF8" w14:textId="77777777" w:rsidR="003A0482" w:rsidRDefault="003A0482" w:rsidP="003A0482">
      <w:pPr>
        <w:pStyle w:val="Heading7"/>
      </w:pPr>
      <w:r>
        <w:rPr>
          <w:cs/>
        </w:rPr>
        <w:t>020323301 ปฐพีกลศาสตร์* — 3(3-0-6)</w:t>
      </w:r>
    </w:p>
    <w:p w14:paraId="3D09C774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Soil Mechanics)</w:t>
      </w:r>
    </w:p>
    <w:p w14:paraId="3B35949E" w14:textId="77777777" w:rsidR="003A0482" w:rsidRDefault="003A0482" w:rsidP="003A0482">
      <w:pPr>
        <w:pStyle w:val="Heading7"/>
      </w:pPr>
      <w:r>
        <w:rPr>
          <w:cs/>
        </w:rPr>
        <w:t>020323302 ปฏิบัติการปฐพีกลศาสตร์* — 1(0-3-1)</w:t>
      </w:r>
    </w:p>
    <w:p w14:paraId="11934552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Soil Mechanics Laboratory)</w:t>
      </w:r>
    </w:p>
    <w:p w14:paraId="59D71F0C" w14:textId="77777777" w:rsidR="003A0482" w:rsidRDefault="003A0482" w:rsidP="003A0482">
      <w:pPr>
        <w:pStyle w:val="Heading7"/>
      </w:pPr>
      <w:r>
        <w:rPr>
          <w:cs/>
        </w:rPr>
        <w:t>020323303 วิศวกรรมฐานราก* — 3(3-0-6)</w:t>
      </w:r>
    </w:p>
    <w:p w14:paraId="2CCEFB6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Foundation Engineering)</w:t>
      </w:r>
    </w:p>
    <w:p w14:paraId="1B8F9BC7" w14:textId="77777777" w:rsidR="003A0482" w:rsidRPr="00BE0D2C" w:rsidRDefault="003A0482" w:rsidP="003A0482"/>
    <w:p w14:paraId="6F57D058" w14:textId="77777777" w:rsidR="003A0482" w:rsidRDefault="003A0482" w:rsidP="003A0482">
      <w:pPr>
        <w:pStyle w:val="Heading6"/>
      </w:pPr>
      <w:r>
        <w:rPr>
          <w:rFonts w:hint="cs"/>
          <w:cs/>
        </w:rPr>
        <w:t>วิชาชีพในกลุ่มวิชา</w:t>
      </w:r>
      <w:r>
        <w:rPr>
          <w:cs/>
        </w:rPr>
        <w:t>ด้านวิศวกรรมขนส่งในหลักสูตรครุศาสตร์โยธาและการศึกษา</w:t>
      </w:r>
      <w:r>
        <w:rPr>
          <w:cs/>
        </w:rPr>
        <w:tab/>
        <w:t>ประกอบด้วยรายวิชาพื้นฐานสำหรับงานสำรวจและงานทางหลวง โดยมี</w:t>
      </w:r>
      <w:r>
        <w:rPr>
          <w:rFonts w:hint="cs"/>
          <w:cs/>
        </w:rPr>
        <w:t>รายวิชา</w:t>
      </w:r>
      <w:r>
        <w:rPr>
          <w:cs/>
        </w:rPr>
        <w:tab/>
        <w:t>ดังนี้</w:t>
      </w:r>
    </w:p>
    <w:p w14:paraId="16E0C2DF" w14:textId="77777777" w:rsidR="003A0482" w:rsidRDefault="003A0482" w:rsidP="003A0482">
      <w:pPr>
        <w:pStyle w:val="Heading7"/>
      </w:pPr>
      <w:r>
        <w:t>020323401</w:t>
      </w:r>
      <w:r>
        <w:rPr>
          <w:cs/>
        </w:rPr>
        <w:t xml:space="preserve"> </w:t>
      </w:r>
      <w:proofErr w:type="gramStart"/>
      <w:r>
        <w:rPr>
          <w:cs/>
        </w:rPr>
        <w:t>การสำรวจเส้นทาง* —</w:t>
      </w:r>
      <w:proofErr w:type="gramEnd"/>
      <w:r>
        <w:rPr>
          <w:cs/>
        </w:rPr>
        <w:t xml:space="preserve"> </w:t>
      </w:r>
      <w:r>
        <w:t>3(2-3-5)</w:t>
      </w:r>
    </w:p>
    <w:p w14:paraId="47A0A513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t>(Route Surveying)</w:t>
      </w:r>
    </w:p>
    <w:p w14:paraId="78E9AF5A" w14:textId="77777777" w:rsidR="003A0482" w:rsidRDefault="003A0482" w:rsidP="003A0482">
      <w:pPr>
        <w:pStyle w:val="Heading7"/>
      </w:pPr>
      <w:r>
        <w:t>020323402</w:t>
      </w:r>
      <w:r>
        <w:rPr>
          <w:cs/>
        </w:rPr>
        <w:t xml:space="preserve"> </w:t>
      </w:r>
      <w:proofErr w:type="gramStart"/>
      <w:r>
        <w:rPr>
          <w:cs/>
        </w:rPr>
        <w:t>วิศวกรรมทาง* —</w:t>
      </w:r>
      <w:proofErr w:type="gramEnd"/>
      <w:r>
        <w:rPr>
          <w:cs/>
        </w:rPr>
        <w:t xml:space="preserve"> </w:t>
      </w:r>
      <w:r>
        <w:t>3(3-0-6)</w:t>
      </w:r>
    </w:p>
    <w:p w14:paraId="37F90DA7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t>(Highway Engineering)</w:t>
      </w:r>
    </w:p>
    <w:p w14:paraId="688D802E" w14:textId="77777777" w:rsidR="003A0482" w:rsidRDefault="003A0482" w:rsidP="003A0482">
      <w:pPr>
        <w:pStyle w:val="Heading7"/>
      </w:pPr>
      <w:r>
        <w:t>020323403</w:t>
      </w:r>
      <w:r>
        <w:rPr>
          <w:cs/>
        </w:rPr>
        <w:t xml:space="preserve"> ปฏิบัติการวิศวกรรมทาง — </w:t>
      </w:r>
      <w:r>
        <w:t>1(0-3-1)</w:t>
      </w:r>
    </w:p>
    <w:p w14:paraId="177B4D9D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t>(Highway Engineering Laboratory)</w:t>
      </w:r>
    </w:p>
    <w:p w14:paraId="705D3EE6" w14:textId="77777777" w:rsidR="003A0482" w:rsidRPr="00476D4F" w:rsidRDefault="003A0482" w:rsidP="003A0482"/>
    <w:p w14:paraId="4442E69B" w14:textId="77777777" w:rsidR="003A0482" w:rsidRDefault="003A0482" w:rsidP="003A0482">
      <w:pPr>
        <w:pStyle w:val="Heading6"/>
      </w:pPr>
      <w:r>
        <w:rPr>
          <w:rFonts w:hint="cs"/>
          <w:cs/>
        </w:rPr>
        <w:t>วิชาชีพในกลุ่มวิชา</w:t>
      </w:r>
      <w:r>
        <w:rPr>
          <w:cs/>
        </w:rPr>
        <w:t>ด้านรายวิชาด้านอุทกวิทยาและวิศวกรรมชลศาสตร์ในหลักสูตร</w:t>
      </w:r>
      <w:r>
        <w:rPr>
          <w:cs/>
        </w:rPr>
        <w:tab/>
        <w:t>ครุศาสตร์โยธาและการศึกษา เพื่อเตรียมความพร้อมในการออกแบบและวิเคราะห์</w:t>
      </w:r>
      <w:r>
        <w:rPr>
          <w:cs/>
        </w:rPr>
        <w:tab/>
        <w:t>งานทางน้ำ</w:t>
      </w:r>
      <w:r>
        <w:rPr>
          <w:rFonts w:hint="cs"/>
          <w:cs/>
        </w:rPr>
        <w:t xml:space="preserve"> โดยมีรายวิชาดังนี้</w:t>
      </w:r>
    </w:p>
    <w:p w14:paraId="55959542" w14:textId="77777777" w:rsidR="003A0482" w:rsidRDefault="003A0482" w:rsidP="003A0482">
      <w:pPr>
        <w:pStyle w:val="Heading7"/>
      </w:pPr>
      <w:r>
        <w:rPr>
          <w:cs/>
        </w:rPr>
        <w:t>020323501 อุทกวิทยาทางวิศวกรรม — 2(2-0-4)</w:t>
      </w:r>
    </w:p>
    <w:p w14:paraId="668BF3B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Hydrology)</w:t>
      </w:r>
    </w:p>
    <w:p w14:paraId="2211C585" w14:textId="77777777" w:rsidR="003A0482" w:rsidRDefault="003A0482" w:rsidP="003A0482">
      <w:pPr>
        <w:pStyle w:val="Heading7"/>
      </w:pPr>
      <w:r>
        <w:rPr>
          <w:cs/>
        </w:rPr>
        <w:t>020323502 วิศวกรรมชลศาสตร์ — 3(3-0-6)</w:t>
      </w:r>
    </w:p>
    <w:p w14:paraId="1ED3337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Hydraulic Engineering)</w:t>
      </w:r>
    </w:p>
    <w:p w14:paraId="276A4641" w14:textId="77777777" w:rsidR="003A0482" w:rsidRPr="00461FAC" w:rsidRDefault="003A0482" w:rsidP="003A0482"/>
    <w:p w14:paraId="33160647" w14:textId="77777777" w:rsidR="003A0482" w:rsidRDefault="003A0482" w:rsidP="003A0482">
      <w:pPr>
        <w:pStyle w:val="Heading6"/>
      </w:pPr>
      <w:r>
        <w:rPr>
          <w:rFonts w:hint="cs"/>
          <w:cs/>
        </w:rPr>
        <w:lastRenderedPageBreak/>
        <w:t>วิชาชีพในกลุ่มวิชา</w:t>
      </w:r>
      <w:r>
        <w:rPr>
          <w:cs/>
        </w:rPr>
        <w:t>ด้าน</w:t>
      </w:r>
      <w:r w:rsidRPr="003D32B6">
        <w:rPr>
          <w:cs/>
        </w:rPr>
        <w:t>วิศวกรรมการก่อสร้างและการจัดการ</w:t>
      </w:r>
      <w:r>
        <w:rPr>
          <w:cs/>
        </w:rPr>
        <w:t>ในหลักสูตรครุศาสตร์</w:t>
      </w:r>
      <w:r>
        <w:rPr>
          <w:cs/>
        </w:rPr>
        <w:tab/>
        <w:t>โยธาและการศึกษา ซึ่งเป็นทักษะสำคัญของวิศวกรโยธา</w:t>
      </w:r>
      <w:r>
        <w:rPr>
          <w:rFonts w:hint="cs"/>
          <w:cs/>
        </w:rPr>
        <w:t xml:space="preserve"> โดยมีรายวิชาดังนี้</w:t>
      </w:r>
    </w:p>
    <w:p w14:paraId="6EFBA363" w14:textId="77777777" w:rsidR="003A0482" w:rsidRDefault="003A0482" w:rsidP="003A0482">
      <w:pPr>
        <w:pStyle w:val="Heading7"/>
      </w:pPr>
      <w:r>
        <w:rPr>
          <w:cs/>
        </w:rPr>
        <w:t>020323601 การจัดการทางวิศวกรรม* — 3(3-0-6)</w:t>
      </w:r>
    </w:p>
    <w:p w14:paraId="46B805C0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Engineering Management)</w:t>
      </w:r>
    </w:p>
    <w:p w14:paraId="1CC16919" w14:textId="77777777" w:rsidR="003A0482" w:rsidRDefault="003A0482" w:rsidP="003A0482">
      <w:pPr>
        <w:pStyle w:val="Heading7"/>
      </w:pPr>
      <w:r>
        <w:rPr>
          <w:cs/>
        </w:rPr>
        <w:t>020323602 การบริหารงานก่อสร้าง* — 3(3-0-6)</w:t>
      </w:r>
    </w:p>
    <w:p w14:paraId="42E9AF76" w14:textId="77777777" w:rsidR="003A0482" w:rsidRDefault="003A0482" w:rsidP="003A0482">
      <w:pPr>
        <w:pStyle w:val="Heading7"/>
        <w:numPr>
          <w:ilvl w:val="0"/>
          <w:numId w:val="0"/>
        </w:numPr>
        <w:ind w:left="3742"/>
      </w:pPr>
      <w:r>
        <w:rPr>
          <w:cs/>
        </w:rPr>
        <w:tab/>
      </w:r>
      <w:r>
        <w:rPr>
          <w:rFonts w:hint="cs"/>
          <w:cs/>
        </w:rPr>
        <w:t xml:space="preserve">        </w:t>
      </w:r>
      <w:r>
        <w:rPr>
          <w:cs/>
        </w:rPr>
        <w:t>(</w:t>
      </w:r>
      <w:r>
        <w:t>Construction Management)</w:t>
      </w:r>
    </w:p>
    <w:p w14:paraId="19FD115E" w14:textId="77777777" w:rsidR="003A0482" w:rsidRDefault="003A0482" w:rsidP="003A0482">
      <w:pPr>
        <w:pStyle w:val="Heading7"/>
      </w:pPr>
      <w:r>
        <w:rPr>
          <w:cs/>
        </w:rPr>
        <w:t>020323603 วิธีการก่อสร้างและการประมาณราคา — 3(3-0-6)(</w:t>
      </w:r>
      <w:r>
        <w:t>Construction Method and Cost Estimation)</w:t>
      </w:r>
    </w:p>
    <w:p w14:paraId="1C901246" w14:textId="77777777" w:rsidR="003A0482" w:rsidRDefault="003A0482" w:rsidP="003A0482">
      <w:pPr>
        <w:pStyle w:val="Heading5"/>
      </w:pPr>
      <w:r>
        <w:rPr>
          <w:rFonts w:hint="cs"/>
          <w:cs/>
        </w:rPr>
        <w:t>วิชาเลือก</w:t>
      </w:r>
    </w:p>
    <w:p w14:paraId="5E19DA13" w14:textId="77777777" w:rsidR="003A0482" w:rsidRDefault="003A0482" w:rsidP="003A0482">
      <w:pPr>
        <w:pStyle w:val="Heading6"/>
      </w:pPr>
      <w:r>
        <w:rPr>
          <w:cs/>
        </w:rPr>
        <w:t>วิชาเลือกในกลุ่มวิชาด้านวิศวกรรมโครงสร้างในหลักสูตรครุศาสตร์โยธาและ</w:t>
      </w:r>
      <w:r>
        <w:rPr>
          <w:cs/>
        </w:rPr>
        <w:tab/>
        <w:t>การศึกษา ผู้เรียนสามารถเลือกเรียนรายวิชาใดรายวิชาหนึ่งหรือหลายรายวิชา</w:t>
      </w:r>
      <w:r>
        <w:rPr>
          <w:cs/>
        </w:rPr>
        <w:tab/>
        <w:t xml:space="preserve">ต่อไปนี้ โดยเป็นรายวิชาที่ใช้เสริมความรู้เฉพาะทางด้านโครงสร้าง </w:t>
      </w:r>
      <w:r>
        <w:rPr>
          <w:rFonts w:hint="cs"/>
          <w:cs/>
        </w:rPr>
        <w:t>มีรายวิชาดังนี้</w:t>
      </w:r>
    </w:p>
    <w:p w14:paraId="20CFF228" w14:textId="77777777" w:rsidR="003A0482" w:rsidRDefault="003A0482" w:rsidP="003A0482">
      <w:pPr>
        <w:pStyle w:val="Heading7"/>
      </w:pPr>
      <w:r>
        <w:rPr>
          <w:cs/>
        </w:rPr>
        <w:t>020323206 กลศาสตร์วัสดุ 2 — 3(3-0-6)</w:t>
      </w:r>
    </w:p>
    <w:p w14:paraId="6489A78B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Mechanics of Materials II)</w:t>
      </w:r>
    </w:p>
    <w:p w14:paraId="0FED767C" w14:textId="77777777" w:rsidR="003A0482" w:rsidRDefault="003A0482" w:rsidP="003A0482">
      <w:pPr>
        <w:pStyle w:val="Heading7"/>
      </w:pPr>
      <w:r>
        <w:rPr>
          <w:cs/>
        </w:rPr>
        <w:t>020323207 วิธีไฟไนต์อิลิเมนต์เบื้องต้น — 3(3-0-6)</w:t>
      </w:r>
    </w:p>
    <w:p w14:paraId="23E7379C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Introduction to Finite Element Methods)</w:t>
      </w:r>
    </w:p>
    <w:p w14:paraId="784D16DD" w14:textId="77777777" w:rsidR="003A0482" w:rsidRDefault="003A0482" w:rsidP="003A0482">
      <w:pPr>
        <w:pStyle w:val="Heading7"/>
      </w:pPr>
      <w:r>
        <w:rPr>
          <w:cs/>
        </w:rPr>
        <w:t>020323208 การออกแบบคอนกรีตอัดแรง — 3(3-0-6)</w:t>
      </w:r>
    </w:p>
    <w:p w14:paraId="4073092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Pre-stressed Concrete Design)</w:t>
      </w:r>
    </w:p>
    <w:p w14:paraId="18331A87" w14:textId="77777777" w:rsidR="003A0482" w:rsidRDefault="003A0482" w:rsidP="003A0482">
      <w:pPr>
        <w:pStyle w:val="Heading7"/>
      </w:pPr>
      <w:r>
        <w:rPr>
          <w:cs/>
        </w:rPr>
        <w:t>020323209 การออกแบบสะพาน — 3(3-0-6)</w:t>
      </w:r>
    </w:p>
    <w:p w14:paraId="7B8D5C1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Bridge Design)</w:t>
      </w:r>
    </w:p>
    <w:p w14:paraId="7913079E" w14:textId="77777777" w:rsidR="003A0482" w:rsidRDefault="003A0482" w:rsidP="003A0482">
      <w:pPr>
        <w:pStyle w:val="Heading7"/>
      </w:pPr>
      <w:r>
        <w:rPr>
          <w:cs/>
        </w:rPr>
        <w:t>020323210 การออกแบบอาคาร — 3(3-0-6)</w:t>
      </w:r>
    </w:p>
    <w:p w14:paraId="6A181ED3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Building Design)</w:t>
      </w:r>
    </w:p>
    <w:p w14:paraId="3A636A2E" w14:textId="77777777" w:rsidR="003A0482" w:rsidRDefault="003A0482" w:rsidP="003A0482">
      <w:pPr>
        <w:pStyle w:val="Heading7"/>
      </w:pPr>
      <w:r>
        <w:rPr>
          <w:cs/>
        </w:rPr>
        <w:t>020323211 พลศาสตร์โครงสร้างเบื้องต้น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Introduction to Structural Dynamics)</w:t>
      </w:r>
    </w:p>
    <w:p w14:paraId="12ED4546" w14:textId="77777777" w:rsidR="003A0482" w:rsidRDefault="003A0482" w:rsidP="003A0482">
      <w:pPr>
        <w:pStyle w:val="Heading7"/>
      </w:pPr>
      <w:r>
        <w:rPr>
          <w:cs/>
        </w:rPr>
        <w:t>020323212 การออกแบบอาคารต้านแผ่นดินไหว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Earthquake Resistant Building Design)</w:t>
      </w:r>
    </w:p>
    <w:p w14:paraId="33874AC0" w14:textId="77777777" w:rsidR="003A0482" w:rsidRDefault="003A0482" w:rsidP="003A0482"/>
    <w:p w14:paraId="684B63B1" w14:textId="77777777" w:rsidR="003A0482" w:rsidRDefault="003A0482" w:rsidP="003A0482"/>
    <w:p w14:paraId="2F3C6321" w14:textId="77777777" w:rsidR="003A0482" w:rsidRDefault="003A0482" w:rsidP="003A0482"/>
    <w:p w14:paraId="3AB3BD0F" w14:textId="77777777" w:rsidR="003A0482" w:rsidRDefault="003A0482" w:rsidP="003A0482"/>
    <w:p w14:paraId="1C68BAA6" w14:textId="77777777" w:rsidR="003A0482" w:rsidRDefault="003A0482" w:rsidP="003A0482">
      <w:pPr>
        <w:pStyle w:val="Heading6"/>
      </w:pPr>
      <w:r>
        <w:rPr>
          <w:cs/>
        </w:rPr>
        <w:lastRenderedPageBreak/>
        <w:t>วิชา</w:t>
      </w:r>
      <w:r>
        <w:rPr>
          <w:rFonts w:hint="cs"/>
          <w:cs/>
        </w:rPr>
        <w:t>เลือกในกลุ่ม</w:t>
      </w:r>
      <w:r>
        <w:rPr>
          <w:cs/>
        </w:rPr>
        <w:t>ด้านวิศวกรรมเทคนิคธรณีในหลักสูตรครุศาสตร์โยธาและ</w:t>
      </w:r>
      <w:r>
        <w:rPr>
          <w:cs/>
        </w:rPr>
        <w:tab/>
        <w:t>การศึกษาครอบคลุมความรู้พื้นฐานสำหรับงานปรับปรุงคุณภาพดินและงาน</w:t>
      </w:r>
      <w:r>
        <w:rPr>
          <w:cs/>
        </w:rPr>
        <w:tab/>
        <w:t>ประยุกต์ใช้คอมพิวเตอร์ในงานธรณีเทคนิค โดยมีรายวิชาดังนี้</w:t>
      </w:r>
    </w:p>
    <w:p w14:paraId="78CD2FBE" w14:textId="77777777" w:rsidR="003A0482" w:rsidRDefault="003A0482" w:rsidP="003A0482">
      <w:pPr>
        <w:pStyle w:val="Heading7"/>
      </w:pPr>
      <w:r>
        <w:rPr>
          <w:cs/>
        </w:rPr>
        <w:t>020323304 เทคนิคการปรับปรุงคุณภาพดิน — 3(3-0-6)</w:t>
      </w:r>
    </w:p>
    <w:p w14:paraId="72AD8A20" w14:textId="77777777" w:rsidR="003A0482" w:rsidRDefault="003A0482" w:rsidP="003A0482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 </w:t>
      </w:r>
      <w:r>
        <w:rPr>
          <w:cs/>
        </w:rPr>
        <w:t>(</w:t>
      </w:r>
      <w:r>
        <w:t>Ground Improvement Techniques)</w:t>
      </w:r>
    </w:p>
    <w:p w14:paraId="0698E271" w14:textId="77777777" w:rsidR="003A0482" w:rsidRPr="009E0702" w:rsidRDefault="003A0482" w:rsidP="003A0482">
      <w:pPr>
        <w:pStyle w:val="Heading7"/>
      </w:pPr>
      <w:r>
        <w:rPr>
          <w:cs/>
        </w:rPr>
        <w:t>020323305 การประยุกต์ใช้คอมพิวเตอร์ในงานวิศวกรรมปฐพี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Application in Geotechnical Engineering)</w:t>
      </w:r>
    </w:p>
    <w:p w14:paraId="3233C36C" w14:textId="77777777" w:rsidR="003A0482" w:rsidRDefault="003A0482" w:rsidP="003A0482">
      <w:pPr>
        <w:pStyle w:val="Heading6"/>
      </w:pPr>
      <w:r>
        <w:rPr>
          <w:cs/>
        </w:rPr>
        <w:t>วิชา</w:t>
      </w:r>
      <w:r>
        <w:rPr>
          <w:rFonts w:hint="cs"/>
          <w:cs/>
        </w:rPr>
        <w:t>เลือกในกลุ่ม</w:t>
      </w:r>
      <w:r>
        <w:rPr>
          <w:cs/>
        </w:rPr>
        <w:t>ด้านวิศวกรรมขนส่งเป็นรายวิชาที่เกี่ยวข้องกับการออกแบบ การ</w:t>
      </w:r>
      <w:r>
        <w:rPr>
          <w:cs/>
        </w:rPr>
        <w:tab/>
        <w:t>วางแผน และการวิเคราะห์ระบบคมนาคมขนส่ง ทั้งงานทางหลวงและการจัดการ</w:t>
      </w:r>
      <w:r>
        <w:rPr>
          <w:cs/>
        </w:rPr>
        <w:tab/>
        <w:t>ด้านโลจิสติกส์ โดยมีรายวิชาดังนี้</w:t>
      </w:r>
    </w:p>
    <w:p w14:paraId="06DCCCD2" w14:textId="77777777" w:rsidR="003A0482" w:rsidRDefault="003A0482" w:rsidP="003A0482">
      <w:pPr>
        <w:pStyle w:val="Heading7"/>
      </w:pPr>
      <w:r>
        <w:rPr>
          <w:cs/>
        </w:rPr>
        <w:t>020323404 การออกแบบและการก่อสร้าง</w:t>
      </w:r>
      <w:r>
        <w:rPr>
          <w:rFonts w:hint="cs"/>
          <w:cs/>
        </w:rPr>
        <w:t>ผิว</w:t>
      </w:r>
      <w:r>
        <w:rPr>
          <w:cs/>
        </w:rPr>
        <w:t>ทาง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Pavement Design and Construction)</w:t>
      </w:r>
    </w:p>
    <w:p w14:paraId="5FAA4BCF" w14:textId="77777777" w:rsidR="003A0482" w:rsidRDefault="003A0482" w:rsidP="003A0482">
      <w:pPr>
        <w:pStyle w:val="Heading7"/>
      </w:pPr>
      <w:r>
        <w:rPr>
          <w:cs/>
        </w:rPr>
        <w:t>020323405 วิศวกรรมจราจร — 3(3-0-6)</w:t>
      </w:r>
    </w:p>
    <w:p w14:paraId="232B34E5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Traffic Engineering)</w:t>
      </w:r>
    </w:p>
    <w:p w14:paraId="4B98EFDC" w14:textId="77777777" w:rsidR="003A0482" w:rsidRDefault="003A0482" w:rsidP="003A0482">
      <w:pPr>
        <w:pStyle w:val="Heading7"/>
      </w:pPr>
      <w:r>
        <w:rPr>
          <w:cs/>
        </w:rPr>
        <w:t>020323406 การวิเคราะห์ระบบขนส่ง — 3(3-0-6)</w:t>
      </w:r>
    </w:p>
    <w:p w14:paraId="4536AD61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Transportation System Analysis)</w:t>
      </w:r>
    </w:p>
    <w:p w14:paraId="5DA62FA3" w14:textId="77777777" w:rsidR="003A0482" w:rsidRDefault="003A0482" w:rsidP="003A0482">
      <w:pPr>
        <w:pStyle w:val="Heading7"/>
      </w:pPr>
      <w:r>
        <w:rPr>
          <w:cs/>
        </w:rPr>
        <w:t>020323407 การวางแผนขนส่ง — 3(3-0-6)</w:t>
      </w:r>
    </w:p>
    <w:p w14:paraId="4B7E726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Transportation Planning)</w:t>
      </w:r>
    </w:p>
    <w:p w14:paraId="4CF7D2BA" w14:textId="77777777" w:rsidR="003A0482" w:rsidRDefault="003A0482" w:rsidP="003A0482">
      <w:pPr>
        <w:pStyle w:val="Heading7"/>
      </w:pPr>
      <w:r>
        <w:rPr>
          <w:cs/>
        </w:rPr>
        <w:t>020323408 โลจิสติกส์ทางขนส่ง — 3(3-0-6)</w:t>
      </w:r>
    </w:p>
    <w:p w14:paraId="5A5C0655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Transportation Logistics)</w:t>
      </w:r>
    </w:p>
    <w:p w14:paraId="176BBFC7" w14:textId="77777777" w:rsidR="003A0482" w:rsidRDefault="003A0482" w:rsidP="003A0482"/>
    <w:p w14:paraId="1BA8E10E" w14:textId="77777777" w:rsidR="003A0482" w:rsidRDefault="003A0482" w:rsidP="003A0482"/>
    <w:p w14:paraId="38CE8C8F" w14:textId="77777777" w:rsidR="003A0482" w:rsidRDefault="003A0482" w:rsidP="003A0482"/>
    <w:p w14:paraId="66F325CF" w14:textId="77777777" w:rsidR="003A0482" w:rsidRDefault="003A0482" w:rsidP="003A0482"/>
    <w:p w14:paraId="18FE6A91" w14:textId="77777777" w:rsidR="003A0482" w:rsidRDefault="003A0482" w:rsidP="003A0482"/>
    <w:p w14:paraId="734AF385" w14:textId="77777777" w:rsidR="003A0482" w:rsidRDefault="003A0482" w:rsidP="003A0482"/>
    <w:p w14:paraId="1D6D3406" w14:textId="77777777" w:rsidR="003A0482" w:rsidRDefault="003A0482" w:rsidP="003A0482"/>
    <w:p w14:paraId="017183A7" w14:textId="77777777" w:rsidR="003A0482" w:rsidRDefault="003A0482" w:rsidP="003A0482"/>
    <w:p w14:paraId="7AD45D5B" w14:textId="77777777" w:rsidR="003A0482" w:rsidRPr="0060725A" w:rsidRDefault="003A0482" w:rsidP="003A0482"/>
    <w:p w14:paraId="400E5509" w14:textId="77777777" w:rsidR="003A0482" w:rsidRDefault="003A0482" w:rsidP="003A0482">
      <w:pPr>
        <w:pStyle w:val="Heading6"/>
      </w:pPr>
      <w:r>
        <w:rPr>
          <w:rFonts w:hint="cs"/>
          <w:cs/>
        </w:rPr>
        <w:lastRenderedPageBreak/>
        <w:t>วิชาเลือกในกลุ่ม</w:t>
      </w:r>
      <w:r>
        <w:rPr>
          <w:cs/>
        </w:rPr>
        <w:t xml:space="preserve">ด้านวิศวกรรมแหล่งน้ำในหลักสูตรครุศาสตร์โยธาและการศึกษา </w:t>
      </w:r>
      <w:r>
        <w:rPr>
          <w:cs/>
        </w:rPr>
        <w:tab/>
        <w:t>เน้นการออกแบบ วิเคราะห์ และจัดการทรัพยากรน้ำและสิ่งแวดล้อมทางน้ำ โดยมี</w:t>
      </w:r>
      <w:r>
        <w:rPr>
          <w:cs/>
        </w:rPr>
        <w:tab/>
        <w:t>รายวิชาดังนี้</w:t>
      </w:r>
    </w:p>
    <w:p w14:paraId="00E10BB9" w14:textId="77777777" w:rsidR="003A0482" w:rsidRDefault="003A0482" w:rsidP="003A0482">
      <w:pPr>
        <w:pStyle w:val="Heading7"/>
      </w:pPr>
      <w:r>
        <w:rPr>
          <w:cs/>
        </w:rPr>
        <w:t>020323503 วิศวกรรมประปาและสุขาภิบาล — 3(3-0-6)</w:t>
      </w:r>
    </w:p>
    <w:p w14:paraId="548B5654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Water Supply and Sanitary Engineering)</w:t>
      </w:r>
    </w:p>
    <w:p w14:paraId="007BAF1C" w14:textId="77777777" w:rsidR="003A0482" w:rsidRDefault="003A0482" w:rsidP="003A0482">
      <w:pPr>
        <w:pStyle w:val="Heading7"/>
      </w:pPr>
      <w:r>
        <w:rPr>
          <w:cs/>
        </w:rPr>
        <w:t>020323504 การไหลในทางน้ำเปิด — 3(3-0-6)</w:t>
      </w:r>
    </w:p>
    <w:p w14:paraId="23F974E7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Open Channel Flow)</w:t>
      </w:r>
    </w:p>
    <w:p w14:paraId="34069072" w14:textId="77777777" w:rsidR="003A0482" w:rsidRDefault="003A0482" w:rsidP="003A0482">
      <w:pPr>
        <w:pStyle w:val="Heading7"/>
      </w:pPr>
      <w:r>
        <w:rPr>
          <w:cs/>
        </w:rPr>
        <w:t>020323505 การออกแบบอาคารชลศาสตร์ — 3(3-0-6)</w:t>
      </w:r>
    </w:p>
    <w:p w14:paraId="7AE0322D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Design of Hydraulic Structures)</w:t>
      </w:r>
    </w:p>
    <w:p w14:paraId="05F1D8DB" w14:textId="77777777" w:rsidR="003A0482" w:rsidRDefault="003A0482" w:rsidP="003A0482">
      <w:pPr>
        <w:pStyle w:val="Heading7"/>
      </w:pPr>
      <w:r>
        <w:rPr>
          <w:cs/>
        </w:rPr>
        <w:t>020323506 วิศวกรรมระบายน้ำ — 3(3-0-6)</w:t>
      </w:r>
    </w:p>
    <w:p w14:paraId="2A190607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Drainage Engineering)</w:t>
      </w:r>
    </w:p>
    <w:p w14:paraId="1D09046D" w14:textId="77777777" w:rsidR="003A0482" w:rsidRDefault="003A0482" w:rsidP="003A0482">
      <w:pPr>
        <w:pStyle w:val="Heading7"/>
      </w:pPr>
      <w:r>
        <w:rPr>
          <w:cs/>
        </w:rPr>
        <w:t>020323507 วิศวกรรมชลประทาน — 3(3-0-6)</w:t>
      </w:r>
    </w:p>
    <w:p w14:paraId="7DFB80D1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Irrigation Engineering)</w:t>
      </w:r>
    </w:p>
    <w:p w14:paraId="3489CD1C" w14:textId="77777777" w:rsidR="003A0482" w:rsidRDefault="003A0482" w:rsidP="003A0482">
      <w:pPr>
        <w:pStyle w:val="Heading7"/>
      </w:pPr>
      <w:r>
        <w:rPr>
          <w:cs/>
        </w:rPr>
        <w:t>020323508 วิศวกรรมน้ำใต้ดิน — 3(3-0-6)</w:t>
      </w:r>
    </w:p>
    <w:p w14:paraId="258E7654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Groundwater Engineering)</w:t>
      </w:r>
    </w:p>
    <w:p w14:paraId="655E2F1C" w14:textId="77777777" w:rsidR="003A0482" w:rsidRDefault="003A0482" w:rsidP="003A0482">
      <w:pPr>
        <w:pStyle w:val="Heading7"/>
      </w:pPr>
      <w:r>
        <w:rPr>
          <w:cs/>
        </w:rPr>
        <w:t>020323509 การบริหารจัดการทรัพยากรน้ำ — 3(3-0-6)</w:t>
      </w:r>
    </w:p>
    <w:p w14:paraId="694220A8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Water Resources Management)</w:t>
      </w:r>
    </w:p>
    <w:p w14:paraId="28EBC4EB" w14:textId="77777777" w:rsidR="003A0482" w:rsidRDefault="003A0482" w:rsidP="003A0482">
      <w:pPr>
        <w:pStyle w:val="Heading7"/>
      </w:pPr>
      <w:r>
        <w:rPr>
          <w:cs/>
        </w:rPr>
        <w:t>020323510 การประยุกต์ใช้คอมพิวเตอร์ในงานวิศวกรรมน้ำ — 3(1-4-4)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Application in Water Engineering)</w:t>
      </w:r>
      <w:r>
        <w:rPr>
          <w:cs/>
        </w:rPr>
        <w:tab/>
      </w:r>
    </w:p>
    <w:p w14:paraId="77EE36D2" w14:textId="77777777" w:rsidR="003A0482" w:rsidRDefault="003A0482" w:rsidP="003A0482">
      <w:pPr>
        <w:pStyle w:val="Heading6"/>
      </w:pPr>
      <w:r>
        <w:rPr>
          <w:rFonts w:hint="cs"/>
          <w:cs/>
        </w:rPr>
        <w:t>วิชาเลือกในกลุ่ม</w:t>
      </w:r>
      <w:r>
        <w:rPr>
          <w:cs/>
        </w:rPr>
        <w:t>ด้านวิศวกรรมการก่อสร้างและการจัดการในหลักสูตรครุศาสตร์</w:t>
      </w:r>
      <w:r>
        <w:rPr>
          <w:cs/>
        </w:rPr>
        <w:tab/>
        <w:t xml:space="preserve">โยธาและการศึกษา มีรายวิชาเพิ่มเติมที่เกี่ยวข้องกับการวางแผน วิเคราะห์ต้นทุน </w:t>
      </w:r>
      <w:r>
        <w:rPr>
          <w:cs/>
        </w:rPr>
        <w:tab/>
        <w:t>และการจัดการงานก่อสร้าง โดยมีรายวิชาดังนี้</w:t>
      </w:r>
    </w:p>
    <w:p w14:paraId="08BA1320" w14:textId="77777777" w:rsidR="003A0482" w:rsidRDefault="003A0482" w:rsidP="003A0482">
      <w:pPr>
        <w:pStyle w:val="Heading7"/>
      </w:pPr>
      <w:r>
        <w:rPr>
          <w:cs/>
        </w:rPr>
        <w:t>020323604 เศรษฐศาสตร์วิศวกรรมสำหรับการก่อสร้าง — 3(3-0-6)(</w:t>
      </w:r>
      <w:r>
        <w:t>Engineering Economics for Construction)</w:t>
      </w:r>
    </w:p>
    <w:p w14:paraId="657C576A" w14:textId="77777777" w:rsidR="003A0482" w:rsidRDefault="003A0482" w:rsidP="003A0482">
      <w:pPr>
        <w:pStyle w:val="Heading7"/>
      </w:pPr>
      <w:r>
        <w:rPr>
          <w:cs/>
        </w:rPr>
        <w:t>020323605 การวิจัยดำเนินงานสำหรับบริหารงานก่อสร้าง — 3(3-0-6)(</w:t>
      </w:r>
      <w:r>
        <w:t>Operations Research for Construction Management)</w:t>
      </w:r>
    </w:p>
    <w:p w14:paraId="6E325E76" w14:textId="77777777" w:rsidR="003A0482" w:rsidRDefault="003A0482" w:rsidP="003A0482">
      <w:pPr>
        <w:pStyle w:val="Heading7"/>
      </w:pPr>
      <w:r>
        <w:rPr>
          <w:cs/>
        </w:rPr>
        <w:t>020323606 กลยุทธ์การประมาณราคาและวิเคราะห์ราคางานก่อสร้าง — 3(3-0-6)(</w:t>
      </w:r>
      <w:r>
        <w:t>Construction Cost Estimation Strategic and Analysis)</w:t>
      </w:r>
    </w:p>
    <w:p w14:paraId="1D5ED6B8" w14:textId="77777777" w:rsidR="003A0482" w:rsidRDefault="003A0482" w:rsidP="003A0482">
      <w:pPr>
        <w:pStyle w:val="Heading7"/>
      </w:pPr>
      <w:r>
        <w:rPr>
          <w:cs/>
        </w:rPr>
        <w:lastRenderedPageBreak/>
        <w:t>020323607 การบริหารการก่อสร้างด้วยโปรแกรมคอมพิวเตอร์ — 3(1-4-4)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Construction Management with Computer Program)</w:t>
      </w:r>
    </w:p>
    <w:p w14:paraId="5A602270" w14:textId="77777777" w:rsidR="003A0482" w:rsidRDefault="003A0482" w:rsidP="003A0482">
      <w:pPr>
        <w:pStyle w:val="Heading7"/>
      </w:pPr>
      <w:r>
        <w:rPr>
          <w:cs/>
        </w:rPr>
        <w:t>020323608 ศิลปะและเทคนิคเฉพาะสำหรับการบริหารงานก่อสร้าง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Arts and Techniques in Construction Management)</w:t>
      </w:r>
    </w:p>
    <w:p w14:paraId="35161B79" w14:textId="77777777" w:rsidR="003A0482" w:rsidRDefault="003A0482" w:rsidP="003A0482">
      <w:pPr>
        <w:pStyle w:val="Heading7"/>
      </w:pPr>
      <w:r>
        <w:rPr>
          <w:cs/>
        </w:rPr>
        <w:t>020323609 วิศวกรรมระบบสำหรับวิศวกรโยธา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System Engineering for Civil Engineer)</w:t>
      </w:r>
    </w:p>
    <w:p w14:paraId="2C28C34E" w14:textId="77777777" w:rsidR="003A0482" w:rsidRDefault="003A0482" w:rsidP="003A0482">
      <w:pPr>
        <w:pStyle w:val="Heading7"/>
      </w:pPr>
      <w:r>
        <w:rPr>
          <w:cs/>
        </w:rPr>
        <w:t>020323610 งานสาธารณูปโภค — 3(3-0-6)</w:t>
      </w:r>
    </w:p>
    <w:p w14:paraId="32D952B7" w14:textId="77777777" w:rsidR="003A0482" w:rsidRPr="004C3110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Infrastructures)</w:t>
      </w:r>
    </w:p>
    <w:p w14:paraId="564705FA" w14:textId="77777777" w:rsidR="003A0482" w:rsidRPr="00064319" w:rsidRDefault="003A0482" w:rsidP="003A0482">
      <w:pPr>
        <w:pStyle w:val="Heading5"/>
      </w:pPr>
      <w:r w:rsidRPr="004C3110">
        <w:rPr>
          <w:cs/>
        </w:rPr>
        <w:t>กล</w:t>
      </w:r>
      <w:r>
        <w:rPr>
          <w:rFonts w:hint="cs"/>
          <w:cs/>
        </w:rPr>
        <w:t>ุ่มวิ</w:t>
      </w:r>
      <w:r w:rsidRPr="004C3110">
        <w:rPr>
          <w:cs/>
        </w:rPr>
        <w:t>ชาชีพบังคับทางการศึกษา</w:t>
      </w:r>
    </w:p>
    <w:p w14:paraId="7DBD3D4E" w14:textId="77777777" w:rsidR="003A0482" w:rsidRDefault="003A0482" w:rsidP="003A0482">
      <w:pPr>
        <w:pStyle w:val="Heading6"/>
      </w:pPr>
      <w:r>
        <w:rPr>
          <w:cs/>
        </w:rPr>
        <w:t>กลุ่มวิชาชีพ</w:t>
      </w:r>
      <w:r>
        <w:rPr>
          <w:rFonts w:hint="cs"/>
          <w:cs/>
        </w:rPr>
        <w:t>บังคับทางการศึกษา</w:t>
      </w:r>
      <w:r>
        <w:rPr>
          <w:cs/>
        </w:rPr>
        <w:t>ในหลักสูตรครุศาสตร์โยธาและการศึกษาเป็นกลุ่ม</w:t>
      </w:r>
      <w:r>
        <w:rPr>
          <w:cs/>
        </w:rPr>
        <w:tab/>
        <w:t xml:space="preserve">รายวิชาที่มุ่งพัฒนาทักษะวิชาชีพครู ครอบคลุมด้านปรัชญาการศึกษา จิตวิทยา </w:t>
      </w:r>
      <w:r>
        <w:rPr>
          <w:cs/>
        </w:rPr>
        <w:tab/>
        <w:t>การจัดการเรียนรู้ นวัตกรรมการสอน การประเมิน</w:t>
      </w:r>
      <w:r>
        <w:rPr>
          <w:rFonts w:hint="cs"/>
          <w:cs/>
        </w:rPr>
        <w:t xml:space="preserve"> </w:t>
      </w:r>
      <w:r>
        <w:rPr>
          <w:cs/>
        </w:rPr>
        <w:t>การจัดการคุณภาพทาง</w:t>
      </w:r>
      <w:r>
        <w:rPr>
          <w:rFonts w:hint="cs"/>
          <w:cs/>
        </w:rPr>
        <w:t>การ</w:t>
      </w:r>
      <w:r>
        <w:rPr>
          <w:cs/>
        </w:rPr>
        <w:tab/>
      </w:r>
      <w:r>
        <w:rPr>
          <w:rFonts w:hint="cs"/>
          <w:cs/>
        </w:rPr>
        <w:t>ศึกษา และการ</w:t>
      </w:r>
      <w:r w:rsidRPr="00A45950">
        <w:rPr>
          <w:cs/>
        </w:rPr>
        <w:t>ฝึกประสบการณ์จริงในโรงเรียนและสถานศึกษา เพื่อให้นักศึกษา</w:t>
      </w:r>
      <w:r>
        <w:rPr>
          <w:cs/>
        </w:rPr>
        <w:br/>
      </w:r>
      <w:r>
        <w:rPr>
          <w:cs/>
        </w:rPr>
        <w:tab/>
      </w:r>
      <w:r w:rsidRPr="00A45950">
        <w:rPr>
          <w:cs/>
        </w:rPr>
        <w:t>ครุศาสตร์โยธาและการศึกษาได้พัฒนาทักษะวิชาชีพอย่างครบถ้วน โดยมีรายวิชา</w:t>
      </w:r>
      <w:r>
        <w:rPr>
          <w:cs/>
        </w:rPr>
        <w:tab/>
      </w:r>
      <w:r w:rsidRPr="00A45950">
        <w:rPr>
          <w:cs/>
        </w:rPr>
        <w:t>ดังนี้</w:t>
      </w:r>
      <w:r>
        <w:rPr>
          <w:cs/>
        </w:rPr>
        <w:t>โดยมี</w:t>
      </w:r>
    </w:p>
    <w:p w14:paraId="5FE5D258" w14:textId="77777777" w:rsidR="003A0482" w:rsidRDefault="003A0482" w:rsidP="003A0482">
      <w:pPr>
        <w:pStyle w:val="Heading7"/>
      </w:pPr>
      <w:r>
        <w:rPr>
          <w:cs/>
        </w:rPr>
        <w:t>020023221 หลักวิชาชีพครู — 3(3-0-6)</w:t>
      </w:r>
    </w:p>
    <w:p w14:paraId="0EC3614C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Teaching Profession)</w:t>
      </w:r>
    </w:p>
    <w:p w14:paraId="78786697" w14:textId="77777777" w:rsidR="003A0482" w:rsidRDefault="003A0482" w:rsidP="003A0482">
      <w:pPr>
        <w:pStyle w:val="Heading7"/>
      </w:pPr>
      <w:r>
        <w:rPr>
          <w:cs/>
        </w:rPr>
        <w:t>020023222 ปรัชญาการศึกษาและการพัฒนาหลักสูตร</w:t>
      </w:r>
      <w:r>
        <w:rPr>
          <w:rFonts w:hint="cs"/>
          <w:cs/>
        </w:rPr>
        <w:t>อาชีวะศึกษาและการอบรม</w:t>
      </w:r>
      <w:r>
        <w:rPr>
          <w:cs/>
        </w:rPr>
        <w:t xml:space="preserve"> — 3(2-2-5)</w:t>
      </w:r>
    </w:p>
    <w:p w14:paraId="3E04A1B9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Education Philosophy and Vocational Curriculum and Training Courses Development)</w:t>
      </w:r>
    </w:p>
    <w:p w14:paraId="52BCFB37" w14:textId="77777777" w:rsidR="003A0482" w:rsidRDefault="003A0482" w:rsidP="003A0482">
      <w:pPr>
        <w:pStyle w:val="Heading7"/>
      </w:pPr>
      <w:r>
        <w:rPr>
          <w:cs/>
        </w:rPr>
        <w:t>020023223 ภาษาและวัฒนธรรมสำหรับวิชาชีพครู — 3(3-0-6)(</w:t>
      </w:r>
      <w:r>
        <w:t>Language and Cultures for Teaching Profession)</w:t>
      </w:r>
    </w:p>
    <w:p w14:paraId="36FE51FC" w14:textId="77777777" w:rsidR="003A0482" w:rsidRDefault="003A0482" w:rsidP="003A0482">
      <w:pPr>
        <w:pStyle w:val="Heading7"/>
      </w:pPr>
      <w:r>
        <w:rPr>
          <w:cs/>
        </w:rPr>
        <w:t>020023224 จิตวิทยาการศึกษา — 3(3-0-6)</w:t>
      </w:r>
    </w:p>
    <w:p w14:paraId="559C04B1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Education Psychology)</w:t>
      </w:r>
    </w:p>
    <w:p w14:paraId="5D6CD377" w14:textId="77777777" w:rsidR="003A0482" w:rsidRDefault="003A0482" w:rsidP="003A0482">
      <w:pPr>
        <w:pStyle w:val="Heading7"/>
      </w:pPr>
      <w:r>
        <w:rPr>
          <w:cs/>
        </w:rPr>
        <w:t>020023225 วิธีสอนงานอาชีพศึกษา — 3(2-2-5)</w:t>
      </w:r>
    </w:p>
    <w:p w14:paraId="32F95BEA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Teaching Methods in Vocational Education)</w:t>
      </w:r>
    </w:p>
    <w:p w14:paraId="2347F820" w14:textId="77777777" w:rsidR="003A0482" w:rsidRDefault="003A0482" w:rsidP="003A0482">
      <w:pPr>
        <w:pStyle w:val="Heading7"/>
      </w:pPr>
      <w:r>
        <w:rPr>
          <w:cs/>
        </w:rPr>
        <w:t>020023226 การวิจัยทางการศึกษา — 3(2-2-5)</w:t>
      </w:r>
    </w:p>
    <w:p w14:paraId="1B06AE7B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Educational Research)</w:t>
      </w:r>
    </w:p>
    <w:p w14:paraId="6A6069C4" w14:textId="77777777" w:rsidR="003A0482" w:rsidRDefault="003A0482" w:rsidP="003A0482">
      <w:pPr>
        <w:pStyle w:val="Heading7"/>
      </w:pPr>
      <w:r>
        <w:rPr>
          <w:cs/>
        </w:rPr>
        <w:lastRenderedPageBreak/>
        <w:t>020023227 นวัตกรรมและสื่อดิจิทัลเพื่อการเรียนการสอน — 3(2-2-5)(</w:t>
      </w:r>
      <w:r>
        <w:t>Innovations and Digital Instructional Media)</w:t>
      </w:r>
    </w:p>
    <w:p w14:paraId="0FC6702E" w14:textId="77777777" w:rsidR="003A0482" w:rsidRDefault="003A0482" w:rsidP="003A0482">
      <w:pPr>
        <w:pStyle w:val="Heading7"/>
      </w:pPr>
      <w:r>
        <w:rPr>
          <w:cs/>
        </w:rPr>
        <w:t>020023228 การวัดและประเมินผลการศึกษา —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Educational Measurement and Evaluation)</w:t>
      </w:r>
    </w:p>
    <w:p w14:paraId="4ACA3E5F" w14:textId="77777777" w:rsidR="003A0482" w:rsidRDefault="003A0482" w:rsidP="003A0482">
      <w:pPr>
        <w:pStyle w:val="Heading7"/>
      </w:pPr>
      <w:r>
        <w:rPr>
          <w:cs/>
        </w:rPr>
        <w:t>020023229 การจัดการคุณภาพการศึกษา — 2(2-0-4)</w:t>
      </w:r>
    </w:p>
    <w:p w14:paraId="4BC79C0D" w14:textId="77777777" w:rsidR="003A0482" w:rsidRPr="004550E7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Educational Quality Management)</w:t>
      </w:r>
    </w:p>
    <w:p w14:paraId="43BA7AE2" w14:textId="77777777" w:rsidR="003A0482" w:rsidRDefault="003A0482" w:rsidP="003A0482">
      <w:pPr>
        <w:pStyle w:val="Heading7"/>
      </w:pPr>
      <w:r>
        <w:rPr>
          <w:cs/>
        </w:rPr>
        <w:t>020023230 ฝึกปฏิบัติการสอน 1 — 3(1-4-4)</w:t>
      </w:r>
    </w:p>
    <w:p w14:paraId="640919F9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Teaching Practice I)</w:t>
      </w:r>
    </w:p>
    <w:p w14:paraId="4C36588C" w14:textId="77777777" w:rsidR="003A0482" w:rsidRDefault="003A0482" w:rsidP="003A0482">
      <w:pPr>
        <w:pStyle w:val="Heading7"/>
      </w:pPr>
      <w:r>
        <w:rPr>
          <w:cs/>
        </w:rPr>
        <w:t>020023231 ฝึกปฏิบัติการสอน 2 — 3(0-6-3)</w:t>
      </w:r>
    </w:p>
    <w:p w14:paraId="5BEFCCB2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Teaching Practice II)</w:t>
      </w:r>
    </w:p>
    <w:p w14:paraId="198CC0B4" w14:textId="77777777" w:rsidR="003A0482" w:rsidRDefault="003A0482" w:rsidP="003A0482">
      <w:pPr>
        <w:pStyle w:val="Heading7"/>
      </w:pPr>
      <w:r>
        <w:rPr>
          <w:cs/>
        </w:rPr>
        <w:t>020023232 ฝึกปฏิบัติการสอน 3 — 3(0-6-3)</w:t>
      </w:r>
    </w:p>
    <w:p w14:paraId="47C96C6B" w14:textId="77777777" w:rsidR="003A0482" w:rsidRDefault="003A0482" w:rsidP="003A0482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Teaching Practice III)</w:t>
      </w:r>
    </w:p>
    <w:p w14:paraId="15511319" w14:textId="77777777" w:rsidR="003A0482" w:rsidRDefault="003A0482" w:rsidP="003A0482">
      <w:pPr>
        <w:pStyle w:val="Heading7"/>
      </w:pPr>
      <w:r>
        <w:rPr>
          <w:cs/>
        </w:rPr>
        <w:t xml:space="preserve">020233059 </w:t>
      </w:r>
      <w:r w:rsidRPr="003746FA">
        <w:rPr>
          <w:cs/>
        </w:rPr>
        <w:t>ปฏิบัติการสอนด้านวิศวกรรมโยธาในสถานศึกษา</w:t>
      </w:r>
      <w:r>
        <w:rPr>
          <w:rFonts w:hint="cs"/>
          <w:cs/>
        </w:rPr>
        <w:t>1</w:t>
      </w:r>
      <w:r>
        <w:rPr>
          <w:cs/>
        </w:rPr>
        <w:t>— 6(540 ชั่วโมง)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in Civil Engineering in Educational Institute I)</w:t>
      </w:r>
    </w:p>
    <w:p w14:paraId="625671D5" w14:textId="77777777" w:rsidR="003A0482" w:rsidRPr="004C3110" w:rsidRDefault="003A0482" w:rsidP="003A0482">
      <w:pPr>
        <w:pStyle w:val="Heading7"/>
      </w:pPr>
      <w:r>
        <w:rPr>
          <w:cs/>
        </w:rPr>
        <w:t xml:space="preserve">020233060 </w:t>
      </w:r>
      <w:r w:rsidRPr="006669CC">
        <w:rPr>
          <w:cs/>
        </w:rPr>
        <w:t>ปฏิบัติการสอนด้านวิศวกรรมโยธาในสถานศึกษา2</w:t>
      </w:r>
      <w:r>
        <w:rPr>
          <w:cs/>
        </w:rPr>
        <w:t>— 6(540 ชั่วโมง)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in Civil Engineering in Educational Institute II)</w:t>
      </w:r>
    </w:p>
    <w:p w14:paraId="2959EAB9" w14:textId="77777777" w:rsidR="003A0482" w:rsidRPr="007025E2" w:rsidRDefault="003A0482" w:rsidP="003A0482">
      <w:pPr>
        <w:pStyle w:val="Heading5"/>
      </w:pPr>
      <w:r w:rsidRPr="00DC15AD">
        <w:rPr>
          <w:cs/>
        </w:rPr>
        <w:t>ก</w:t>
      </w:r>
      <w:r>
        <w:rPr>
          <w:rFonts w:hint="cs"/>
          <w:cs/>
        </w:rPr>
        <w:t>ลุ่มวิช</w:t>
      </w:r>
      <w:r w:rsidRPr="00DC15AD">
        <w:rPr>
          <w:cs/>
        </w:rPr>
        <w:t>าชีพบังคับร่วมทางวิศวกรรมโยธาและการศึกษา</w:t>
      </w:r>
    </w:p>
    <w:p w14:paraId="798E75B9" w14:textId="77777777" w:rsidR="003A0482" w:rsidRDefault="003A0482" w:rsidP="003A0482">
      <w:pPr>
        <w:pStyle w:val="Heading6"/>
      </w:pPr>
      <w:r w:rsidRPr="00DC15AD">
        <w:rPr>
          <w:cs/>
        </w:rPr>
        <w:t>กล</w:t>
      </w:r>
      <w:r>
        <w:rPr>
          <w:rFonts w:hint="cs"/>
          <w:cs/>
        </w:rPr>
        <w:t>ุ่มวิชา</w:t>
      </w:r>
      <w:r w:rsidRPr="00DC15AD">
        <w:rPr>
          <w:cs/>
        </w:rPr>
        <w:t>ชีพบังคับร่วมทางวิศวกรรมโยธาและการศึกษา</w:t>
      </w:r>
      <w:r>
        <w:rPr>
          <w:cs/>
        </w:rPr>
        <w:t>ในหลักสูตรครุศาสตร์โยธา</w:t>
      </w:r>
      <w:r>
        <w:rPr>
          <w:cs/>
        </w:rPr>
        <w:tab/>
        <w:t>และการศึกษาเป็นรายวิชาที่มุ่งเน้นให้ผู้เรียนประยุกต์ความรู้ด้านวิศวกรรมโยธา</w:t>
      </w:r>
      <w:r>
        <w:rPr>
          <w:cs/>
        </w:rPr>
        <w:tab/>
        <w:t>ร่วมกับทักษะด้านการจัดการศึกษา ผ่านการทำโครงงานจริงตามสภาพปัญหาใน</w:t>
      </w:r>
      <w:r>
        <w:rPr>
          <w:cs/>
        </w:rPr>
        <w:tab/>
        <w:t>สถานศึกษา โดยมีรายวิชาดังนี้</w:t>
      </w:r>
    </w:p>
    <w:p w14:paraId="69473516" w14:textId="77777777" w:rsidR="003A0482" w:rsidRDefault="003A0482" w:rsidP="003A0482">
      <w:pPr>
        <w:pStyle w:val="Heading7"/>
      </w:pPr>
      <w:r>
        <w:rPr>
          <w:cs/>
        </w:rPr>
        <w:t>020323701 โครงงานวิศวกรรมโยธาและการศึกษา 1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Civil Engineering and Education Project I)</w:t>
      </w:r>
    </w:p>
    <w:p w14:paraId="6BCC88FF" w14:textId="77777777" w:rsidR="003A0482" w:rsidRDefault="003A0482" w:rsidP="003A0482">
      <w:pPr>
        <w:pStyle w:val="Heading7"/>
      </w:pPr>
      <w:r>
        <w:rPr>
          <w:cs/>
        </w:rPr>
        <w:t>020323702 โครงงานวิศวกรรมโยธาและการศึกษา 2 — 2(0-4-2)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Civil Engineering and Education Project II)</w:t>
      </w:r>
    </w:p>
    <w:p w14:paraId="20B09015" w14:textId="77777777" w:rsidR="003A0482" w:rsidRPr="006071A0" w:rsidRDefault="003A0482" w:rsidP="003A0482"/>
    <w:p w14:paraId="30942968" w14:textId="77777777" w:rsidR="003A0482" w:rsidRDefault="003A0482" w:rsidP="003A0482">
      <w:pPr>
        <w:pStyle w:val="Heading4"/>
      </w:pPr>
      <w:r w:rsidRPr="00221C2F">
        <w:rPr>
          <w:cs/>
        </w:rPr>
        <w:lastRenderedPageBreak/>
        <w:t>หมวดวิชาเลือกเสรี</w:t>
      </w:r>
    </w:p>
    <w:p w14:paraId="3F0541F7" w14:textId="77777777" w:rsidR="003A0482" w:rsidRDefault="003A0482" w:rsidP="003A0482">
      <w:pPr>
        <w:pStyle w:val="Heading5"/>
      </w:pPr>
      <w:r w:rsidRPr="006071A0">
        <w:rPr>
          <w:cs/>
        </w:rPr>
        <w:t>หมวดวิชาเลือกเสรีในหลักสูตรครุศาสตร์โยธาและการศึกษากำหนดให้นักศึกษา</w:t>
      </w:r>
      <w:r>
        <w:rPr>
          <w:cs/>
        </w:rPr>
        <w:tab/>
      </w:r>
      <w:r w:rsidRPr="006071A0">
        <w:rPr>
          <w:cs/>
        </w:rPr>
        <w:t>สามารถเลือกเรียนรายวิชาใดก็ได้ในหลักสูตรระดับปริญญาตรีที่มหาวิทยาลัย</w:t>
      </w:r>
      <w:r>
        <w:rPr>
          <w:cs/>
        </w:rPr>
        <w:tab/>
      </w:r>
      <w:r w:rsidRPr="006071A0">
        <w:rPr>
          <w:cs/>
        </w:rPr>
        <w:t>เทคโนโลยีพระจอมเกล้าพระนครเหนือเปิดสอน โดยต้องเลือกให้ครบจำนวน</w:t>
      </w:r>
      <w:r w:rsidRPr="006071A0">
        <w:t xml:space="preserve"> </w:t>
      </w:r>
      <w:r w:rsidRPr="00401394">
        <w:t xml:space="preserve">6 </w:t>
      </w:r>
      <w:r>
        <w:rPr>
          <w:cs/>
        </w:rPr>
        <w:br/>
      </w:r>
      <w:r>
        <w:rPr>
          <w:cs/>
        </w:rPr>
        <w:tab/>
      </w:r>
      <w:r w:rsidRPr="00401394">
        <w:rPr>
          <w:cs/>
        </w:rPr>
        <w:t>หน่วยก</w:t>
      </w:r>
      <w:r>
        <w:rPr>
          <w:rFonts w:hint="cs"/>
          <w:cs/>
        </w:rPr>
        <w:t>ิ</w:t>
      </w:r>
      <w:r w:rsidRPr="00401394">
        <w:rPr>
          <w:cs/>
        </w:rPr>
        <w:t>ต</w:t>
      </w:r>
    </w:p>
    <w:p w14:paraId="47C069A3" w14:textId="77777777" w:rsidR="003A0482" w:rsidRDefault="003A0482" w:rsidP="003A0482">
      <w:pPr>
        <w:pStyle w:val="Heading2"/>
      </w:pPr>
      <w:r>
        <w:rPr>
          <w:rFonts w:hint="cs"/>
          <w:cs/>
        </w:rPr>
        <w:t>แผนการศึกษา</w:t>
      </w:r>
    </w:p>
    <w:p w14:paraId="3BA161F0" w14:textId="77777777" w:rsidR="003A0482" w:rsidRPr="00A6119F" w:rsidRDefault="003A0482" w:rsidP="006424E7">
      <w:pPr>
        <w:pStyle w:val="Heading3"/>
      </w:pPr>
      <w:r w:rsidRPr="00A6119F">
        <w:rPr>
          <w:cs/>
        </w:rPr>
        <w:t xml:space="preserve">แผนการศึกษาในปีที่ </w:t>
      </w:r>
      <w:r w:rsidRPr="00A6119F">
        <w:t xml:space="preserve">1 </w:t>
      </w:r>
      <w:r w:rsidRPr="00A6119F">
        <w:rPr>
          <w:cs/>
        </w:rPr>
        <w:t xml:space="preserve">ภาคการศึกษาที่ </w:t>
      </w:r>
      <w:r w:rsidRPr="00A6119F">
        <w:t>1</w:t>
      </w:r>
    </w:p>
    <w:p w14:paraId="39371838" w14:textId="77777777" w:rsidR="003A0482" w:rsidRDefault="003A0482" w:rsidP="003A0482">
      <w:pPr>
        <w:pStyle w:val="Heading4"/>
      </w:pPr>
      <w:r>
        <w:rPr>
          <w:cs/>
        </w:rPr>
        <w:t xml:space="preserve">แผนการศึกษาในปีที่ 1 ภาคการศึกษาที่ 1 ของหลักสูตรครุศาสตร์โยธาและการศึกษา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ประกอบด้วยรายวิชาพื้นฐานทางวิทยาศาสตร์ คณิตศาสตร์ วิศวกรรม ภาษาอังกฤษ และ</w:t>
      </w:r>
      <w:r>
        <w:rPr>
          <w:cs/>
        </w:rPr>
        <w:tab/>
      </w:r>
      <w:r>
        <w:rPr>
          <w:cs/>
        </w:rPr>
        <w:tab/>
        <w:t>หมวดวิชาเลือกเพื่อพัฒนาทักษะศตวรรษที่ 21 รวมจำนวน 20 หน่วยกิต โดยมีรายวิชาดังนี้</w:t>
      </w:r>
    </w:p>
    <w:p w14:paraId="11A8E2A1" w14:textId="77777777" w:rsidR="003A0482" w:rsidRDefault="003A0482" w:rsidP="003A0482">
      <w:pPr>
        <w:pStyle w:val="Heading5"/>
      </w:pPr>
      <w:r>
        <w:rPr>
          <w:cs/>
        </w:rPr>
        <w:t>020003103 คอมพิวเตอร์และการโปรแกรม — 3(2-2-5)</w:t>
      </w:r>
      <w:r>
        <w:rPr>
          <w:rFonts w:hint="cs"/>
          <w:cs/>
        </w:rPr>
        <w:t xml:space="preserve">  </w:t>
      </w:r>
      <w:r>
        <w:rPr>
          <w:cs/>
        </w:rPr>
        <w:t>(</w:t>
      </w:r>
      <w:r>
        <w:t xml:space="preserve">Computer and </w:t>
      </w:r>
      <w:r>
        <w:rPr>
          <w:cs/>
        </w:rPr>
        <w:tab/>
      </w:r>
      <w:r>
        <w:t>Programming)</w:t>
      </w:r>
    </w:p>
    <w:p w14:paraId="170AFC81" w14:textId="77777777" w:rsidR="003A0482" w:rsidRDefault="003A0482" w:rsidP="003A0482">
      <w:pPr>
        <w:pStyle w:val="Heading5"/>
      </w:pPr>
      <w:r>
        <w:rPr>
          <w:cs/>
        </w:rPr>
        <w:t>020323101 การเขียนแบบวิศวกรรม* — 3(2-2-5)</w:t>
      </w:r>
      <w:r>
        <w:rPr>
          <w:rFonts w:hint="cs"/>
          <w:cs/>
        </w:rPr>
        <w:t xml:space="preserve">  </w:t>
      </w:r>
      <w:r>
        <w:rPr>
          <w:cs/>
        </w:rPr>
        <w:t>(</w:t>
      </w:r>
      <w:r>
        <w:t>Engineering Drawing</w:t>
      </w:r>
    </w:p>
    <w:p w14:paraId="1B859551" w14:textId="77777777" w:rsidR="003A0482" w:rsidRDefault="003A0482" w:rsidP="003A0482">
      <w:pPr>
        <w:pStyle w:val="Heading5"/>
      </w:pPr>
      <w:r>
        <w:rPr>
          <w:cs/>
        </w:rPr>
        <w:t>040203111 คณิตศาสตร์วิศวกรรม 1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Engineering Mathematics I)</w:t>
      </w:r>
    </w:p>
    <w:p w14:paraId="6EBDFD98" w14:textId="77777777" w:rsidR="003A0482" w:rsidRDefault="003A0482" w:rsidP="003A0482">
      <w:pPr>
        <w:pStyle w:val="Heading5"/>
      </w:pPr>
      <w:r>
        <w:rPr>
          <w:cs/>
        </w:rPr>
        <w:t>040313005 ฟิสิกส์ 1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Physics I)</w:t>
      </w:r>
    </w:p>
    <w:p w14:paraId="09B6A0C4" w14:textId="77777777" w:rsidR="003A0482" w:rsidRDefault="003A0482" w:rsidP="003A0482">
      <w:pPr>
        <w:pStyle w:val="Heading5"/>
      </w:pPr>
      <w:r>
        <w:rPr>
          <w:cs/>
        </w:rPr>
        <w:t>040313006 ปฏิบัติการฟิสิกส์ 1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Physics Laboratory I)</w:t>
      </w:r>
    </w:p>
    <w:p w14:paraId="3E422C16" w14:textId="77777777" w:rsidR="003A0482" w:rsidRDefault="003A0482" w:rsidP="003A0482">
      <w:pPr>
        <w:pStyle w:val="Heading5"/>
      </w:pPr>
      <w:r>
        <w:rPr>
          <w:cs/>
        </w:rPr>
        <w:t>080103001 ภาษาอังกฤษ 1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I)</w:t>
      </w:r>
    </w:p>
    <w:p w14:paraId="0BA21A44" w14:textId="207D0EA8" w:rsidR="003A0482" w:rsidRDefault="003A0482" w:rsidP="003A0482">
      <w:pPr>
        <w:pStyle w:val="Heading5"/>
      </w:pPr>
      <w:r>
        <w:rPr>
          <w:cs/>
        </w:rPr>
        <w:t>080303</w:t>
      </w:r>
      <w:r>
        <w:t xml:space="preserve">xxx </w:t>
      </w:r>
      <w:r>
        <w:rPr>
          <w:cs/>
        </w:rPr>
        <w:t>วิชาเลือกในชุดวิชากีฬาและนันทนาการ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Sport and </w:t>
      </w:r>
      <w:r>
        <w:rPr>
          <w:cs/>
        </w:rPr>
        <w:tab/>
      </w:r>
      <w:r>
        <w:t>Recreation Elective Course)</w:t>
      </w:r>
    </w:p>
    <w:p w14:paraId="64D6671C" w14:textId="77777777" w:rsidR="003A0482" w:rsidRDefault="003A0482" w:rsidP="003A0482">
      <w:pPr>
        <w:pStyle w:val="Heading5"/>
      </w:pPr>
      <w:proofErr w:type="spellStart"/>
      <w:r>
        <w:t>xxxxxxxxxx</w:t>
      </w:r>
      <w:proofErr w:type="spellEnd"/>
      <w:r>
        <w:t xml:space="preserve"> </w:t>
      </w:r>
      <w:r>
        <w:rPr>
          <w:cs/>
        </w:rPr>
        <w:t>วิชาเลือกในกลุ่มเสริมสร้างทักษะในศตวรรษที่ 21 — 3(</w:t>
      </w:r>
      <w:r>
        <w:t>X-X-X)</w:t>
      </w:r>
    </w:p>
    <w:p w14:paraId="103E9729" w14:textId="77777777" w:rsidR="003A0482" w:rsidRDefault="003A0482" w:rsidP="003A0482">
      <w:pPr>
        <w:pStyle w:val="Heading5"/>
        <w:numPr>
          <w:ilvl w:val="0"/>
          <w:numId w:val="0"/>
        </w:numPr>
        <w:ind w:left="2126"/>
      </w:pPr>
      <w:r>
        <w:rPr>
          <w:rFonts w:hint="cs"/>
          <w:cs/>
        </w:rPr>
        <w:t xml:space="preserve">      </w:t>
      </w:r>
      <w:r>
        <w:rPr>
          <w:cs/>
        </w:rPr>
        <w:t>(21</w:t>
      </w:r>
      <w:proofErr w:type="spellStart"/>
      <w:r>
        <w:t>st</w:t>
      </w:r>
      <w:proofErr w:type="spellEnd"/>
      <w:r>
        <w:t xml:space="preserve"> Century Skills Development Elective Course)</w:t>
      </w:r>
    </w:p>
    <w:p w14:paraId="47BBE5BD" w14:textId="5647EE05" w:rsidR="00BB0FF5" w:rsidRPr="00BB0FF5" w:rsidRDefault="00BB0FF5" w:rsidP="00BB0FF5">
      <w:pPr>
        <w:pStyle w:val="Heading5"/>
      </w:pPr>
      <w:r w:rsidRPr="00BB0FF5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4C39A848" w14:textId="77777777" w:rsidR="003A0482" w:rsidRPr="00DC3C8B" w:rsidRDefault="003A0482" w:rsidP="006424E7">
      <w:pPr>
        <w:pStyle w:val="Heading3"/>
      </w:pPr>
      <w:r>
        <w:rPr>
          <w:cs/>
        </w:rPr>
        <w:tab/>
        <w:t>แผนการศึกษาในปีที่ 1 ภาคการศึกษาที่ 2</w:t>
      </w:r>
    </w:p>
    <w:p w14:paraId="5AF9A853" w14:textId="77777777" w:rsidR="003A0482" w:rsidRDefault="003A0482" w:rsidP="003A0482">
      <w:pPr>
        <w:pStyle w:val="Heading4"/>
      </w:pPr>
      <w:r>
        <w:rPr>
          <w:cs/>
        </w:rPr>
        <w:t xml:space="preserve">แผนการศึกษาในปีที่ 1 ภาคการศึกษาที่ 2 ของหลักสูตรครุศาสตร์โยธาและการศึกษา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ประกอบด้วยรายวิชาพื้นฐานทางวิศวกรรม วิทยาศาสตร์ คณิตศาสตร์ ภาษาอังกฤษ รวมถึง</w:t>
      </w:r>
      <w:r>
        <w:rPr>
          <w:cs/>
        </w:rPr>
        <w:tab/>
      </w:r>
      <w:r>
        <w:rPr>
          <w:cs/>
        </w:rPr>
        <w:tab/>
        <w:t>รายวิชาเลือกเสริมทักษะและกีฬา รวมทั้งหมด 21 หน่วยกิต โดยมีรายวิชาดังนี้</w:t>
      </w:r>
    </w:p>
    <w:p w14:paraId="36BB4DA5" w14:textId="77777777" w:rsidR="003A0482" w:rsidRDefault="003A0482" w:rsidP="003A0482"/>
    <w:p w14:paraId="4A9E9672" w14:textId="0EABDBB1" w:rsidR="003A0482" w:rsidRDefault="003A0482" w:rsidP="00BB0FF5">
      <w:pPr>
        <w:pStyle w:val="Heading5"/>
      </w:pPr>
      <w:r>
        <w:rPr>
          <w:cs/>
        </w:rPr>
        <w:lastRenderedPageBreak/>
        <w:t>020323103 วัสดุวิศวกรรม</w:t>
      </w:r>
      <w:r w:rsidR="00BB0FF5">
        <w:t>*</w:t>
      </w:r>
      <w:r>
        <w:rPr>
          <w:cs/>
        </w:rPr>
        <w:t xml:space="preserve">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Engineering Materials</w:t>
      </w:r>
    </w:p>
    <w:p w14:paraId="40FE75A5" w14:textId="77777777" w:rsidR="003A0482" w:rsidRDefault="003A0482" w:rsidP="00BB0FF5">
      <w:pPr>
        <w:pStyle w:val="Heading5"/>
      </w:pPr>
      <w:r>
        <w:rPr>
          <w:cs/>
        </w:rPr>
        <w:t>040113001 เคมีสำหรับวิศวกร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Chemistry for Engineers)</w:t>
      </w:r>
    </w:p>
    <w:p w14:paraId="7CF419CC" w14:textId="1D5CDD8B" w:rsidR="003A0482" w:rsidRDefault="003A0482" w:rsidP="00BB0FF5">
      <w:pPr>
        <w:pStyle w:val="Heading5"/>
      </w:pPr>
      <w:r>
        <w:rPr>
          <w:cs/>
        </w:rPr>
        <w:t>040113002 ปฏิบัติการเคมีสำหรับวิศวกร — 1(0-3-1)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Chemistry Laboratory for </w:t>
      </w:r>
      <w:r w:rsidR="00BB0FF5">
        <w:tab/>
      </w:r>
      <w:r>
        <w:t>Engineers)</w:t>
      </w:r>
    </w:p>
    <w:p w14:paraId="3B8EA5AA" w14:textId="77777777" w:rsidR="003A0482" w:rsidRDefault="003A0482" w:rsidP="00BB0FF5">
      <w:pPr>
        <w:pStyle w:val="Heading5"/>
      </w:pPr>
      <w:r>
        <w:rPr>
          <w:cs/>
        </w:rPr>
        <w:t>040203112 คณิตศาสตร์วิศวกรรม 2 — 3(3-0-6)</w:t>
      </w:r>
    </w:p>
    <w:p w14:paraId="6A763CA7" w14:textId="77777777" w:rsidR="003A0482" w:rsidRDefault="003A0482" w:rsidP="00BB0FF5">
      <w:pPr>
        <w:pStyle w:val="Heading5"/>
      </w:pPr>
      <w:r>
        <w:rPr>
          <w:cs/>
        </w:rPr>
        <w:t>(</w:t>
      </w:r>
      <w:r>
        <w:t>Engineering Mathematics II)</w:t>
      </w:r>
    </w:p>
    <w:p w14:paraId="5501C0F6" w14:textId="77777777" w:rsidR="003A0482" w:rsidRDefault="003A0482" w:rsidP="00BB0FF5">
      <w:pPr>
        <w:pStyle w:val="Heading5"/>
      </w:pPr>
      <w:r>
        <w:rPr>
          <w:cs/>
        </w:rPr>
        <w:t>040313007 ฟิสิกส์ 2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Physics II)</w:t>
      </w:r>
    </w:p>
    <w:p w14:paraId="3F548598" w14:textId="77777777" w:rsidR="003A0482" w:rsidRDefault="003A0482" w:rsidP="00BB0FF5">
      <w:pPr>
        <w:pStyle w:val="Heading5"/>
      </w:pPr>
      <w:r>
        <w:rPr>
          <w:cs/>
        </w:rPr>
        <w:t>040313008 ปฏิบัติการฟิสิกส์ 2 — 1(0-2-1)</w:t>
      </w:r>
    </w:p>
    <w:p w14:paraId="2895E519" w14:textId="77777777" w:rsidR="003A0482" w:rsidRDefault="003A0482" w:rsidP="00BB0FF5">
      <w:pPr>
        <w:pStyle w:val="Heading5"/>
      </w:pPr>
      <w:r>
        <w:rPr>
          <w:cs/>
        </w:rPr>
        <w:t>(</w:t>
      </w:r>
      <w:r>
        <w:t>Physics Laboratory II)</w:t>
      </w:r>
    </w:p>
    <w:p w14:paraId="1982B17F" w14:textId="77777777" w:rsidR="003A0482" w:rsidRDefault="003A0482" w:rsidP="00BB0FF5">
      <w:pPr>
        <w:pStyle w:val="Heading5"/>
      </w:pPr>
      <w:r>
        <w:rPr>
          <w:cs/>
        </w:rPr>
        <w:t>080103002 ภาษาอังกฤษ 2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II)</w:t>
      </w:r>
    </w:p>
    <w:p w14:paraId="45E01E91" w14:textId="77777777" w:rsidR="003A0482" w:rsidRDefault="003A0482" w:rsidP="00BB0FF5">
      <w:pPr>
        <w:pStyle w:val="Heading5"/>
      </w:pPr>
      <w:r>
        <w:rPr>
          <w:cs/>
        </w:rPr>
        <w:t>080303701 กระบวนการคิดเชิงออกแบบ — 3(3-0-6)</w:t>
      </w:r>
    </w:p>
    <w:p w14:paraId="42017AD1" w14:textId="77777777" w:rsidR="003A0482" w:rsidRDefault="003A0482" w:rsidP="00BB0FF5">
      <w:pPr>
        <w:pStyle w:val="Heading5"/>
      </w:pPr>
      <w:r>
        <w:rPr>
          <w:cs/>
        </w:rPr>
        <w:t>(</w:t>
      </w:r>
      <w:r>
        <w:t>Design Thinking)</w:t>
      </w:r>
    </w:p>
    <w:p w14:paraId="4DD16B1B" w14:textId="36E3463F" w:rsidR="003A0482" w:rsidRDefault="003A0482" w:rsidP="00BB0FF5">
      <w:pPr>
        <w:pStyle w:val="Heading5"/>
      </w:pPr>
      <w:r>
        <w:rPr>
          <w:cs/>
        </w:rPr>
        <w:t>0803030</w:t>
      </w:r>
      <w:r>
        <w:t xml:space="preserve">xx </w:t>
      </w:r>
      <w:r>
        <w:rPr>
          <w:cs/>
        </w:rPr>
        <w:t>วิชาเลือกในชุดวิชากีฬาและนันทนาการ —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Sport and </w:t>
      </w:r>
      <w:r w:rsidR="00BB0FF5">
        <w:tab/>
      </w:r>
      <w:r>
        <w:t>Recreation Elective Course)</w:t>
      </w:r>
    </w:p>
    <w:p w14:paraId="5E3DEAAA" w14:textId="7B52019F" w:rsidR="00BB0FF5" w:rsidRPr="00BB0FF5" w:rsidRDefault="00BB0FF5" w:rsidP="00BB0FF5">
      <w:pPr>
        <w:pStyle w:val="Heading5"/>
      </w:pPr>
      <w:r w:rsidRPr="00BB0FF5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37696D01" w14:textId="6287A39E" w:rsidR="00AA7109" w:rsidRPr="00AA7109" w:rsidRDefault="00AA7109" w:rsidP="006424E7">
      <w:pPr>
        <w:pStyle w:val="Heading3"/>
      </w:pPr>
      <w:r>
        <w:rPr>
          <w:cs/>
        </w:rPr>
        <w:t>แผนการศึกษาในปีที่ 2 ภาคการศึกษาที่ 1</w:t>
      </w:r>
    </w:p>
    <w:p w14:paraId="5F07759F" w14:textId="31CCB7AE" w:rsidR="00AA7109" w:rsidRDefault="00AA7109" w:rsidP="00AA7109">
      <w:pPr>
        <w:pStyle w:val="Heading4"/>
      </w:pPr>
      <w:r>
        <w:rPr>
          <w:cs/>
        </w:rPr>
        <w:t xml:space="preserve">แผนการศึกษาในปีที่ 2 ภาคการศึกษาที่ 1 ของหลักสูตรครุศาสตร์โยธาและการศึกษา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ประกอบด้วยรายวิชาวิชาชีพครู วิชาวิศวกรรมหลัก และรายวิชาพื้นฐานสำคัญที่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สนับสนุนการเรียนในชั้นปีถัดไป รวมทั้งหมด 21 หน่วยกิต โดยมีรายวิชาดังนี้</w:t>
      </w:r>
    </w:p>
    <w:p w14:paraId="54A45B81" w14:textId="0DCFEB54" w:rsidR="00AA7109" w:rsidRDefault="00AA7109" w:rsidP="00AA7109">
      <w:pPr>
        <w:pStyle w:val="Heading5"/>
      </w:pPr>
      <w:r>
        <w:rPr>
          <w:cs/>
        </w:rPr>
        <w:t>020023221 หลักวิชาชีพครู —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Profession)</w:t>
      </w:r>
    </w:p>
    <w:p w14:paraId="300C0AAF" w14:textId="502CB0BC" w:rsidR="00AA7109" w:rsidRDefault="00AA7109" w:rsidP="00AA7109">
      <w:pPr>
        <w:pStyle w:val="Heading5"/>
      </w:pPr>
      <w:r>
        <w:rPr>
          <w:cs/>
        </w:rPr>
        <w:t>020023225 วิธีการสอนอาชีวศึกษา — 3(2-2-5)(</w:t>
      </w:r>
      <w:r>
        <w:t xml:space="preserve">Teaching Methods in </w:t>
      </w:r>
      <w:r>
        <w:tab/>
        <w:t>Vocational Education)</w:t>
      </w:r>
    </w:p>
    <w:p w14:paraId="5902B3EA" w14:textId="77777777" w:rsidR="00AA7109" w:rsidRDefault="00AA7109" w:rsidP="00AA7109">
      <w:pPr>
        <w:pStyle w:val="Heading5"/>
      </w:pPr>
      <w:r>
        <w:rPr>
          <w:cs/>
        </w:rPr>
        <w:t>020023228 การวัดและการประเมินผลการศึกษา — 3(2-2-5)</w:t>
      </w:r>
    </w:p>
    <w:p w14:paraId="0779F94A" w14:textId="1039B247" w:rsidR="00AA7109" w:rsidRDefault="00AA7109" w:rsidP="00AA7109">
      <w:pPr>
        <w:pStyle w:val="Heading5"/>
        <w:numPr>
          <w:ilvl w:val="0"/>
          <w:numId w:val="0"/>
        </w:numPr>
        <w:ind w:left="2126"/>
      </w:pPr>
      <w:r>
        <w:tab/>
        <w:t xml:space="preserve">      </w:t>
      </w:r>
      <w:r>
        <w:rPr>
          <w:cs/>
        </w:rPr>
        <w:t>(</w:t>
      </w:r>
      <w:r>
        <w:t>Educational Measurement and Evaluation)</w:t>
      </w:r>
    </w:p>
    <w:p w14:paraId="52268615" w14:textId="1B8ACA95" w:rsidR="00AA7109" w:rsidRDefault="00AA7109" w:rsidP="00AA7109">
      <w:pPr>
        <w:pStyle w:val="Heading5"/>
      </w:pPr>
      <w:r>
        <w:rPr>
          <w:cs/>
        </w:rPr>
        <w:t>020323102 กลศาสตร์วิศวกรรม* — 3(3-0-6)</w:t>
      </w:r>
      <w:r>
        <w:t xml:space="preserve"> </w:t>
      </w:r>
      <w:r>
        <w:rPr>
          <w:cs/>
        </w:rPr>
        <w:t>(</w:t>
      </w:r>
      <w:r>
        <w:t>Engineering Mechanics)</w:t>
      </w:r>
    </w:p>
    <w:p w14:paraId="35B4A856" w14:textId="1E98D90B" w:rsidR="00AA7109" w:rsidRDefault="00AA7109" w:rsidP="00AA7109">
      <w:pPr>
        <w:pStyle w:val="Heading5"/>
      </w:pPr>
      <w:r>
        <w:rPr>
          <w:cs/>
        </w:rPr>
        <w:t>040203211 คณิตศาสตร์วิศวกรรม 3 — 3(3-0-6)</w:t>
      </w:r>
      <w:r>
        <w:t xml:space="preserve"> </w:t>
      </w:r>
      <w:r>
        <w:rPr>
          <w:cs/>
        </w:rPr>
        <w:t>(</w:t>
      </w:r>
      <w:r>
        <w:t>Engineering Mathematics III)</w:t>
      </w:r>
    </w:p>
    <w:p w14:paraId="7E78AFA0" w14:textId="116351CE" w:rsidR="00AA7109" w:rsidRDefault="00AA7109" w:rsidP="00AA7109">
      <w:pPr>
        <w:pStyle w:val="Heading5"/>
      </w:pPr>
      <w:r>
        <w:rPr>
          <w:cs/>
        </w:rPr>
        <w:t>040503080 หลักสถิติ — 3(3-0-6)</w:t>
      </w:r>
      <w:r>
        <w:t xml:space="preserve"> </w:t>
      </w:r>
      <w:r>
        <w:rPr>
          <w:cs/>
        </w:rPr>
        <w:t>(</w:t>
      </w:r>
      <w:r>
        <w:t>Fundamentals of Statistics)</w:t>
      </w:r>
    </w:p>
    <w:p w14:paraId="2E6D77B9" w14:textId="189F9911" w:rsidR="003404AE" w:rsidRDefault="00AA7109" w:rsidP="00AA7109">
      <w:pPr>
        <w:pStyle w:val="Heading5"/>
      </w:pPr>
      <w:r>
        <w:rPr>
          <w:cs/>
        </w:rPr>
        <w:t>080103</w:t>
      </w:r>
      <w:r>
        <w:t xml:space="preserve">xxx </w:t>
      </w:r>
      <w:r>
        <w:rPr>
          <w:cs/>
        </w:rPr>
        <w:t>วิชาเลือกในกลุ่มเสริมสร้างทักษะการใช้ภาษาและการสื่อสาร — 3(3-0-</w:t>
      </w:r>
      <w:r>
        <w:tab/>
      </w:r>
      <w:r>
        <w:rPr>
          <w:cs/>
        </w:rPr>
        <w:t>6)</w:t>
      </w:r>
      <w:r>
        <w:t xml:space="preserve"> </w:t>
      </w:r>
      <w:r>
        <w:rPr>
          <w:cs/>
        </w:rPr>
        <w:t>(</w:t>
      </w:r>
      <w:r>
        <w:t>Language and Communication Skills Development Elective Course)</w:t>
      </w:r>
    </w:p>
    <w:p w14:paraId="141F9BBF" w14:textId="0A544E1E" w:rsidR="00BB0FF5" w:rsidRPr="00BB0FF5" w:rsidRDefault="00BB0FF5" w:rsidP="00BB0FF5">
      <w:pPr>
        <w:pStyle w:val="Heading5"/>
      </w:pPr>
      <w:r w:rsidRPr="00BB0FF5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0A94093F" w14:textId="77777777" w:rsidR="003404AE" w:rsidRDefault="003404AE" w:rsidP="003404AE"/>
    <w:p w14:paraId="02984883" w14:textId="77777777" w:rsidR="003A0482" w:rsidRDefault="003A0482"/>
    <w:p w14:paraId="7507964B" w14:textId="3DC5BF59" w:rsidR="00D8491C" w:rsidRDefault="00D8491C" w:rsidP="006424E7">
      <w:pPr>
        <w:pStyle w:val="Heading3"/>
      </w:pPr>
      <w:r>
        <w:rPr>
          <w:cs/>
        </w:rPr>
        <w:lastRenderedPageBreak/>
        <w:t xml:space="preserve">แผนการศึกษาในปีที่ </w:t>
      </w:r>
      <w:r>
        <w:t>2</w:t>
      </w:r>
      <w:r>
        <w:rPr>
          <w:cs/>
        </w:rPr>
        <w:t xml:space="preserve"> ภาคการศึกษาที่ </w:t>
      </w:r>
      <w:r>
        <w:t>2</w:t>
      </w:r>
    </w:p>
    <w:p w14:paraId="392096C6" w14:textId="16BFD180" w:rsidR="00D8491C" w:rsidRDefault="00D8491C" w:rsidP="00C4198B">
      <w:pPr>
        <w:pStyle w:val="Heading4"/>
      </w:pPr>
      <w:r>
        <w:rPr>
          <w:cs/>
        </w:rPr>
        <w:t xml:space="preserve">แผนการศึกษาในปีที่ </w:t>
      </w:r>
      <w:r>
        <w:t>2</w:t>
      </w:r>
      <w:r>
        <w:rPr>
          <w:cs/>
        </w:rPr>
        <w:t xml:space="preserve"> ภาคการศึกษาที่ </w:t>
      </w:r>
      <w:r>
        <w:t>2</w:t>
      </w:r>
      <w:r>
        <w:rPr>
          <w:cs/>
        </w:rPr>
        <w:t xml:space="preserve"> ของหลักสูตรครุศาสตร์โยธาและการศึกษา </w:t>
      </w:r>
      <w:r w:rsidR="00241B1A">
        <w:tab/>
      </w:r>
      <w:r w:rsidR="00241B1A">
        <w:tab/>
      </w:r>
      <w:r w:rsidR="00241B1A">
        <w:tab/>
      </w:r>
      <w:r>
        <w:rPr>
          <w:cs/>
        </w:rPr>
        <w:t>ประกอบด้วยรายวิชาด้านจิตวิทยา นวัตกรรมสื่อการสอน วิชาปฐพีกลศาสตร์ วิชาทาง</w:t>
      </w:r>
      <w:r w:rsidR="00241B1A">
        <w:tab/>
      </w:r>
      <w:r w:rsidR="00302EBC">
        <w:tab/>
      </w:r>
      <w:r w:rsidR="00302EBC">
        <w:tab/>
      </w:r>
      <w:r>
        <w:rPr>
          <w:cs/>
        </w:rPr>
        <w:t xml:space="preserve">วิศวกรรมโยธา และวิชาเลือกด้านทักษะภาษา รวมทั้งหมด </w:t>
      </w:r>
      <w:r>
        <w:t>22</w:t>
      </w:r>
      <w:r>
        <w:rPr>
          <w:cs/>
        </w:rPr>
        <w:t xml:space="preserve"> หน่วยกิต โดยมีรายวิชาดังนี้</w:t>
      </w:r>
    </w:p>
    <w:p w14:paraId="1DDC40A9" w14:textId="0C461A9A" w:rsidR="00D8491C" w:rsidRDefault="00D8491C" w:rsidP="00C4198B">
      <w:pPr>
        <w:pStyle w:val="Heading5"/>
      </w:pPr>
      <w:r>
        <w:t>020023224</w:t>
      </w:r>
      <w:r>
        <w:rPr>
          <w:cs/>
        </w:rPr>
        <w:t xml:space="preserve"> จิตวิทยาการศึกษา — </w:t>
      </w:r>
      <w:r>
        <w:t>3(3-0-6)</w:t>
      </w:r>
      <w:r w:rsidR="00C4198B">
        <w:t xml:space="preserve"> </w:t>
      </w:r>
      <w:r>
        <w:t>(Education Psychology)</w:t>
      </w:r>
    </w:p>
    <w:p w14:paraId="6E241BBC" w14:textId="77777777" w:rsidR="00D8491C" w:rsidRDefault="00D8491C" w:rsidP="00C4198B">
      <w:pPr>
        <w:pStyle w:val="Heading5"/>
      </w:pPr>
      <w:r>
        <w:t>020023227</w:t>
      </w:r>
      <w:r>
        <w:rPr>
          <w:cs/>
        </w:rPr>
        <w:t xml:space="preserve"> นวัตกรรมและสื่อดิจิทัลเพื่อการเรียนการสอน — </w:t>
      </w:r>
      <w:r>
        <w:t>3(2-2-5)</w:t>
      </w:r>
    </w:p>
    <w:p w14:paraId="5CDC8F8F" w14:textId="231163E5" w:rsidR="00D8491C" w:rsidRDefault="00C4198B" w:rsidP="00C4198B">
      <w:pPr>
        <w:pStyle w:val="Heading5"/>
        <w:numPr>
          <w:ilvl w:val="0"/>
          <w:numId w:val="0"/>
        </w:numPr>
        <w:ind w:left="2126"/>
      </w:pPr>
      <w:r>
        <w:t xml:space="preserve">       </w:t>
      </w:r>
      <w:r w:rsidR="00D8491C">
        <w:t>(Innovations and Digital Instructional Media)</w:t>
      </w:r>
    </w:p>
    <w:p w14:paraId="7EB4145C" w14:textId="66BB3DA7" w:rsidR="00D8491C" w:rsidRDefault="00D8491C" w:rsidP="00C4198B">
      <w:pPr>
        <w:pStyle w:val="Heading5"/>
      </w:pPr>
      <w:r>
        <w:t>020323104</w:t>
      </w:r>
      <w:r>
        <w:rPr>
          <w:cs/>
        </w:rPr>
        <w:t xml:space="preserve"> กลศาสตร์วัสดุ </w:t>
      </w:r>
      <w:r>
        <w:t>1* — 3(3-0-6)</w:t>
      </w:r>
      <w:r w:rsidR="00C4198B">
        <w:t xml:space="preserve"> </w:t>
      </w:r>
      <w:r>
        <w:t>(Mechanics of Materials I)</w:t>
      </w:r>
    </w:p>
    <w:p w14:paraId="28310E86" w14:textId="3F3893F0" w:rsidR="00D8491C" w:rsidRDefault="00D8491C" w:rsidP="00C4198B">
      <w:pPr>
        <w:pStyle w:val="Heading5"/>
      </w:pPr>
      <w:r>
        <w:t>020323105</w:t>
      </w:r>
      <w:r>
        <w:rPr>
          <w:cs/>
        </w:rPr>
        <w:t xml:space="preserve"> กลศาสตร์ของไหล — </w:t>
      </w:r>
      <w:r>
        <w:t>3(3-0-6)</w:t>
      </w:r>
      <w:r w:rsidR="00C4198B">
        <w:t xml:space="preserve"> </w:t>
      </w:r>
      <w:r>
        <w:t>(Fluid Mechanics)</w:t>
      </w:r>
    </w:p>
    <w:p w14:paraId="0EEF4EE4" w14:textId="77777777" w:rsidR="00D8491C" w:rsidRDefault="00D8491C" w:rsidP="00C4198B">
      <w:pPr>
        <w:pStyle w:val="Heading5"/>
      </w:pPr>
      <w:r>
        <w:t>020323106</w:t>
      </w:r>
      <w:r>
        <w:rPr>
          <w:cs/>
        </w:rPr>
        <w:t xml:space="preserve"> ปฏิบัติการกลศาสตร์ของไหล — </w:t>
      </w:r>
      <w:r>
        <w:t>1(0-2-1)</w:t>
      </w:r>
    </w:p>
    <w:p w14:paraId="0A7BCFC4" w14:textId="5307E305" w:rsidR="00D8491C" w:rsidRDefault="00C4198B" w:rsidP="00C4198B">
      <w:pPr>
        <w:pStyle w:val="Heading5"/>
        <w:numPr>
          <w:ilvl w:val="0"/>
          <w:numId w:val="0"/>
        </w:numPr>
        <w:ind w:left="2126"/>
      </w:pPr>
      <w:r>
        <w:t xml:space="preserve">       </w:t>
      </w:r>
      <w:r w:rsidR="00D8491C">
        <w:t>(Fluid Mechanics Laboratory)</w:t>
      </w:r>
    </w:p>
    <w:p w14:paraId="4ADE594F" w14:textId="77777777" w:rsidR="00D8491C" w:rsidRDefault="00D8491C" w:rsidP="00C4198B">
      <w:pPr>
        <w:pStyle w:val="Heading5"/>
      </w:pPr>
      <w:r>
        <w:t>020323109</w:t>
      </w:r>
      <w:r>
        <w:rPr>
          <w:cs/>
        </w:rPr>
        <w:t xml:space="preserve"> </w:t>
      </w:r>
      <w:proofErr w:type="gramStart"/>
      <w:r>
        <w:rPr>
          <w:cs/>
        </w:rPr>
        <w:t>คณิตศาสตร์ประยุกต์สำหรับวิศวกรรมโยธา* —</w:t>
      </w:r>
      <w:proofErr w:type="gramEnd"/>
      <w:r>
        <w:rPr>
          <w:cs/>
        </w:rPr>
        <w:t xml:space="preserve"> </w:t>
      </w:r>
      <w:r>
        <w:t>3(3-0-6)</w:t>
      </w:r>
    </w:p>
    <w:p w14:paraId="76AD17D7" w14:textId="01ACF9AC" w:rsidR="00D8491C" w:rsidRDefault="001513FA" w:rsidP="001513FA">
      <w:pPr>
        <w:pStyle w:val="Heading5"/>
        <w:numPr>
          <w:ilvl w:val="0"/>
          <w:numId w:val="0"/>
        </w:numPr>
        <w:ind w:left="2126"/>
      </w:pPr>
      <w:r>
        <w:t xml:space="preserve">      </w:t>
      </w:r>
      <w:r w:rsidR="00D8491C">
        <w:t>(Applied Mathematics for Civil Engineering)</w:t>
      </w:r>
    </w:p>
    <w:p w14:paraId="0B407853" w14:textId="2BC5ADB6" w:rsidR="00D8491C" w:rsidRDefault="00D8491C" w:rsidP="001513FA">
      <w:pPr>
        <w:pStyle w:val="Heading5"/>
      </w:pPr>
      <w:r>
        <w:t>020323601</w:t>
      </w:r>
      <w:r>
        <w:rPr>
          <w:cs/>
        </w:rPr>
        <w:t xml:space="preserve"> </w:t>
      </w:r>
      <w:proofErr w:type="gramStart"/>
      <w:r>
        <w:rPr>
          <w:cs/>
        </w:rPr>
        <w:t>การจัดการทางวิศวกรรม* —</w:t>
      </w:r>
      <w:proofErr w:type="gramEnd"/>
      <w:r>
        <w:rPr>
          <w:cs/>
        </w:rPr>
        <w:t xml:space="preserve"> </w:t>
      </w:r>
      <w:r>
        <w:t>3(3-0-6)</w:t>
      </w:r>
      <w:r w:rsidR="001513FA">
        <w:t xml:space="preserve"> </w:t>
      </w:r>
      <w:r>
        <w:t>(Engineering Management)</w:t>
      </w:r>
    </w:p>
    <w:p w14:paraId="5F57E0F2" w14:textId="284942FB" w:rsidR="0099523A" w:rsidRDefault="00D8491C" w:rsidP="001513FA">
      <w:pPr>
        <w:pStyle w:val="Heading5"/>
      </w:pPr>
      <w:r>
        <w:t xml:space="preserve">080103xxx </w:t>
      </w:r>
      <w:r>
        <w:rPr>
          <w:cs/>
        </w:rPr>
        <w:t xml:space="preserve">วิชาเลือกในกลุ่มเสริมสร้างทักษะการใช้ภาษาและการสื่อสาร — </w:t>
      </w:r>
      <w:r>
        <w:t>3(3-0-</w:t>
      </w:r>
      <w:r w:rsidR="001513FA">
        <w:tab/>
      </w:r>
      <w:r>
        <w:t>6)</w:t>
      </w:r>
      <w:r w:rsidR="001513FA">
        <w:t xml:space="preserve"> </w:t>
      </w:r>
      <w:r>
        <w:t>(Language and Communication Skills Development Elective Course)</w:t>
      </w:r>
    </w:p>
    <w:p w14:paraId="03232B9F" w14:textId="37953002" w:rsidR="00BB0FF5" w:rsidRPr="00BB0FF5" w:rsidRDefault="00BB0FF5" w:rsidP="00BB0FF5">
      <w:pPr>
        <w:pStyle w:val="Heading5"/>
      </w:pPr>
      <w:r w:rsidRPr="00BB0FF5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2F2A4DEF" w14:textId="04FC9462" w:rsidR="001724DB" w:rsidRPr="001724DB" w:rsidRDefault="001724DB" w:rsidP="006424E7">
      <w:pPr>
        <w:pStyle w:val="Heading3"/>
      </w:pPr>
      <w:r>
        <w:rPr>
          <w:cs/>
        </w:rPr>
        <w:t xml:space="preserve">แผนการศึกษาในปีที่ </w:t>
      </w:r>
      <w:r>
        <w:t>3</w:t>
      </w:r>
      <w:r>
        <w:rPr>
          <w:cs/>
        </w:rPr>
        <w:t xml:space="preserve"> ภาคการศึกษาที่ </w:t>
      </w:r>
      <w:r>
        <w:t>1</w:t>
      </w:r>
    </w:p>
    <w:p w14:paraId="4E45C14C" w14:textId="271866B3" w:rsidR="005A021A" w:rsidRDefault="005A021A" w:rsidP="00BB0FF5">
      <w:pPr>
        <w:pStyle w:val="Heading4"/>
      </w:pPr>
      <w:r>
        <w:rPr>
          <w:cs/>
        </w:rPr>
        <w:t xml:space="preserve">แผนการศึกษาในปีที่ </w:t>
      </w:r>
      <w:r>
        <w:t>3</w:t>
      </w:r>
      <w:r>
        <w:rPr>
          <w:cs/>
        </w:rPr>
        <w:t xml:space="preserve"> ภาคการศึกษาที่ </w:t>
      </w:r>
      <w:r>
        <w:t>1</w:t>
      </w:r>
      <w:r>
        <w:rPr>
          <w:cs/>
        </w:rPr>
        <w:t xml:space="preserve"> ของหลักสูตรครุศาสตร์โยธาและการศึกษา </w:t>
      </w:r>
      <w:r w:rsidR="001724DB">
        <w:tab/>
      </w:r>
      <w:r w:rsidR="001724DB">
        <w:tab/>
      </w:r>
      <w:r w:rsidR="001724DB">
        <w:tab/>
      </w:r>
      <w:r>
        <w:rPr>
          <w:cs/>
        </w:rPr>
        <w:t xml:space="preserve">มุ่งเน้นรายวิชาทางวิชาชีพครู รายวิชาพื้นฐานทางวิศวกรรมโยธา และรายวิชาฝึกปฏิบัติการ </w:t>
      </w:r>
      <w:r w:rsidR="001724DB">
        <w:tab/>
      </w:r>
      <w:r w:rsidR="001724DB">
        <w:tab/>
      </w:r>
      <w:r>
        <w:rPr>
          <w:cs/>
        </w:rPr>
        <w:t xml:space="preserve">รวมถึงหมวดวิชาเลือกเสรี รวมทั้งหมด </w:t>
      </w:r>
      <w:r>
        <w:t>22</w:t>
      </w:r>
      <w:r>
        <w:rPr>
          <w:cs/>
        </w:rPr>
        <w:t xml:space="preserve"> หน่วยกิต โดยมีรายวิชาดังนี้</w:t>
      </w:r>
    </w:p>
    <w:p w14:paraId="43A7D410" w14:textId="1A4AD08C" w:rsidR="005A021A" w:rsidRDefault="005A021A" w:rsidP="00920800">
      <w:pPr>
        <w:pStyle w:val="Heading5"/>
      </w:pPr>
      <w:r>
        <w:t>020003123</w:t>
      </w:r>
      <w:r>
        <w:rPr>
          <w:cs/>
        </w:rPr>
        <w:t xml:space="preserve"> จรรยาบรรณวิชาชีพ — </w:t>
      </w:r>
      <w:r>
        <w:t>1(1-0-2)</w:t>
      </w:r>
      <w:r w:rsidR="00920800">
        <w:t xml:space="preserve"> </w:t>
      </w:r>
      <w:r>
        <w:t>(Professional Ethics)</w:t>
      </w:r>
    </w:p>
    <w:p w14:paraId="187F4202" w14:textId="77777777" w:rsidR="005A021A" w:rsidRDefault="005A021A" w:rsidP="00920800">
      <w:pPr>
        <w:pStyle w:val="Heading5"/>
      </w:pPr>
      <w:r>
        <w:t>020023223</w:t>
      </w:r>
      <w:r>
        <w:rPr>
          <w:cs/>
        </w:rPr>
        <w:t xml:space="preserve"> ภาษาและวัฒนธรรมเพื่อวิชาชีพครู — </w:t>
      </w:r>
      <w:r>
        <w:t>3(3-0-6)</w:t>
      </w:r>
    </w:p>
    <w:p w14:paraId="4AF6A89D" w14:textId="0DF6BFC4" w:rsidR="005A021A" w:rsidRDefault="00920800" w:rsidP="00920800">
      <w:pPr>
        <w:pStyle w:val="Heading5"/>
        <w:numPr>
          <w:ilvl w:val="0"/>
          <w:numId w:val="0"/>
        </w:numPr>
        <w:ind w:left="2126"/>
      </w:pPr>
      <w:r>
        <w:t xml:space="preserve">      </w:t>
      </w:r>
      <w:r w:rsidR="005A021A">
        <w:t>(Language and Cultures for Teaching Profession)</w:t>
      </w:r>
    </w:p>
    <w:p w14:paraId="2B9C27F2" w14:textId="0C2ACE90" w:rsidR="005A021A" w:rsidRDefault="005A021A" w:rsidP="00920800">
      <w:pPr>
        <w:pStyle w:val="Heading5"/>
      </w:pPr>
      <w:r>
        <w:t>020023230</w:t>
      </w:r>
      <w:r>
        <w:rPr>
          <w:cs/>
        </w:rPr>
        <w:t xml:space="preserve"> ฝึกปฏิบัติการสอน </w:t>
      </w:r>
      <w:r>
        <w:t>1 — 3(1-4-4)</w:t>
      </w:r>
      <w:r w:rsidR="00920800">
        <w:t xml:space="preserve"> </w:t>
      </w:r>
      <w:r>
        <w:t>(Teaching Practice I)</w:t>
      </w:r>
    </w:p>
    <w:p w14:paraId="4033728A" w14:textId="283E9E8B" w:rsidR="005A021A" w:rsidRDefault="005A021A" w:rsidP="00920800">
      <w:pPr>
        <w:pStyle w:val="Heading5"/>
      </w:pPr>
      <w:r>
        <w:t>020323107</w:t>
      </w:r>
      <w:r>
        <w:rPr>
          <w:cs/>
        </w:rPr>
        <w:t xml:space="preserve"> </w:t>
      </w:r>
      <w:proofErr w:type="gramStart"/>
      <w:r>
        <w:rPr>
          <w:cs/>
        </w:rPr>
        <w:t>การสำรวจ* —</w:t>
      </w:r>
      <w:proofErr w:type="gramEnd"/>
      <w:r>
        <w:rPr>
          <w:cs/>
        </w:rPr>
        <w:t xml:space="preserve"> </w:t>
      </w:r>
      <w:r>
        <w:t>3(2-3-5)</w:t>
      </w:r>
      <w:r w:rsidR="00920800">
        <w:t xml:space="preserve"> </w:t>
      </w:r>
      <w:r>
        <w:t>(Surveying)</w:t>
      </w:r>
    </w:p>
    <w:p w14:paraId="0497C4C3" w14:textId="35426E3E" w:rsidR="005A021A" w:rsidRDefault="005A021A" w:rsidP="00920800">
      <w:pPr>
        <w:pStyle w:val="Heading5"/>
      </w:pPr>
      <w:r>
        <w:t>020323201</w:t>
      </w:r>
      <w:r>
        <w:rPr>
          <w:cs/>
        </w:rPr>
        <w:t xml:space="preserve"> การวิเคราะห์โครงสร้าง </w:t>
      </w:r>
      <w:r>
        <w:t>1* — 3(3-0-6)</w:t>
      </w:r>
      <w:r w:rsidR="00920800">
        <w:t xml:space="preserve"> </w:t>
      </w:r>
      <w:r>
        <w:t>(Structural Analysis I)</w:t>
      </w:r>
    </w:p>
    <w:p w14:paraId="6E4CD44A" w14:textId="12543E23" w:rsidR="005A021A" w:rsidRDefault="005A021A" w:rsidP="00920800">
      <w:pPr>
        <w:pStyle w:val="Heading5"/>
      </w:pPr>
      <w:r>
        <w:t>020323301</w:t>
      </w:r>
      <w:r>
        <w:rPr>
          <w:cs/>
        </w:rPr>
        <w:t xml:space="preserve"> </w:t>
      </w:r>
      <w:proofErr w:type="gramStart"/>
      <w:r>
        <w:rPr>
          <w:cs/>
        </w:rPr>
        <w:t>ปฐพีกลศาสตร์* —</w:t>
      </w:r>
      <w:proofErr w:type="gramEnd"/>
      <w:r>
        <w:rPr>
          <w:cs/>
        </w:rPr>
        <w:t xml:space="preserve"> </w:t>
      </w:r>
      <w:r>
        <w:t>3(3-0-6)</w:t>
      </w:r>
      <w:r w:rsidR="00920800">
        <w:t xml:space="preserve"> </w:t>
      </w:r>
      <w:r>
        <w:t>(Soil Mechanics)</w:t>
      </w:r>
    </w:p>
    <w:p w14:paraId="02144F25" w14:textId="6CBB8BF6" w:rsidR="005A021A" w:rsidRDefault="005A021A" w:rsidP="00E31DE0">
      <w:pPr>
        <w:pStyle w:val="Heading5"/>
      </w:pPr>
      <w:r>
        <w:t>020323302</w:t>
      </w:r>
      <w:r>
        <w:rPr>
          <w:cs/>
        </w:rPr>
        <w:t xml:space="preserve"> ปฏิบัติการปฐพีกลศาสตร์* — </w:t>
      </w:r>
      <w:r>
        <w:t>1(0-3-1)</w:t>
      </w:r>
      <w:r w:rsidR="00E31DE0">
        <w:t xml:space="preserve"> </w:t>
      </w:r>
      <w:r>
        <w:t>(Soil Mechanics Laboratory)</w:t>
      </w:r>
    </w:p>
    <w:p w14:paraId="1023FAEE" w14:textId="6A06683E" w:rsidR="005A021A" w:rsidRDefault="005A021A" w:rsidP="003E1AEC">
      <w:pPr>
        <w:pStyle w:val="Heading5"/>
      </w:pPr>
      <w:r>
        <w:t>020323501</w:t>
      </w:r>
      <w:r>
        <w:rPr>
          <w:cs/>
        </w:rPr>
        <w:t xml:space="preserve"> อุทกวิทยาทางวิศวกรรม — </w:t>
      </w:r>
      <w:r>
        <w:t>2(2-0-4)</w:t>
      </w:r>
      <w:r w:rsidR="003E1AEC">
        <w:t xml:space="preserve"> </w:t>
      </w:r>
      <w:r>
        <w:t>(Engineering Hydrology)</w:t>
      </w:r>
    </w:p>
    <w:p w14:paraId="2FF7DA1B" w14:textId="1F2D4B77" w:rsidR="005A021A" w:rsidRDefault="005A021A" w:rsidP="003E1AEC">
      <w:pPr>
        <w:pStyle w:val="Heading5"/>
      </w:pPr>
      <w:r>
        <w:t xml:space="preserve">XXXXXXXX </w:t>
      </w:r>
      <w:r>
        <w:rPr>
          <w:cs/>
        </w:rPr>
        <w:t xml:space="preserve">วิชาเลือกเสรี — </w:t>
      </w:r>
      <w:r>
        <w:t>3(X-X-X)</w:t>
      </w:r>
      <w:r w:rsidR="003E1AEC">
        <w:t xml:space="preserve"> </w:t>
      </w:r>
      <w:r>
        <w:t>(Free Elective Course)</w:t>
      </w:r>
    </w:p>
    <w:p w14:paraId="2A50D6F0" w14:textId="2694EB0B" w:rsidR="00BB0FF5" w:rsidRPr="00BB0FF5" w:rsidRDefault="00BB0FF5" w:rsidP="00BB0FF5">
      <w:pPr>
        <w:pStyle w:val="Heading5"/>
      </w:pPr>
      <w:r w:rsidRPr="00BB0FF5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2A6F79BA" w14:textId="77777777" w:rsidR="00486760" w:rsidRDefault="00486760" w:rsidP="00486760"/>
    <w:p w14:paraId="3F9949F0" w14:textId="3E3F166C" w:rsidR="00C47389" w:rsidRDefault="00C47389" w:rsidP="006424E7">
      <w:pPr>
        <w:pStyle w:val="Heading3"/>
      </w:pPr>
      <w:r>
        <w:rPr>
          <w:cs/>
        </w:rPr>
        <w:t xml:space="preserve">แผนการศึกษาในปีที่ </w:t>
      </w:r>
      <w:r>
        <w:t>3</w:t>
      </w:r>
      <w:r>
        <w:rPr>
          <w:cs/>
        </w:rPr>
        <w:t xml:space="preserve"> ภาคการศึกษาที่ </w:t>
      </w:r>
      <w:r>
        <w:t>2</w:t>
      </w:r>
    </w:p>
    <w:p w14:paraId="73B6BF4F" w14:textId="000AFD49" w:rsidR="003831E5" w:rsidRDefault="003831E5" w:rsidP="00C47389">
      <w:pPr>
        <w:pStyle w:val="Heading4"/>
      </w:pPr>
      <w:r>
        <w:rPr>
          <w:cs/>
        </w:rPr>
        <w:t xml:space="preserve">แผนการศึกษาในปีที่ </w:t>
      </w:r>
      <w:r>
        <w:t>3</w:t>
      </w:r>
      <w:r>
        <w:rPr>
          <w:cs/>
        </w:rPr>
        <w:t xml:space="preserve"> ภาคการศึกษาที่ </w:t>
      </w:r>
      <w:r>
        <w:t>2</w:t>
      </w:r>
      <w:r>
        <w:rPr>
          <w:cs/>
        </w:rPr>
        <w:t xml:space="preserve"> ของหลักสูตรครุศาสตร์โยธาและการศึกษา </w:t>
      </w:r>
      <w:r w:rsidR="00C47389">
        <w:tab/>
      </w:r>
      <w:r w:rsidR="00C47389">
        <w:tab/>
      </w:r>
      <w:r w:rsidR="00C47389">
        <w:tab/>
      </w:r>
      <w:r>
        <w:rPr>
          <w:cs/>
        </w:rPr>
        <w:t xml:space="preserve">ประกอบด้วยรายวิชาทางการวิจัย การฝึกสอน วิชาด้านโครงสร้างและวัสดุโยธา </w:t>
      </w:r>
      <w:r w:rsidR="00C47389">
        <w:tab/>
      </w:r>
      <w:r w:rsidR="00C47389">
        <w:tab/>
      </w:r>
      <w:r w:rsidR="00C47389">
        <w:tab/>
      </w:r>
      <w:r>
        <w:rPr>
          <w:cs/>
        </w:rPr>
        <w:t xml:space="preserve">รวมถึงวิชาเลือกเสรี รวมทั้งหมด </w:t>
      </w:r>
      <w:r>
        <w:t>22</w:t>
      </w:r>
      <w:r>
        <w:rPr>
          <w:cs/>
        </w:rPr>
        <w:t xml:space="preserve"> หน่วยกิต โดยมีรายวิชาดังนี้</w:t>
      </w:r>
    </w:p>
    <w:p w14:paraId="44D635A1" w14:textId="77777777" w:rsidR="003831E5" w:rsidRDefault="003831E5" w:rsidP="00DB14E8">
      <w:pPr>
        <w:pStyle w:val="Heading5"/>
      </w:pPr>
      <w:r>
        <w:t>020023226</w:t>
      </w:r>
      <w:r>
        <w:rPr>
          <w:cs/>
        </w:rPr>
        <w:t xml:space="preserve"> การวิจัยทางการศึกษา — </w:t>
      </w:r>
      <w:r>
        <w:t>3(2-2-5)</w:t>
      </w:r>
    </w:p>
    <w:p w14:paraId="3378BA38" w14:textId="7A08F647" w:rsidR="003831E5" w:rsidRDefault="00DB14E8" w:rsidP="00DB14E8">
      <w:pPr>
        <w:pStyle w:val="Heading5"/>
        <w:numPr>
          <w:ilvl w:val="0"/>
          <w:numId w:val="0"/>
        </w:numPr>
        <w:ind w:left="2126"/>
      </w:pPr>
      <w:r>
        <w:tab/>
        <w:t xml:space="preserve">      </w:t>
      </w:r>
      <w:r w:rsidR="003831E5">
        <w:t>(Educational Research)</w:t>
      </w:r>
    </w:p>
    <w:p w14:paraId="5AB3FCEE" w14:textId="5E6537E8" w:rsidR="003831E5" w:rsidRDefault="003831E5" w:rsidP="00DB14E8">
      <w:pPr>
        <w:pStyle w:val="Heading5"/>
      </w:pPr>
      <w:r>
        <w:t>020023231</w:t>
      </w:r>
      <w:r>
        <w:rPr>
          <w:cs/>
        </w:rPr>
        <w:t xml:space="preserve"> ฝึกปฏิบัติการสอน </w:t>
      </w:r>
      <w:r>
        <w:t>2 — 3(0-6-3)</w:t>
      </w:r>
      <w:r w:rsidR="00DB14E8">
        <w:t xml:space="preserve"> </w:t>
      </w:r>
      <w:r>
        <w:t>(Teaching Practice II)</w:t>
      </w:r>
    </w:p>
    <w:p w14:paraId="3D5F4612" w14:textId="6DBCA243" w:rsidR="003831E5" w:rsidRDefault="003831E5" w:rsidP="00DB14E8">
      <w:pPr>
        <w:pStyle w:val="Heading5"/>
      </w:pPr>
      <w:r>
        <w:t>020323202</w:t>
      </w:r>
      <w:r>
        <w:rPr>
          <w:cs/>
        </w:rPr>
        <w:t xml:space="preserve"> การวิเคราะห์โครงสร้าง </w:t>
      </w:r>
      <w:r>
        <w:t>2 — 3(3-0-6)</w:t>
      </w:r>
      <w:r w:rsidR="00DB14E8">
        <w:t xml:space="preserve"> </w:t>
      </w:r>
      <w:r>
        <w:t>(Structural Analysis II)</w:t>
      </w:r>
    </w:p>
    <w:p w14:paraId="0B1006F8" w14:textId="77777777" w:rsidR="003831E5" w:rsidRDefault="003831E5" w:rsidP="00DB14E8">
      <w:pPr>
        <w:pStyle w:val="Heading5"/>
      </w:pPr>
      <w:r>
        <w:t>020323225</w:t>
      </w:r>
      <w:r>
        <w:rPr>
          <w:cs/>
        </w:rPr>
        <w:t xml:space="preserve"> วัสดุทางวิศวกรรมโยธาและการทดสอบ — </w:t>
      </w:r>
      <w:r>
        <w:t>4(2-6-6)</w:t>
      </w:r>
    </w:p>
    <w:p w14:paraId="62CE3DAA" w14:textId="1EF23CE4" w:rsidR="003831E5" w:rsidRDefault="00DB14E8" w:rsidP="00DB14E8">
      <w:pPr>
        <w:pStyle w:val="Heading5"/>
        <w:numPr>
          <w:ilvl w:val="0"/>
          <w:numId w:val="0"/>
        </w:numPr>
        <w:ind w:left="2126"/>
      </w:pPr>
      <w:r>
        <w:t xml:space="preserve">      </w:t>
      </w:r>
      <w:r w:rsidR="003831E5">
        <w:t>(Civil Engineering Materials and Testing)</w:t>
      </w:r>
    </w:p>
    <w:p w14:paraId="2AC7B14D" w14:textId="5F0C672C" w:rsidR="003831E5" w:rsidRDefault="003831E5" w:rsidP="00DB14E8">
      <w:pPr>
        <w:pStyle w:val="Heading5"/>
      </w:pPr>
      <w:r>
        <w:t>020323401</w:t>
      </w:r>
      <w:r>
        <w:rPr>
          <w:cs/>
        </w:rPr>
        <w:t xml:space="preserve"> </w:t>
      </w:r>
      <w:proofErr w:type="gramStart"/>
      <w:r>
        <w:rPr>
          <w:cs/>
        </w:rPr>
        <w:t>การสำรวจเส้นทาง* —</w:t>
      </w:r>
      <w:proofErr w:type="gramEnd"/>
      <w:r>
        <w:rPr>
          <w:cs/>
        </w:rPr>
        <w:t xml:space="preserve"> </w:t>
      </w:r>
      <w:r>
        <w:t>3(2-3-5)</w:t>
      </w:r>
      <w:r w:rsidR="00DB14E8">
        <w:t xml:space="preserve"> </w:t>
      </w:r>
      <w:r>
        <w:t>(Route Surveying)</w:t>
      </w:r>
    </w:p>
    <w:p w14:paraId="1C2998EC" w14:textId="647C3A79" w:rsidR="003831E5" w:rsidRDefault="003831E5" w:rsidP="00DB14E8">
      <w:pPr>
        <w:pStyle w:val="Heading5"/>
      </w:pPr>
      <w:r>
        <w:t>020323502</w:t>
      </w:r>
      <w:r>
        <w:rPr>
          <w:cs/>
        </w:rPr>
        <w:t xml:space="preserve"> วิศวกรรมชลศาสตร์ — </w:t>
      </w:r>
      <w:r>
        <w:t>3(3-0-6)</w:t>
      </w:r>
      <w:r w:rsidR="00DB14E8">
        <w:t xml:space="preserve"> </w:t>
      </w:r>
      <w:r>
        <w:t>(Hydraulic Engineering)</w:t>
      </w:r>
    </w:p>
    <w:p w14:paraId="6E9673AF" w14:textId="1B331F9B" w:rsidR="003831E5" w:rsidRDefault="003831E5" w:rsidP="00DB14E8">
      <w:pPr>
        <w:pStyle w:val="Heading5"/>
      </w:pPr>
      <w:r>
        <w:t xml:space="preserve">XXXXXXXX </w:t>
      </w:r>
      <w:r>
        <w:rPr>
          <w:cs/>
        </w:rPr>
        <w:t xml:space="preserve">วิชาเลือกเสรี — </w:t>
      </w:r>
      <w:r>
        <w:t>3(X-X-X)</w:t>
      </w:r>
      <w:r w:rsidR="00DB14E8">
        <w:t xml:space="preserve"> </w:t>
      </w:r>
      <w:r>
        <w:t>(Free Elective Course)</w:t>
      </w:r>
    </w:p>
    <w:p w14:paraId="7E7E4CED" w14:textId="1BE4235C" w:rsidR="00CB780A" w:rsidRPr="00CB780A" w:rsidRDefault="00CB780A" w:rsidP="00CB780A">
      <w:pPr>
        <w:pStyle w:val="Heading5"/>
      </w:pPr>
      <w:r w:rsidRPr="00CB780A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7F3260AC" w14:textId="01FDA54C" w:rsidR="003831E5" w:rsidRDefault="003B4E08" w:rsidP="006424E7">
      <w:pPr>
        <w:pStyle w:val="Heading3"/>
      </w:pPr>
      <w:r>
        <w:rPr>
          <w:rFonts w:ascii="Segoe UI Emoji" w:hAnsi="Segoe UI Emoji" w:cs="Cordia New" w:hint="cs"/>
          <w:cs/>
        </w:rPr>
        <w:t>แผนการศึกษา</w:t>
      </w:r>
      <w:r w:rsidR="003831E5">
        <w:rPr>
          <w:cs/>
        </w:rPr>
        <w:t xml:space="preserve">ปีที่ </w:t>
      </w:r>
      <w:r w:rsidR="003831E5">
        <w:t>3</w:t>
      </w:r>
      <w:r w:rsidR="003831E5">
        <w:rPr>
          <w:cs/>
        </w:rPr>
        <w:t xml:space="preserve"> ภาคการศึกษาฤดูร้อน (</w:t>
      </w:r>
      <w:r w:rsidR="003831E5">
        <w:t>6</w:t>
      </w:r>
      <w:r w:rsidR="003831E5">
        <w:rPr>
          <w:cs/>
        </w:rPr>
        <w:t xml:space="preserve"> หน่วยกิต)</w:t>
      </w:r>
    </w:p>
    <w:p w14:paraId="6B3946A6" w14:textId="2A7FAD68" w:rsidR="003831E5" w:rsidRDefault="003831E5" w:rsidP="003B4E08">
      <w:pPr>
        <w:pStyle w:val="Heading4"/>
      </w:pPr>
      <w:r>
        <w:rPr>
          <w:cs/>
        </w:rPr>
        <w:t xml:space="preserve">แผนการศึกษาภาคฤดูร้อนในปีที่ </w:t>
      </w:r>
      <w:r>
        <w:t>3</w:t>
      </w:r>
      <w:r>
        <w:rPr>
          <w:cs/>
        </w:rPr>
        <w:t xml:space="preserve"> </w:t>
      </w:r>
      <w:r w:rsidR="0059680D">
        <w:rPr>
          <w:cs/>
        </w:rPr>
        <w:t xml:space="preserve">ของหลักสูตรครุศาสตร์โยธาและการศึกษา </w:t>
      </w:r>
      <w:r>
        <w:rPr>
          <w:cs/>
        </w:rPr>
        <w:t>มุ่งเน้น</w:t>
      </w:r>
      <w:r w:rsidR="0059680D">
        <w:rPr>
          <w:cs/>
        </w:rPr>
        <w:tab/>
      </w:r>
      <w:r w:rsidR="0059680D">
        <w:rPr>
          <w:cs/>
        </w:rPr>
        <w:tab/>
      </w:r>
      <w:r w:rsidR="0059680D">
        <w:rPr>
          <w:cs/>
        </w:rPr>
        <w:tab/>
      </w:r>
      <w:r>
        <w:rPr>
          <w:cs/>
        </w:rPr>
        <w:t>รายวิชาฝึกปฏิบัติการสอนขั้นสูง การจัดการ</w:t>
      </w:r>
      <w:r w:rsidR="003B4E08">
        <w:rPr>
          <w:cs/>
        </w:rPr>
        <w:tab/>
      </w:r>
      <w:r>
        <w:rPr>
          <w:cs/>
        </w:rPr>
        <w:t>คุณภาพทางการศึกษา และงานภาคสนาม รวม</w:t>
      </w:r>
      <w:r w:rsidR="0059680D">
        <w:rPr>
          <w:cs/>
        </w:rPr>
        <w:tab/>
      </w:r>
      <w:r w:rsidR="0059680D">
        <w:rPr>
          <w:cs/>
        </w:rPr>
        <w:tab/>
      </w:r>
      <w:r>
        <w:rPr>
          <w:cs/>
        </w:rPr>
        <w:t xml:space="preserve">ทั้งหมด </w:t>
      </w:r>
      <w:r>
        <w:t>6</w:t>
      </w:r>
      <w:r>
        <w:rPr>
          <w:cs/>
        </w:rPr>
        <w:t xml:space="preserve"> หน่วยกิต โดยมีรายวิชาดังนี้</w:t>
      </w:r>
    </w:p>
    <w:p w14:paraId="0F5831F6" w14:textId="77777777" w:rsidR="003831E5" w:rsidRDefault="003831E5" w:rsidP="003B4E08">
      <w:pPr>
        <w:pStyle w:val="Heading5"/>
      </w:pPr>
      <w:r>
        <w:t>020023229</w:t>
      </w:r>
      <w:r>
        <w:rPr>
          <w:cs/>
        </w:rPr>
        <w:t xml:space="preserve"> การจัดการคุณภาพการศึกษา — </w:t>
      </w:r>
      <w:r>
        <w:t>2(2-0-4)</w:t>
      </w:r>
    </w:p>
    <w:p w14:paraId="12585259" w14:textId="7FD6FE9D" w:rsidR="003831E5" w:rsidRDefault="003B4E08" w:rsidP="003B4E08">
      <w:pPr>
        <w:pStyle w:val="Heading5"/>
        <w:numPr>
          <w:ilvl w:val="0"/>
          <w:numId w:val="0"/>
        </w:numPr>
        <w:ind w:left="2126"/>
      </w:pPr>
      <w:r>
        <w:rPr>
          <w:rFonts w:hint="cs"/>
          <w:cs/>
        </w:rPr>
        <w:t xml:space="preserve">      </w:t>
      </w:r>
      <w:r w:rsidR="003831E5">
        <w:t>(Educational Quality Management)</w:t>
      </w:r>
    </w:p>
    <w:p w14:paraId="173036BE" w14:textId="4909F07E" w:rsidR="003831E5" w:rsidRDefault="003831E5" w:rsidP="003B4E08">
      <w:pPr>
        <w:pStyle w:val="Heading5"/>
      </w:pPr>
      <w:r>
        <w:t>020023232</w:t>
      </w:r>
      <w:r>
        <w:rPr>
          <w:cs/>
        </w:rPr>
        <w:t xml:space="preserve"> ฝึกปฏิบัติการสอน </w:t>
      </w:r>
      <w:r>
        <w:t>3 — 3(0-6-3)</w:t>
      </w:r>
      <w:r w:rsidR="003B4E08">
        <w:rPr>
          <w:rFonts w:hint="cs"/>
          <w:cs/>
        </w:rPr>
        <w:t xml:space="preserve"> </w:t>
      </w:r>
      <w:r>
        <w:t>(Teaching Practice III)</w:t>
      </w:r>
    </w:p>
    <w:p w14:paraId="73E12D0E" w14:textId="6630E6D6" w:rsidR="003831E5" w:rsidRDefault="003831E5" w:rsidP="003B4E08">
      <w:pPr>
        <w:pStyle w:val="Heading5"/>
      </w:pPr>
      <w:r>
        <w:t>020323108</w:t>
      </w:r>
      <w:r>
        <w:rPr>
          <w:cs/>
        </w:rPr>
        <w:t xml:space="preserve"> การสำรวจภาคสนาม — </w:t>
      </w:r>
      <w:r>
        <w:t>1(80</w:t>
      </w:r>
      <w:r>
        <w:rPr>
          <w:cs/>
        </w:rPr>
        <w:t xml:space="preserve"> ชั่วโมง)</w:t>
      </w:r>
      <w:r w:rsidR="003B4E08">
        <w:rPr>
          <w:rFonts w:hint="cs"/>
          <w:cs/>
        </w:rPr>
        <w:t xml:space="preserve"> </w:t>
      </w:r>
      <w:r>
        <w:t>(Field Surveying)</w:t>
      </w:r>
    </w:p>
    <w:p w14:paraId="5359A489" w14:textId="03FB6609" w:rsidR="003D4827" w:rsidRPr="003D4827" w:rsidRDefault="002B43B9" w:rsidP="006424E7">
      <w:pPr>
        <w:pStyle w:val="Heading3"/>
      </w:pPr>
      <w:r>
        <w:rPr>
          <w:cs/>
        </w:rPr>
        <w:t>แผนการศึกษาในปีที่ 4 ภาคการศึกษาที่ 1</w:t>
      </w:r>
    </w:p>
    <w:p w14:paraId="73C767B1" w14:textId="1A9F5885" w:rsidR="002B43B9" w:rsidRDefault="002B43B9" w:rsidP="00162FA1">
      <w:pPr>
        <w:pStyle w:val="Heading4"/>
      </w:pPr>
      <w:r>
        <w:rPr>
          <w:cs/>
        </w:rPr>
        <w:t xml:space="preserve">แผนการศึกษาในปีที่ 4 ภาคการศึกษาที่ 1 ของหลักสูตรครุศาสตร์โยธาและการศึกษา </w:t>
      </w:r>
      <w:r w:rsidR="00162FA1">
        <w:rPr>
          <w:cs/>
        </w:rPr>
        <w:tab/>
      </w:r>
      <w:r w:rsidR="00162FA1">
        <w:rPr>
          <w:cs/>
        </w:rPr>
        <w:tab/>
      </w:r>
      <w:r w:rsidR="00162FA1">
        <w:rPr>
          <w:cs/>
        </w:rPr>
        <w:tab/>
      </w:r>
      <w:r>
        <w:rPr>
          <w:cs/>
        </w:rPr>
        <w:t xml:space="preserve">ประกอบด้วยรายวิชาด้านปรัชญาการศึกษา รายวิชาทางวิศวกรรมโครงสร้างและการขนส่ง </w:t>
      </w:r>
      <w:r w:rsidR="00162FA1">
        <w:rPr>
          <w:cs/>
        </w:rPr>
        <w:tab/>
      </w:r>
      <w:r w:rsidR="00162FA1">
        <w:rPr>
          <w:cs/>
        </w:rPr>
        <w:tab/>
      </w:r>
      <w:r>
        <w:rPr>
          <w:cs/>
        </w:rPr>
        <w:t>รายวิชาการบริหารงานก่อสร้าง รวมถึงโครงงานวิศวกรรมโยธาและการศึกษา และรายวิชา</w:t>
      </w:r>
      <w:r w:rsidR="00162FA1">
        <w:rPr>
          <w:cs/>
        </w:rPr>
        <w:tab/>
      </w:r>
      <w:r w:rsidR="00162FA1">
        <w:rPr>
          <w:cs/>
        </w:rPr>
        <w:tab/>
      </w:r>
      <w:r>
        <w:rPr>
          <w:cs/>
        </w:rPr>
        <w:t>เลือกเฉพาะด้าน รวมทั้งหมด 21 หน่วยกิต โดยมีรายวิชาดังนี้</w:t>
      </w:r>
    </w:p>
    <w:p w14:paraId="43E1EBE2" w14:textId="77777777" w:rsidR="002B43B9" w:rsidRDefault="002B43B9" w:rsidP="002B43B9"/>
    <w:p w14:paraId="503B3BE9" w14:textId="37B15AC0" w:rsidR="002B43B9" w:rsidRDefault="002B43B9" w:rsidP="00740D69">
      <w:pPr>
        <w:pStyle w:val="Heading5"/>
      </w:pPr>
      <w:r>
        <w:rPr>
          <w:cs/>
        </w:rPr>
        <w:lastRenderedPageBreak/>
        <w:t xml:space="preserve">020023222 ปรัชญาการศึกษาและการพัฒนาหลักสูตรอาชีวศึกษาและฝึกอบรม — </w:t>
      </w:r>
      <w:r w:rsidR="00740D69">
        <w:rPr>
          <w:cs/>
        </w:rPr>
        <w:tab/>
      </w:r>
      <w:r>
        <w:rPr>
          <w:cs/>
        </w:rPr>
        <w:t>3(2-2-5)</w:t>
      </w:r>
      <w:r w:rsidR="00740D69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Education Philosophy and Vocational Curriculum and Training </w:t>
      </w:r>
      <w:r w:rsidR="00740D69">
        <w:rPr>
          <w:cs/>
        </w:rPr>
        <w:tab/>
      </w:r>
      <w:r>
        <w:t>Courses Development)</w:t>
      </w:r>
    </w:p>
    <w:p w14:paraId="160D2243" w14:textId="764FB867" w:rsidR="002B43B9" w:rsidRDefault="002B43B9" w:rsidP="00740D69">
      <w:pPr>
        <w:pStyle w:val="Heading5"/>
      </w:pPr>
      <w:r>
        <w:rPr>
          <w:cs/>
        </w:rPr>
        <w:t>020323204 การออกแบบคอนกรีตเสริมเหล็ก* — 4(3-3-7)</w:t>
      </w:r>
      <w:r w:rsidR="00740D69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Reinforced Concrete </w:t>
      </w:r>
      <w:r w:rsidR="00740D69">
        <w:rPr>
          <w:cs/>
        </w:rPr>
        <w:tab/>
      </w:r>
      <w:r>
        <w:t>Design)</w:t>
      </w:r>
    </w:p>
    <w:p w14:paraId="348A2BB8" w14:textId="2FBFBE44" w:rsidR="002B43B9" w:rsidRDefault="002B43B9" w:rsidP="00740D69">
      <w:pPr>
        <w:pStyle w:val="Heading5"/>
      </w:pPr>
      <w:r>
        <w:rPr>
          <w:cs/>
        </w:rPr>
        <w:t>020323402 วิศวกรรมทาง* — 3(3-0-6)</w:t>
      </w:r>
      <w:r w:rsidR="00740D69">
        <w:rPr>
          <w:rFonts w:hint="cs"/>
          <w:cs/>
        </w:rPr>
        <w:t xml:space="preserve"> </w:t>
      </w:r>
      <w:r>
        <w:rPr>
          <w:cs/>
        </w:rPr>
        <w:t>(</w:t>
      </w:r>
      <w:r>
        <w:t>Highway Engineering)</w:t>
      </w:r>
    </w:p>
    <w:p w14:paraId="11BFAB34" w14:textId="102725BB" w:rsidR="002B43B9" w:rsidRDefault="002B43B9" w:rsidP="00740D69">
      <w:pPr>
        <w:pStyle w:val="Heading5"/>
      </w:pPr>
      <w:r>
        <w:rPr>
          <w:cs/>
        </w:rPr>
        <w:t>020323403 ปฏิบัติการวิศวกรรมทาง — 1(0-3-1)</w:t>
      </w:r>
      <w:r w:rsidR="00740D69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Highway Engineering </w:t>
      </w:r>
      <w:r w:rsidR="00740D69">
        <w:rPr>
          <w:cs/>
        </w:rPr>
        <w:tab/>
      </w:r>
      <w:r>
        <w:t>Laboratory)</w:t>
      </w:r>
    </w:p>
    <w:p w14:paraId="0CC43F54" w14:textId="67C453C1" w:rsidR="002B43B9" w:rsidRDefault="002B43B9" w:rsidP="00740D69">
      <w:pPr>
        <w:pStyle w:val="Heading5"/>
      </w:pPr>
      <w:r>
        <w:rPr>
          <w:cs/>
        </w:rPr>
        <w:t>020323602 การบริหารงานก่อสร้าง* — 3(3-0-6)</w:t>
      </w:r>
      <w:r w:rsidR="00740D69">
        <w:rPr>
          <w:rFonts w:hint="cs"/>
          <w:cs/>
        </w:rPr>
        <w:t xml:space="preserve"> </w:t>
      </w:r>
      <w:r>
        <w:rPr>
          <w:cs/>
        </w:rPr>
        <w:t>(</w:t>
      </w:r>
      <w:r>
        <w:t>Construction Management)</w:t>
      </w:r>
    </w:p>
    <w:p w14:paraId="1E64D04B" w14:textId="77777777" w:rsidR="002B43B9" w:rsidRDefault="002B43B9" w:rsidP="00740D69">
      <w:pPr>
        <w:pStyle w:val="Heading5"/>
      </w:pPr>
      <w:r>
        <w:rPr>
          <w:cs/>
        </w:rPr>
        <w:t>020323701 โครงงานวิศวกรรมโยธาและการศึกษา 1 — 1(0-2-1)</w:t>
      </w:r>
    </w:p>
    <w:p w14:paraId="7E9623D2" w14:textId="2674AE64" w:rsidR="002B43B9" w:rsidRDefault="00740D69" w:rsidP="006940EC">
      <w:pPr>
        <w:pStyle w:val="Heading5"/>
        <w:numPr>
          <w:ilvl w:val="0"/>
          <w:numId w:val="0"/>
        </w:numPr>
        <w:ind w:left="2126"/>
      </w:pPr>
      <w:r>
        <w:rPr>
          <w:cs/>
        </w:rPr>
        <w:tab/>
      </w:r>
      <w:r>
        <w:rPr>
          <w:rFonts w:hint="cs"/>
          <w:cs/>
        </w:rPr>
        <w:t xml:space="preserve">      </w:t>
      </w:r>
      <w:r w:rsidR="002B43B9">
        <w:rPr>
          <w:cs/>
        </w:rPr>
        <w:t>(</w:t>
      </w:r>
      <w:r w:rsidR="002B43B9">
        <w:t>Civil Engineering and Education Project I)</w:t>
      </w:r>
    </w:p>
    <w:p w14:paraId="0A2FC60B" w14:textId="004DFFE0" w:rsidR="002B43B9" w:rsidRDefault="002B43B9" w:rsidP="006940EC">
      <w:pPr>
        <w:pStyle w:val="Heading5"/>
      </w:pPr>
      <w:r>
        <w:rPr>
          <w:cs/>
        </w:rPr>
        <w:t>020323</w:t>
      </w:r>
      <w:r>
        <w:t xml:space="preserve">xxx </w:t>
      </w:r>
      <w:r>
        <w:rPr>
          <w:cs/>
        </w:rPr>
        <w:t>วิชาเลือกทางวิชาชีพวิศวกรรมโยธา 1 — 3(</w:t>
      </w:r>
      <w:r>
        <w:t>X-X-X)</w:t>
      </w:r>
      <w:r w:rsidR="006940EC">
        <w:rPr>
          <w:cs/>
        </w:rPr>
        <w:br/>
      </w:r>
      <w:r w:rsidR="006940EC">
        <w:rPr>
          <w:cs/>
        </w:rPr>
        <w:tab/>
      </w:r>
      <w:r>
        <w:rPr>
          <w:cs/>
        </w:rPr>
        <w:t>(</w:t>
      </w:r>
      <w:r>
        <w:t>Civil Engineering Profession Elective Course I)</w:t>
      </w:r>
    </w:p>
    <w:p w14:paraId="0C0E767B" w14:textId="77777777" w:rsidR="009C436B" w:rsidRDefault="002B43B9" w:rsidP="00642E68">
      <w:pPr>
        <w:pStyle w:val="Heading5"/>
      </w:pPr>
      <w:r>
        <w:rPr>
          <w:cs/>
        </w:rPr>
        <w:t>080203914 ผู้ประกอบการนวัตกรรม — 3(3-0-6)</w:t>
      </w:r>
      <w:r w:rsidR="006940EC">
        <w:rPr>
          <w:cs/>
        </w:rPr>
        <w:br/>
      </w:r>
      <w:r w:rsidR="006940EC">
        <w:rPr>
          <w:cs/>
        </w:rPr>
        <w:tab/>
      </w:r>
      <w:r>
        <w:rPr>
          <w:cs/>
        </w:rPr>
        <w:t>(</w:t>
      </w:r>
      <w:r>
        <w:t>Innovative Technopreneurs)</w:t>
      </w:r>
    </w:p>
    <w:p w14:paraId="29BC85D5" w14:textId="7B33E2F3" w:rsidR="00CB780A" w:rsidRPr="00CB780A" w:rsidRDefault="00CB780A" w:rsidP="00CB780A">
      <w:pPr>
        <w:pStyle w:val="Heading5"/>
      </w:pPr>
      <w:r w:rsidRPr="00CB780A"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77B938E3" w14:textId="17C85B79" w:rsidR="00A3261E" w:rsidRPr="00A3261E" w:rsidRDefault="00A3261E" w:rsidP="006424E7">
      <w:pPr>
        <w:pStyle w:val="Heading3"/>
      </w:pPr>
      <w:r>
        <w:rPr>
          <w:cs/>
        </w:rPr>
        <w:t xml:space="preserve">แผนการศึกษาในปีที่ </w:t>
      </w:r>
      <w:r>
        <w:t>4</w:t>
      </w:r>
      <w:r>
        <w:rPr>
          <w:cs/>
        </w:rPr>
        <w:t xml:space="preserve"> ภาคการศึกษาที่ </w:t>
      </w:r>
      <w:r>
        <w:t>2</w:t>
      </w:r>
    </w:p>
    <w:p w14:paraId="15C7A493" w14:textId="2D5988E7" w:rsidR="00642E68" w:rsidRDefault="00642E68" w:rsidP="006D6500">
      <w:pPr>
        <w:pStyle w:val="Heading4"/>
      </w:pPr>
      <w:r>
        <w:rPr>
          <w:cs/>
        </w:rPr>
        <w:t xml:space="preserve">แผนการศึกษาในปีที่ </w:t>
      </w:r>
      <w:r>
        <w:t>4</w:t>
      </w:r>
      <w:r>
        <w:rPr>
          <w:cs/>
        </w:rPr>
        <w:t xml:space="preserve"> ภาคการศึกษาที่ </w:t>
      </w:r>
      <w:r>
        <w:t>2</w:t>
      </w:r>
      <w:r>
        <w:rPr>
          <w:cs/>
        </w:rPr>
        <w:t xml:space="preserve"> ของหลักสูตรครุศาสตร์โยธาและการศึกษา </w:t>
      </w:r>
      <w:r w:rsidR="00A3261E">
        <w:rPr>
          <w:cs/>
        </w:rPr>
        <w:tab/>
      </w:r>
      <w:r w:rsidR="00A3261E">
        <w:rPr>
          <w:cs/>
        </w:rPr>
        <w:tab/>
      </w:r>
      <w:r w:rsidR="00A3261E">
        <w:rPr>
          <w:cs/>
        </w:rPr>
        <w:tab/>
      </w:r>
      <w:r>
        <w:rPr>
          <w:cs/>
        </w:rPr>
        <w:t>ประกอบด้วยรายวิชาทางวิศวกรรมโครงสร้าง พื้นฐานวิศวกรรม การก่อสร้าง การทำ</w:t>
      </w:r>
      <w:r w:rsidR="006D6500">
        <w:rPr>
          <w:cs/>
        </w:rPr>
        <w:tab/>
      </w:r>
      <w:r w:rsidR="006D6500">
        <w:rPr>
          <w:cs/>
        </w:rPr>
        <w:tab/>
      </w:r>
      <w:r w:rsidR="006D6500">
        <w:rPr>
          <w:cs/>
        </w:rPr>
        <w:tab/>
      </w:r>
      <w:r>
        <w:rPr>
          <w:cs/>
        </w:rPr>
        <w:t xml:space="preserve">โครงงาน และรายวิชาเลือกเฉพาะทางด้านวิศวกรรมโยธา รวมทั้งหมด </w:t>
      </w:r>
      <w:r>
        <w:t>18</w:t>
      </w:r>
      <w:r>
        <w:rPr>
          <w:cs/>
        </w:rPr>
        <w:t xml:space="preserve"> หน่วยกิต โดยมี</w:t>
      </w:r>
      <w:r w:rsidR="006D6500">
        <w:rPr>
          <w:cs/>
        </w:rPr>
        <w:tab/>
      </w:r>
      <w:r w:rsidR="006D6500">
        <w:rPr>
          <w:cs/>
        </w:rPr>
        <w:tab/>
      </w:r>
      <w:r>
        <w:rPr>
          <w:cs/>
        </w:rPr>
        <w:t>รายวิชาดังนี้</w:t>
      </w:r>
    </w:p>
    <w:p w14:paraId="241CCE11" w14:textId="76867A5A" w:rsidR="00642E68" w:rsidRDefault="00642E68" w:rsidP="006D6500">
      <w:pPr>
        <w:pStyle w:val="Heading5"/>
      </w:pPr>
      <w:r>
        <w:t>020323203</w:t>
      </w:r>
      <w:r>
        <w:rPr>
          <w:cs/>
        </w:rPr>
        <w:t xml:space="preserve"> </w:t>
      </w:r>
      <w:proofErr w:type="gramStart"/>
      <w:r>
        <w:rPr>
          <w:cs/>
        </w:rPr>
        <w:t>การออกแบบโครงสร้างไม้และเหล็ก* —</w:t>
      </w:r>
      <w:proofErr w:type="gramEnd"/>
      <w:r>
        <w:rPr>
          <w:cs/>
        </w:rPr>
        <w:t xml:space="preserve"> </w:t>
      </w:r>
      <w:r>
        <w:t>4(3-3-7)</w:t>
      </w:r>
      <w:r w:rsidR="006D6500">
        <w:rPr>
          <w:cs/>
        </w:rPr>
        <w:br/>
      </w:r>
      <w:r w:rsidR="006D6500">
        <w:rPr>
          <w:cs/>
        </w:rPr>
        <w:tab/>
      </w:r>
      <w:r>
        <w:t>(Timber and Steel Structural Design)</w:t>
      </w:r>
    </w:p>
    <w:p w14:paraId="06F95419" w14:textId="750A413B" w:rsidR="00642E68" w:rsidRDefault="00642E68" w:rsidP="006D6500">
      <w:pPr>
        <w:pStyle w:val="Heading5"/>
      </w:pPr>
      <w:r>
        <w:t>020323303</w:t>
      </w:r>
      <w:r>
        <w:rPr>
          <w:cs/>
        </w:rPr>
        <w:t xml:space="preserve"> </w:t>
      </w:r>
      <w:proofErr w:type="gramStart"/>
      <w:r>
        <w:rPr>
          <w:cs/>
        </w:rPr>
        <w:t>วิศวกรรมฐานราก* —</w:t>
      </w:r>
      <w:proofErr w:type="gramEnd"/>
      <w:r>
        <w:rPr>
          <w:cs/>
        </w:rPr>
        <w:t xml:space="preserve"> </w:t>
      </w:r>
      <w:r>
        <w:t>3(3-0-6)</w:t>
      </w:r>
      <w:r w:rsidR="006D6500">
        <w:rPr>
          <w:rFonts w:hint="cs"/>
          <w:cs/>
        </w:rPr>
        <w:t xml:space="preserve"> </w:t>
      </w:r>
      <w:r>
        <w:t>(Foundation Engineering)</w:t>
      </w:r>
    </w:p>
    <w:p w14:paraId="1A1968A3" w14:textId="77777777" w:rsidR="00642E68" w:rsidRDefault="00642E68" w:rsidP="006D6500">
      <w:pPr>
        <w:pStyle w:val="Heading5"/>
      </w:pPr>
      <w:r>
        <w:t>020323603</w:t>
      </w:r>
      <w:r>
        <w:rPr>
          <w:cs/>
        </w:rPr>
        <w:t xml:space="preserve"> วิธีการก่อสร้างและการประมาณราคา — </w:t>
      </w:r>
      <w:r>
        <w:t>3(3-0-6)</w:t>
      </w:r>
    </w:p>
    <w:p w14:paraId="55FCE36B" w14:textId="7DE3AAA1" w:rsidR="00642E68" w:rsidRDefault="006D6500" w:rsidP="006D6500">
      <w:pPr>
        <w:pStyle w:val="Heading5"/>
        <w:numPr>
          <w:ilvl w:val="0"/>
          <w:numId w:val="0"/>
        </w:numPr>
        <w:ind w:left="2126"/>
      </w:pPr>
      <w:r>
        <w:rPr>
          <w:cs/>
        </w:rPr>
        <w:tab/>
      </w:r>
      <w:r>
        <w:rPr>
          <w:rFonts w:hint="cs"/>
          <w:cs/>
        </w:rPr>
        <w:t xml:space="preserve">      </w:t>
      </w:r>
      <w:r w:rsidR="00642E68">
        <w:t>(Construction Method and Cost Estimation)</w:t>
      </w:r>
    </w:p>
    <w:p w14:paraId="61AD6C37" w14:textId="77777777" w:rsidR="00642E68" w:rsidRDefault="00642E68" w:rsidP="00642E68">
      <w:pPr>
        <w:pStyle w:val="Heading5"/>
      </w:pPr>
      <w:r>
        <w:t>020323702</w:t>
      </w:r>
      <w:r>
        <w:rPr>
          <w:cs/>
        </w:rPr>
        <w:t xml:space="preserve"> โครงงานวิศวกรรมโยธาและการศึกษา </w:t>
      </w:r>
      <w:r>
        <w:t>2 — 2(0-4-2)</w:t>
      </w:r>
    </w:p>
    <w:p w14:paraId="64E585C4" w14:textId="71F8B252" w:rsidR="00642E68" w:rsidRDefault="006D6500" w:rsidP="006D6500">
      <w:pPr>
        <w:pStyle w:val="Heading5"/>
        <w:numPr>
          <w:ilvl w:val="0"/>
          <w:numId w:val="0"/>
        </w:numPr>
        <w:ind w:left="2126"/>
      </w:pPr>
      <w:r>
        <w:rPr>
          <w:rFonts w:hint="cs"/>
          <w:cs/>
        </w:rPr>
        <w:t xml:space="preserve">       </w:t>
      </w:r>
      <w:r w:rsidR="00642E68">
        <w:t>(Civil Engineering and Education Project II</w:t>
      </w:r>
    </w:p>
    <w:p w14:paraId="54498E3D" w14:textId="77777777" w:rsidR="00642E68" w:rsidRDefault="00642E68" w:rsidP="00642E68">
      <w:pPr>
        <w:pStyle w:val="Heading5"/>
      </w:pPr>
      <w:r>
        <w:t xml:space="preserve">020323xxx </w:t>
      </w:r>
      <w:r>
        <w:rPr>
          <w:cs/>
        </w:rPr>
        <w:t xml:space="preserve">วิชาเลือกทางวิชาชีพวิศวกรรมโยธา </w:t>
      </w:r>
      <w:r>
        <w:t>2 — 3(X-X-X)</w:t>
      </w:r>
    </w:p>
    <w:p w14:paraId="23183864" w14:textId="547071CC" w:rsidR="00642E68" w:rsidRDefault="00260E2C" w:rsidP="00260E2C">
      <w:pPr>
        <w:pStyle w:val="Heading5"/>
        <w:numPr>
          <w:ilvl w:val="0"/>
          <w:numId w:val="0"/>
        </w:numPr>
        <w:ind w:left="2126"/>
      </w:pPr>
      <w:r>
        <w:rPr>
          <w:cs/>
        </w:rPr>
        <w:tab/>
      </w:r>
      <w:r>
        <w:rPr>
          <w:rFonts w:hint="cs"/>
          <w:cs/>
        </w:rPr>
        <w:t xml:space="preserve">      </w:t>
      </w:r>
      <w:r w:rsidR="00642E68">
        <w:t>(Civil Engineering Profession Elective Course II)</w:t>
      </w:r>
    </w:p>
    <w:p w14:paraId="7338112B" w14:textId="77777777" w:rsidR="00642E68" w:rsidRDefault="00642E68" w:rsidP="00642E68">
      <w:pPr>
        <w:pStyle w:val="Heading5"/>
      </w:pPr>
      <w:r>
        <w:t xml:space="preserve">020323xxx </w:t>
      </w:r>
      <w:r>
        <w:rPr>
          <w:cs/>
        </w:rPr>
        <w:t xml:space="preserve">วิชาเลือกทางวิชาชีพวิศวกรรมโยธา </w:t>
      </w:r>
      <w:r>
        <w:t>3 — 3(X-X-X)</w:t>
      </w:r>
    </w:p>
    <w:p w14:paraId="1118E92A" w14:textId="5E0E95F4" w:rsidR="002B43B9" w:rsidRDefault="00260E2C" w:rsidP="00260E2C">
      <w:pPr>
        <w:pStyle w:val="Heading5"/>
        <w:numPr>
          <w:ilvl w:val="0"/>
          <w:numId w:val="0"/>
        </w:numPr>
        <w:ind w:left="2126"/>
      </w:pPr>
      <w:r>
        <w:rPr>
          <w:rFonts w:hint="cs"/>
          <w:cs/>
        </w:rPr>
        <w:t xml:space="preserve">     </w:t>
      </w:r>
      <w:r w:rsidR="00642E68">
        <w:t>(Civil Engineering Profession Elective Course III)</w:t>
      </w:r>
    </w:p>
    <w:p w14:paraId="010AF3A3" w14:textId="768A9A58" w:rsidR="00CB780A" w:rsidRPr="00CB780A" w:rsidRDefault="00CB780A" w:rsidP="00CB780A">
      <w:pPr>
        <w:pStyle w:val="Heading5"/>
      </w:pPr>
      <w:r w:rsidRPr="00CB780A">
        <w:rPr>
          <w:cs/>
        </w:rPr>
        <w:lastRenderedPageBreak/>
        <w:t>หมายเหตุ* หมายถึงรายวิชาที่จัดการเรียนการสอนเป็นภาษาอังกฤษ</w:t>
      </w:r>
    </w:p>
    <w:p w14:paraId="27C5AB45" w14:textId="77777777" w:rsidR="00642E68" w:rsidRDefault="00642E68" w:rsidP="00642E68"/>
    <w:p w14:paraId="442349DD" w14:textId="01B515F7" w:rsidR="005001FF" w:rsidRDefault="005001FF" w:rsidP="006424E7">
      <w:pPr>
        <w:pStyle w:val="Heading3"/>
      </w:pPr>
      <w:r>
        <w:rPr>
          <w:cs/>
        </w:rPr>
        <w:t>แผนการศึกษาในปีที่ 5 ภาคการศึกษาที่ 1</w:t>
      </w:r>
    </w:p>
    <w:p w14:paraId="524E608A" w14:textId="0F196D52" w:rsidR="005001FF" w:rsidRDefault="005001FF" w:rsidP="005E0FB3">
      <w:pPr>
        <w:pStyle w:val="Heading4"/>
      </w:pPr>
      <w:r>
        <w:rPr>
          <w:cs/>
        </w:rPr>
        <w:t>แผนการศึกษาในปีที่ 5 ภาคการศึกษาที่ 1 ของหลักสูตรครุศาสตร์โยธาและการศึกษา เป็น</w:t>
      </w:r>
      <w:r w:rsidR="005E0FB3">
        <w:rPr>
          <w:cs/>
        </w:rPr>
        <w:tab/>
      </w:r>
      <w:r w:rsidR="005E0FB3">
        <w:rPr>
          <w:cs/>
        </w:rPr>
        <w:tab/>
      </w:r>
      <w:r>
        <w:rPr>
          <w:cs/>
        </w:rPr>
        <w:t>รายวิชาฝึกประสบการณ์วิชาชีพเต็มรูปแบบในสถานศึกษา เพื่อให้นักศึกษาได้นำความรู้และ</w:t>
      </w:r>
      <w:r w:rsidR="005E0FB3">
        <w:rPr>
          <w:cs/>
        </w:rPr>
        <w:tab/>
      </w:r>
      <w:r w:rsidR="005E0FB3">
        <w:rPr>
          <w:cs/>
        </w:rPr>
        <w:tab/>
      </w:r>
      <w:r>
        <w:rPr>
          <w:cs/>
        </w:rPr>
        <w:t>ทักษะด้านวิศวกรรมโยธามาประยุกต์ในการจัดการเรียนการสอนจริง รวมทั้งหมด 6 หน่วย</w:t>
      </w:r>
      <w:r w:rsidR="005E0FB3">
        <w:rPr>
          <w:cs/>
        </w:rPr>
        <w:tab/>
      </w:r>
      <w:r w:rsidR="005E0FB3">
        <w:rPr>
          <w:cs/>
        </w:rPr>
        <w:tab/>
      </w:r>
      <w:r>
        <w:rPr>
          <w:cs/>
        </w:rPr>
        <w:t>กิต (540 ชั่วโมง) โดยมีรายวิชาดังนี้</w:t>
      </w:r>
    </w:p>
    <w:p w14:paraId="23DA8293" w14:textId="77777777" w:rsidR="005001FF" w:rsidRDefault="005001FF" w:rsidP="005E0FB3">
      <w:pPr>
        <w:pStyle w:val="Heading5"/>
      </w:pPr>
      <w:r>
        <w:rPr>
          <w:cs/>
        </w:rPr>
        <w:t>020323059 ปฏิบัติการสอนด้านวิศวกรรมโยธาในสถานศึกษา 1 — 6(540 ชั่วโมง)</w:t>
      </w:r>
    </w:p>
    <w:p w14:paraId="4A2307FA" w14:textId="43DD6D1B" w:rsidR="005001FF" w:rsidRDefault="0074436A" w:rsidP="0074436A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="005001FF">
        <w:rPr>
          <w:cs/>
        </w:rPr>
        <w:t>(</w:t>
      </w:r>
      <w:r w:rsidR="005001FF">
        <w:t>Teaching Practice in Civil Engineering in Educational Institute I)</w:t>
      </w:r>
    </w:p>
    <w:p w14:paraId="3EC4F665" w14:textId="780BC764" w:rsidR="005001FF" w:rsidRDefault="0074436A" w:rsidP="006424E7">
      <w:pPr>
        <w:pStyle w:val="Heading3"/>
      </w:pPr>
      <w:r w:rsidRPr="0074436A">
        <w:rPr>
          <w:cs/>
        </w:rPr>
        <w:t>แผนการ</w:t>
      </w:r>
      <w:r>
        <w:rPr>
          <w:cs/>
        </w:rPr>
        <w:t>ศึกษาในปีที่ 5 ภาคการศึกษาที่ 2</w:t>
      </w:r>
    </w:p>
    <w:p w14:paraId="5783EA40" w14:textId="349A3DDB" w:rsidR="005001FF" w:rsidRDefault="005001FF" w:rsidP="0074436A">
      <w:pPr>
        <w:pStyle w:val="Heading4"/>
      </w:pPr>
      <w:r>
        <w:rPr>
          <w:cs/>
        </w:rPr>
        <w:t>แผนการศึกษาในปีที่ 5 ภาคการศึกษาที่ 2 เป็นการฝึกประสบการณ์สอนขั้นสูงต่อเนื่องจาก</w:t>
      </w:r>
      <w:r w:rsidR="0074436A">
        <w:rPr>
          <w:cs/>
        </w:rPr>
        <w:tab/>
      </w:r>
      <w:r w:rsidR="0074436A">
        <w:rPr>
          <w:cs/>
        </w:rPr>
        <w:tab/>
      </w:r>
      <w:r>
        <w:rPr>
          <w:cs/>
        </w:rPr>
        <w:t>ภาคการศึกษาที่ 1 โดยนักศึกษาจะได้รับมอบหมายงานด้านการสอน การ</w:t>
      </w:r>
      <w:r w:rsidR="0074436A">
        <w:rPr>
          <w:cs/>
        </w:rPr>
        <w:tab/>
      </w:r>
      <w:r w:rsidR="0074436A">
        <w:rPr>
          <w:cs/>
        </w:rPr>
        <w:tab/>
      </w:r>
      <w:r w:rsidR="0074436A">
        <w:rPr>
          <w:cs/>
        </w:rPr>
        <w:tab/>
      </w:r>
      <w:r w:rsidR="0074436A">
        <w:rPr>
          <w:cs/>
        </w:rPr>
        <w:tab/>
      </w:r>
      <w:r>
        <w:rPr>
          <w:cs/>
        </w:rPr>
        <w:t xml:space="preserve">ประเมินผล และการจัดกิจกรรมการเรียนรู้ในสถานศึกษาอย่างเต็มรูปแบบ รวมทั้งหมด 6 </w:t>
      </w:r>
      <w:r w:rsidR="0074436A">
        <w:rPr>
          <w:cs/>
        </w:rPr>
        <w:tab/>
      </w:r>
      <w:r w:rsidR="0074436A">
        <w:rPr>
          <w:cs/>
        </w:rPr>
        <w:tab/>
      </w:r>
      <w:r>
        <w:rPr>
          <w:cs/>
        </w:rPr>
        <w:t>หน่วยกิต (540 ชั่วโมง) โดยมีรายวิชาดังนี้</w:t>
      </w:r>
    </w:p>
    <w:p w14:paraId="7ABE7E06" w14:textId="77777777" w:rsidR="005001FF" w:rsidRDefault="005001FF" w:rsidP="0074436A">
      <w:pPr>
        <w:pStyle w:val="Heading5"/>
      </w:pPr>
      <w:r>
        <w:rPr>
          <w:cs/>
        </w:rPr>
        <w:t>020323060 ปฏิบัติการสอนด้านวิศวกรรมโยธาในสถานศึกษา 2 — 6(540 ชั่วโมง)</w:t>
      </w:r>
    </w:p>
    <w:p w14:paraId="78F5B825" w14:textId="1A30D5B6" w:rsidR="005001FF" w:rsidRDefault="0074436A" w:rsidP="005001FF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</w:t>
      </w:r>
      <w:r w:rsidR="005001FF">
        <w:rPr>
          <w:cs/>
        </w:rPr>
        <w:t>(</w:t>
      </w:r>
      <w:r w:rsidR="005001FF">
        <w:t>Teaching Practice in Civil Engineering in Educational Institute II)</w:t>
      </w:r>
    </w:p>
    <w:p w14:paraId="7895A5B6" w14:textId="16FC1A6C" w:rsidR="00854D55" w:rsidRPr="00854D55" w:rsidRDefault="00E7394E" w:rsidP="00900ABD">
      <w:pPr>
        <w:pStyle w:val="Heading2"/>
      </w:pPr>
      <w:r>
        <w:rPr>
          <w:rFonts w:hint="cs"/>
          <w:cs/>
        </w:rPr>
        <w:t>คำอธิบายรายวิชา</w:t>
      </w:r>
    </w:p>
    <w:p w14:paraId="6819AD3D" w14:textId="5257A0E2" w:rsidR="00D92FE4" w:rsidRDefault="00900ABD" w:rsidP="006424E7">
      <w:pPr>
        <w:pStyle w:val="Heading3"/>
      </w:pPr>
      <w:r>
        <w:rPr>
          <w:cs/>
        </w:rPr>
        <w:t>020003103 คอมพิวเตอร์และการโปรแกรม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and Programming</w:t>
      </w:r>
      <w:r w:rsidR="001143FF">
        <w:t>)</w:t>
      </w:r>
      <w:r w:rsidR="00D10490">
        <w:t xml:space="preserve"> </w:t>
      </w:r>
      <w:r w:rsidR="00D10490">
        <w:rPr>
          <w:cs/>
        </w:rPr>
        <w:t>หน่วยกิต</w:t>
      </w:r>
      <w:r>
        <w:rPr>
          <w:cs/>
        </w:rPr>
        <w:t xml:space="preserve"> 3(2-2-5)</w:t>
      </w:r>
      <w:r>
        <w:rPr>
          <w:rFonts w:hint="cs"/>
          <w:cs/>
        </w:rPr>
        <w:t xml:space="preserve"> </w:t>
      </w:r>
    </w:p>
    <w:p w14:paraId="10195272" w14:textId="4E532E07" w:rsidR="00D92FE4" w:rsidRDefault="00900ABD" w:rsidP="00D92FE4">
      <w:pPr>
        <w:pStyle w:val="Heading4"/>
      </w:pPr>
      <w:r>
        <w:rPr>
          <w:cs/>
        </w:rPr>
        <w:t>วิชาที่ต้องเรียนก่อน</w:t>
      </w:r>
      <w:r w:rsidR="00D92FE4">
        <w:t>(Prerequisite)</w:t>
      </w:r>
    </w:p>
    <w:p w14:paraId="5B1F566D" w14:textId="6D166B25" w:rsidR="00BD08C4" w:rsidRDefault="00900ABD" w:rsidP="00D92FE4">
      <w:pPr>
        <w:pStyle w:val="Heading5"/>
      </w:pPr>
      <w:r>
        <w:rPr>
          <w:cs/>
        </w:rPr>
        <w:t>ไม่มี</w:t>
      </w:r>
      <w:r>
        <w:rPr>
          <w:rFonts w:hint="cs"/>
          <w:cs/>
        </w:rPr>
        <w:t xml:space="preserve"> </w:t>
      </w:r>
      <w:r>
        <w:t>(None</w:t>
      </w:r>
      <w:r w:rsidR="00047BFE">
        <w:t xml:space="preserve"> </w:t>
      </w:r>
      <w:r w:rsidR="00BD08C4">
        <w:t>)</w:t>
      </w:r>
    </w:p>
    <w:p w14:paraId="3188B9B4" w14:textId="53C64F8C" w:rsidR="00320B9D" w:rsidRDefault="00047BFE" w:rsidP="00BD08C4">
      <w:pPr>
        <w:pStyle w:val="Heading4"/>
      </w:pPr>
      <w:r>
        <w:t xml:space="preserve"> </w:t>
      </w:r>
      <w:r w:rsidR="00900ABD">
        <w:rPr>
          <w:cs/>
        </w:rPr>
        <w:t>คำอธิบายรายวิชา</w:t>
      </w:r>
      <w:r w:rsidR="00BC37C5">
        <w:t xml:space="preserve"> </w:t>
      </w:r>
      <w:r w:rsidR="00676B6C">
        <w:rPr>
          <w:rFonts w:hint="cs"/>
          <w:cs/>
        </w:rPr>
        <w:t>เรียนเกี่ยวกับ</w:t>
      </w:r>
      <w:r w:rsidR="00900ABD">
        <w:rPr>
          <w:cs/>
        </w:rPr>
        <w:t>โครงสร้างและหน้าที่ของส่วนประกอบต่าง ๆ ของ</w:t>
      </w:r>
      <w:r w:rsidR="00676B6C">
        <w:rPr>
          <w:cs/>
        </w:rPr>
        <w:tab/>
      </w:r>
      <w:r w:rsidR="00676B6C">
        <w:rPr>
          <w:cs/>
        </w:rPr>
        <w:tab/>
      </w:r>
      <w:r w:rsidR="00676B6C">
        <w:rPr>
          <w:cs/>
        </w:rPr>
        <w:tab/>
      </w:r>
      <w:r w:rsidR="00900ABD">
        <w:rPr>
          <w:cs/>
        </w:rPr>
        <w:t>คอมพิวเตอร์ กา</w:t>
      </w:r>
      <w:r w:rsidR="00B544E3">
        <w:rPr>
          <w:rFonts w:hint="cs"/>
          <w:cs/>
        </w:rPr>
        <w:t>ร</w:t>
      </w:r>
      <w:r w:rsidR="00900ABD">
        <w:rPr>
          <w:cs/>
        </w:rPr>
        <w:t>ปฏิสัมพันธ์</w:t>
      </w:r>
      <w:r>
        <w:t xml:space="preserve"> </w:t>
      </w:r>
      <w:r w:rsidR="00900ABD">
        <w:rPr>
          <w:cs/>
        </w:rPr>
        <w:t>ระหว่างฮาร์ดแวร์และซอฟต์แวร์ ลักษณะของตัว</w:t>
      </w:r>
      <w:r w:rsidR="00F87B0C">
        <w:tab/>
      </w:r>
      <w:r w:rsidR="00900ABD">
        <w:rPr>
          <w:cs/>
        </w:rPr>
        <w:t xml:space="preserve">แปลภาษา </w:t>
      </w:r>
      <w:r w:rsidR="00676B6C">
        <w:rPr>
          <w:cs/>
        </w:rPr>
        <w:tab/>
      </w:r>
      <w:r w:rsidR="00676B6C">
        <w:rPr>
          <w:cs/>
        </w:rPr>
        <w:tab/>
      </w:r>
      <w:r w:rsidR="00900ABD">
        <w:rPr>
          <w:cs/>
        </w:rPr>
        <w:t>การแก้ปัญหาด้วยโปรแกรมคอมพิวเตอร์ ขั้นตอนการออกแบบและพัฒนาโปรแกรมด้วย</w:t>
      </w:r>
      <w:r w:rsidR="0024673D">
        <w:rPr>
          <w:cs/>
        </w:rPr>
        <w:tab/>
      </w:r>
      <w:r w:rsidR="0024673D">
        <w:rPr>
          <w:cs/>
        </w:rPr>
        <w:tab/>
      </w:r>
      <w:r w:rsidR="0024673D">
        <w:rPr>
          <w:cs/>
        </w:rPr>
        <w:tab/>
      </w:r>
      <w:r w:rsidR="00900ABD">
        <w:rPr>
          <w:cs/>
        </w:rPr>
        <w:t>ภาษาระดับสูง การสร้างและการเรียกใช้ฟังก์ชัน การประมวลผลแฟ้มข้อมูล การทดสอบ</w:t>
      </w:r>
      <w:r w:rsidR="0024673D">
        <w:rPr>
          <w:cs/>
        </w:rPr>
        <w:tab/>
      </w:r>
      <w:r w:rsidR="0024673D">
        <w:rPr>
          <w:cs/>
        </w:rPr>
        <w:tab/>
      </w:r>
      <w:r w:rsidR="0024673D">
        <w:rPr>
          <w:cs/>
        </w:rPr>
        <w:tab/>
      </w:r>
      <w:r w:rsidR="00900ABD">
        <w:rPr>
          <w:cs/>
        </w:rPr>
        <w:t>และการแก้ไขข้อผิดพลาดในโปรแกรม</w:t>
      </w:r>
      <w:r w:rsidR="00B77B10">
        <w:t>(</w:t>
      </w:r>
      <w:r w:rsidR="00B77B10" w:rsidRPr="00B77B10">
        <w:t xml:space="preserve">Computer structure and components; </w:t>
      </w:r>
      <w:r w:rsidR="005A72BF">
        <w:tab/>
      </w:r>
      <w:r w:rsidR="00797BF2">
        <w:rPr>
          <w:cs/>
        </w:rPr>
        <w:tab/>
      </w:r>
      <w:r w:rsidR="00797BF2">
        <w:rPr>
          <w:cs/>
        </w:rPr>
        <w:tab/>
      </w:r>
      <w:r w:rsidR="00B77B10" w:rsidRPr="00B77B10">
        <w:t xml:space="preserve">hardware and software interaction; programming compiler and </w:t>
      </w:r>
      <w:r w:rsidR="00BD08C4">
        <w:tab/>
      </w:r>
      <w:r w:rsidR="00104F33">
        <w:tab/>
      </w:r>
      <w:r w:rsidR="00797BF2">
        <w:rPr>
          <w:cs/>
        </w:rPr>
        <w:tab/>
      </w:r>
      <w:r w:rsidR="00797BF2">
        <w:rPr>
          <w:cs/>
        </w:rPr>
        <w:tab/>
      </w:r>
      <w:r w:rsidR="00B77B10" w:rsidRPr="00B77B10">
        <w:t xml:space="preserve">translator; problems </w:t>
      </w:r>
      <w:r w:rsidR="005A72BF">
        <w:tab/>
      </w:r>
      <w:r w:rsidR="00B77B10" w:rsidRPr="00B77B10">
        <w:t xml:space="preserve">solving by computer </w:t>
      </w:r>
      <w:r w:rsidR="00F87B0C">
        <w:tab/>
      </w:r>
      <w:r w:rsidR="00B77B10" w:rsidRPr="00B77B10">
        <w:t xml:space="preserve">programming; process of </w:t>
      </w:r>
      <w:r w:rsidR="00104F33">
        <w:tab/>
      </w:r>
      <w:r w:rsidR="00104F33">
        <w:tab/>
      </w:r>
      <w:r w:rsidR="00104F33">
        <w:tab/>
      </w:r>
      <w:r w:rsidR="00B77B10" w:rsidRPr="00B77B10">
        <w:t xml:space="preserve">designing and developing applications </w:t>
      </w:r>
      <w:r w:rsidR="005A72BF">
        <w:tab/>
      </w:r>
      <w:r w:rsidR="00B77B10" w:rsidRPr="00B77B10">
        <w:t xml:space="preserve">with high-level programming </w:t>
      </w:r>
      <w:r w:rsidR="00104F33">
        <w:tab/>
      </w:r>
      <w:r w:rsidR="00104F33">
        <w:tab/>
      </w:r>
      <w:r w:rsidR="00104F33">
        <w:tab/>
      </w:r>
      <w:r w:rsidR="00B77B10" w:rsidRPr="00B77B10">
        <w:t xml:space="preserve">language; creating and calling functions; data processing; </w:t>
      </w:r>
      <w:r w:rsidR="005A72BF">
        <w:tab/>
      </w:r>
      <w:r w:rsidR="00B77B10" w:rsidRPr="00B77B10">
        <w:t xml:space="preserve">testing and </w:t>
      </w:r>
      <w:r w:rsidR="00B544E3">
        <w:tab/>
      </w:r>
      <w:r w:rsidR="00B544E3">
        <w:tab/>
      </w:r>
      <w:r w:rsidR="00B544E3">
        <w:tab/>
      </w:r>
      <w:r w:rsidR="00B77B10" w:rsidRPr="00B77B10">
        <w:t>correcting errors in programs.</w:t>
      </w:r>
      <w:r w:rsidR="00B77B10">
        <w:t>)</w:t>
      </w:r>
    </w:p>
    <w:p w14:paraId="00D6869B" w14:textId="77777777" w:rsidR="00B87BE9" w:rsidRPr="00B87BE9" w:rsidRDefault="00B87BE9" w:rsidP="00B87BE9"/>
    <w:p w14:paraId="63C681A1" w14:textId="23FAB64F" w:rsidR="00D92FE4" w:rsidRDefault="00B87BE9" w:rsidP="006424E7">
      <w:pPr>
        <w:pStyle w:val="Heading3"/>
      </w:pPr>
      <w:r>
        <w:lastRenderedPageBreak/>
        <w:t>020003105</w:t>
      </w:r>
      <w:r>
        <w:rPr>
          <w:cs/>
        </w:rPr>
        <w:t xml:space="preserve"> การถ่ายภาพเบื้องต้น</w:t>
      </w:r>
      <w:r>
        <w:t xml:space="preserve"> (Basic Photography)</w:t>
      </w:r>
      <w:r w:rsidR="00A2311E">
        <w:t xml:space="preserve"> </w:t>
      </w:r>
      <w:r w:rsidR="00A2311E">
        <w:rPr>
          <w:cs/>
        </w:rPr>
        <w:t>หน่วยกิต</w:t>
      </w:r>
      <w:r w:rsidR="00D92FE4">
        <w:t xml:space="preserve"> </w:t>
      </w:r>
      <w:r>
        <w:t>3(2-2-5)</w:t>
      </w:r>
    </w:p>
    <w:p w14:paraId="183183D2" w14:textId="443F1A65" w:rsidR="00D92FE4" w:rsidRDefault="00D92FE4" w:rsidP="00D92FE4">
      <w:pPr>
        <w:pStyle w:val="Heading4"/>
      </w:pPr>
      <w:r>
        <w:rPr>
          <w:rFonts w:hint="cs"/>
          <w:cs/>
        </w:rPr>
        <w:t>วิชาที่ต้องเรียนก่อน</w:t>
      </w:r>
      <w:r>
        <w:t xml:space="preserve"> (Prerequisite)</w:t>
      </w:r>
    </w:p>
    <w:p w14:paraId="79638638" w14:textId="7E62BB95" w:rsidR="00FD7C7C" w:rsidRDefault="00B87BE9" w:rsidP="00D92FE4">
      <w:pPr>
        <w:pStyle w:val="Heading5"/>
      </w:pPr>
      <w:r>
        <w:rPr>
          <w:cs/>
        </w:rPr>
        <w:t xml:space="preserve"> </w:t>
      </w:r>
      <w:r w:rsidR="00E6232E">
        <w:rPr>
          <w:rFonts w:hint="cs"/>
          <w:cs/>
        </w:rPr>
        <w:t>ไม่</w:t>
      </w:r>
      <w:r>
        <w:rPr>
          <w:cs/>
        </w:rPr>
        <w:t>มี</w:t>
      </w:r>
      <w:r>
        <w:t xml:space="preserve"> (None)  </w:t>
      </w:r>
    </w:p>
    <w:p w14:paraId="7FCF6E26" w14:textId="119E2642" w:rsidR="00FB4081" w:rsidRPr="00FB4081" w:rsidRDefault="00B87BE9" w:rsidP="00FD7C7C">
      <w:pPr>
        <w:pStyle w:val="Heading4"/>
        <w:rPr>
          <w:cs/>
        </w:rPr>
      </w:pPr>
      <w:r>
        <w:rPr>
          <w:cs/>
        </w:rPr>
        <w:t>คำอธิบายรายวิชา</w:t>
      </w:r>
      <w:r>
        <w:t xml:space="preserve"> </w:t>
      </w:r>
      <w:r w:rsidR="004E03A6">
        <w:rPr>
          <w:rFonts w:hint="cs"/>
          <w:cs/>
        </w:rPr>
        <w:t>เรียนเกี่ยวกับ</w:t>
      </w:r>
      <w:r>
        <w:rPr>
          <w:cs/>
        </w:rPr>
        <w:t xml:space="preserve">การจัดองค์ประกอบของภาพ ชนิดของกล้องถ่ายภาพ </w:t>
      </w:r>
      <w:r w:rsidR="004E03A6">
        <w:rPr>
          <w:cs/>
        </w:rPr>
        <w:tab/>
      </w:r>
      <w:r w:rsidR="004E03A6">
        <w:rPr>
          <w:cs/>
        </w:rPr>
        <w:tab/>
      </w:r>
      <w:r w:rsidR="004E03A6">
        <w:rPr>
          <w:cs/>
        </w:rPr>
        <w:tab/>
      </w:r>
      <w:r>
        <w:rPr>
          <w:cs/>
        </w:rPr>
        <w:t>วิธีการใช้และการบำรุงรักษากล้อง เลนส์ถ่ายภาพประเภทต่าง ๆ อุปกรณ์เสริมสำหรับการ</w:t>
      </w:r>
      <w:r w:rsidR="004E03A6">
        <w:rPr>
          <w:cs/>
        </w:rPr>
        <w:tab/>
      </w:r>
      <w:r w:rsidR="004E03A6">
        <w:rPr>
          <w:cs/>
        </w:rPr>
        <w:tab/>
      </w:r>
      <w:r>
        <w:rPr>
          <w:cs/>
        </w:rPr>
        <w:t>ถ่ายภาพ ค่าความไวแสงและความสมดุลของแสงสีขาว การวัดแสงและการจัดแสง เทคนิค</w:t>
      </w:r>
      <w:r w:rsidR="004E03A6">
        <w:rPr>
          <w:cs/>
        </w:rPr>
        <w:tab/>
      </w:r>
      <w:r w:rsidR="004E03A6">
        <w:rPr>
          <w:cs/>
        </w:rPr>
        <w:tab/>
      </w:r>
      <w:r>
        <w:rPr>
          <w:cs/>
        </w:rPr>
        <w:t>การถ่ายภาพเทคนิคการปรับตั้งกล้องเพื่อการถ่ายภาพประเภทต่าง ๆ</w:t>
      </w:r>
      <w:r>
        <w:t xml:space="preserve"> (Composition of </w:t>
      </w:r>
      <w:r w:rsidR="004E03A6">
        <w:rPr>
          <w:cs/>
        </w:rPr>
        <w:tab/>
      </w:r>
      <w:r w:rsidR="004E03A6">
        <w:rPr>
          <w:cs/>
        </w:rPr>
        <w:tab/>
      </w:r>
      <w:r>
        <w:t>image; types</w:t>
      </w:r>
      <w:r w:rsidR="004E03A6">
        <w:rPr>
          <w:rFonts w:hint="cs"/>
          <w:cs/>
        </w:rPr>
        <w:t xml:space="preserve"> </w:t>
      </w:r>
      <w:r>
        <w:t xml:space="preserve">of camera; usage and maintenance of camera; lens types; </w:t>
      </w:r>
      <w:r w:rsidR="00E6232E">
        <w:rPr>
          <w:cs/>
        </w:rPr>
        <w:tab/>
      </w:r>
      <w:r w:rsidR="00E6232E">
        <w:rPr>
          <w:cs/>
        </w:rPr>
        <w:tab/>
      </w:r>
      <w:r w:rsidR="00E6232E">
        <w:rPr>
          <w:cs/>
        </w:rPr>
        <w:tab/>
      </w:r>
      <w:r>
        <w:t xml:space="preserve">accessories for photography; ISO sensitivity and white balance; </w:t>
      </w:r>
      <w:r w:rsidR="0096796E">
        <w:rPr>
          <w:cs/>
        </w:rPr>
        <w:tab/>
      </w:r>
      <w:r w:rsidR="0096796E">
        <w:rPr>
          <w:cs/>
        </w:rPr>
        <w:tab/>
      </w:r>
      <w:r w:rsidR="00E6232E">
        <w:rPr>
          <w:cs/>
        </w:rPr>
        <w:tab/>
      </w:r>
      <w:r w:rsidR="00E6232E">
        <w:rPr>
          <w:cs/>
        </w:rPr>
        <w:tab/>
      </w:r>
      <w:r>
        <w:t xml:space="preserve">metering and lighting; techniques of </w:t>
      </w:r>
      <w:r w:rsidR="00FB4081">
        <w:tab/>
      </w:r>
      <w:r>
        <w:t xml:space="preserve">photography; techniques in camera </w:t>
      </w:r>
      <w:r w:rsidR="0096796E">
        <w:rPr>
          <w:cs/>
        </w:rPr>
        <w:tab/>
      </w:r>
      <w:r w:rsidR="0096796E">
        <w:rPr>
          <w:cs/>
        </w:rPr>
        <w:tab/>
      </w:r>
      <w:r w:rsidR="0096796E">
        <w:rPr>
          <w:cs/>
        </w:rPr>
        <w:tab/>
      </w:r>
      <w:r>
        <w:t>setting for various types of photography.)</w:t>
      </w:r>
    </w:p>
    <w:p w14:paraId="50AEF4B7" w14:textId="6430B942" w:rsidR="00D92FE4" w:rsidRDefault="009B4977" w:rsidP="006424E7">
      <w:pPr>
        <w:pStyle w:val="Heading3"/>
      </w:pPr>
      <w:r>
        <w:rPr>
          <w:cs/>
        </w:rPr>
        <w:t>020003123 จรรยาบรรณวิชาชีพ(</w:t>
      </w:r>
      <w:r>
        <w:t>Professional Ethics)</w:t>
      </w:r>
      <w:r w:rsidR="000E5792">
        <w:rPr>
          <w:rFonts w:hint="cs"/>
          <w:cs/>
        </w:rPr>
        <w:t xml:space="preserve"> </w:t>
      </w:r>
      <w:r w:rsidR="00A2311E">
        <w:rPr>
          <w:cs/>
        </w:rPr>
        <w:t xml:space="preserve">หน่วยกิต </w:t>
      </w:r>
      <w:r>
        <w:rPr>
          <w:cs/>
        </w:rPr>
        <w:t>1(1-0-2)</w:t>
      </w:r>
      <w:r w:rsidR="000E5792">
        <w:rPr>
          <w:rFonts w:hint="cs"/>
          <w:cs/>
        </w:rPr>
        <w:t xml:space="preserve"> </w:t>
      </w:r>
    </w:p>
    <w:p w14:paraId="58A7A43E" w14:textId="77777777" w:rsidR="00D92FE4" w:rsidRDefault="009B4977" w:rsidP="00D92FE4">
      <w:pPr>
        <w:pStyle w:val="Heading4"/>
      </w:pPr>
      <w:r>
        <w:rPr>
          <w:cs/>
        </w:rPr>
        <w:t>วิชาที่ต้องเรียนก่อน</w:t>
      </w:r>
      <w:r w:rsidR="00D92FE4">
        <w:t>(Prerequisite)</w:t>
      </w:r>
    </w:p>
    <w:p w14:paraId="69FD46C7" w14:textId="7A118F59" w:rsidR="006668A3" w:rsidRDefault="009B4977" w:rsidP="00D92FE4">
      <w:pPr>
        <w:pStyle w:val="Heading5"/>
      </w:pPr>
      <w:r>
        <w:rPr>
          <w:cs/>
        </w:rPr>
        <w:t>ไม่มี</w:t>
      </w:r>
      <w:r w:rsidR="000E5792">
        <w:rPr>
          <w:rFonts w:hint="cs"/>
          <w:cs/>
        </w:rPr>
        <w:t xml:space="preserve"> </w:t>
      </w:r>
      <w:r w:rsidR="000E5792">
        <w:t>(</w:t>
      </w:r>
      <w:r>
        <w:t>None</w:t>
      </w:r>
      <w:r w:rsidR="000E5792">
        <w:t xml:space="preserve">) </w:t>
      </w:r>
    </w:p>
    <w:p w14:paraId="78555F04" w14:textId="00C11F89" w:rsidR="009B4977" w:rsidRDefault="009B4977" w:rsidP="006668A3">
      <w:pPr>
        <w:pStyle w:val="Heading4"/>
      </w:pPr>
      <w:r>
        <w:rPr>
          <w:cs/>
        </w:rPr>
        <w:t xml:space="preserve">คำอธิบายรายวิชา </w:t>
      </w:r>
      <w:r w:rsidR="00537807">
        <w:rPr>
          <w:rFonts w:hint="cs"/>
          <w:cs/>
        </w:rPr>
        <w:t>เรียนเกี่ยวกับ</w:t>
      </w:r>
      <w:r>
        <w:rPr>
          <w:cs/>
        </w:rPr>
        <w:t xml:space="preserve">จริยธรรมสัมพันธ์ มิติของจริยธรรม ทฤษฎีจริยธรรม </w:t>
      </w:r>
      <w:r w:rsidR="00537807">
        <w:rPr>
          <w:cs/>
        </w:rPr>
        <w:tab/>
      </w:r>
      <w:r w:rsidR="00537807">
        <w:rPr>
          <w:cs/>
        </w:rPr>
        <w:tab/>
      </w:r>
      <w:r w:rsidR="00537807">
        <w:rPr>
          <w:cs/>
        </w:rPr>
        <w:tab/>
      </w:r>
      <w:r>
        <w:rPr>
          <w:cs/>
        </w:rPr>
        <w:t>จริยธรรมและองค์กร จรรยาบรรณแห่งวิชาชีพจรรยาบรรณของผู้ประกอบการ ความ</w:t>
      </w:r>
      <w:r w:rsidR="00537807">
        <w:rPr>
          <w:cs/>
        </w:rPr>
        <w:tab/>
      </w:r>
      <w:r w:rsidR="00537807">
        <w:rPr>
          <w:cs/>
        </w:rPr>
        <w:tab/>
      </w:r>
      <w:r w:rsidR="00537807">
        <w:rPr>
          <w:cs/>
        </w:rPr>
        <w:tab/>
      </w:r>
      <w:r>
        <w:rPr>
          <w:cs/>
        </w:rPr>
        <w:t>ซื่อสัตย์และคว</w:t>
      </w:r>
      <w:r w:rsidR="00D25B0F">
        <w:rPr>
          <w:rFonts w:hint="cs"/>
          <w:cs/>
        </w:rPr>
        <w:t>าม</w:t>
      </w:r>
      <w:r>
        <w:rPr>
          <w:cs/>
        </w:rPr>
        <w:t>เที่ยงธรรมต่อองค์กร ความรับผิดชอบของผู้ประกอบการและผู้ประกอบ</w:t>
      </w:r>
      <w:r w:rsidR="00537807">
        <w:rPr>
          <w:cs/>
        </w:rPr>
        <w:tab/>
      </w:r>
      <w:r w:rsidR="00537807">
        <w:rPr>
          <w:cs/>
        </w:rPr>
        <w:tab/>
      </w:r>
      <w:r>
        <w:rPr>
          <w:cs/>
        </w:rPr>
        <w:t>วิชาชีพจรรยาระหว่างแผ่นวิชาชีพวิศวกรรมและแผ่นอื่น การแก้ปัญหาความขัดแย้งด้าน</w:t>
      </w:r>
      <w:r w:rsidR="006379A5">
        <w:rPr>
          <w:cs/>
        </w:rPr>
        <w:tab/>
      </w:r>
      <w:r w:rsidR="006379A5">
        <w:rPr>
          <w:cs/>
        </w:rPr>
        <w:tab/>
      </w:r>
      <w:r w:rsidR="006379A5">
        <w:rPr>
          <w:cs/>
        </w:rPr>
        <w:tab/>
      </w:r>
      <w:r>
        <w:rPr>
          <w:cs/>
        </w:rPr>
        <w:t>จริยธรรม จรรยาระหว่างแผ่นงานและสิ่งแวดล้อมในการทำงาน</w:t>
      </w:r>
      <w:r w:rsidR="0003238C">
        <w:rPr>
          <w:rFonts w:hint="cs"/>
          <w:cs/>
        </w:rPr>
        <w:t xml:space="preserve"> </w:t>
      </w:r>
      <w:r w:rsidR="0003238C">
        <w:t>(</w:t>
      </w:r>
      <w:r>
        <w:t xml:space="preserve">Relative ethics; </w:t>
      </w:r>
      <w:r w:rsidR="004E03A6">
        <w:rPr>
          <w:cs/>
        </w:rPr>
        <w:tab/>
      </w:r>
      <w:r w:rsidR="004E03A6">
        <w:rPr>
          <w:cs/>
        </w:rPr>
        <w:tab/>
      </w:r>
      <w:r w:rsidR="004E03A6">
        <w:rPr>
          <w:cs/>
        </w:rPr>
        <w:tab/>
      </w:r>
      <w:r>
        <w:t xml:space="preserve">dimensions of ethics; ethics </w:t>
      </w:r>
      <w:r w:rsidR="00314049">
        <w:tab/>
      </w:r>
      <w:r>
        <w:t xml:space="preserve">theory; ethics and institutions; professional </w:t>
      </w:r>
      <w:r w:rsidR="004E03A6">
        <w:rPr>
          <w:cs/>
        </w:rPr>
        <w:tab/>
      </w:r>
      <w:r w:rsidR="004E03A6">
        <w:rPr>
          <w:cs/>
        </w:rPr>
        <w:tab/>
      </w:r>
      <w:r w:rsidR="004E03A6">
        <w:rPr>
          <w:cs/>
        </w:rPr>
        <w:tab/>
      </w:r>
      <w:r>
        <w:t xml:space="preserve">ethics; entrepreneur ethics; loyalty and honesty in the workplace; </w:t>
      </w:r>
      <w:r w:rsidR="006668A3">
        <w:rPr>
          <w:cs/>
        </w:rPr>
        <w:tab/>
      </w:r>
      <w:r w:rsidR="006668A3">
        <w:rPr>
          <w:cs/>
        </w:rPr>
        <w:tab/>
      </w:r>
      <w:r w:rsidR="004E03A6">
        <w:rPr>
          <w:cs/>
        </w:rPr>
        <w:tab/>
      </w:r>
      <w:r w:rsidR="004E03A6">
        <w:rPr>
          <w:cs/>
        </w:rPr>
        <w:tab/>
      </w:r>
      <w:r>
        <w:t xml:space="preserve">responsibility of entrepreneur and profession; ethical profession and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>conflict resolution; ethics and environment in the workplace.</w:t>
      </w:r>
      <w:r w:rsidR="0003238C">
        <w:t>)</w:t>
      </w:r>
    </w:p>
    <w:p w14:paraId="295F47C8" w14:textId="77777777" w:rsidR="00892D4C" w:rsidRDefault="00892D4C" w:rsidP="00892D4C"/>
    <w:p w14:paraId="1E482303" w14:textId="77777777" w:rsidR="00892D4C" w:rsidRDefault="00892D4C" w:rsidP="00892D4C"/>
    <w:p w14:paraId="0C438498" w14:textId="77777777" w:rsidR="00892D4C" w:rsidRDefault="00892D4C" w:rsidP="00892D4C"/>
    <w:p w14:paraId="336EF3E0" w14:textId="77777777" w:rsidR="00892D4C" w:rsidRDefault="00892D4C" w:rsidP="00892D4C"/>
    <w:p w14:paraId="777D17F8" w14:textId="77777777" w:rsidR="00892D4C" w:rsidRDefault="00892D4C" w:rsidP="00892D4C"/>
    <w:p w14:paraId="4066C176" w14:textId="77777777" w:rsidR="00892D4C" w:rsidRDefault="00892D4C" w:rsidP="00892D4C"/>
    <w:p w14:paraId="68778F7C" w14:textId="77777777" w:rsidR="00892D4C" w:rsidRDefault="00892D4C" w:rsidP="00892D4C"/>
    <w:p w14:paraId="20313BA8" w14:textId="77777777" w:rsidR="00892D4C" w:rsidRDefault="00892D4C" w:rsidP="00892D4C"/>
    <w:p w14:paraId="37B92745" w14:textId="77777777" w:rsidR="00892D4C" w:rsidRPr="00892D4C" w:rsidRDefault="00892D4C" w:rsidP="00892D4C"/>
    <w:p w14:paraId="180126F2" w14:textId="76FC911B" w:rsidR="00D92FE4" w:rsidRDefault="009B4977" w:rsidP="006424E7">
      <w:pPr>
        <w:pStyle w:val="Heading3"/>
      </w:pPr>
      <w:r>
        <w:rPr>
          <w:cs/>
        </w:rPr>
        <w:lastRenderedPageBreak/>
        <w:t>020003221 หลักวิชาชีพครู</w:t>
      </w:r>
      <w:r w:rsidR="00314049">
        <w:t xml:space="preserve"> </w:t>
      </w:r>
      <w:r>
        <w:rPr>
          <w:cs/>
        </w:rPr>
        <w:t>(</w:t>
      </w:r>
      <w:r>
        <w:t>Teaching Profession)</w:t>
      </w:r>
      <w:r w:rsidR="006668A3">
        <w:rPr>
          <w:rFonts w:hint="cs"/>
          <w:cs/>
        </w:rPr>
        <w:t xml:space="preserve"> </w:t>
      </w:r>
      <w:r w:rsidR="00A2311E">
        <w:rPr>
          <w:cs/>
        </w:rPr>
        <w:t xml:space="preserve">หน่วยกิต </w:t>
      </w:r>
      <w:r>
        <w:rPr>
          <w:cs/>
        </w:rPr>
        <w:t>3(3-0-6)</w:t>
      </w:r>
      <w:r w:rsidR="00314049">
        <w:t xml:space="preserve"> </w:t>
      </w:r>
    </w:p>
    <w:p w14:paraId="292DF27B" w14:textId="72B7A57C" w:rsidR="00D92FE4" w:rsidRDefault="009B4977" w:rsidP="00D92FE4">
      <w:pPr>
        <w:pStyle w:val="Heading4"/>
      </w:pPr>
      <w:r>
        <w:rPr>
          <w:cs/>
        </w:rPr>
        <w:t>วิชาที่ต้องเรียนก่อน</w:t>
      </w:r>
      <w:r w:rsidR="00D92FE4">
        <w:t>(Prerequisite)</w:t>
      </w:r>
    </w:p>
    <w:p w14:paraId="58570AA9" w14:textId="20947AC5" w:rsidR="00BD08C4" w:rsidRDefault="009B4977" w:rsidP="00D92FE4">
      <w:pPr>
        <w:pStyle w:val="Heading5"/>
      </w:pPr>
      <w:r>
        <w:rPr>
          <w:cs/>
        </w:rPr>
        <w:t xml:space="preserve"> ไม่มี</w:t>
      </w:r>
      <w:r w:rsidR="00521138">
        <w:t xml:space="preserve"> </w:t>
      </w:r>
      <w:r w:rsidR="00314049">
        <w:t>(</w:t>
      </w:r>
      <w:r>
        <w:t>None</w:t>
      </w:r>
      <w:r w:rsidR="00314049">
        <w:t xml:space="preserve">) </w:t>
      </w:r>
    </w:p>
    <w:p w14:paraId="45268AD2" w14:textId="6FFCA641" w:rsidR="00ED7F3E" w:rsidRDefault="009B4977" w:rsidP="006668A3">
      <w:pPr>
        <w:pStyle w:val="Heading4"/>
      </w:pPr>
      <w:r>
        <w:rPr>
          <w:cs/>
        </w:rPr>
        <w:t>คำอธิบายรายวิชา</w:t>
      </w:r>
      <w:r w:rsidR="00314049">
        <w:t xml:space="preserve"> </w:t>
      </w:r>
      <w:r w:rsidR="004B3662">
        <w:rPr>
          <w:rFonts w:hint="cs"/>
          <w:cs/>
        </w:rPr>
        <w:t>เรียนเกี่ยวกับ</w:t>
      </w:r>
      <w:r>
        <w:rPr>
          <w:cs/>
        </w:rPr>
        <w:t>ความสำคัญของวิชาชีพครู การสร้างแรงบันดาลใจผู้เรียน</w:t>
      </w:r>
      <w:r w:rsidR="002A62A0">
        <w:rPr>
          <w:cs/>
        </w:rPr>
        <w:tab/>
      </w:r>
      <w:r w:rsidR="002A62A0">
        <w:rPr>
          <w:cs/>
        </w:rPr>
        <w:tab/>
      </w:r>
      <w:r>
        <w:rPr>
          <w:cs/>
        </w:rPr>
        <w:t>ให้</w:t>
      </w:r>
      <w:r w:rsidR="00521138">
        <w:t xml:space="preserve"> </w:t>
      </w:r>
      <w:r>
        <w:rPr>
          <w:cs/>
        </w:rPr>
        <w:t>เป็นผู้ใฝ่เรียนรู้ ความเป็นพลเมืองที่ดี</w:t>
      </w:r>
      <w:r w:rsidR="00DB50FA">
        <w:t xml:space="preserve"> </w:t>
      </w:r>
      <w:r>
        <w:rPr>
          <w:cs/>
        </w:rPr>
        <w:t>บทบาทหน้าที่ของครู คุณลักษณะของครูที่ดี และ</w:t>
      </w:r>
      <w:r w:rsidR="00537807">
        <w:rPr>
          <w:cs/>
        </w:rPr>
        <w:tab/>
      </w:r>
      <w:r w:rsidR="00537807">
        <w:rPr>
          <w:cs/>
        </w:rPr>
        <w:tab/>
      </w:r>
      <w:r>
        <w:rPr>
          <w:cs/>
        </w:rPr>
        <w:t>มาตรฐาวิชาชีพครู จิตวิญญาณความเป็นครู</w:t>
      </w:r>
      <w:r w:rsidR="00DB50FA">
        <w:t xml:space="preserve"> </w:t>
      </w:r>
      <w:r>
        <w:rPr>
          <w:cs/>
        </w:rPr>
        <w:t xml:space="preserve">กฎหมายที่เกี่ยวข้องกับครูและวิชาชีพครู </w:t>
      </w:r>
      <w:r w:rsidR="007650A2">
        <w:rPr>
          <w:cs/>
        </w:rPr>
        <w:br/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หลักธรรมาภิบาล ควา</w:t>
      </w:r>
      <w:r w:rsidR="007650A2">
        <w:rPr>
          <w:rFonts w:hint="cs"/>
          <w:cs/>
        </w:rPr>
        <w:t>ม</w:t>
      </w:r>
      <w:r w:rsidR="00521138">
        <w:t xml:space="preserve">  </w:t>
      </w:r>
      <w:r>
        <w:rPr>
          <w:cs/>
        </w:rPr>
        <w:t>ซื่อสัตย์สุจริต คุณธรรม จริยธรรม</w:t>
      </w:r>
      <w:r w:rsidR="00DB50FA">
        <w:t xml:space="preserve"> </w:t>
      </w:r>
      <w:r>
        <w:rPr>
          <w:cs/>
        </w:rPr>
        <w:t xml:space="preserve">จรรยาบรรณวิชาชีพ </w:t>
      </w:r>
      <w:r w:rsidR="007650A2">
        <w:rPr>
          <w:cs/>
        </w:rPr>
        <w:tab/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จรรยาบรรณของวิชาชีพครูที่สภาครูกำหนด</w:t>
      </w:r>
      <w:r w:rsidR="00521138">
        <w:t xml:space="preserve"> </w:t>
      </w:r>
      <w:r>
        <w:rPr>
          <w:cs/>
        </w:rPr>
        <w:t>การสร้างความก้าวหน้าในทางวิชาการของครู</w:t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การจัดการความรู้ด้านวิชาชีพครู การพัฒนาเนื้อหา</w:t>
      </w:r>
      <w:r w:rsidR="00521138">
        <w:t xml:space="preserve">   </w:t>
      </w:r>
      <w:r>
        <w:rPr>
          <w:cs/>
        </w:rPr>
        <w:t>วิชาการสอนและกลยุทธ์การสอนเพื่อ</w:t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เพิ่มพูนการคิดวิเคราะห์ สังเคราะห์ และสร้างสรรค์</w:t>
      </w:r>
      <w:r w:rsidR="00DB50FA">
        <w:t xml:space="preserve"> </w:t>
      </w:r>
      <w:r>
        <w:rPr>
          <w:cs/>
        </w:rPr>
        <w:t>กา</w:t>
      </w:r>
      <w:r w:rsidR="007650A2">
        <w:rPr>
          <w:rFonts w:hint="cs"/>
          <w:cs/>
        </w:rPr>
        <w:t>ร</w:t>
      </w:r>
      <w:r>
        <w:rPr>
          <w:cs/>
        </w:rPr>
        <w:t>กลั่นกรองและเลือกใช้องค์ความรู้</w:t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เพื่อให้ทันต่อการเปลี่ยนแปลง การปฏิสัมพันธ์ระหว่างครูกับผู้เรียน</w:t>
      </w:r>
      <w:r w:rsidR="00521138">
        <w:t xml:space="preserve"> </w:t>
      </w:r>
      <w:r>
        <w:rPr>
          <w:cs/>
        </w:rPr>
        <w:t>การส่งเสริมการพัฒนา</w:t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ศักยภาพผู้เรียน การปฏิบัติตนเป็นแบบอย่างที่ดี มีจิตวิญญาณความเป็นครู</w:t>
      </w:r>
      <w:r w:rsidR="00521138">
        <w:t xml:space="preserve"> </w:t>
      </w:r>
      <w:r>
        <w:rPr>
          <w:cs/>
        </w:rPr>
        <w:t>ม</w:t>
      </w:r>
      <w:r w:rsidR="007650A2">
        <w:rPr>
          <w:rFonts w:hint="cs"/>
          <w:cs/>
        </w:rPr>
        <w:t>ี</w:t>
      </w:r>
      <w:r>
        <w:rPr>
          <w:cs/>
        </w:rPr>
        <w:t>จิตวิญญาณ</w:t>
      </w:r>
      <w:r w:rsidR="007650A2">
        <w:rPr>
          <w:cs/>
        </w:rPr>
        <w:tab/>
      </w:r>
      <w:r w:rsidR="007650A2">
        <w:rPr>
          <w:cs/>
        </w:rPr>
        <w:tab/>
      </w:r>
      <w:r>
        <w:rPr>
          <w:cs/>
        </w:rPr>
        <w:t>สาธารณะ และเสียสละเพื่อสังคม การปฏิบัติตามจรรยาบรรณของวิชาช</w:t>
      </w:r>
      <w:r w:rsidR="006668A3">
        <w:rPr>
          <w:rFonts w:hint="cs"/>
          <w:cs/>
        </w:rPr>
        <w:t>ีพ</w:t>
      </w:r>
      <w:r w:rsidR="00521138">
        <w:t xml:space="preserve"> (</w:t>
      </w:r>
      <w:r>
        <w:t xml:space="preserve">Importance </w:t>
      </w:r>
      <w:r w:rsidR="006668A3">
        <w:rPr>
          <w:cs/>
        </w:rPr>
        <w:tab/>
      </w:r>
      <w:r w:rsidR="006668A3">
        <w:rPr>
          <w:cs/>
        </w:rPr>
        <w:tab/>
      </w:r>
      <w:r>
        <w:t xml:space="preserve">of the teaching profession; inspiring learners </w:t>
      </w:r>
      <w:r w:rsidR="007650A2">
        <w:rPr>
          <w:cs/>
        </w:rPr>
        <w:tab/>
      </w:r>
      <w:r>
        <w:t>to</w:t>
      </w:r>
      <w:r w:rsidR="00521138">
        <w:t xml:space="preserve"> </w:t>
      </w:r>
      <w:r>
        <w:t xml:space="preserve">become curious persons;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 xml:space="preserve">good citizenship; role and function of teacher; good teacher </w:t>
      </w:r>
      <w:r w:rsidR="00521138">
        <w:t xml:space="preserve">   </w:t>
      </w:r>
      <w:r>
        <w:t xml:space="preserve">characteristics </w:t>
      </w:r>
      <w:r w:rsidR="006668A3">
        <w:rPr>
          <w:cs/>
        </w:rPr>
        <w:tab/>
      </w:r>
      <w:r w:rsidR="006668A3">
        <w:rPr>
          <w:cs/>
        </w:rPr>
        <w:tab/>
      </w:r>
      <w:r>
        <w:t>and teaching profession standard; teacher spirit; law related to teacher</w:t>
      </w:r>
      <w:r w:rsidR="00521138">
        <w:t xml:space="preserve">  </w:t>
      </w:r>
      <w:r>
        <w:t xml:space="preserve">and </w:t>
      </w:r>
      <w:r w:rsidR="006668A3">
        <w:rPr>
          <w:cs/>
        </w:rPr>
        <w:tab/>
      </w:r>
      <w:r w:rsidR="006668A3">
        <w:rPr>
          <w:cs/>
        </w:rPr>
        <w:tab/>
      </w:r>
      <w:r>
        <w:t xml:space="preserve">teaching profession; good governance; honorable; moral and ethics of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 xml:space="preserve">teaching </w:t>
      </w:r>
      <w:r w:rsidR="00521138">
        <w:t xml:space="preserve">  </w:t>
      </w:r>
      <w:r>
        <w:t xml:space="preserve">profession; ethics of teaching profession as prescribed by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>the Teachers Council of</w:t>
      </w:r>
      <w:r w:rsidR="00521138">
        <w:t xml:space="preserve"> </w:t>
      </w:r>
      <w:r>
        <w:t xml:space="preserve">Thailand; academic advancement and teaching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>profession development; knowledge</w:t>
      </w:r>
      <w:r w:rsidR="00521138">
        <w:t xml:space="preserve">  </w:t>
      </w:r>
      <w:r>
        <w:t xml:space="preserve">management of teaching profession; </w:t>
      </w:r>
      <w:r w:rsidR="006668A3">
        <w:rPr>
          <w:cs/>
        </w:rPr>
        <w:tab/>
      </w:r>
      <w:r w:rsidR="006668A3">
        <w:rPr>
          <w:cs/>
        </w:rPr>
        <w:tab/>
      </w:r>
      <w:r>
        <w:t>course content and teaching strategy</w:t>
      </w:r>
      <w:r w:rsidR="00892D4C">
        <w:rPr>
          <w:rFonts w:hint="cs"/>
          <w:cs/>
        </w:rPr>
        <w:t xml:space="preserve"> </w:t>
      </w:r>
      <w:r>
        <w:t xml:space="preserve">development; enhancing student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>analysis, synthesis, and creation; using knowledge</w:t>
      </w:r>
      <w:r w:rsidR="005A10D2">
        <w:t xml:space="preserve">  </w:t>
      </w:r>
      <w:r>
        <w:t>information to</w:t>
      </w:r>
      <w:r w:rsidR="00521138">
        <w:t xml:space="preserve">   </w:t>
      </w:r>
      <w:r>
        <w:t xml:space="preserve">cope with </w:t>
      </w:r>
      <w:r w:rsidR="006668A3">
        <w:rPr>
          <w:cs/>
        </w:rPr>
        <w:tab/>
      </w:r>
      <w:r w:rsidR="006668A3">
        <w:rPr>
          <w:cs/>
        </w:rPr>
        <w:tab/>
      </w:r>
      <w:r>
        <w:t>change; interaction between teacher and student for</w:t>
      </w:r>
      <w:r w:rsidR="006668A3">
        <w:rPr>
          <w:rFonts w:hint="cs"/>
          <w:cs/>
        </w:rPr>
        <w:t xml:space="preserve"> </w:t>
      </w:r>
      <w:r>
        <w:t xml:space="preserve">enhancing student </w:t>
      </w:r>
      <w:r w:rsidR="006668A3">
        <w:rPr>
          <w:cs/>
        </w:rPr>
        <w:tab/>
      </w:r>
      <w:r w:rsidR="006668A3">
        <w:rPr>
          <w:cs/>
        </w:rPr>
        <w:tab/>
      </w:r>
      <w:r w:rsidR="006668A3">
        <w:rPr>
          <w:cs/>
        </w:rPr>
        <w:tab/>
      </w:r>
      <w:r>
        <w:t>potential development; good performance of teacher spirit; public</w:t>
      </w:r>
      <w:r w:rsidR="005A10D2">
        <w:t xml:space="preserve"> </w:t>
      </w:r>
      <w:r>
        <w:t xml:space="preserve">conscious </w:t>
      </w:r>
      <w:r w:rsidR="006668A3">
        <w:rPr>
          <w:cs/>
        </w:rPr>
        <w:tab/>
      </w:r>
      <w:r w:rsidR="006668A3">
        <w:rPr>
          <w:cs/>
        </w:rPr>
        <w:tab/>
      </w:r>
      <w:r>
        <w:t xml:space="preserve">mind; social sacrifice; and profession ethics </w:t>
      </w:r>
      <w:r w:rsidR="00892D4C">
        <w:rPr>
          <w:cs/>
        </w:rPr>
        <w:tab/>
      </w:r>
      <w:r>
        <w:t>performance.</w:t>
      </w:r>
      <w:r w:rsidR="00521138">
        <w:t>)</w:t>
      </w:r>
    </w:p>
    <w:p w14:paraId="0C4EC5B2" w14:textId="77777777" w:rsidR="00EB7460" w:rsidRDefault="00EB7460" w:rsidP="00521138"/>
    <w:p w14:paraId="3A4A93C8" w14:textId="77777777" w:rsidR="003D4E73" w:rsidRDefault="003D4E73" w:rsidP="00521138"/>
    <w:p w14:paraId="6CF8AB8F" w14:textId="77777777" w:rsidR="003D4E73" w:rsidRDefault="003D4E73" w:rsidP="00521138"/>
    <w:p w14:paraId="7D7B2046" w14:textId="77777777" w:rsidR="00D92FE4" w:rsidRDefault="00D92FE4" w:rsidP="00521138"/>
    <w:p w14:paraId="7B07C92F" w14:textId="77777777" w:rsidR="005001FF" w:rsidRPr="00642E68" w:rsidRDefault="005001FF" w:rsidP="00642E68"/>
    <w:p w14:paraId="0E69F1D8" w14:textId="77777777" w:rsidR="00797BF2" w:rsidRDefault="00797BF2" w:rsidP="006424E7">
      <w:pPr>
        <w:pStyle w:val="Heading3"/>
      </w:pPr>
      <w:r>
        <w:rPr>
          <w:cs/>
        </w:rPr>
        <w:lastRenderedPageBreak/>
        <w:t>020023222 ปรัชญาการศึกษาและการพัฒนาหลักสูตรอาชีวศึกษาและฝึกอบรม</w:t>
      </w:r>
    </w:p>
    <w:p w14:paraId="3B178691" w14:textId="77777777" w:rsidR="00D92FE4" w:rsidRDefault="00D12903" w:rsidP="003D0ABE">
      <w:r>
        <w:tab/>
      </w:r>
      <w:r>
        <w:tab/>
      </w:r>
      <w:r w:rsidR="00797BF2">
        <w:rPr>
          <w:cs/>
        </w:rPr>
        <w:t>(</w:t>
      </w:r>
      <w:r w:rsidR="00797BF2">
        <w:t>Education Philosophy and Vocational Curriculum and Training Courses Development)</w:t>
      </w:r>
      <w:r w:rsidR="00FE1483">
        <w:rPr>
          <w:rFonts w:hint="cs"/>
          <w:cs/>
        </w:rPr>
        <w:t xml:space="preserve"> </w:t>
      </w:r>
      <w:r>
        <w:tab/>
      </w:r>
      <w:r>
        <w:tab/>
      </w:r>
      <w:r w:rsidR="00A2311E">
        <w:rPr>
          <w:cs/>
        </w:rPr>
        <w:t xml:space="preserve">หน่วยกิต </w:t>
      </w:r>
      <w:r w:rsidR="00FE1483">
        <w:rPr>
          <w:cs/>
        </w:rPr>
        <w:t>3(2-2-5)</w:t>
      </w:r>
      <w:r>
        <w:t xml:space="preserve"> </w:t>
      </w:r>
    </w:p>
    <w:p w14:paraId="5EF16320" w14:textId="77777777" w:rsidR="00D92FE4" w:rsidRDefault="00797BF2" w:rsidP="00D92FE4">
      <w:pPr>
        <w:pStyle w:val="Heading4"/>
      </w:pPr>
      <w:r>
        <w:rPr>
          <w:cs/>
        </w:rPr>
        <w:t>วิชาบังคับก่อน</w:t>
      </w:r>
      <w:r w:rsidR="00D92FE4">
        <w:t>(Prerequisite)</w:t>
      </w:r>
    </w:p>
    <w:p w14:paraId="1B2EE094" w14:textId="32AB18F7" w:rsidR="00797BF2" w:rsidRDefault="00797BF2" w:rsidP="00D92FE4">
      <w:pPr>
        <w:pStyle w:val="Heading5"/>
      </w:pPr>
      <w:r>
        <w:rPr>
          <w:cs/>
        </w:rPr>
        <w:t>ไม่มี</w:t>
      </w:r>
      <w:r w:rsidR="00FE1483">
        <w:rPr>
          <w:rFonts w:hint="cs"/>
          <w:cs/>
        </w:rPr>
        <w:t xml:space="preserve"> </w:t>
      </w:r>
      <w:r w:rsidR="003D4E73">
        <w:t>(</w:t>
      </w:r>
      <w:r>
        <w:t>None</w:t>
      </w:r>
      <w:r w:rsidR="003D4E73">
        <w:t>)</w:t>
      </w:r>
    </w:p>
    <w:p w14:paraId="37BD348A" w14:textId="474F0244" w:rsidR="00797BF2" w:rsidRDefault="00A23F68" w:rsidP="003D0ABE">
      <w:pPr>
        <w:pStyle w:val="Heading4"/>
      </w:pPr>
      <w:r>
        <w:rPr>
          <w:rFonts w:hint="cs"/>
          <w:cs/>
        </w:rPr>
        <w:t>คำอธิบายร</w:t>
      </w:r>
      <w:r w:rsidR="00204022">
        <w:rPr>
          <w:rFonts w:hint="cs"/>
          <w:cs/>
        </w:rPr>
        <w:t xml:space="preserve">ายวิชา </w:t>
      </w:r>
      <w:r w:rsidR="0033675B">
        <w:rPr>
          <w:rFonts w:hint="cs"/>
          <w:cs/>
        </w:rPr>
        <w:t>เรียนเกี่ยวกับ</w:t>
      </w:r>
      <w:r w:rsidR="00797BF2">
        <w:rPr>
          <w:cs/>
        </w:rPr>
        <w:t>ปรัชญา แนวคิดและทฤษฎีทางการศึกษา การเปลี่ยนแปลง</w:t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>บริบทของสังคมและโลกซึ่งมีอิทธิพลต่อการศึกษาแนวค</w:t>
      </w:r>
      <w:r w:rsidR="003D0ABE">
        <w:rPr>
          <w:rFonts w:hint="cs"/>
          <w:cs/>
        </w:rPr>
        <w:t>ิ</w:t>
      </w:r>
      <w:r w:rsidR="00797BF2">
        <w:rPr>
          <w:cs/>
        </w:rPr>
        <w:t>ดเกี่ยวกับวัฒนธรรมภายในและ</w:t>
      </w:r>
      <w:r w:rsidR="00FC6B32">
        <w:rPr>
          <w:cs/>
        </w:rPr>
        <w:tab/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>ภายนอกประเทศที่ส่งผลกระทบต่อการศึกษา วัฒนธรรมเศรษฐกิจพอเพียงปรัชญา</w:t>
      </w:r>
      <w:r w:rsidR="00FC6B32">
        <w:rPr>
          <w:cs/>
        </w:rPr>
        <w:tab/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>อาชีวศึกษา ปรัชญา หลักการ จุดมุ่งหมาย การประยุกต์ใช้แนวคิดปรัชญาแห่งเศรษฐกิจ</w:t>
      </w:r>
      <w:r w:rsidR="00FC6B32">
        <w:rPr>
          <w:cs/>
        </w:rPr>
        <w:tab/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 xml:space="preserve">พอเพียงในการจัดการเรียนรู้ให้ผู้เรียน กลยุทธ์การจัดการศึกษาเพื่อการพัฒนาอย่างยั่งยืน </w:t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>และการประยุกต์ใช้เพื่อพัฒนาสถาบันอาชีวศึกษา หลักการวิเคราะห์เชิงการศึกษาเพื่อการ</w:t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>พัฒนาอย่างยั่งยืน หลักการ แนวคิด และรูปแบบในการจัดทำหลักสูตร หลักสูตรฐาน</w:t>
      </w:r>
      <w:r w:rsidR="00FC6B32">
        <w:rPr>
          <w:cs/>
        </w:rPr>
        <w:tab/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 xml:space="preserve">สมรรถนะ การวิเคราะห์หลักสูตรและการจัดทำหลักสูตร การพัฒนาหลักสูตรอาชีวศึกษา </w:t>
      </w:r>
      <w:r w:rsidR="00FC6B32">
        <w:rPr>
          <w:cs/>
        </w:rPr>
        <w:tab/>
      </w:r>
      <w:r w:rsidR="00FC6B32">
        <w:rPr>
          <w:cs/>
        </w:rPr>
        <w:tab/>
      </w:r>
      <w:r w:rsidR="00797BF2">
        <w:rPr>
          <w:cs/>
        </w:rPr>
        <w:t>การนำหลักสูตรไปใช้ การประเมินหลักสูตรและการประยุกต์ใช้ในการปรับปรุงหลักสูตร</w:t>
      </w:r>
    </w:p>
    <w:p w14:paraId="33E20D53" w14:textId="3CF66125" w:rsidR="003D0ABE" w:rsidRDefault="003D0ABE" w:rsidP="006424E7">
      <w:r>
        <w:tab/>
      </w:r>
      <w:r>
        <w:tab/>
      </w:r>
      <w:r>
        <w:tab/>
        <w:t>(</w:t>
      </w:r>
      <w:r w:rsidR="00797BF2">
        <w:t xml:space="preserve">Philosophy, concepts and theory of education; knowledge in social change </w:t>
      </w:r>
      <w:r>
        <w:tab/>
      </w:r>
      <w:r>
        <w:tab/>
      </w:r>
      <w:r>
        <w:tab/>
      </w:r>
      <w:r w:rsidR="00797BF2">
        <w:t xml:space="preserve">context both inside and outside country affecting education; culture and </w:t>
      </w:r>
      <w:r>
        <w:tab/>
      </w:r>
      <w:r>
        <w:tab/>
      </w:r>
      <w:r>
        <w:tab/>
      </w:r>
      <w:r>
        <w:tab/>
      </w:r>
      <w:r w:rsidR="00797BF2">
        <w:t xml:space="preserve">concept of sufficiency economy philosophy; vocational philosophy, principle, </w:t>
      </w:r>
      <w:r>
        <w:tab/>
      </w:r>
      <w:r>
        <w:tab/>
      </w:r>
      <w:r>
        <w:tab/>
      </w:r>
      <w:r w:rsidR="00797BF2">
        <w:t xml:space="preserve">concept; application of sufficiency economy philosophy concept in learning </w:t>
      </w:r>
      <w:r>
        <w:tab/>
      </w:r>
      <w:r>
        <w:tab/>
      </w:r>
      <w:r>
        <w:tab/>
      </w:r>
      <w:r w:rsidR="00797BF2">
        <w:t xml:space="preserve">management for students; education management strategy for sustainable </w:t>
      </w:r>
      <w:r>
        <w:tab/>
      </w:r>
      <w:r>
        <w:tab/>
      </w:r>
      <w:r>
        <w:tab/>
      </w:r>
      <w:r w:rsidR="00797BF2">
        <w:t xml:space="preserve">development and its application for vocational institute development; </w:t>
      </w:r>
      <w:r>
        <w:tab/>
      </w:r>
      <w:r>
        <w:tab/>
      </w:r>
      <w:r>
        <w:tab/>
      </w:r>
      <w:r>
        <w:tab/>
      </w:r>
      <w:r w:rsidR="00797BF2">
        <w:t xml:space="preserve">educational analysis principle for sustainable development; concept and form </w:t>
      </w:r>
      <w:r>
        <w:tab/>
      </w:r>
      <w:r>
        <w:tab/>
      </w:r>
      <w:r>
        <w:tab/>
      </w:r>
      <w:r w:rsidR="00797BF2">
        <w:t xml:space="preserve">of curriculum preparation; competency base curriculum; curriculum analysis </w:t>
      </w:r>
      <w:r>
        <w:tab/>
      </w:r>
      <w:r>
        <w:tab/>
      </w:r>
      <w:r>
        <w:tab/>
      </w:r>
      <w:r w:rsidR="00797BF2">
        <w:t xml:space="preserve">and preparation; vocational curriculum and training courses development; </w:t>
      </w:r>
      <w:r>
        <w:tab/>
      </w:r>
      <w:r>
        <w:tab/>
      </w:r>
      <w:r>
        <w:tab/>
      </w:r>
      <w:r w:rsidR="00797BF2">
        <w:t xml:space="preserve">curriculum implementation; curriculum evaluation and its usage for </w:t>
      </w:r>
      <w:r>
        <w:tab/>
      </w:r>
      <w:r w:rsidR="006424E7">
        <w:tab/>
      </w:r>
      <w:r>
        <w:tab/>
      </w:r>
      <w:r>
        <w:tab/>
      </w:r>
      <w:r w:rsidR="00797BF2">
        <w:t>curriculum improvement.</w:t>
      </w:r>
      <w:r>
        <w:t>)</w:t>
      </w:r>
    </w:p>
    <w:p w14:paraId="67CC58F7" w14:textId="77777777" w:rsidR="00D92FE4" w:rsidRDefault="00797BF2" w:rsidP="006424E7">
      <w:pPr>
        <w:pStyle w:val="Heading3"/>
      </w:pPr>
      <w:r>
        <w:rPr>
          <w:cs/>
        </w:rPr>
        <w:lastRenderedPageBreak/>
        <w:t>020023223 ภาษาและวัฒนธรรมเพื่อวิชาชีพครู</w:t>
      </w:r>
      <w:r w:rsidR="003D0ABE">
        <w:t xml:space="preserve"> </w:t>
      </w:r>
      <w:r>
        <w:rPr>
          <w:cs/>
        </w:rPr>
        <w:t>(</w:t>
      </w:r>
      <w:r>
        <w:t xml:space="preserve">Language and Cultures for Teaching </w:t>
      </w:r>
      <w:r w:rsidR="003D0ABE">
        <w:tab/>
      </w:r>
      <w:r>
        <w:t>Profession)</w:t>
      </w:r>
      <w:r w:rsidR="003D0ABE">
        <w:t xml:space="preserve"> </w:t>
      </w:r>
      <w:r w:rsidR="00A2311E">
        <w:rPr>
          <w:cs/>
        </w:rPr>
        <w:t xml:space="preserve">หน่วยกิต </w:t>
      </w:r>
      <w:r w:rsidR="003D0ABE">
        <w:rPr>
          <w:cs/>
        </w:rPr>
        <w:t>3(3-0-6)</w:t>
      </w:r>
      <w:r w:rsidR="003D0ABE">
        <w:t xml:space="preserve"> </w:t>
      </w:r>
    </w:p>
    <w:p w14:paraId="47DC5168" w14:textId="77777777" w:rsidR="00D92FE4" w:rsidRDefault="00797BF2" w:rsidP="00D92FE4">
      <w:pPr>
        <w:pStyle w:val="Heading4"/>
      </w:pPr>
      <w:r>
        <w:rPr>
          <w:cs/>
        </w:rPr>
        <w:t>วิชาบังคับก่อน</w:t>
      </w:r>
      <w:r w:rsidR="00D92FE4">
        <w:t>(Prerequisite)</w:t>
      </w:r>
    </w:p>
    <w:p w14:paraId="1AEC6BD0" w14:textId="3224C668" w:rsidR="00797BF2" w:rsidRDefault="00797BF2" w:rsidP="00D92FE4">
      <w:pPr>
        <w:pStyle w:val="Heading5"/>
      </w:pPr>
      <w:r>
        <w:rPr>
          <w:cs/>
        </w:rPr>
        <w:t xml:space="preserve"> ไม่มี</w:t>
      </w:r>
      <w:r w:rsidR="003D0ABE">
        <w:t xml:space="preserve"> (</w:t>
      </w:r>
      <w:r>
        <w:t>None</w:t>
      </w:r>
      <w:r w:rsidR="003D0ABE">
        <w:t>)</w:t>
      </w:r>
    </w:p>
    <w:p w14:paraId="7AF0DD21" w14:textId="33C4CE9B" w:rsidR="00797BF2" w:rsidRDefault="00991DF0" w:rsidP="003D0ABE">
      <w:pPr>
        <w:pStyle w:val="Heading4"/>
      </w:pPr>
      <w:r>
        <w:rPr>
          <w:rFonts w:hint="cs"/>
          <w:cs/>
        </w:rPr>
        <w:t xml:space="preserve">คำอธิบายรายวิชา </w:t>
      </w:r>
      <w:r w:rsidR="00A82C9D">
        <w:rPr>
          <w:rFonts w:hint="cs"/>
          <w:cs/>
        </w:rPr>
        <w:t>เรียนเกี่ยวกับ</w:t>
      </w:r>
      <w:r w:rsidR="00797BF2">
        <w:rPr>
          <w:cs/>
        </w:rPr>
        <w:t>ความสำคัญของภาษาและวัฒนธรรมในอาชีพครู การใช้</w:t>
      </w:r>
      <w:r w:rsidR="00A82C9D">
        <w:rPr>
          <w:cs/>
        </w:rPr>
        <w:tab/>
      </w:r>
      <w:r w:rsidR="00A82C9D">
        <w:rPr>
          <w:cs/>
        </w:rPr>
        <w:tab/>
      </w:r>
      <w:r w:rsidR="00A82C9D">
        <w:rPr>
          <w:cs/>
        </w:rPr>
        <w:tab/>
      </w:r>
      <w:r w:rsidR="00797BF2">
        <w:rPr>
          <w:cs/>
        </w:rPr>
        <w:t>ภาษาไทยและภาษาอังกฤษในวิชาชีพครู การใช้ภาษาในสถานการณ์วิชาการ การใช้</w:t>
      </w:r>
      <w:r w:rsidR="00A82C9D">
        <w:rPr>
          <w:cs/>
        </w:rPr>
        <w:tab/>
      </w:r>
      <w:r w:rsidR="00A82C9D">
        <w:rPr>
          <w:cs/>
        </w:rPr>
        <w:tab/>
      </w:r>
      <w:r w:rsidR="00A82C9D">
        <w:rPr>
          <w:cs/>
        </w:rPr>
        <w:tab/>
      </w:r>
      <w:r w:rsidR="00797BF2">
        <w:rPr>
          <w:cs/>
        </w:rPr>
        <w:t>เทคโนโลยีดิจิทัลเพื่อสืบค้นข้อมูล ทักษะการฟัง การพูด การอ่านและการเขียนเชิงวิชาการ</w:t>
      </w:r>
      <w:r w:rsidR="00A82C9D">
        <w:rPr>
          <w:cs/>
        </w:rPr>
        <w:tab/>
      </w:r>
      <w:r w:rsidR="00A82C9D">
        <w:rPr>
          <w:cs/>
        </w:rPr>
        <w:tab/>
      </w:r>
      <w:r w:rsidR="00797BF2">
        <w:rPr>
          <w:cs/>
        </w:rPr>
        <w:t>ทั้งภาษาไทยและภาษาอังกฤษ เพื่อการสื่อสารที่ถูกต้องในวิชาชีพครู บทบาทของภาษาและ</w:t>
      </w:r>
      <w:r w:rsidR="00A82C9D">
        <w:rPr>
          <w:cs/>
        </w:rPr>
        <w:tab/>
      </w:r>
      <w:r w:rsidR="00A82C9D">
        <w:rPr>
          <w:cs/>
        </w:rPr>
        <w:tab/>
      </w:r>
      <w:r w:rsidR="00797BF2">
        <w:rPr>
          <w:cs/>
        </w:rPr>
        <w:t>วัฒนธรรมในการส่งเสริมความรู้ความเข้าใจในสังคมพหุวัฒนธรรม การใช้ภาษาด้าน</w:t>
      </w:r>
      <w:r w:rsidR="00A82C9D">
        <w:rPr>
          <w:cs/>
        </w:rPr>
        <w:tab/>
      </w:r>
      <w:r w:rsidR="00A82C9D">
        <w:rPr>
          <w:cs/>
        </w:rPr>
        <w:tab/>
      </w:r>
      <w:r w:rsidR="00A82C9D">
        <w:rPr>
          <w:cs/>
        </w:rPr>
        <w:tab/>
      </w:r>
      <w:r w:rsidR="00797BF2">
        <w:rPr>
          <w:cs/>
        </w:rPr>
        <w:t>สร้างสรรค์เพื่อการอยู่ร่วมกันอย่างสันติ</w:t>
      </w:r>
    </w:p>
    <w:p w14:paraId="062606DA" w14:textId="131447E6" w:rsidR="00DD7230" w:rsidRDefault="003D0ABE" w:rsidP="00797BF2">
      <w:r>
        <w:tab/>
      </w:r>
      <w:r>
        <w:tab/>
      </w:r>
      <w:r>
        <w:tab/>
        <w:t>(</w:t>
      </w:r>
      <w:r w:rsidR="00797BF2">
        <w:t xml:space="preserve">Importance of Thai language and culture for being a teacher; Thai and English </w:t>
      </w:r>
      <w:r>
        <w:tab/>
      </w:r>
      <w:r>
        <w:tab/>
      </w:r>
      <w:r>
        <w:tab/>
      </w:r>
      <w:r w:rsidR="00797BF2">
        <w:t xml:space="preserve">languages use for communication and teaching profession development; use </w:t>
      </w:r>
      <w:r>
        <w:tab/>
      </w:r>
      <w:r>
        <w:tab/>
      </w:r>
      <w:r>
        <w:tab/>
      </w:r>
      <w:r w:rsidR="00797BF2">
        <w:t xml:space="preserve">of digital technology for education; listening, speaking, reading, writing skills in </w:t>
      </w:r>
      <w:r>
        <w:tab/>
      </w:r>
      <w:r>
        <w:tab/>
      </w:r>
      <w:r>
        <w:tab/>
      </w:r>
      <w:r w:rsidR="00797BF2">
        <w:t xml:space="preserve">Thai and English for accurate communication in teaching and learning or </w:t>
      </w:r>
      <w:r>
        <w:tab/>
      </w:r>
      <w:r>
        <w:tab/>
      </w:r>
      <w:r>
        <w:tab/>
      </w:r>
      <w:r>
        <w:tab/>
      </w:r>
      <w:r w:rsidR="00797BF2">
        <w:t xml:space="preserve">related to teaching profession; application of different language and culture </w:t>
      </w:r>
      <w:r>
        <w:tab/>
      </w:r>
      <w:r>
        <w:tab/>
      </w:r>
      <w:r>
        <w:tab/>
      </w:r>
      <w:r w:rsidR="00797BF2">
        <w:t>for peaceful coexistence.</w:t>
      </w:r>
      <w:r>
        <w:t>)</w:t>
      </w:r>
    </w:p>
    <w:p w14:paraId="27AD87C1" w14:textId="478D0A83" w:rsidR="0071109C" w:rsidRDefault="0071109C" w:rsidP="006424E7">
      <w:pPr>
        <w:pStyle w:val="Heading3"/>
      </w:pPr>
      <w:r>
        <w:t>020023224</w:t>
      </w:r>
      <w:r>
        <w:rPr>
          <w:cs/>
        </w:rPr>
        <w:t xml:space="preserve"> จิตวิทยาการศึกษา </w:t>
      </w:r>
      <w:r>
        <w:t xml:space="preserve">(Education Psychology) </w:t>
      </w:r>
      <w:r w:rsidR="00C23366">
        <w:rPr>
          <w:cs/>
        </w:rPr>
        <w:t xml:space="preserve">หน่วยกิต </w:t>
      </w:r>
      <w:r>
        <w:t>3(3-0-6))</w:t>
      </w:r>
    </w:p>
    <w:p w14:paraId="03326F9B" w14:textId="41A9CC08" w:rsidR="00D92FE4" w:rsidRDefault="0071109C" w:rsidP="00D92FE4">
      <w:pPr>
        <w:pStyle w:val="Heading4"/>
      </w:pPr>
      <w:r>
        <w:rPr>
          <w:cs/>
        </w:rPr>
        <w:t>วิชาบังคับก่อน</w:t>
      </w:r>
      <w:r w:rsidR="00D92FE4">
        <w:t>(Prerequisite)</w:t>
      </w:r>
      <w:r>
        <w:rPr>
          <w:cs/>
        </w:rPr>
        <w:t xml:space="preserve">  </w:t>
      </w:r>
    </w:p>
    <w:p w14:paraId="681359F3" w14:textId="5D791F1B" w:rsidR="0071109C" w:rsidRDefault="0071109C" w:rsidP="006424E7">
      <w:pPr>
        <w:pStyle w:val="Heading5"/>
      </w:pPr>
      <w:r>
        <w:rPr>
          <w:cs/>
        </w:rPr>
        <w:t>ไม่มี</w:t>
      </w:r>
      <w:r>
        <w:t>(None)</w:t>
      </w:r>
    </w:p>
    <w:p w14:paraId="510B8319" w14:textId="71944ACB" w:rsidR="0071109C" w:rsidRDefault="00991DF0" w:rsidP="00D13336">
      <w:pPr>
        <w:pStyle w:val="Heading4"/>
      </w:pPr>
      <w:r>
        <w:rPr>
          <w:rFonts w:hint="cs"/>
          <w:cs/>
        </w:rPr>
        <w:t xml:space="preserve">คำอธิบายรายวิชา </w:t>
      </w:r>
      <w:r w:rsidR="00D13336">
        <w:rPr>
          <w:rFonts w:hint="cs"/>
          <w:cs/>
        </w:rPr>
        <w:t>เรียนเกี่ยวกับ</w:t>
      </w:r>
      <w:r w:rsidR="0071109C">
        <w:rPr>
          <w:cs/>
        </w:rPr>
        <w:t>จิตวิทยาพื้นฐานและจิตวิทยาพัฒนาการของมนุษย์ เข้าใจ</w:t>
      </w:r>
      <w:r w:rsidR="00D13336">
        <w:rPr>
          <w:cs/>
        </w:rPr>
        <w:tab/>
      </w:r>
      <w:r w:rsidR="00D13336">
        <w:rPr>
          <w:cs/>
        </w:rPr>
        <w:tab/>
      </w:r>
      <w:r w:rsidR="0071109C">
        <w:rPr>
          <w:cs/>
        </w:rPr>
        <w:t>ธรรมชาติของผู้เรียน ความแตกต่างระหว่างบุคคล การพัฒนาบุคลิกภาพ จิตวิทยาการ</w:t>
      </w:r>
      <w:r w:rsidR="00D13336">
        <w:rPr>
          <w:cs/>
        </w:rPr>
        <w:tab/>
      </w:r>
      <w:r w:rsidR="00D13336">
        <w:rPr>
          <w:cs/>
        </w:rPr>
        <w:tab/>
      </w:r>
      <w:r w:rsidR="00D13336">
        <w:rPr>
          <w:cs/>
        </w:rPr>
        <w:tab/>
      </w:r>
      <w:r w:rsidR="0071109C">
        <w:rPr>
          <w:cs/>
        </w:rPr>
        <w:t>เรียนรู้และจิตวิทยาการศึกษา รูปแบบพื้นฐานของการเรียนรู้ หลักการเรียนรู้ การ</w:t>
      </w:r>
      <w:r w:rsidR="00D13336">
        <w:rPr>
          <w:cs/>
        </w:rPr>
        <w:tab/>
      </w:r>
      <w:r w:rsidR="00D13336">
        <w:rPr>
          <w:cs/>
        </w:rPr>
        <w:tab/>
      </w:r>
      <w:r w:rsidR="00D13336">
        <w:rPr>
          <w:cs/>
        </w:rPr>
        <w:tab/>
      </w:r>
      <w:r w:rsidR="0071109C">
        <w:rPr>
          <w:cs/>
        </w:rPr>
        <w:t>ถ่ายทอดความรู้ วัฒนธรรมองค์กรกับการเรียนรู้ ภูมิปัญญากับการเรียนรู้ การประยุกต์</w:t>
      </w:r>
      <w:r w:rsidR="00D13336">
        <w:rPr>
          <w:cs/>
        </w:rPr>
        <w:tab/>
      </w:r>
      <w:r w:rsidR="00D13336">
        <w:rPr>
          <w:cs/>
        </w:rPr>
        <w:tab/>
      </w:r>
      <w:r w:rsidR="00D13336">
        <w:rPr>
          <w:cs/>
        </w:rPr>
        <w:tab/>
      </w:r>
      <w:r w:rsidR="0071109C">
        <w:rPr>
          <w:cs/>
        </w:rPr>
        <w:t>แนวคิดด้านจิตวิทยา การวางแผนและออกแบบการเรียนรู้ จิตวิทยาการแนะแนวและการให้</w:t>
      </w:r>
      <w:r w:rsidR="00D13336">
        <w:rPr>
          <w:cs/>
        </w:rPr>
        <w:tab/>
      </w:r>
      <w:r w:rsidR="00D13336">
        <w:rPr>
          <w:cs/>
        </w:rPr>
        <w:tab/>
      </w:r>
      <w:r w:rsidR="0071109C">
        <w:rPr>
          <w:cs/>
        </w:rPr>
        <w:t>คำปรึกษา การให้คำแนะนำช่วยเหลือผู้เรียนให้มีคุณภาพชีวิตที่ดีขึ้น การใช้จิตวิทยาเพื่อ</w:t>
      </w:r>
      <w:r w:rsidR="00D13336">
        <w:rPr>
          <w:cs/>
        </w:rPr>
        <w:tab/>
      </w:r>
      <w:r w:rsidR="00D13336">
        <w:rPr>
          <w:cs/>
        </w:rPr>
        <w:tab/>
      </w:r>
      <w:r w:rsidR="00D13336">
        <w:rPr>
          <w:cs/>
        </w:rPr>
        <w:tab/>
      </w:r>
      <w:r w:rsidR="0071109C">
        <w:rPr>
          <w:cs/>
        </w:rPr>
        <w:t>ความเข้าใจช่วยเหลือนักศึกษาและสนับสนุนผู้เรียนให้เต็มตามศักยภาพ</w:t>
      </w:r>
    </w:p>
    <w:p w14:paraId="41B1377D" w14:textId="7BE241FE" w:rsidR="0071109C" w:rsidRDefault="00CD2FCA" w:rsidP="0071109C">
      <w:r>
        <w:tab/>
      </w:r>
      <w:r>
        <w:tab/>
      </w:r>
      <w:r>
        <w:tab/>
        <w:t>(</w:t>
      </w:r>
      <w:r w:rsidR="0071109C">
        <w:t xml:space="preserve">Fundamental psychology and human development </w:t>
      </w:r>
      <w:proofErr w:type="gramStart"/>
      <w:r w:rsidR="0071109C">
        <w:t>psychology;</w:t>
      </w:r>
      <w:proofErr w:type="gramEnd"/>
    </w:p>
    <w:p w14:paraId="67064CCB" w14:textId="0CB23E50" w:rsidR="003D0ABE" w:rsidRPr="00DD7230" w:rsidRDefault="00CD2FCA" w:rsidP="008B78E9">
      <w:r>
        <w:tab/>
      </w:r>
      <w:r>
        <w:tab/>
      </w:r>
      <w:r>
        <w:tab/>
      </w:r>
      <w:r w:rsidR="0071109C">
        <w:t xml:space="preserve">understanding of </w:t>
      </w:r>
      <w:proofErr w:type="gramStart"/>
      <w:r w:rsidR="0071109C">
        <w:t>learners</w:t>
      </w:r>
      <w:proofErr w:type="gramEnd"/>
      <w:r w:rsidR="0071109C">
        <w:t xml:space="preserve"> nature; individualization; personal development; </w:t>
      </w:r>
      <w:r>
        <w:tab/>
      </w:r>
      <w:r>
        <w:tab/>
      </w:r>
      <w:r>
        <w:tab/>
      </w:r>
      <w:r w:rsidR="0071109C">
        <w:t>learning</w:t>
      </w:r>
      <w:r>
        <w:t xml:space="preserve"> </w:t>
      </w:r>
      <w:r w:rsidR="0071109C">
        <w:t xml:space="preserve">psychology and education psychology; basic form of learning; </w:t>
      </w:r>
      <w:r>
        <w:tab/>
      </w:r>
      <w:r>
        <w:tab/>
      </w:r>
      <w:r>
        <w:tab/>
      </w:r>
      <w:r>
        <w:tab/>
      </w:r>
      <w:r w:rsidR="0071109C">
        <w:t>principle of learning;</w:t>
      </w:r>
      <w:r>
        <w:t xml:space="preserve"> </w:t>
      </w:r>
      <w:r w:rsidR="0071109C">
        <w:t xml:space="preserve">knowledge transfer; organization culture and learning; </w:t>
      </w:r>
      <w:r>
        <w:tab/>
      </w:r>
      <w:r>
        <w:tab/>
      </w:r>
      <w:r>
        <w:tab/>
      </w:r>
      <w:r w:rsidR="0071109C">
        <w:t>wisdom and learning; application of</w:t>
      </w:r>
      <w:r w:rsidR="008B78E9">
        <w:tab/>
      </w:r>
      <w:r w:rsidR="0071109C">
        <w:t xml:space="preserve">psychological concepts; planning and </w:t>
      </w:r>
      <w:r w:rsidR="008B78E9">
        <w:tab/>
      </w:r>
      <w:r w:rsidR="008B78E9">
        <w:tab/>
      </w:r>
      <w:r w:rsidR="008B78E9">
        <w:tab/>
      </w:r>
      <w:r w:rsidR="0071109C">
        <w:t>learning design; guidance and counsel psychology;</w:t>
      </w:r>
      <w:r w:rsidR="008B78E9">
        <w:t xml:space="preserve"> </w:t>
      </w:r>
      <w:r w:rsidR="0071109C">
        <w:t xml:space="preserve">recommending learners to </w:t>
      </w:r>
      <w:r w:rsidR="008B78E9">
        <w:lastRenderedPageBreak/>
        <w:tab/>
      </w:r>
      <w:r w:rsidR="008B78E9">
        <w:tab/>
      </w:r>
      <w:r w:rsidR="008B78E9">
        <w:tab/>
      </w:r>
      <w:r w:rsidR="0071109C">
        <w:t>have better life quality; psychology for understanding and</w:t>
      </w:r>
      <w:r w:rsidR="008B78E9">
        <w:t xml:space="preserve"> </w:t>
      </w:r>
      <w:r w:rsidR="0071109C">
        <w:t xml:space="preserve">supporting students </w:t>
      </w:r>
      <w:r w:rsidR="008B78E9">
        <w:tab/>
      </w:r>
      <w:r w:rsidR="008B78E9">
        <w:tab/>
      </w:r>
      <w:r w:rsidR="008B78E9">
        <w:tab/>
      </w:r>
      <w:r w:rsidR="0071109C">
        <w:t>to their full potential.</w:t>
      </w:r>
      <w:r>
        <w:t>)</w:t>
      </w:r>
    </w:p>
    <w:p w14:paraId="03B5A9BB" w14:textId="77777777" w:rsidR="002B43B9" w:rsidRDefault="002B43B9" w:rsidP="002B43B9"/>
    <w:p w14:paraId="14B45EE1" w14:textId="77777777" w:rsidR="006424E7" w:rsidRDefault="001520A2" w:rsidP="006424E7">
      <w:pPr>
        <w:pStyle w:val="Heading3"/>
      </w:pPr>
      <w:r>
        <w:rPr>
          <w:cs/>
        </w:rPr>
        <w:t>020023225 วิธีการสอนอาชีวศึกษา (</w:t>
      </w:r>
      <w:r>
        <w:t xml:space="preserve">Teaching Methods in Vocational Education) </w:t>
      </w:r>
      <w:r w:rsidR="00C23366">
        <w:rPr>
          <w:cs/>
        </w:rPr>
        <w:t>หน่วยกิต</w:t>
      </w:r>
      <w:r w:rsidR="00C23366">
        <w:tab/>
      </w:r>
      <w:r>
        <w:rPr>
          <w:cs/>
        </w:rPr>
        <w:t>3(2-2-5)</w:t>
      </w:r>
      <w:r w:rsidR="00C23366">
        <w:t xml:space="preserve"> </w:t>
      </w:r>
    </w:p>
    <w:p w14:paraId="76BE274D" w14:textId="77777777" w:rsidR="006424E7" w:rsidRDefault="001520A2" w:rsidP="006424E7">
      <w:pPr>
        <w:pStyle w:val="Heading4"/>
      </w:pPr>
      <w:r>
        <w:rPr>
          <w:cs/>
        </w:rPr>
        <w:t>วิชาบังคับก่อน</w:t>
      </w:r>
      <w:r w:rsidR="006424E7">
        <w:t>(Prerequisite)</w:t>
      </w:r>
      <w:r>
        <w:rPr>
          <w:cs/>
        </w:rPr>
        <w:t xml:space="preserve"> </w:t>
      </w:r>
    </w:p>
    <w:p w14:paraId="01CCD9DD" w14:textId="6CD24E22" w:rsidR="001520A2" w:rsidRDefault="001520A2" w:rsidP="006424E7">
      <w:pPr>
        <w:pStyle w:val="Heading5"/>
      </w:pPr>
      <w:r>
        <w:rPr>
          <w:cs/>
        </w:rPr>
        <w:t xml:space="preserve">ไม่มี </w:t>
      </w:r>
      <w:r w:rsidR="00B23BAE">
        <w:t>(</w:t>
      </w:r>
      <w:r>
        <w:t>None</w:t>
      </w:r>
      <w:r w:rsidR="00B23BAE">
        <w:t>)</w:t>
      </w:r>
    </w:p>
    <w:p w14:paraId="696F615B" w14:textId="01002AD2" w:rsidR="00486760" w:rsidRDefault="00956B13" w:rsidP="00956B13">
      <w:pPr>
        <w:pStyle w:val="Heading4"/>
      </w:pPr>
      <w:r>
        <w:rPr>
          <w:rFonts w:hint="cs"/>
          <w:cs/>
        </w:rPr>
        <w:t xml:space="preserve">คำอธิบายรายวิชา </w:t>
      </w:r>
      <w:r w:rsidR="00435200">
        <w:rPr>
          <w:rFonts w:hint="cs"/>
          <w:cs/>
        </w:rPr>
        <w:t>เรียนเกี่ยวกับ</w:t>
      </w:r>
      <w:r w:rsidR="001520A2">
        <w:rPr>
          <w:cs/>
        </w:rPr>
        <w:t>ความสำคัญของหลักสูตรอาชีวศึกษา การพัฒนาหลักสูตร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 xml:space="preserve">อาชีวศึกษา ทฤษฎีการเรียนรู้และการจัดการสอน การสอนวิชาการปฏิบัติและปฏิบัติ </w:t>
      </w:r>
      <w:r w:rsidR="00435200">
        <w:rPr>
          <w:cs/>
        </w:rPr>
        <w:tab/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หลักการ แนวคิด แนวปฏิบัติเกี่ยวกับการจัดทำแผนการเรียนรู้และแผนการเรียนรู้ไปสู่การ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ปฏิบัติที่มีหลักผลลัพธ์โดยคำนึงผลและสภาพผู้เรียน การจัดการเรียนรู้ และสิ่งแวดล้อมเพื่อ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การเรียนรู้ รอบรู้ในเนื้อหาของวิชาที่ตนสอน และรู้บูรณาการองค์ความรู้ในวิชาเอกสำหรับ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การเรียนการสอน กระบวนการเรียนรู้และขั้นตอนการเรียนรู้ การนำผู้บ่าเรียน การให้</w:t>
      </w:r>
      <w:r w:rsidR="00435200">
        <w:rPr>
          <w:cs/>
        </w:rPr>
        <w:tab/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เนื้อหาวิชาตลอด การประยุกต์ใช้ และการประเมินความก้าวหน้าของการเรียนรู้ บริหาร</w:t>
      </w:r>
      <w:r w:rsidR="00435200">
        <w:rPr>
          <w:cs/>
        </w:rPr>
        <w:tab/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จัดการชั้นเรียนให้ผู้เรียนเกิดการเรียนรู้ได้ การบูรณาการการเรียนรู้แบบโครงงาน ทฤษฎี</w:t>
      </w:r>
      <w:r w:rsidR="00435200">
        <w:rPr>
          <w:cs/>
        </w:rPr>
        <w:tab/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 xml:space="preserve">และรูปแบบการจัดการเรียนรู้เพื่อให้ผู้เรียนรู้จักคิดวิเคราะห์ คิดสร้างสรรค์และแก้ปัญหาได้ 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การสร้า</w:t>
      </w:r>
      <w:r w:rsidR="00435200">
        <w:rPr>
          <w:rFonts w:hint="cs"/>
          <w:cs/>
        </w:rPr>
        <w:t>ง</w:t>
      </w:r>
      <w:r w:rsidR="001520A2">
        <w:rPr>
          <w:cs/>
        </w:rPr>
        <w:t>บรรยากาศ การจัดการชั้นเรียนให้ผู้เรียนเกิดการเรียนรู้ การประยุกต์ใช้เทคโนโลยี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rPr>
          <w:cs/>
        </w:rPr>
        <w:t>ดิจิทัลในการจัดการเรียนรู้</w:t>
      </w:r>
      <w:r w:rsidR="00362EBE">
        <w:t>(</w:t>
      </w:r>
      <w:r w:rsidR="001520A2">
        <w:rPr>
          <w:cs/>
        </w:rPr>
        <w:t xml:space="preserve"> </w:t>
      </w:r>
      <w:r w:rsidR="001520A2">
        <w:t xml:space="preserve">Importance of vocational courses; vocational </w:t>
      </w:r>
      <w:r w:rsidR="00435200">
        <w:rPr>
          <w:cs/>
        </w:rPr>
        <w:tab/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t xml:space="preserve">curriculum development; learning theory and academic teaching; teaching in 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t>theory and</w:t>
      </w:r>
      <w:r w:rsidR="00435200">
        <w:rPr>
          <w:rFonts w:hint="cs"/>
          <w:cs/>
        </w:rPr>
        <w:t xml:space="preserve"> </w:t>
      </w:r>
      <w:r w:rsidR="001520A2">
        <w:t xml:space="preserve">practice; principle; concept; and guideline for lesson plan </w:t>
      </w:r>
      <w:r w:rsidR="00435200">
        <w:rPr>
          <w:cs/>
        </w:rPr>
        <w:tab/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t xml:space="preserve">preparation with effective implementation and appropriate for students; </w:t>
      </w:r>
      <w:r w:rsidR="00435200">
        <w:rPr>
          <w:cs/>
        </w:rPr>
        <w:tab/>
      </w:r>
      <w:r w:rsidR="00435200">
        <w:rPr>
          <w:cs/>
        </w:rPr>
        <w:tab/>
      </w:r>
      <w:r w:rsidR="00362EBE">
        <w:rPr>
          <w:cs/>
        </w:rPr>
        <w:tab/>
      </w:r>
      <w:r w:rsidR="001520A2">
        <w:t xml:space="preserve">learning and environmental management; knowledgeable in subject matter </w:t>
      </w:r>
      <w:r w:rsidR="00435200">
        <w:rPr>
          <w:cs/>
        </w:rPr>
        <w:tab/>
      </w:r>
      <w:r w:rsidR="00435200">
        <w:rPr>
          <w:cs/>
        </w:rPr>
        <w:tab/>
      </w:r>
      <w:r w:rsidR="001520A2">
        <w:t xml:space="preserve">taught and integrating knowledge in major subject for teaching and learning; </w:t>
      </w:r>
      <w:r w:rsidR="00062877">
        <w:rPr>
          <w:cs/>
        </w:rPr>
        <w:tab/>
      </w:r>
      <w:r w:rsidR="00062877">
        <w:rPr>
          <w:cs/>
        </w:rPr>
        <w:tab/>
      </w:r>
      <w:r w:rsidR="001520A2">
        <w:t>learning</w:t>
      </w:r>
      <w:r w:rsidR="00435200">
        <w:rPr>
          <w:rFonts w:hint="cs"/>
          <w:cs/>
        </w:rPr>
        <w:t xml:space="preserve"> </w:t>
      </w:r>
      <w:r w:rsidR="001520A2">
        <w:t xml:space="preserve">process and teaching sequence; motivation; major subject </w:t>
      </w:r>
      <w:r w:rsidR="00062877">
        <w:rPr>
          <w:cs/>
        </w:rPr>
        <w:tab/>
      </w:r>
      <w:r w:rsidR="00062877">
        <w:rPr>
          <w:cs/>
        </w:rPr>
        <w:tab/>
      </w:r>
      <w:r w:rsidR="00062877">
        <w:rPr>
          <w:cs/>
        </w:rPr>
        <w:tab/>
      </w:r>
      <w:r w:rsidR="001520A2">
        <w:t xml:space="preserve">information; application and progress evaluation of knowledge; classroom </w:t>
      </w:r>
      <w:r w:rsidR="00062877">
        <w:rPr>
          <w:cs/>
        </w:rPr>
        <w:tab/>
      </w:r>
      <w:r w:rsidR="00062877">
        <w:rPr>
          <w:cs/>
        </w:rPr>
        <w:tab/>
      </w:r>
      <w:r w:rsidR="001520A2">
        <w:t xml:space="preserve">management for effective learning; classroom learning integration; </w:t>
      </w:r>
      <w:r w:rsidR="00062877">
        <w:rPr>
          <w:cs/>
        </w:rPr>
        <w:tab/>
      </w:r>
      <w:r w:rsidR="00062877">
        <w:rPr>
          <w:cs/>
        </w:rPr>
        <w:tab/>
      </w:r>
      <w:r w:rsidR="00062877">
        <w:rPr>
          <w:cs/>
        </w:rPr>
        <w:tab/>
      </w:r>
      <w:r w:rsidR="00206963">
        <w:rPr>
          <w:cs/>
        </w:rPr>
        <w:tab/>
      </w:r>
      <w:r w:rsidR="001520A2">
        <w:t xml:space="preserve">theory and learning management model for analytical and creative thinking </w:t>
      </w:r>
      <w:r w:rsidR="00062877">
        <w:rPr>
          <w:cs/>
        </w:rPr>
        <w:tab/>
      </w:r>
      <w:r w:rsidR="00062877">
        <w:rPr>
          <w:cs/>
        </w:rPr>
        <w:tab/>
      </w:r>
      <w:r w:rsidR="001520A2">
        <w:t xml:space="preserve">including problem solving; classroom environmental friendly creating for </w:t>
      </w:r>
      <w:r w:rsidR="00062877">
        <w:rPr>
          <w:cs/>
        </w:rPr>
        <w:tab/>
      </w:r>
      <w:r w:rsidR="00062877">
        <w:rPr>
          <w:cs/>
        </w:rPr>
        <w:tab/>
      </w:r>
      <w:r w:rsidR="00062877">
        <w:rPr>
          <w:cs/>
        </w:rPr>
        <w:tab/>
      </w:r>
      <w:r w:rsidR="001520A2">
        <w:t xml:space="preserve">learner achievement; </w:t>
      </w:r>
      <w:r w:rsidR="00435200">
        <w:tab/>
      </w:r>
      <w:r w:rsidR="001520A2">
        <w:t xml:space="preserve">application of digital technology in learning </w:t>
      </w:r>
      <w:r w:rsidR="00062877">
        <w:rPr>
          <w:cs/>
        </w:rPr>
        <w:tab/>
      </w:r>
      <w:r w:rsidR="00062877">
        <w:rPr>
          <w:cs/>
        </w:rPr>
        <w:tab/>
      </w:r>
      <w:r w:rsidR="00062877">
        <w:rPr>
          <w:cs/>
        </w:rPr>
        <w:tab/>
      </w:r>
      <w:r w:rsidR="00062877">
        <w:rPr>
          <w:cs/>
        </w:rPr>
        <w:tab/>
      </w:r>
      <w:r w:rsidR="001520A2">
        <w:t>management.</w:t>
      </w:r>
      <w:r w:rsidR="00362EBE">
        <w:t>)</w:t>
      </w:r>
    </w:p>
    <w:p w14:paraId="34194361" w14:textId="77777777" w:rsidR="001B6E61" w:rsidRPr="001B6E61" w:rsidRDefault="001B6E61" w:rsidP="001B6E61"/>
    <w:p w14:paraId="5317E2DA" w14:textId="77777777" w:rsidR="006424E7" w:rsidRDefault="00362EBE" w:rsidP="006424E7">
      <w:pPr>
        <w:pStyle w:val="Heading3"/>
      </w:pPr>
      <w:r>
        <w:lastRenderedPageBreak/>
        <w:t>020023227</w:t>
      </w:r>
      <w:r>
        <w:rPr>
          <w:cs/>
        </w:rPr>
        <w:t xml:space="preserve"> นวัตกรรมและสื่อดิจิทัลเพื่อการเรียนการสอน</w:t>
      </w:r>
      <w:r w:rsidR="00854C68">
        <w:t xml:space="preserve"> </w:t>
      </w:r>
      <w:r>
        <w:t xml:space="preserve">(Innovations and Digital Instructional </w:t>
      </w:r>
      <w:r w:rsidR="00E472A9">
        <w:tab/>
      </w:r>
      <w:r>
        <w:t>Media)</w:t>
      </w:r>
      <w:r w:rsidR="00E472A9">
        <w:t xml:space="preserve"> </w:t>
      </w:r>
      <w:r>
        <w:rPr>
          <w:cs/>
        </w:rPr>
        <w:t xml:space="preserve">หน่วยกิต </w:t>
      </w:r>
      <w:r>
        <w:t>3(2-2-5)</w:t>
      </w:r>
      <w:r w:rsidR="00C23366">
        <w:t xml:space="preserve"> </w:t>
      </w:r>
    </w:p>
    <w:p w14:paraId="65221D62" w14:textId="77777777" w:rsidR="006424E7" w:rsidRDefault="00362EBE" w:rsidP="006424E7">
      <w:pPr>
        <w:pStyle w:val="Heading4"/>
      </w:pPr>
      <w:r>
        <w:rPr>
          <w:cs/>
        </w:rPr>
        <w:t>วิชาที่ต้องเรียนก่อน</w:t>
      </w:r>
      <w:r w:rsidR="006424E7">
        <w:t>(Prerequisite)</w:t>
      </w:r>
      <w:r>
        <w:rPr>
          <w:cs/>
        </w:rPr>
        <w:t xml:space="preserve"> </w:t>
      </w:r>
    </w:p>
    <w:p w14:paraId="6B3CB499" w14:textId="0EEAEA10" w:rsidR="00362EBE" w:rsidRDefault="00362EBE" w:rsidP="006424E7">
      <w:pPr>
        <w:pStyle w:val="Heading5"/>
      </w:pPr>
      <w:r>
        <w:rPr>
          <w:cs/>
        </w:rPr>
        <w:t>ไม่มี</w:t>
      </w:r>
      <w:r w:rsidR="00C23366">
        <w:t xml:space="preserve"> (</w:t>
      </w:r>
      <w:r>
        <w:t>None</w:t>
      </w:r>
      <w:r w:rsidR="00C23366">
        <w:t>)</w:t>
      </w:r>
    </w:p>
    <w:p w14:paraId="4CC3873A" w14:textId="5271CB18" w:rsidR="00362EBE" w:rsidRDefault="00E472A9" w:rsidP="009C5039">
      <w:pPr>
        <w:pStyle w:val="Heading4"/>
      </w:pPr>
      <w:r>
        <w:rPr>
          <w:rFonts w:hint="cs"/>
          <w:cs/>
        </w:rPr>
        <w:t>คำอธิบายรายวิชา เรียนเกี่ยวกับ</w:t>
      </w:r>
      <w:r w:rsidR="00362EBE">
        <w:rPr>
          <w:cs/>
        </w:rPr>
        <w:t>ความหมายและความสำคัญของสื่อ นวัตกรรมและ</w:t>
      </w:r>
      <w:r w:rsidR="009C5039">
        <w:rPr>
          <w:cs/>
        </w:rPr>
        <w:tab/>
      </w:r>
      <w:r w:rsidR="009C5039">
        <w:rPr>
          <w:cs/>
        </w:rPr>
        <w:tab/>
      </w:r>
      <w:r w:rsidR="009C5039">
        <w:rPr>
          <w:cs/>
        </w:rPr>
        <w:tab/>
      </w:r>
      <w:r w:rsidR="00362EBE">
        <w:rPr>
          <w:cs/>
        </w:rPr>
        <w:t>เทคโนโลยีดิจิทัลเพื่อการศึกษา เทคโนโลยีดิจิทัลในการจัดการเรียนรู้ การสืบค้นและ</w:t>
      </w:r>
      <w:r w:rsidR="009C5039">
        <w:rPr>
          <w:cs/>
        </w:rPr>
        <w:tab/>
      </w:r>
      <w:r w:rsidR="009C5039">
        <w:rPr>
          <w:cs/>
        </w:rPr>
        <w:tab/>
      </w:r>
      <w:r w:rsidR="009C5039">
        <w:rPr>
          <w:cs/>
        </w:rPr>
        <w:tab/>
      </w:r>
      <w:r w:rsidR="00362EBE">
        <w:rPr>
          <w:cs/>
        </w:rPr>
        <w:t xml:space="preserve">แสวงหาแหล่งเรียนรู้ที่หลากหลายให้แก่ผู้เรียนได้ความเป็นนวัตกร ทฤษฎีการสื่อสาร </w:t>
      </w:r>
      <w:r w:rsidR="009C5039">
        <w:rPr>
          <w:cs/>
        </w:rPr>
        <w:tab/>
      </w:r>
      <w:r w:rsidR="009C5039">
        <w:rPr>
          <w:cs/>
        </w:rPr>
        <w:tab/>
      </w:r>
      <w:r w:rsidR="009C5039">
        <w:rPr>
          <w:cs/>
        </w:rPr>
        <w:tab/>
      </w:r>
      <w:r w:rsidR="00362EBE">
        <w:rPr>
          <w:cs/>
        </w:rPr>
        <w:t>หลักการ แนวคิด กระบวนการนำเสนอ การประยุกต์ใช้เทคโนโลยีสารสนเทศเพื่อการ</w:t>
      </w:r>
      <w:r w:rsidR="009C5039">
        <w:rPr>
          <w:cs/>
        </w:rPr>
        <w:tab/>
      </w:r>
      <w:r w:rsidR="009C5039">
        <w:rPr>
          <w:cs/>
        </w:rPr>
        <w:tab/>
      </w:r>
      <w:r w:rsidR="009C5039">
        <w:rPr>
          <w:cs/>
        </w:rPr>
        <w:tab/>
      </w:r>
      <w:r w:rsidR="00362EBE">
        <w:rPr>
          <w:cs/>
        </w:rPr>
        <w:t>สื่อสารในสื่อ และการประเมิน การวิเคราะห์เนื้อหาเพื่อการออกแบบและพัฒนาสื่อการสอน</w:t>
      </w:r>
      <w:r w:rsidR="009C5039">
        <w:rPr>
          <w:cs/>
        </w:rPr>
        <w:tab/>
      </w:r>
      <w:r w:rsidR="009C5039">
        <w:rPr>
          <w:cs/>
        </w:rPr>
        <w:tab/>
      </w:r>
      <w:r w:rsidR="00362EBE">
        <w:rPr>
          <w:cs/>
        </w:rPr>
        <w:t>ทางด้านอาชีวศึกษา การประยุกต์ใช้ ประเมินนวัตกรรมและเทคโนโลยีดิจิทัลเพื่อการศึกษา</w:t>
      </w:r>
    </w:p>
    <w:p w14:paraId="46DA6874" w14:textId="3FABF2E7" w:rsidR="00362EBE" w:rsidRDefault="009C5039" w:rsidP="00362EBE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E3E17">
        <w:t>(</w:t>
      </w:r>
      <w:r w:rsidR="00362EBE">
        <w:t xml:space="preserve">Definition: importance of innovations and digital instructional media; digital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62EBE">
        <w:t xml:space="preserve">technology for learning management; searching for various learning resources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62EBE">
        <w:t xml:space="preserve">for students; innovator; principles; concept; and design; application of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62EBE">
        <w:t xml:space="preserve">information technology for communication and evaluation; content analysis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62EBE">
        <w:t xml:space="preserve">for design and development of instructional media in vocational education;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62EBE">
        <w:t>applications and evaluation of innovations and digital instructional media.</w:t>
      </w:r>
      <w:r w:rsidR="008E3E17">
        <w:t>)</w:t>
      </w:r>
    </w:p>
    <w:p w14:paraId="543236F4" w14:textId="4B71ED53" w:rsidR="006424E7" w:rsidRDefault="00106FAA" w:rsidP="006424E7">
      <w:pPr>
        <w:pStyle w:val="Heading3"/>
      </w:pPr>
      <w:r>
        <w:rPr>
          <w:cs/>
        </w:rPr>
        <w:lastRenderedPageBreak/>
        <w:t>020023226 การวิจัยทางการศึกษา</w:t>
      </w:r>
      <w:r w:rsidR="009C0A34">
        <w:rPr>
          <w:rFonts w:hint="cs"/>
          <w:cs/>
        </w:rPr>
        <w:t xml:space="preserve"> </w:t>
      </w:r>
      <w:r>
        <w:rPr>
          <w:cs/>
        </w:rPr>
        <w:t>(</w:t>
      </w:r>
      <w:r>
        <w:t>Educational Research)</w:t>
      </w:r>
      <w:r w:rsidR="009C0A34">
        <w:rPr>
          <w:rFonts w:hint="cs"/>
          <w:cs/>
        </w:rPr>
        <w:t xml:space="preserve"> </w:t>
      </w:r>
      <w:r>
        <w:rPr>
          <w:cs/>
        </w:rPr>
        <w:t>หน่วยกิต 3(2-2-5)</w:t>
      </w:r>
      <w:r w:rsidR="009C0A34">
        <w:rPr>
          <w:rFonts w:hint="cs"/>
          <w:cs/>
        </w:rPr>
        <w:t xml:space="preserve"> </w:t>
      </w:r>
    </w:p>
    <w:p w14:paraId="37C3FEE1" w14:textId="5DBA6E9C" w:rsidR="006424E7" w:rsidRDefault="006424E7" w:rsidP="006424E7">
      <w:pPr>
        <w:pStyle w:val="Heading4"/>
      </w:pPr>
      <w:r>
        <w:rPr>
          <w:cs/>
        </w:rPr>
        <w:t>วิชาที่ต้องเรียนก่อน</w:t>
      </w:r>
      <w:r>
        <w:t>(Prerequisite)</w:t>
      </w:r>
      <w:r>
        <w:rPr>
          <w:cs/>
        </w:rPr>
        <w:t xml:space="preserve"> </w:t>
      </w:r>
    </w:p>
    <w:p w14:paraId="272C7D32" w14:textId="6F7D9972" w:rsidR="00106FAA" w:rsidRDefault="006424E7" w:rsidP="006424E7">
      <w:pPr>
        <w:pStyle w:val="Heading5"/>
      </w:pPr>
      <w:r>
        <w:rPr>
          <w:cs/>
        </w:rPr>
        <w:t>ไม่มี</w:t>
      </w:r>
      <w:r>
        <w:t xml:space="preserve"> (None)</w:t>
      </w:r>
    </w:p>
    <w:p w14:paraId="0406C2E3" w14:textId="027C8C01" w:rsidR="00106FAA" w:rsidRDefault="009C0A34" w:rsidP="00A82D25">
      <w:pPr>
        <w:pStyle w:val="Heading4"/>
      </w:pPr>
      <w:r>
        <w:rPr>
          <w:rFonts w:hint="cs"/>
          <w:cs/>
        </w:rPr>
        <w:t>คำอธิบายรายวิชา เรียนเกี่ยวกับ</w:t>
      </w:r>
      <w:r w:rsidR="00106FAA">
        <w:rPr>
          <w:cs/>
        </w:rPr>
        <w:t xml:space="preserve">หลักการ แนวคิด และระเบียบวิธีการวิจัยทางการศึกษา </w:t>
      </w:r>
      <w:r w:rsidR="00A82D25">
        <w:tab/>
      </w:r>
      <w:r w:rsidR="00A82D25">
        <w:tab/>
      </w:r>
      <w:r w:rsidR="00106FAA">
        <w:rPr>
          <w:cs/>
        </w:rPr>
        <w:t>จรรยาบรรณนักวิจัย การวิจัยทางด้านอาชีวและเทคนิคศึกษา การวิจัยเพื่อแก้ปัญหาและ</w:t>
      </w:r>
      <w:r w:rsidR="00A82D25">
        <w:tab/>
      </w:r>
      <w:r w:rsidR="00A82D25">
        <w:tab/>
      </w:r>
      <w:r w:rsidR="00106FAA">
        <w:rPr>
          <w:cs/>
        </w:rPr>
        <w:t>พัฒนาผู้เรียน การใช้และผลิตนวัตกรรมเพื่อพัฒนาการเรียนรู้ การเขียนโครงการวิจัย กรอบ</w:t>
      </w:r>
      <w:r w:rsidR="00A82D25">
        <w:tab/>
      </w:r>
      <w:r w:rsidR="00A82D25">
        <w:tab/>
      </w:r>
      <w:r w:rsidR="00106FAA">
        <w:rPr>
          <w:cs/>
        </w:rPr>
        <w:t>แนวคิดในการวิจัย การทบทวนเอกสารและงานวิจัยที่เกี่ยวข้อง เครื่องมือในการวิจัย สถิติ</w:t>
      </w:r>
      <w:r w:rsidR="00A82D25">
        <w:tab/>
      </w:r>
      <w:r w:rsidR="00A82D25">
        <w:tab/>
      </w:r>
      <w:r w:rsidR="00106FAA">
        <w:rPr>
          <w:cs/>
        </w:rPr>
        <w:t>ขั้นพื้นฐานที่ใช้ในการวิจัย การใช้ซอฟต์แวร์ในการวิเคราะห์ข้อมูล เลือกใช้ผลการวิจัยไปใช้</w:t>
      </w:r>
      <w:r w:rsidR="00A82D25">
        <w:tab/>
      </w:r>
      <w:r w:rsidR="00A82D25">
        <w:tab/>
      </w:r>
      <w:r w:rsidR="00106FAA">
        <w:rPr>
          <w:cs/>
        </w:rPr>
        <w:t xml:space="preserve">ในการจัดการเรียนรู้ให้ การวิจัยเพื่อพัฒนาการเรียนการสอน แก้ปัญหาและพัฒนาผู้เรียนได้ </w:t>
      </w:r>
      <w:r w:rsidR="00A82D25">
        <w:tab/>
      </w:r>
      <w:r w:rsidR="00A82D25">
        <w:tab/>
      </w:r>
      <w:r w:rsidR="00106FAA">
        <w:rPr>
          <w:cs/>
        </w:rPr>
        <w:t>การเขียนรายงานการวิจัย</w:t>
      </w:r>
      <w:r w:rsidR="00A82D25">
        <w:t xml:space="preserve"> </w:t>
      </w:r>
      <w:r>
        <w:t>(</w:t>
      </w:r>
      <w:r w:rsidR="00106FAA">
        <w:t xml:space="preserve">Principles; concepts and education research </w:t>
      </w:r>
      <w:r w:rsidR="00A82D25">
        <w:tab/>
      </w:r>
      <w:r w:rsidR="00A82D25">
        <w:tab/>
      </w:r>
      <w:r w:rsidR="00A82D25">
        <w:tab/>
      </w:r>
      <w:r w:rsidR="00106FAA">
        <w:t xml:space="preserve">methodology; researcher ethics; vocational and technical education research; </w:t>
      </w:r>
      <w:r w:rsidR="00A82D25">
        <w:tab/>
      </w:r>
      <w:r w:rsidR="00A82D25">
        <w:tab/>
      </w:r>
      <w:r w:rsidR="00106FAA">
        <w:t xml:space="preserve">research for problem solving and learner development; usage and production </w:t>
      </w:r>
      <w:r w:rsidR="00407047">
        <w:tab/>
      </w:r>
      <w:r w:rsidR="00407047">
        <w:tab/>
      </w:r>
      <w:r w:rsidR="00106FAA">
        <w:t xml:space="preserve">of research to improve learning; research proposal writing; research </w:t>
      </w:r>
      <w:r w:rsidR="00407047">
        <w:tab/>
      </w:r>
      <w:r w:rsidR="00407047">
        <w:tab/>
      </w:r>
      <w:r w:rsidR="00407047">
        <w:tab/>
      </w:r>
      <w:r w:rsidR="00106FAA">
        <w:t xml:space="preserve">conceptual framework; related literature and research review; research </w:t>
      </w:r>
      <w:r w:rsidR="00407047">
        <w:tab/>
      </w:r>
      <w:r w:rsidR="00407047">
        <w:tab/>
      </w:r>
      <w:r w:rsidR="00407047">
        <w:tab/>
      </w:r>
      <w:r w:rsidR="00106FAA">
        <w:t xml:space="preserve">instrument; basic statistic for research; software for data analysis; selection of </w:t>
      </w:r>
      <w:r w:rsidR="00407047">
        <w:tab/>
      </w:r>
      <w:r w:rsidR="00407047">
        <w:tab/>
      </w:r>
      <w:r w:rsidR="00106FAA">
        <w:t xml:space="preserve">research findings for learning management; research for teaching and learning </w:t>
      </w:r>
      <w:r w:rsidR="00407047">
        <w:tab/>
      </w:r>
      <w:r w:rsidR="00407047">
        <w:tab/>
      </w:r>
      <w:r w:rsidR="00106FAA">
        <w:t xml:space="preserve">development; problem solving and learner development; writing up research </w:t>
      </w:r>
      <w:r w:rsidR="00407047">
        <w:tab/>
      </w:r>
      <w:r w:rsidR="00407047">
        <w:tab/>
      </w:r>
      <w:r w:rsidR="00106FAA">
        <w:t>report.</w:t>
      </w:r>
      <w:r w:rsidR="00AD18D6">
        <w:t>)</w:t>
      </w:r>
    </w:p>
    <w:p w14:paraId="55581170" w14:textId="77777777" w:rsidR="006424E7" w:rsidRDefault="006424E7" w:rsidP="006424E7"/>
    <w:p w14:paraId="14B0F108" w14:textId="77777777" w:rsidR="006424E7" w:rsidRDefault="006424E7" w:rsidP="006424E7"/>
    <w:p w14:paraId="3059DA70" w14:textId="77777777" w:rsidR="006424E7" w:rsidRDefault="006424E7" w:rsidP="006424E7"/>
    <w:p w14:paraId="4A869236" w14:textId="77777777" w:rsidR="006424E7" w:rsidRDefault="006424E7" w:rsidP="006424E7"/>
    <w:p w14:paraId="57DBCCB9" w14:textId="77777777" w:rsidR="006424E7" w:rsidRDefault="006424E7" w:rsidP="006424E7"/>
    <w:p w14:paraId="74CA25A6" w14:textId="77777777" w:rsidR="006424E7" w:rsidRDefault="006424E7" w:rsidP="006424E7"/>
    <w:p w14:paraId="1F7E98C1" w14:textId="77777777" w:rsidR="006424E7" w:rsidRDefault="006424E7" w:rsidP="006424E7"/>
    <w:p w14:paraId="43B53CC6" w14:textId="77777777" w:rsidR="006424E7" w:rsidRDefault="006424E7" w:rsidP="006424E7"/>
    <w:p w14:paraId="010485FF" w14:textId="77777777" w:rsidR="006424E7" w:rsidRDefault="006424E7" w:rsidP="006424E7"/>
    <w:p w14:paraId="692EF786" w14:textId="77777777" w:rsidR="006424E7" w:rsidRDefault="006424E7" w:rsidP="006424E7"/>
    <w:p w14:paraId="69C659E9" w14:textId="77777777" w:rsidR="006424E7" w:rsidRDefault="006424E7" w:rsidP="006424E7"/>
    <w:p w14:paraId="7AF342D0" w14:textId="77777777" w:rsidR="006424E7" w:rsidRDefault="006424E7" w:rsidP="006424E7"/>
    <w:p w14:paraId="65BE340E" w14:textId="77777777" w:rsidR="006424E7" w:rsidRPr="006424E7" w:rsidRDefault="006424E7" w:rsidP="006424E7"/>
    <w:p w14:paraId="0DDCF1C9" w14:textId="77777777" w:rsidR="00D76219" w:rsidRDefault="00D76219" w:rsidP="00D76219"/>
    <w:p w14:paraId="3D460710" w14:textId="0CCD1DBC" w:rsidR="006424E7" w:rsidRDefault="00D76219" w:rsidP="006424E7">
      <w:pPr>
        <w:pStyle w:val="Heading3"/>
      </w:pPr>
      <w:r>
        <w:lastRenderedPageBreak/>
        <w:t>020023228</w:t>
      </w:r>
      <w:r>
        <w:rPr>
          <w:cs/>
        </w:rPr>
        <w:t xml:space="preserve"> การวัดและการประเมินผลการศึกษา</w:t>
      </w:r>
      <w:r w:rsidR="006362C8">
        <w:t xml:space="preserve"> </w:t>
      </w:r>
      <w:r>
        <w:t xml:space="preserve">(Educational Measurement and </w:t>
      </w:r>
      <w:proofErr w:type="gramStart"/>
      <w:r>
        <w:t>Evaluation)</w:t>
      </w:r>
      <w:r w:rsidR="006C7142">
        <w:t xml:space="preserve">   </w:t>
      </w:r>
      <w:proofErr w:type="gramEnd"/>
      <w:r w:rsidR="006424E7">
        <w:tab/>
      </w:r>
      <w:r>
        <w:rPr>
          <w:cs/>
        </w:rPr>
        <w:t xml:space="preserve">หน่วยกิต </w:t>
      </w:r>
      <w:r>
        <w:t>3(2-2-5)</w:t>
      </w:r>
      <w:r w:rsidR="006362C8">
        <w:t xml:space="preserve"> </w:t>
      </w:r>
    </w:p>
    <w:p w14:paraId="4899C175" w14:textId="4B775D60" w:rsidR="006424E7" w:rsidRDefault="006424E7" w:rsidP="006424E7">
      <w:pPr>
        <w:pStyle w:val="Heading4"/>
      </w:pPr>
      <w:r>
        <w:rPr>
          <w:cs/>
        </w:rPr>
        <w:t>วิชาที่ต้องเรียนก่อน</w:t>
      </w:r>
      <w:r>
        <w:t>(Prerequisite)</w:t>
      </w:r>
      <w:r>
        <w:rPr>
          <w:cs/>
        </w:rPr>
        <w:t xml:space="preserve"> </w:t>
      </w:r>
    </w:p>
    <w:p w14:paraId="4D9F74DA" w14:textId="77777777" w:rsidR="006424E7" w:rsidRDefault="006424E7" w:rsidP="006424E7">
      <w:pPr>
        <w:pStyle w:val="Heading5"/>
      </w:pPr>
      <w:r>
        <w:rPr>
          <w:cs/>
        </w:rPr>
        <w:t>ไม่มี</w:t>
      </w:r>
      <w:r>
        <w:t xml:space="preserve"> (None)</w:t>
      </w:r>
    </w:p>
    <w:p w14:paraId="7952B6BE" w14:textId="77777777" w:rsidR="006424E7" w:rsidRDefault="006424E7" w:rsidP="006424E7">
      <w:pPr>
        <w:pStyle w:val="Heading4"/>
      </w:pPr>
      <w:r>
        <w:rPr>
          <w:cs/>
        </w:rPr>
        <w:t xml:space="preserve">คำอธิบายรายวิชา </w:t>
      </w:r>
      <w:r>
        <w:rPr>
          <w:rFonts w:hint="cs"/>
          <w:cs/>
        </w:rPr>
        <w:t>เรียนเกี่ยวกับ</w:t>
      </w:r>
      <w:r>
        <w:rPr>
          <w:cs/>
        </w:rPr>
        <w:t xml:space="preserve">ความสำคัญของการวัดและประเมินผลการศึกษา หลักการ </w:t>
      </w:r>
      <w:r>
        <w:tab/>
      </w:r>
      <w:r>
        <w:tab/>
      </w:r>
      <w:r>
        <w:rPr>
          <w:cs/>
        </w:rPr>
        <w:t>แนวคิด และแนวปฏิบัติในการวัดและประเมินผลการเรียนรู้ การวิเคราะห์ข้อมูล</w:t>
      </w:r>
      <w:r>
        <w:tab/>
      </w:r>
      <w:r>
        <w:tab/>
      </w:r>
      <w:r>
        <w:tab/>
      </w:r>
      <w:r>
        <w:rPr>
          <w:cs/>
        </w:rPr>
        <w:t>ประกอบการวัดและประเมินผลการศึกษา การสร้างเครื่องมือในการวัดและประเมินผล สถิติ</w:t>
      </w:r>
      <w:r>
        <w:tab/>
      </w:r>
      <w:r>
        <w:tab/>
      </w:r>
      <w:r>
        <w:rPr>
          <w:cs/>
        </w:rPr>
        <w:t>เบื้องต้นที่เกี่ยวกับการวัดและประเมินผลการศึกษา การบริหารจัดการผลการประเมินการ</w:t>
      </w:r>
      <w:r>
        <w:tab/>
      </w:r>
      <w:r>
        <w:tab/>
      </w:r>
      <w:r>
        <w:rPr>
          <w:cs/>
        </w:rPr>
        <w:t>เรียนรู้ของผู้เรียนโดยประยุกต์ใช้เทคโนโลยีดิจิทัล และการนำผลการประเมินไปใช้ในการ</w:t>
      </w:r>
      <w:r>
        <w:tab/>
      </w:r>
      <w:r>
        <w:tab/>
      </w:r>
      <w:r>
        <w:rPr>
          <w:cs/>
        </w:rPr>
        <w:t>พัฒนาการเรียนรู้ของผู้เรียน</w:t>
      </w:r>
      <w:r>
        <w:t xml:space="preserve"> (Importance of educational measurement and </w:t>
      </w:r>
      <w:r>
        <w:tab/>
      </w:r>
      <w:r>
        <w:tab/>
      </w:r>
      <w:r>
        <w:tab/>
        <w:t xml:space="preserve">evaluation; principles; concepts and guidelines for learning measurement and </w:t>
      </w:r>
      <w:r>
        <w:tab/>
      </w:r>
      <w:r>
        <w:tab/>
        <w:t xml:space="preserve">evaluation; objective analysis for educational measurement and evaluation; </w:t>
      </w:r>
      <w:r>
        <w:tab/>
      </w:r>
      <w:r>
        <w:tab/>
        <w:t xml:space="preserve">creating tool for measurement and evaluation; basic statistic for measurement </w:t>
      </w:r>
      <w:r>
        <w:tab/>
      </w:r>
      <w:r>
        <w:tab/>
        <w:t xml:space="preserve">and evaluation in education; measurement and evaluation learning results of </w:t>
      </w:r>
      <w:r>
        <w:tab/>
      </w:r>
      <w:r>
        <w:tab/>
        <w:t xml:space="preserve">learners using digital technology; usage of evaluation result for learner </w:t>
      </w:r>
      <w:r>
        <w:tab/>
      </w:r>
      <w:r>
        <w:tab/>
      </w:r>
      <w:r>
        <w:tab/>
        <w:t>improvement.)</w:t>
      </w:r>
    </w:p>
    <w:p w14:paraId="2A725001" w14:textId="77777777" w:rsidR="006424E7" w:rsidRDefault="006424E7" w:rsidP="006424E7"/>
    <w:p w14:paraId="45E64954" w14:textId="77777777" w:rsidR="006424E7" w:rsidRPr="006424E7" w:rsidRDefault="006424E7" w:rsidP="006424E7"/>
    <w:p w14:paraId="75399846" w14:textId="77777777" w:rsidR="006424E7" w:rsidRDefault="006424E7" w:rsidP="006424E7">
      <w:pPr>
        <w:pStyle w:val="Heading3"/>
      </w:pPr>
      <w:r>
        <w:lastRenderedPageBreak/>
        <w:t>020023229</w:t>
      </w:r>
      <w:r>
        <w:rPr>
          <w:cs/>
        </w:rPr>
        <w:t xml:space="preserve"> การจัดการคุณภาพการศึกษา</w:t>
      </w:r>
      <w:r>
        <w:t xml:space="preserve"> (Educational Quality Management) </w:t>
      </w:r>
      <w:r>
        <w:br/>
      </w:r>
      <w:r>
        <w:tab/>
      </w:r>
      <w:r>
        <w:rPr>
          <w:cs/>
        </w:rPr>
        <w:t xml:space="preserve">หน่วยกิต: </w:t>
      </w:r>
      <w:r>
        <w:t xml:space="preserve">2(2-0-4) </w:t>
      </w:r>
    </w:p>
    <w:p w14:paraId="3D939C02" w14:textId="77777777" w:rsidR="006424E7" w:rsidRDefault="006424E7" w:rsidP="006424E7">
      <w:pPr>
        <w:pStyle w:val="Heading4"/>
      </w:pPr>
      <w:r>
        <w:rPr>
          <w:cs/>
        </w:rPr>
        <w:t>วิชาที่ต้องเรียนก่อน</w:t>
      </w:r>
      <w:r>
        <w:t>(Prerequisite)</w:t>
      </w:r>
      <w:r>
        <w:rPr>
          <w:cs/>
        </w:rPr>
        <w:t xml:space="preserve"> </w:t>
      </w:r>
    </w:p>
    <w:p w14:paraId="62D4C5D3" w14:textId="77777777" w:rsidR="006424E7" w:rsidRDefault="006424E7" w:rsidP="006424E7">
      <w:pPr>
        <w:pStyle w:val="Heading5"/>
      </w:pPr>
      <w:r>
        <w:rPr>
          <w:cs/>
        </w:rPr>
        <w:t>ไม่มี</w:t>
      </w:r>
      <w:r>
        <w:t xml:space="preserve"> (None)</w:t>
      </w:r>
    </w:p>
    <w:p w14:paraId="17B62C56" w14:textId="77777777" w:rsidR="006424E7" w:rsidRDefault="006424E7" w:rsidP="006424E7">
      <w:pPr>
        <w:pStyle w:val="Heading4"/>
      </w:pPr>
      <w:r>
        <w:rPr>
          <w:cs/>
        </w:rPr>
        <w:t xml:space="preserve">คำอธิบายรายวิชา </w:t>
      </w:r>
      <w:r>
        <w:rPr>
          <w:rFonts w:hint="cs"/>
          <w:cs/>
        </w:rPr>
        <w:t>เรียนเกี่ยวกับ</w:t>
      </w:r>
      <w:r>
        <w:rPr>
          <w:cs/>
        </w:rPr>
        <w:t>ความหมายและความสำคัญของการประกันคุณภาพ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การศึกษา หลักการ แนวคิด แนวปฏิบัติเกี่ยวกับการจัดการคุณภาพการศึกษา มาตรฐาน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และองค์ประกอบในการประกันคุณภาพการศึกษา รูปแบบและขั้นตอนการดำเนินงาน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ประกันคุณภาพการศึกษา ออกแบบและดำเนินการจัดกิจกรรมประเมินคุณภาพ การจัด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กิจกรรมการเรียนการสอนตามการประเมินคุณภาพ การเตรียมการประเมินคุณภาพ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การศึกษาไปใช้เพื่อพัฒนาการจัดการคุณภาพ การจัดกิจกรรมการเรียนรู้และพัฒนาคุณภาพ</w:t>
      </w:r>
      <w:r>
        <w:rPr>
          <w:cs/>
        </w:rPr>
        <w:tab/>
      </w:r>
      <w:r>
        <w:rPr>
          <w:cs/>
        </w:rPr>
        <w:tab/>
        <w:t>การศึกษาอย่างต่อเนื่อง</w:t>
      </w:r>
      <w:r>
        <w:t xml:space="preserve"> (Definition and importance of educational quality </w:t>
      </w:r>
      <w:r>
        <w:tab/>
      </w:r>
      <w:r>
        <w:tab/>
      </w:r>
      <w:r>
        <w:tab/>
        <w:t xml:space="preserve">assurance; principle; concept and guideline concerning educational quality </w:t>
      </w:r>
      <w:r>
        <w:tab/>
      </w:r>
      <w:r>
        <w:tab/>
        <w:t xml:space="preserve">management; standard and element of education quality assurance; design </w:t>
      </w:r>
      <w:r>
        <w:tab/>
      </w:r>
      <w:r>
        <w:tab/>
        <w:t xml:space="preserve">and implement for education quality assurance; self-assessment report </w:t>
      </w:r>
      <w:r>
        <w:tab/>
      </w:r>
      <w:r>
        <w:tab/>
      </w:r>
      <w:r>
        <w:tab/>
        <w:t xml:space="preserve">preparation; usage of educational quality assessment for learning quality </w:t>
      </w:r>
      <w:r>
        <w:tab/>
      </w:r>
      <w:r>
        <w:tab/>
      </w:r>
      <w:r>
        <w:tab/>
        <w:t xml:space="preserve">improvement; continuity development for learning activity and educational </w:t>
      </w:r>
      <w:r>
        <w:tab/>
      </w:r>
      <w:r>
        <w:tab/>
        <w:t>quality management.)</w:t>
      </w:r>
    </w:p>
    <w:p w14:paraId="15982EB7" w14:textId="42CF9C4F" w:rsidR="00D76219" w:rsidRDefault="00D76219" w:rsidP="000A7D3B"/>
    <w:p w14:paraId="3F13F8D9" w14:textId="77777777" w:rsidR="00CB6730" w:rsidRPr="00CB6730" w:rsidRDefault="00CB6730" w:rsidP="00CB6730"/>
    <w:p w14:paraId="09CDA22C" w14:textId="186CE18F" w:rsidR="00CB6730" w:rsidRDefault="00CB6730" w:rsidP="006424E7">
      <w:pPr>
        <w:pStyle w:val="Heading3"/>
      </w:pPr>
      <w:r w:rsidRPr="006628A9">
        <w:lastRenderedPageBreak/>
        <w:t>020023230</w:t>
      </w:r>
      <w:r>
        <w:rPr>
          <w:cs/>
        </w:rPr>
        <w:t xml:space="preserve"> ฝึกปฏิบัติการสอน </w:t>
      </w:r>
      <w:r>
        <w:t>1 (Teaching Practice I)</w:t>
      </w:r>
      <w:r w:rsidR="006628A9">
        <w:t xml:space="preserve"> </w:t>
      </w:r>
      <w:r w:rsidR="006628A9">
        <w:rPr>
          <w:cs/>
        </w:rPr>
        <w:t xml:space="preserve">หน่วยกิต </w:t>
      </w:r>
      <w:r>
        <w:t>3(1-4-4)</w:t>
      </w:r>
    </w:p>
    <w:p w14:paraId="6DA8D468" w14:textId="34242E95" w:rsidR="006628A9" w:rsidRDefault="00CB6730" w:rsidP="006628A9">
      <w:pPr>
        <w:pStyle w:val="Heading4"/>
      </w:pPr>
      <w:r>
        <w:rPr>
          <w:cs/>
        </w:rPr>
        <w:t xml:space="preserve">วิชาบังคับก่อน </w:t>
      </w:r>
      <w:r w:rsidR="006628A9">
        <w:t>(Prerequisite)</w:t>
      </w:r>
    </w:p>
    <w:p w14:paraId="51954969" w14:textId="742BEABB" w:rsidR="006628A9" w:rsidRDefault="00CB6730" w:rsidP="006628A9">
      <w:pPr>
        <w:pStyle w:val="Heading5"/>
      </w:pPr>
      <w:r>
        <w:rPr>
          <w:cs/>
        </w:rPr>
        <w:t xml:space="preserve"> </w:t>
      </w:r>
      <w:r>
        <w:t>020023225</w:t>
      </w:r>
      <w:r>
        <w:rPr>
          <w:cs/>
        </w:rPr>
        <w:t xml:space="preserve"> วิธีการสอนอาชีวศึกษา</w:t>
      </w:r>
      <w:r w:rsidR="006628A9">
        <w:t xml:space="preserve"> (Teaching Methods in Vocational </w:t>
      </w:r>
      <w:r w:rsidR="006628A9">
        <w:tab/>
      </w:r>
      <w:proofErr w:type="gramStart"/>
      <w:r w:rsidR="006628A9">
        <w:t>Education )</w:t>
      </w:r>
      <w:proofErr w:type="gramEnd"/>
    </w:p>
    <w:p w14:paraId="2C1A2285" w14:textId="7D67FA56" w:rsidR="00CB6730" w:rsidRDefault="00CB6730" w:rsidP="006628A9">
      <w:pPr>
        <w:pStyle w:val="Heading5"/>
      </w:pPr>
      <w:r>
        <w:t>020023227</w:t>
      </w:r>
      <w:r>
        <w:rPr>
          <w:cs/>
        </w:rPr>
        <w:t xml:space="preserve"> </w:t>
      </w:r>
      <w:proofErr w:type="gramStart"/>
      <w:r>
        <w:rPr>
          <w:cs/>
        </w:rPr>
        <w:t>นวัตกรรมและสื่อดิจิทัลเพื่อการเรียนการสอน</w:t>
      </w:r>
      <w:r w:rsidR="006628A9">
        <w:t>( Innovations</w:t>
      </w:r>
      <w:proofErr w:type="gramEnd"/>
      <w:r w:rsidR="006628A9">
        <w:t xml:space="preserve"> and </w:t>
      </w:r>
      <w:r w:rsidR="006628A9">
        <w:tab/>
        <w:t xml:space="preserve">Digital Instructional </w:t>
      </w:r>
      <w:proofErr w:type="gramStart"/>
      <w:r w:rsidR="006628A9">
        <w:t>Media )</w:t>
      </w:r>
      <w:proofErr w:type="gramEnd"/>
    </w:p>
    <w:p w14:paraId="596AD739" w14:textId="4960FA93" w:rsidR="00CB6730" w:rsidRDefault="001547DE" w:rsidP="002C7329">
      <w:pPr>
        <w:pStyle w:val="Heading4"/>
      </w:pPr>
      <w:r>
        <w:rPr>
          <w:rFonts w:hint="cs"/>
          <w:cs/>
        </w:rPr>
        <w:t>คำอธิบาย</w:t>
      </w:r>
      <w:r w:rsidR="002C7329">
        <w:rPr>
          <w:rFonts w:hint="cs"/>
          <w:cs/>
        </w:rPr>
        <w:t>รายวิชา เรียนเกี่ยวกับการ</w:t>
      </w:r>
      <w:r w:rsidR="00CB6730">
        <w:rPr>
          <w:cs/>
        </w:rPr>
        <w:t>บ</w:t>
      </w:r>
      <w:r w:rsidR="00CB4CF1">
        <w:rPr>
          <w:rFonts w:hint="cs"/>
          <w:cs/>
        </w:rPr>
        <w:t>ูรณา</w:t>
      </w:r>
      <w:r w:rsidR="00CB6730">
        <w:rPr>
          <w:cs/>
        </w:rPr>
        <w:t>ความรู้และทักษะการสอน เพื่อจัดทำแผน และ</w:t>
      </w:r>
      <w:r w:rsidR="002C7329">
        <w:rPr>
          <w:cs/>
        </w:rPr>
        <w:br/>
      </w:r>
      <w:r w:rsidR="002C7329">
        <w:rPr>
          <w:cs/>
        </w:rPr>
        <w:tab/>
      </w:r>
      <w:r w:rsidR="002C7329">
        <w:rPr>
          <w:cs/>
        </w:rPr>
        <w:tab/>
      </w:r>
      <w:r w:rsidR="00CB6730">
        <w:rPr>
          <w:cs/>
        </w:rPr>
        <w:t>พัฒนาเทคโนโลยีดิจิทัล การจัดการเรียนรู้เพื่อกำหนดจุดประสงค์การสอนในการออกแบบ</w:t>
      </w:r>
      <w:r w:rsidR="002C7329">
        <w:rPr>
          <w:cs/>
        </w:rPr>
        <w:tab/>
      </w:r>
      <w:r w:rsidR="002C7329">
        <w:rPr>
          <w:cs/>
        </w:rPr>
        <w:tab/>
      </w:r>
      <w:r w:rsidR="00CB6730">
        <w:rPr>
          <w:cs/>
        </w:rPr>
        <w:t>และผลิตสื่อ แผนการจัดเตรียมเรียนรู้ และสื่อการสอนเพื่อทักษะการฝึกสอนแบบไมโคร</w:t>
      </w:r>
      <w:r w:rsidR="002C7329">
        <w:rPr>
          <w:cs/>
        </w:rPr>
        <w:tab/>
      </w:r>
      <w:r w:rsidR="002C7329">
        <w:rPr>
          <w:cs/>
        </w:rPr>
        <w:tab/>
      </w:r>
      <w:r w:rsidR="002C7329">
        <w:rPr>
          <w:cs/>
        </w:rPr>
        <w:tab/>
      </w:r>
      <w:r w:rsidR="00CB6730">
        <w:rPr>
          <w:cs/>
        </w:rPr>
        <w:t>คอนสกิล ทักษะการถ่ายทอดเบื้องต้น เทคนิคการถ่ายทอดเนื้อหาวิชา ภายใต้การให้</w:t>
      </w:r>
      <w:r w:rsidR="002C7329">
        <w:rPr>
          <w:cs/>
        </w:rPr>
        <w:tab/>
      </w:r>
      <w:r w:rsidR="002C7329">
        <w:rPr>
          <w:cs/>
        </w:rPr>
        <w:tab/>
      </w:r>
      <w:r w:rsidR="002C7329">
        <w:rPr>
          <w:cs/>
        </w:rPr>
        <w:tab/>
      </w:r>
      <w:r w:rsidR="00CB6730">
        <w:rPr>
          <w:cs/>
        </w:rPr>
        <w:t>คำปรึกษาแนะนำจากอาจารย์นิเทศประจำกลุ่ม</w:t>
      </w:r>
      <w:r w:rsidR="002C7329">
        <w:t xml:space="preserve"> ( </w:t>
      </w:r>
      <w:r w:rsidR="00CB6730">
        <w:t xml:space="preserve">Integration of knowledge and </w:t>
      </w:r>
      <w:r w:rsidR="002C7329">
        <w:tab/>
      </w:r>
      <w:r w:rsidR="002C7329">
        <w:tab/>
      </w:r>
      <w:r w:rsidR="002C7329">
        <w:tab/>
      </w:r>
      <w:r w:rsidR="00CB6730">
        <w:t xml:space="preserve">teaching practice for planning and developing digital technology; lesson plan </w:t>
      </w:r>
      <w:r w:rsidR="002C7329">
        <w:tab/>
      </w:r>
      <w:r w:rsidR="002C7329">
        <w:tab/>
      </w:r>
      <w:r w:rsidR="00CB6730">
        <w:t xml:space="preserve">for teaching purpose; design and production of teaching media; evaluation </w:t>
      </w:r>
      <w:r w:rsidR="002C7329">
        <w:tab/>
      </w:r>
      <w:r w:rsidR="002C7329">
        <w:tab/>
      </w:r>
      <w:r w:rsidR="00CB6730">
        <w:t xml:space="preserve">form and instruction media for micro teaching skill; basic transfer skill; content </w:t>
      </w:r>
      <w:r w:rsidR="002C7329">
        <w:tab/>
      </w:r>
      <w:r w:rsidR="002C7329">
        <w:tab/>
      </w:r>
      <w:r w:rsidR="00CB6730">
        <w:t>transferring technique under guidance and supervision of a group supervisor.</w:t>
      </w:r>
      <w:r w:rsidR="002C7329">
        <w:t>)</w:t>
      </w:r>
    </w:p>
    <w:p w14:paraId="72CF9400" w14:textId="77777777" w:rsidR="00CB6730" w:rsidRDefault="00CB6730" w:rsidP="00CB6730"/>
    <w:p w14:paraId="64A8808F" w14:textId="2E98010B" w:rsidR="00CB6730" w:rsidRDefault="00CB6730" w:rsidP="006424E7">
      <w:pPr>
        <w:pStyle w:val="Heading3"/>
      </w:pPr>
      <w:r>
        <w:lastRenderedPageBreak/>
        <w:t>020023231</w:t>
      </w:r>
      <w:r>
        <w:rPr>
          <w:cs/>
        </w:rPr>
        <w:t xml:space="preserve"> ฝึกปฏิบัติการสอน </w:t>
      </w:r>
      <w:r>
        <w:t>2 (Teaching Practice II)</w:t>
      </w:r>
      <w:r w:rsidR="00B21ECA">
        <w:t xml:space="preserve"> </w:t>
      </w:r>
      <w:r w:rsidR="00B21ECA">
        <w:rPr>
          <w:cs/>
        </w:rPr>
        <w:t xml:space="preserve">หน่วยกิต </w:t>
      </w:r>
      <w:r>
        <w:t>3(0-6-3)</w:t>
      </w:r>
    </w:p>
    <w:p w14:paraId="4795FFBD" w14:textId="77777777" w:rsidR="00E069D3" w:rsidRDefault="00CB6730" w:rsidP="00E069D3">
      <w:pPr>
        <w:pStyle w:val="Heading4"/>
      </w:pPr>
      <w:r>
        <w:rPr>
          <w:cs/>
        </w:rPr>
        <w:t xml:space="preserve">วิชาบังคับก่อน </w:t>
      </w:r>
      <w:r w:rsidR="00B21ECA">
        <w:t>(Prerequisite)</w:t>
      </w:r>
    </w:p>
    <w:p w14:paraId="59935FB0" w14:textId="77777777" w:rsidR="00387F43" w:rsidRDefault="00CB6730" w:rsidP="00E069D3">
      <w:pPr>
        <w:pStyle w:val="Heading5"/>
      </w:pPr>
      <w:r>
        <w:rPr>
          <w:cs/>
        </w:rPr>
        <w:t xml:space="preserve"> </w:t>
      </w:r>
      <w:r>
        <w:t>020023230</w:t>
      </w:r>
      <w:r>
        <w:rPr>
          <w:cs/>
        </w:rPr>
        <w:t xml:space="preserve"> ฝึกปฏิบัติการสอน </w:t>
      </w:r>
      <w:r>
        <w:t>1</w:t>
      </w:r>
      <w:r w:rsidR="00B21ECA">
        <w:t>(Teaching Practice I)</w:t>
      </w:r>
      <w:r>
        <w:t>,</w:t>
      </w:r>
    </w:p>
    <w:p w14:paraId="2F58D99F" w14:textId="2A3E446D" w:rsidR="00CB6730" w:rsidRDefault="00CB6730" w:rsidP="00387F43">
      <w:pPr>
        <w:pStyle w:val="Heading5"/>
      </w:pPr>
      <w:r>
        <w:t xml:space="preserve"> 020023228</w:t>
      </w:r>
      <w:r>
        <w:rPr>
          <w:cs/>
        </w:rPr>
        <w:t xml:space="preserve"> </w:t>
      </w:r>
      <w:proofErr w:type="gramStart"/>
      <w:r>
        <w:rPr>
          <w:cs/>
        </w:rPr>
        <w:t>การวัดและการประเมินผลการศึกษา</w:t>
      </w:r>
      <w:r w:rsidR="00E069D3">
        <w:t>(</w:t>
      </w:r>
      <w:proofErr w:type="gramEnd"/>
      <w:r w:rsidR="00E069D3">
        <w:t xml:space="preserve">Educational Measurement </w:t>
      </w:r>
      <w:r w:rsidR="00387F43">
        <w:rPr>
          <w:cs/>
        </w:rPr>
        <w:tab/>
      </w:r>
      <w:r w:rsidR="005D0DE3">
        <w:rPr>
          <w:rFonts w:hint="cs"/>
          <w:cs/>
        </w:rPr>
        <w:t xml:space="preserve"> </w:t>
      </w:r>
      <w:r w:rsidR="00E069D3">
        <w:t xml:space="preserve">and </w:t>
      </w:r>
      <w:proofErr w:type="gramStart"/>
      <w:r w:rsidR="00E069D3">
        <w:t>Evaluation</w:t>
      </w:r>
      <w:r w:rsidR="005D0DE3">
        <w:rPr>
          <w:rFonts w:hint="cs"/>
          <w:cs/>
        </w:rPr>
        <w:t xml:space="preserve"> </w:t>
      </w:r>
      <w:r w:rsidR="00E069D3">
        <w:t>)</w:t>
      </w:r>
      <w:proofErr w:type="gramEnd"/>
    </w:p>
    <w:p w14:paraId="33DD37A4" w14:textId="43FDE5D9" w:rsidR="00AD18D6" w:rsidRDefault="00E069D3" w:rsidP="008D165C">
      <w:pPr>
        <w:pStyle w:val="Heading4"/>
      </w:pPr>
      <w:r>
        <w:rPr>
          <w:rFonts w:hint="cs"/>
          <w:cs/>
        </w:rPr>
        <w:t>คำอธิบายรายวิชา เรียนเกี่ยวกับ</w:t>
      </w:r>
      <w:r w:rsidR="00CB6730">
        <w:rPr>
          <w:cs/>
        </w:rPr>
        <w:t>การฝึกปฏิบัติการสอนรายวิชาอาชีพในสาขาวิชา</w:t>
      </w:r>
      <w:r w:rsidR="005D0DE3">
        <w:rPr>
          <w:cs/>
        </w:rPr>
        <w:tab/>
      </w:r>
      <w:r w:rsidR="005D0DE3">
        <w:rPr>
          <w:cs/>
        </w:rPr>
        <w:tab/>
      </w:r>
      <w:r w:rsidR="005D0DE3">
        <w:rPr>
          <w:cs/>
        </w:rPr>
        <w:tab/>
      </w:r>
      <w:r w:rsidR="00CB6730">
        <w:rPr>
          <w:cs/>
        </w:rPr>
        <w:t>อาชีวศึกษา การจัดทำแผนการเรียนรู้ด้วยตนเอง การกำหนดวัตถุประสงค์ การ</w:t>
      </w:r>
      <w:r w:rsidR="005D0DE3">
        <w:rPr>
          <w:cs/>
        </w:rPr>
        <w:tab/>
      </w:r>
      <w:r w:rsidR="005D0DE3">
        <w:rPr>
          <w:cs/>
        </w:rPr>
        <w:tab/>
      </w:r>
      <w:r w:rsidR="005D0DE3">
        <w:rPr>
          <w:cs/>
        </w:rPr>
        <w:tab/>
      </w:r>
      <w:r w:rsidR="005D0DE3">
        <w:rPr>
          <w:cs/>
        </w:rPr>
        <w:tab/>
      </w:r>
      <w:r w:rsidR="00CB6730">
        <w:rPr>
          <w:cs/>
        </w:rPr>
        <w:t>ออกแบบเนื้อหา แบบฝึกหัด แบบทดสอบ ช้อนสอบและสื่อการสอน การจัดกิจกรรมและ</w:t>
      </w:r>
      <w:r w:rsidR="005D0DE3">
        <w:rPr>
          <w:cs/>
        </w:rPr>
        <w:tab/>
      </w:r>
      <w:r w:rsidR="005D0DE3">
        <w:rPr>
          <w:cs/>
        </w:rPr>
        <w:tab/>
      </w:r>
      <w:r w:rsidR="00CB6730">
        <w:rPr>
          <w:cs/>
        </w:rPr>
        <w:t>สร้างบรรยากาศการเรียนรู้ วิธีการสอนและการวางแผนการสอน การแก้ปัญหาเฉพาะศิษย์</w:t>
      </w:r>
      <w:r w:rsidR="005D0DE3">
        <w:rPr>
          <w:cs/>
        </w:rPr>
        <w:tab/>
      </w:r>
      <w:r w:rsidR="005D0DE3">
        <w:rPr>
          <w:cs/>
        </w:rPr>
        <w:tab/>
      </w:r>
      <w:r w:rsidR="00CB6730">
        <w:rPr>
          <w:cs/>
        </w:rPr>
        <w:t xml:space="preserve">เฉพาะกลุ่มในสถานการณ์จำลองและสถานการณ์จริง การสอนภาคปฏิบัติ การตรวจข้อสอบ </w:t>
      </w:r>
      <w:r w:rsidR="005D0DE3">
        <w:rPr>
          <w:cs/>
        </w:rPr>
        <w:tab/>
      </w:r>
      <w:r w:rsidR="005D0DE3">
        <w:rPr>
          <w:cs/>
        </w:rPr>
        <w:tab/>
      </w:r>
      <w:r w:rsidR="00CB6730">
        <w:rPr>
          <w:cs/>
        </w:rPr>
        <w:t>การให้คะแนนและการตัดสินผลการเรียน การวิเคราะห์และประเมินผลการสอน การช่วย</w:t>
      </w:r>
      <w:r w:rsidR="005D0DE3">
        <w:rPr>
          <w:cs/>
        </w:rPr>
        <w:tab/>
      </w:r>
      <w:r w:rsidR="005D0DE3">
        <w:rPr>
          <w:cs/>
        </w:rPr>
        <w:tab/>
      </w:r>
      <w:r w:rsidR="00CB6730">
        <w:rPr>
          <w:cs/>
        </w:rPr>
        <w:t>แก้ปัญหาแก่ผู้เรียนโดยยึดหลักจรรยาบรรณของวิชาชีพครู</w:t>
      </w:r>
      <w:r w:rsidR="008D165C">
        <w:t xml:space="preserve"> (</w:t>
      </w:r>
      <w:r w:rsidR="00CB6730">
        <w:t xml:space="preserve">Theoretical teaching </w:t>
      </w:r>
      <w:r w:rsidR="008D165C">
        <w:tab/>
      </w:r>
      <w:r w:rsidR="008D165C">
        <w:tab/>
      </w:r>
      <w:r w:rsidR="008D165C">
        <w:tab/>
      </w:r>
      <w:r w:rsidR="00CB6730">
        <w:t xml:space="preserve">practice in vocational education; self-lesson plan preparation; objective </w:t>
      </w:r>
      <w:r w:rsidR="008D165C">
        <w:tab/>
      </w:r>
      <w:r w:rsidR="008D165C">
        <w:tab/>
      </w:r>
      <w:r w:rsidR="008D165C">
        <w:tab/>
      </w:r>
      <w:r w:rsidR="00CB6730">
        <w:t xml:space="preserve">determination; design of content; exercise; test sheet; examination paper and </w:t>
      </w:r>
      <w:r w:rsidR="008D165C">
        <w:tab/>
      </w:r>
      <w:r w:rsidR="008D165C">
        <w:tab/>
      </w:r>
      <w:r w:rsidR="00CB6730">
        <w:t xml:space="preserve">instruction media; event management and creating learning atmosphere; </w:t>
      </w:r>
      <w:r w:rsidR="008D165C">
        <w:tab/>
      </w:r>
      <w:r w:rsidR="008D165C">
        <w:tab/>
      </w:r>
      <w:r w:rsidR="008D165C">
        <w:tab/>
      </w:r>
      <w:r w:rsidR="00CB6730">
        <w:t xml:space="preserve">teaching and planning method; problem solving during teaching practice in </w:t>
      </w:r>
      <w:r w:rsidR="008D165C">
        <w:tab/>
      </w:r>
      <w:r w:rsidR="008D165C">
        <w:tab/>
      </w:r>
      <w:r w:rsidR="00CB6730">
        <w:t xml:space="preserve">mock and real situations; practical examinations; examination checking; </w:t>
      </w:r>
      <w:r w:rsidR="00D268C3">
        <w:tab/>
      </w:r>
      <w:r w:rsidR="00D268C3">
        <w:tab/>
      </w:r>
      <w:r w:rsidR="00D268C3">
        <w:tab/>
      </w:r>
      <w:r w:rsidR="00CB6730">
        <w:t xml:space="preserve">scoring and grading; analysis and teaching evaluation; learner problems solving </w:t>
      </w:r>
      <w:r w:rsidR="00D268C3">
        <w:tab/>
      </w:r>
      <w:r w:rsidR="00D268C3">
        <w:tab/>
      </w:r>
      <w:r w:rsidR="00CB6730">
        <w:t>based on professional teacher ethics.</w:t>
      </w:r>
      <w:r w:rsidR="008D165C">
        <w:t>)</w:t>
      </w:r>
    </w:p>
    <w:p w14:paraId="07AF1E24" w14:textId="77777777" w:rsidR="002A65F3" w:rsidRDefault="002A65F3" w:rsidP="002A65F3"/>
    <w:p w14:paraId="5356C5DA" w14:textId="77777777" w:rsidR="002A65F3" w:rsidRPr="002A65F3" w:rsidRDefault="002A65F3" w:rsidP="002A65F3"/>
    <w:p w14:paraId="417EA6E2" w14:textId="2415E745" w:rsidR="00002ADD" w:rsidRDefault="00002ADD" w:rsidP="006424E7">
      <w:pPr>
        <w:pStyle w:val="Heading3"/>
      </w:pPr>
      <w:r>
        <w:lastRenderedPageBreak/>
        <w:t>020023232</w:t>
      </w:r>
      <w:r>
        <w:rPr>
          <w:cs/>
        </w:rPr>
        <w:t xml:space="preserve"> ฝึกปฏิบัติการสอน </w:t>
      </w:r>
      <w:r>
        <w:t xml:space="preserve">3 (Teaching Practice III) </w:t>
      </w:r>
      <w:r>
        <w:rPr>
          <w:cs/>
        </w:rPr>
        <w:t xml:space="preserve">หน่วยกิต </w:t>
      </w:r>
      <w:r>
        <w:t>3(0–6–3)</w:t>
      </w:r>
    </w:p>
    <w:p w14:paraId="3190FD61" w14:textId="3580EAB1" w:rsidR="00002ADD" w:rsidRDefault="00002ADD" w:rsidP="00A85615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6EF545E6" w14:textId="52876D42" w:rsidR="002A65F3" w:rsidRPr="002A65F3" w:rsidRDefault="002A65F3" w:rsidP="002A65F3">
      <w:pPr>
        <w:pStyle w:val="Heading5"/>
      </w:pPr>
      <w:r>
        <w:t>020023231</w:t>
      </w:r>
      <w:r>
        <w:rPr>
          <w:cs/>
        </w:rPr>
        <w:t xml:space="preserve"> ฝึกปฏิบัติการสอน </w:t>
      </w:r>
      <w:r>
        <w:t>2 (Teaching Practice II)</w:t>
      </w:r>
    </w:p>
    <w:p w14:paraId="42407201" w14:textId="5A08E64A" w:rsidR="00782D92" w:rsidRDefault="00A85615" w:rsidP="00782D92">
      <w:pPr>
        <w:pStyle w:val="Heading4"/>
      </w:pPr>
      <w:r>
        <w:rPr>
          <w:cs/>
        </w:rPr>
        <w:t>คำอธิบายรายวิชา</w:t>
      </w:r>
      <w:r>
        <w:t xml:space="preserve"> </w:t>
      </w:r>
      <w:r>
        <w:rPr>
          <w:rFonts w:hint="cs"/>
          <w:cs/>
        </w:rPr>
        <w:t>เรียนเกี่ยวกับ</w:t>
      </w:r>
      <w:r>
        <w:rPr>
          <w:cs/>
        </w:rPr>
        <w:t>การฝึกปฏิบัติการสอนรายวิชาประกอบหรือรายวิชาใน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สาขาวิชาอาชีวศึกษา การจัดทำแผนบทเรียนด้วยตนเอง การกำหนดวัตถุประสงค์ 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ออกแบบข้อสอบ แบบทดสอบ ใบงานแนะแนวและใบประเมินผลการปฏิบัติงาน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แบบทดสอบ สื่อการสอนและวิธีการสอน กิจกรรมและกระบวนการสร้างบรรยากาศการ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เรียนรู้ การวิเคราะห์และการวางแผนการสอน การแก้ปัญหาเฉพาะศิษย์ในสถานการณ์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จำลองและสถานการณ์จริง การสอนภาคปฏิบัติ การตรวจข้อสอบ การให้คะแนน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และการตัดสินผลการเรียน การวิเคราะห์และประเมินผลการสอน การช่วยแก้ปัญหาแก่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ผู้เรียนโดยยึดหลักจรรยาบรรณของวิชาชีพครู</w:t>
      </w:r>
      <w:r>
        <w:t xml:space="preserve">( Laboratory teaching practice or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workshop practice in vocational education; self–lesson plan preparation;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objective determination; design of laboratory or workshop practice instruction </w:t>
      </w:r>
      <w:r>
        <w:rPr>
          <w:cs/>
        </w:rPr>
        <w:tab/>
      </w:r>
      <w:r>
        <w:rPr>
          <w:cs/>
        </w:rPr>
        <w:tab/>
      </w:r>
      <w:r>
        <w:t xml:space="preserve">set; work procedure form; worksheet and evaluation sheet; test sheet;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instruction media and teaching technique; event management and creating </w:t>
      </w:r>
      <w:r>
        <w:rPr>
          <w:cs/>
        </w:rPr>
        <w:tab/>
      </w:r>
      <w:r>
        <w:rPr>
          <w:cs/>
        </w:rPr>
        <w:tab/>
      </w:r>
      <w:r>
        <w:t xml:space="preserve">learning atmosphere; lesson plan; solving during teaching practice; teaching </w:t>
      </w:r>
      <w:r>
        <w:rPr>
          <w:cs/>
        </w:rPr>
        <w:tab/>
      </w:r>
      <w:r>
        <w:rPr>
          <w:cs/>
        </w:rPr>
        <w:tab/>
      </w:r>
      <w:r>
        <w:t xml:space="preserve">practice in real situations; practical examinations; examination checking;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scoring and grading; analysis and teaching evaluation; learner problems solving </w:t>
      </w:r>
      <w:r>
        <w:rPr>
          <w:cs/>
        </w:rPr>
        <w:tab/>
      </w:r>
      <w:r>
        <w:rPr>
          <w:cs/>
        </w:rPr>
        <w:tab/>
      </w:r>
      <w:r>
        <w:t>base on professional teacher ethics. )</w:t>
      </w:r>
    </w:p>
    <w:p w14:paraId="38FE788E" w14:textId="77777777" w:rsidR="006424E7" w:rsidRDefault="006424E7" w:rsidP="006424E7"/>
    <w:p w14:paraId="2CF2E61A" w14:textId="77777777" w:rsidR="006424E7" w:rsidRPr="006424E7" w:rsidRDefault="006424E7" w:rsidP="006424E7"/>
    <w:p w14:paraId="167E1F86" w14:textId="202C3352" w:rsidR="00C81507" w:rsidRDefault="00C81507" w:rsidP="006424E7">
      <w:pPr>
        <w:pStyle w:val="Heading3"/>
      </w:pPr>
      <w:r>
        <w:lastRenderedPageBreak/>
        <w:t>020323060</w:t>
      </w:r>
      <w:r>
        <w:rPr>
          <w:cs/>
        </w:rPr>
        <w:t xml:space="preserve"> ปฏิบัติการสอนด้านวิศวกรรมโยธาในสถานศึกษา </w:t>
      </w:r>
      <w:r>
        <w:t xml:space="preserve">2 (Teaching Practice in Civil </w:t>
      </w:r>
      <w:r>
        <w:tab/>
        <w:t xml:space="preserve">Engineering in Educational Institute II) </w:t>
      </w:r>
      <w:proofErr w:type="gramStart"/>
      <w:r>
        <w:rPr>
          <w:cs/>
        </w:rPr>
        <w:t xml:space="preserve">หน่วยกิต  </w:t>
      </w:r>
      <w:r>
        <w:t>6</w:t>
      </w:r>
      <w:proofErr w:type="gramEnd"/>
      <w:r>
        <w:t>(540</w:t>
      </w:r>
      <w:r>
        <w:rPr>
          <w:cs/>
        </w:rPr>
        <w:t xml:space="preserve"> ชั่วโมง)</w:t>
      </w:r>
    </w:p>
    <w:p w14:paraId="7E26EC01" w14:textId="7D722CC3" w:rsidR="00E25287" w:rsidRDefault="00C81507" w:rsidP="00E25287">
      <w:pPr>
        <w:pStyle w:val="Heading4"/>
      </w:pPr>
      <w:r>
        <w:rPr>
          <w:cs/>
        </w:rPr>
        <w:t>วิชาบังคับก่อน</w:t>
      </w:r>
      <w:r w:rsidR="00172F9F">
        <w:t>(Prerequisite)</w:t>
      </w:r>
      <w:r>
        <w:rPr>
          <w:cs/>
        </w:rPr>
        <w:t xml:space="preserve"> </w:t>
      </w:r>
    </w:p>
    <w:p w14:paraId="3703812F" w14:textId="38D43771" w:rsidR="00C81507" w:rsidRDefault="00C81507" w:rsidP="00430548">
      <w:pPr>
        <w:pStyle w:val="Heading5"/>
      </w:pPr>
      <w:r>
        <w:t>020323059</w:t>
      </w:r>
      <w:r>
        <w:rPr>
          <w:cs/>
        </w:rPr>
        <w:t xml:space="preserve"> ปฏิบัติการสอนด้านวิศวกรรมโยธาในสถานศึกษา </w:t>
      </w:r>
      <w:r>
        <w:t>1</w:t>
      </w:r>
      <w:r w:rsidR="00172F9F">
        <w:t>(</w:t>
      </w:r>
      <w:r>
        <w:t xml:space="preserve">Teaching Practice </w:t>
      </w:r>
      <w:r w:rsidR="00E25287">
        <w:tab/>
      </w:r>
      <w:r>
        <w:t xml:space="preserve">in Civil Engineering in Educational Institute </w:t>
      </w:r>
      <w:proofErr w:type="gramStart"/>
      <w:r>
        <w:t>I</w:t>
      </w:r>
      <w:r w:rsidR="00172F9F">
        <w:t xml:space="preserve"> )</w:t>
      </w:r>
      <w:proofErr w:type="gramEnd"/>
    </w:p>
    <w:p w14:paraId="69713124" w14:textId="2F8713EC" w:rsidR="00CC5590" w:rsidRDefault="00C81507" w:rsidP="00520F4D">
      <w:pPr>
        <w:pStyle w:val="Heading4"/>
      </w:pPr>
      <w:r>
        <w:rPr>
          <w:cs/>
        </w:rPr>
        <w:t xml:space="preserve">คำอธิบายรายวิชา </w:t>
      </w:r>
      <w:r w:rsidR="00430548">
        <w:rPr>
          <w:rFonts w:hint="cs"/>
          <w:cs/>
        </w:rPr>
        <w:t>เรียนเกี่ยวกับ</w:t>
      </w:r>
      <w:r>
        <w:rPr>
          <w:cs/>
        </w:rPr>
        <w:t>บูรณาการความรู้และศาสตร์การสอน โดยยึดหลัก</w:t>
      </w:r>
      <w:r w:rsidR="00430548">
        <w:tab/>
      </w:r>
      <w:r w:rsidR="00430548">
        <w:tab/>
      </w:r>
      <w:r w:rsidR="00430548">
        <w:tab/>
      </w:r>
      <w:r>
        <w:rPr>
          <w:cs/>
        </w:rPr>
        <w:t>จรรยาบรรณของวิชาชีพ การศึกษาบริบทวัฒนธรรมของชุมชน ร่วมมือกับผู้ปกครองในการ</w:t>
      </w:r>
      <w:r w:rsidR="00430548">
        <w:tab/>
      </w:r>
      <w:r w:rsidR="00430548">
        <w:tab/>
      </w:r>
      <w:r>
        <w:rPr>
          <w:cs/>
        </w:rPr>
        <w:t>พัฒนาและแก้ปัญหาของผู้เรียนให้มีคุณ ลักษณะที่พึงประสงค์ การทำงานเป็นทีม</w:t>
      </w:r>
      <w:r w:rsidR="00430548">
        <w:tab/>
      </w:r>
      <w:r w:rsidR="00430548">
        <w:tab/>
      </w:r>
      <w:r w:rsidR="00430548">
        <w:tab/>
      </w:r>
      <w:r>
        <w:rPr>
          <w:cs/>
        </w:rPr>
        <w:t>อย่างสร้างสรรค์ และร่วมกิจกรรมพัฒนาวิชาชีพ การมีส่วนร่วมในการพัฒนาและส่งเสริม</w:t>
      </w:r>
      <w:r w:rsidR="00482263">
        <w:tab/>
      </w:r>
      <w:r w:rsidR="00482263">
        <w:tab/>
      </w:r>
      <w:r>
        <w:rPr>
          <w:cs/>
        </w:rPr>
        <w:t xml:space="preserve">หลักสูตรในสถานศึกษา ปฏิบัติหน้าที่ครูในสถานศึกษา วางแผนการสอน การจัดการเรียนรู้ </w:t>
      </w:r>
      <w:r w:rsidR="00482263">
        <w:tab/>
      </w:r>
      <w:r w:rsidR="00482263">
        <w:tab/>
      </w:r>
      <w:r>
        <w:rPr>
          <w:cs/>
        </w:rPr>
        <w:t>สื่อการสอน การวัดและประเมินผลการเรียนรู้ การจัดกิจกรรมเพื่อสร้างบรรยากาศการ</w:t>
      </w:r>
      <w:r w:rsidR="00482263">
        <w:tab/>
      </w:r>
      <w:r w:rsidR="00482263">
        <w:tab/>
      </w:r>
      <w:r w:rsidR="00482263">
        <w:tab/>
      </w:r>
      <w:r>
        <w:rPr>
          <w:cs/>
        </w:rPr>
        <w:t>เรียนรู้ วิจัย สร้างนวัตกรรม และประยุกต์ใช้เทคโนโลยีดิจิทัลเพื่อการบริหารจัดการให้เกิด</w:t>
      </w:r>
      <w:r w:rsidR="00482263">
        <w:tab/>
      </w:r>
      <w:r w:rsidR="00482263">
        <w:tab/>
      </w:r>
      <w:r>
        <w:rPr>
          <w:cs/>
        </w:rPr>
        <w:t>ประโยชน์ต่อการเรียนรู้ของผู้เรียน การปฏิบัติการสอนหรือการฝึกอาชีวาทางด้านการ</w:t>
      </w:r>
      <w:r w:rsidR="00482263">
        <w:tab/>
      </w:r>
      <w:r w:rsidR="00482263">
        <w:tab/>
      </w:r>
      <w:r w:rsidR="00482263">
        <w:tab/>
      </w:r>
      <w:r>
        <w:rPr>
          <w:cs/>
        </w:rPr>
        <w:t>ประลองหรือการฝึกทักษะด้วยวิธีการต่าง ๆ ที่เหมาะสมกับสาขาวิชาวิศวกรรมโยธาที่ได้รับ</w:t>
      </w:r>
      <w:r w:rsidR="00482263">
        <w:tab/>
      </w:r>
      <w:r w:rsidR="00482263">
        <w:tab/>
      </w:r>
      <w:r>
        <w:rPr>
          <w:cs/>
        </w:rPr>
        <w:t>มอบหมาย ดูแล ช่วยเหลือ พัฒนา และรายงานผลการพัฒนาผู้เรียนเชิงบูรณาการเป็น</w:t>
      </w:r>
      <w:r w:rsidR="00482263">
        <w:tab/>
      </w:r>
      <w:r w:rsidR="00482263">
        <w:tab/>
      </w:r>
      <w:r w:rsidR="00482263">
        <w:tab/>
      </w:r>
      <w:r>
        <w:rPr>
          <w:cs/>
        </w:rPr>
        <w:t>รายบุคคลอย่างเป็นระบบ จัดทำเอกสาร ในชั่วโมง ใบคำสั่งงาน ใบส่งงาน ใบ</w:t>
      </w:r>
      <w:r w:rsidR="00482263">
        <w:tab/>
      </w:r>
      <w:r w:rsidR="00482263">
        <w:tab/>
      </w:r>
      <w:r w:rsidR="00482263">
        <w:tab/>
      </w:r>
      <w:r w:rsidR="00482263">
        <w:tab/>
      </w:r>
      <w:r>
        <w:rPr>
          <w:cs/>
        </w:rPr>
        <w:t>ประเมินผลการปฏิบัติงานตามหลักสูตรที่ถูกต้อง ภายใต้การควบคุมการสอนของอาจารย์</w:t>
      </w:r>
      <w:r w:rsidR="00482263">
        <w:tab/>
      </w:r>
      <w:r w:rsidR="00482263">
        <w:tab/>
      </w:r>
      <w:r>
        <w:rPr>
          <w:cs/>
        </w:rPr>
        <w:t>นิเทศก์อย่างใกล้ชิดของอาจารย์นิเทศก์ จัดทำแฟ้มสะสมงาน จัดทำรายโครงการเรียนเพื่อ</w:t>
      </w:r>
      <w:r w:rsidR="00482263">
        <w:tab/>
      </w:r>
      <w:r w:rsidR="00482263">
        <w:tab/>
      </w:r>
      <w:r>
        <w:rPr>
          <w:cs/>
        </w:rPr>
        <w:t>พัฒนาผู้เรียน การแลกเปลี่ยนเรียนรู้ และแบ่งปันความรู้ในการสอน มการสมนา กาสรุปผล</w:t>
      </w:r>
      <w:r w:rsidR="00EB6DEB">
        <w:tab/>
      </w:r>
      <w:r w:rsidR="00EB6DEB">
        <w:tab/>
      </w:r>
      <w:r>
        <w:rPr>
          <w:cs/>
        </w:rPr>
        <w:t>ปฏิบัติการสอน เพื่อพัฒนางานในวิชาชีพครู</w:t>
      </w:r>
      <w:r w:rsidR="009C49CD">
        <w:t xml:space="preserve"> </w:t>
      </w:r>
      <w:r w:rsidR="00430548">
        <w:t xml:space="preserve">( </w:t>
      </w:r>
      <w:r>
        <w:t xml:space="preserve">Integration of knowledge and science </w:t>
      </w:r>
      <w:r w:rsidR="001D71E2">
        <w:tab/>
      </w:r>
      <w:r w:rsidR="001D71E2">
        <w:tab/>
      </w:r>
      <w:r>
        <w:t xml:space="preserve">of teaching pedagogy; code of ethics for professional conduct; cooperate with </w:t>
      </w:r>
      <w:r w:rsidR="001D71E2">
        <w:tab/>
      </w:r>
      <w:r w:rsidR="001D71E2">
        <w:tab/>
      </w:r>
      <w:r>
        <w:t>parents in developing and solving problems of learners with</w:t>
      </w:r>
      <w:r w:rsidR="001D71E2">
        <w:t xml:space="preserve"> </w:t>
      </w:r>
      <w:r>
        <w:t xml:space="preserve">desirable </w:t>
      </w:r>
      <w:r w:rsidR="001D71E2">
        <w:tab/>
      </w:r>
      <w:r w:rsidR="001D71E2">
        <w:tab/>
      </w:r>
      <w:r w:rsidR="001D71E2">
        <w:tab/>
      </w:r>
      <w:r>
        <w:t>characteristics; creative teamwork and participation in professional</w:t>
      </w:r>
      <w:r w:rsidR="001D71E2">
        <w:t xml:space="preserve"> </w:t>
      </w:r>
      <w:r w:rsidR="001D71E2">
        <w:tab/>
      </w:r>
      <w:r w:rsidR="001D71E2">
        <w:tab/>
      </w:r>
      <w:r w:rsidR="001D71E2">
        <w:tab/>
      </w:r>
      <w:r>
        <w:t xml:space="preserve">development activities; participation in development and curriculum </w:t>
      </w:r>
    </w:p>
    <w:p w14:paraId="14D7F30B" w14:textId="5AB99BA4" w:rsidR="006E053D" w:rsidRDefault="007D4393" w:rsidP="006424E7">
      <w:r>
        <w:tab/>
      </w:r>
      <w:r>
        <w:tab/>
      </w:r>
      <w:r w:rsidR="00520F4D">
        <w:tab/>
      </w:r>
      <w:r w:rsidR="00C81507">
        <w:t xml:space="preserve">promotion in educational institutions; setting lesson plan; teaching and </w:t>
      </w:r>
      <w:r w:rsidR="00520F4D">
        <w:tab/>
      </w:r>
      <w:r w:rsidR="00520F4D">
        <w:tab/>
      </w:r>
      <w:r w:rsidR="00520F4D">
        <w:tab/>
      </w:r>
      <w:r w:rsidR="00520F4D">
        <w:tab/>
      </w:r>
      <w:r w:rsidR="00C81507">
        <w:t xml:space="preserve">learning management; teaching media; measurement and evaluation of </w:t>
      </w:r>
      <w:r w:rsidR="00520F4D">
        <w:tab/>
      </w:r>
      <w:r w:rsidR="00520F4D">
        <w:tab/>
      </w:r>
      <w:r w:rsidR="00520F4D">
        <w:tab/>
      </w:r>
      <w:r w:rsidR="00520F4D">
        <w:tab/>
      </w:r>
      <w:r w:rsidR="00C81507">
        <w:t xml:space="preserve">learning; learning environment; research, create innovation and apply digital </w:t>
      </w:r>
      <w:r w:rsidR="006A104C">
        <w:tab/>
      </w:r>
      <w:r w:rsidR="006A104C">
        <w:tab/>
      </w:r>
      <w:r w:rsidR="006A104C">
        <w:tab/>
      </w:r>
      <w:r w:rsidR="00C81507">
        <w:t xml:space="preserve">technology for management to benefit learners; teaching or transferring in </w:t>
      </w:r>
      <w:r w:rsidR="006A104C">
        <w:tab/>
      </w:r>
      <w:r w:rsidR="006A104C">
        <w:tab/>
      </w:r>
      <w:r w:rsidR="006A104C">
        <w:tab/>
      </w:r>
      <w:r w:rsidR="00C81507">
        <w:t xml:space="preserve">laboratory testing or skill  with various methods suitable for the designated </w:t>
      </w:r>
      <w:r w:rsidR="006A104C">
        <w:tab/>
      </w:r>
      <w:r w:rsidR="006A104C">
        <w:tab/>
      </w:r>
      <w:r w:rsidR="006A104C">
        <w:tab/>
      </w:r>
      <w:r w:rsidR="00C81507">
        <w:t xml:space="preserve">civil engineering; preparing content; </w:t>
      </w:r>
      <w:r w:rsidR="00520F4D">
        <w:tab/>
      </w:r>
      <w:r w:rsidR="00C81507">
        <w:t xml:space="preserve">information sheet; operation sheet; job </w:t>
      </w:r>
      <w:r w:rsidR="006A104C">
        <w:tab/>
      </w:r>
      <w:r w:rsidR="006A104C">
        <w:tab/>
      </w:r>
      <w:r w:rsidR="006A104C">
        <w:tab/>
      </w:r>
      <w:r w:rsidR="00C81507">
        <w:t xml:space="preserve">sheet; evaluation sheet according to theory under the supervision and </w:t>
      </w:r>
      <w:r w:rsidR="006A104C">
        <w:tab/>
      </w:r>
      <w:r w:rsidR="006A104C">
        <w:tab/>
      </w:r>
      <w:r w:rsidR="006A104C">
        <w:tab/>
      </w:r>
      <w:r w:rsidR="006A104C">
        <w:tab/>
      </w:r>
      <w:r w:rsidR="00C81507">
        <w:t xml:space="preserve">guidance by advisor; preparing portfolio; class research for </w:t>
      </w:r>
      <w:r w:rsidR="00520F4D">
        <w:tab/>
      </w:r>
      <w:r w:rsidR="00C81507">
        <w:t xml:space="preserve">learner </w:t>
      </w:r>
      <w:r w:rsidR="006A104C">
        <w:tab/>
      </w:r>
      <w:r w:rsidR="006A104C">
        <w:lastRenderedPageBreak/>
        <w:tab/>
      </w:r>
      <w:r w:rsidR="006A104C">
        <w:tab/>
      </w:r>
      <w:r w:rsidR="00525229">
        <w:tab/>
      </w:r>
      <w:r w:rsidR="00C81507">
        <w:t xml:space="preserve">; exchanging and sharing knowledge in educational seminar; </w:t>
      </w:r>
      <w:r w:rsidR="00520F4D">
        <w:tab/>
      </w:r>
      <w:r w:rsidR="00520F4D">
        <w:tab/>
      </w:r>
      <w:r w:rsidR="00520F4D">
        <w:tab/>
      </w:r>
      <w:r w:rsidR="006A104C">
        <w:tab/>
      </w:r>
      <w:r w:rsidR="006A104C">
        <w:tab/>
      </w:r>
      <w:r w:rsidR="00C81507">
        <w:t>teaching practice conclusion for teaching profession development.</w:t>
      </w:r>
      <w:r w:rsidR="00430548">
        <w:t xml:space="preserve"> )</w:t>
      </w:r>
    </w:p>
    <w:p w14:paraId="60810F52" w14:textId="442FB031" w:rsidR="004632CA" w:rsidRDefault="004632CA" w:rsidP="006424E7">
      <w:pPr>
        <w:pStyle w:val="Heading3"/>
      </w:pPr>
      <w:r>
        <w:rPr>
          <w:cs/>
        </w:rPr>
        <w:t>020323060 ปฏิบัติการสอนด้านวิศวกรรมโยธาในสถานศึกษา 2 (</w:t>
      </w:r>
      <w:r>
        <w:t xml:space="preserve">Teaching Practice in Civil </w:t>
      </w:r>
      <w:r w:rsidR="00A10201">
        <w:rPr>
          <w:cs/>
        </w:rPr>
        <w:tab/>
      </w:r>
      <w:r>
        <w:t xml:space="preserve">Engineering in Educational Institute II) </w:t>
      </w:r>
      <w:r>
        <w:rPr>
          <w:cs/>
        </w:rPr>
        <w:t>หน่วยกิต 6(540 ชั่วโมง)</w:t>
      </w:r>
    </w:p>
    <w:p w14:paraId="71DF969B" w14:textId="7CF8FF37" w:rsidR="004632CA" w:rsidRDefault="004632CA" w:rsidP="00A10201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3D415F20" w14:textId="5E39F9EC" w:rsidR="004632CA" w:rsidRDefault="004632CA" w:rsidP="00A10201">
      <w:pPr>
        <w:pStyle w:val="Heading5"/>
      </w:pPr>
      <w:r>
        <w:rPr>
          <w:cs/>
        </w:rPr>
        <w:t>020323059 ปฏิบัติการสอนด้านวิศวกรรมโยธาในสถานศึกษา 1 (</w:t>
      </w:r>
      <w:r>
        <w:t xml:space="preserve">Teaching Practice </w:t>
      </w:r>
      <w:r w:rsidR="00A10201">
        <w:rPr>
          <w:cs/>
        </w:rPr>
        <w:tab/>
      </w:r>
      <w:r>
        <w:t>in Civil Engineering in Educational Institute I)</w:t>
      </w:r>
    </w:p>
    <w:p w14:paraId="1DBE01DE" w14:textId="4E4685D7" w:rsidR="00404FE0" w:rsidRDefault="004632CA" w:rsidP="00C93653">
      <w:pPr>
        <w:pStyle w:val="Heading4"/>
      </w:pPr>
      <w:r>
        <w:rPr>
          <w:cs/>
        </w:rPr>
        <w:t>คำอธิบายรายวิชา</w:t>
      </w:r>
      <w:r w:rsidR="00A10201">
        <w:rPr>
          <w:rFonts w:hint="cs"/>
          <w:cs/>
        </w:rPr>
        <w:t xml:space="preserve"> เรียนเกี่ยวกับ</w:t>
      </w:r>
      <w:r w:rsidR="000E7321">
        <w:t xml:space="preserve"> </w:t>
      </w:r>
      <w:r w:rsidR="00C93653">
        <w:rPr>
          <w:rFonts w:hint="cs"/>
          <w:cs/>
        </w:rPr>
        <w:t>การ</w:t>
      </w:r>
      <w:r w:rsidR="00404FE0">
        <w:rPr>
          <w:cs/>
        </w:rPr>
        <w:t>บูรณาการความรู้และศาสตร์การสอน โดยยึดหลัก</w:t>
      </w:r>
      <w:r w:rsidR="00C93653">
        <w:rPr>
          <w:cs/>
        </w:rPr>
        <w:tab/>
      </w:r>
      <w:r w:rsidR="00C93653">
        <w:rPr>
          <w:cs/>
        </w:rPr>
        <w:tab/>
      </w:r>
      <w:r w:rsidR="00C93653">
        <w:rPr>
          <w:cs/>
        </w:rPr>
        <w:tab/>
      </w:r>
      <w:r w:rsidR="00404FE0">
        <w:rPr>
          <w:cs/>
        </w:rPr>
        <w:t>จรรยาบรรณของวิชาชีพ การศึกษาบริบทวัฒนธรรมของชุมชน ร่วมมือกับผู้ปกครองในการ</w:t>
      </w:r>
      <w:r w:rsidR="00C93653">
        <w:rPr>
          <w:cs/>
        </w:rPr>
        <w:tab/>
      </w:r>
      <w:r w:rsidR="00C93653">
        <w:rPr>
          <w:cs/>
        </w:rPr>
        <w:tab/>
      </w:r>
      <w:r w:rsidR="00404FE0">
        <w:rPr>
          <w:cs/>
        </w:rPr>
        <w:t>พัฒนาและแก้ปัญหาของผู้เรียนให้มีคุณลักษณะที่พึงประสงค์การทํางานเป็นทีมอย่าง</w:t>
      </w:r>
      <w:r w:rsidR="00C93653">
        <w:rPr>
          <w:cs/>
        </w:rPr>
        <w:tab/>
      </w:r>
      <w:r w:rsidR="00C93653">
        <w:rPr>
          <w:cs/>
        </w:rPr>
        <w:tab/>
      </w:r>
      <w:r w:rsidR="00C93653">
        <w:rPr>
          <w:cs/>
        </w:rPr>
        <w:tab/>
      </w:r>
      <w:r w:rsidR="00404FE0">
        <w:rPr>
          <w:cs/>
        </w:rPr>
        <w:t>สร้างสรรค์และร่วมกิจกรรมพัฒนาวิชาชีพ การมีส่วนร่วมในการ</w:t>
      </w:r>
    </w:p>
    <w:p w14:paraId="5D4928F1" w14:textId="25471404" w:rsidR="00404FE0" w:rsidRDefault="00C93653" w:rsidP="001C41BF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 xml:space="preserve">พัฒนาและส่งเสริมหลักสูตรในสถานศึกษา ปฏิบัติหน้าที่ครูในสถานศึกษา วางแผนการสอน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การจัดการเรียนรู้สื่อการสอน การวัดและประเมินผลการเรียนรู้การจัดกิจกรรมเพื่อสร้าง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บรรยากาศการเรียนรู้</w:t>
      </w:r>
      <w:r>
        <w:rPr>
          <w:rFonts w:hint="cs"/>
          <w:cs/>
        </w:rPr>
        <w:t xml:space="preserve"> </w:t>
      </w:r>
      <w:r w:rsidR="00404FE0">
        <w:rPr>
          <w:cs/>
        </w:rPr>
        <w:t>วิจัย สร้างนวัตกรรม และประยุกต์ใช้เทคโนโลยีดิจิทัลเพื่อการบริหาร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จัดการให้เกิดประโยชน์ต่อการเร</w:t>
      </w:r>
      <w:r>
        <w:rPr>
          <w:rFonts w:hint="cs"/>
          <w:cs/>
        </w:rPr>
        <w:t>ียนรู้</w:t>
      </w:r>
      <w:r w:rsidR="00404FE0">
        <w:rPr>
          <w:cs/>
        </w:rPr>
        <w:t>ของผู้เรียน การปฏิบัติการสอนหรือการถ่ายทอดวิชา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ทางด้านการประลองหรือการฝึกด้านทักษะด้ว</w:t>
      </w:r>
      <w:r>
        <w:rPr>
          <w:rFonts w:hint="cs"/>
          <w:cs/>
        </w:rPr>
        <w:t>ย</w:t>
      </w:r>
      <w:r w:rsidR="00404FE0">
        <w:rPr>
          <w:cs/>
        </w:rPr>
        <w:t>วิธีการต่าง ๆ ที่เหมาะสมกับสาขาวิชา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วิศวกรรมโยธาที่ได้รับมอบหมาย ดูแล ช่วยเหลือ พัฒนา และรายงานผลการพัฒนาผู้เรียน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เป็นรายบุคคลอย่างเป็นระบบ จัดทําเอกสาร ใบเนื้อหา ใบลําดับขั้นตอนใบสั่งงาน ใบ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ประเมินผลการปฏิบัติงานตามหลักทฤษฎีภายใต้การควบคุมการดูแลแนะนําอย่างใกล้ชิด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04FE0">
        <w:rPr>
          <w:cs/>
        </w:rPr>
        <w:t>ของอาจารย์นิเทศ จัดทําแฟ้มสะสมงาน จัดทําวิจัยในชั้นเรียนเพื่อพัฒนาผู้เรียน การ</w:t>
      </w:r>
      <w:r w:rsidR="00781B47">
        <w:rPr>
          <w:cs/>
        </w:rPr>
        <w:tab/>
      </w:r>
      <w:r w:rsidR="00781B47">
        <w:rPr>
          <w:cs/>
        </w:rPr>
        <w:tab/>
      </w:r>
      <w:r w:rsidR="00781B47">
        <w:rPr>
          <w:cs/>
        </w:rPr>
        <w:tab/>
      </w:r>
      <w:r w:rsidR="00781B47">
        <w:rPr>
          <w:cs/>
        </w:rPr>
        <w:tab/>
      </w:r>
      <w:r w:rsidR="00404FE0">
        <w:rPr>
          <w:cs/>
        </w:rPr>
        <w:t xml:space="preserve">แลกเปลี่ยนเรียนรู้และแบ่งปันความรู้ในการสัมมนาการศึกษา การสรุปผลปฏิบัติการสอน </w:t>
      </w:r>
      <w:r w:rsidR="00781B47">
        <w:rPr>
          <w:cs/>
        </w:rPr>
        <w:tab/>
      </w:r>
      <w:r w:rsidR="00781B47">
        <w:rPr>
          <w:cs/>
        </w:rPr>
        <w:tab/>
      </w:r>
      <w:r w:rsidR="00781B47">
        <w:rPr>
          <w:cs/>
        </w:rPr>
        <w:tab/>
      </w:r>
      <w:r w:rsidR="00404FE0">
        <w:rPr>
          <w:cs/>
        </w:rPr>
        <w:t>เพื่อพัฒนาความเป็นครูมืออาชีพ</w:t>
      </w:r>
      <w:r w:rsidR="00781B47">
        <w:t xml:space="preserve"> ( </w:t>
      </w:r>
      <w:r w:rsidR="00404FE0">
        <w:t xml:space="preserve">Integration of knowledge and science of </w:t>
      </w:r>
      <w:r w:rsidR="00781B47">
        <w:tab/>
      </w:r>
      <w:r w:rsidR="00FE01F3">
        <w:tab/>
      </w:r>
      <w:r w:rsidR="00FE01F3">
        <w:tab/>
      </w:r>
      <w:r w:rsidR="00FE01F3">
        <w:tab/>
      </w:r>
      <w:r w:rsidR="00404FE0">
        <w:t>teaching pedagogy; code of ethics</w:t>
      </w:r>
      <w:r w:rsidR="00781B47">
        <w:t xml:space="preserve"> </w:t>
      </w:r>
      <w:r w:rsidR="00404FE0">
        <w:t xml:space="preserve">for professional conduct; cooperate with </w:t>
      </w:r>
      <w:r w:rsidR="00FE01F3">
        <w:tab/>
      </w:r>
      <w:r w:rsidR="00FE01F3">
        <w:tab/>
      </w:r>
      <w:r w:rsidR="00FE01F3">
        <w:tab/>
      </w:r>
      <w:r w:rsidR="00404FE0">
        <w:t>parents in developing and solving problems of</w:t>
      </w:r>
      <w:r w:rsidR="00781B47">
        <w:t xml:space="preserve"> </w:t>
      </w:r>
      <w:r w:rsidR="00404FE0">
        <w:t xml:space="preserve">learners with desirable </w:t>
      </w:r>
      <w:r w:rsidR="00FE01F3">
        <w:tab/>
      </w:r>
      <w:r w:rsidR="00FE01F3">
        <w:tab/>
      </w:r>
      <w:r w:rsidR="00FE01F3">
        <w:tab/>
      </w:r>
      <w:r w:rsidR="00FE01F3">
        <w:tab/>
      </w:r>
      <w:r w:rsidR="00404FE0">
        <w:t>characteristics; creative teamwork and participation in professional</w:t>
      </w:r>
      <w:r w:rsidR="00781B47">
        <w:t xml:space="preserve"> </w:t>
      </w:r>
      <w:r w:rsidR="00FE01F3">
        <w:tab/>
      </w:r>
      <w:r w:rsidR="00FE01F3">
        <w:tab/>
      </w:r>
      <w:r w:rsidR="00FE01F3">
        <w:tab/>
      </w:r>
      <w:r w:rsidR="00FE01F3">
        <w:tab/>
      </w:r>
      <w:r w:rsidR="00404FE0">
        <w:t xml:space="preserve">development activities; participation in development and curriculum </w:t>
      </w:r>
      <w:r w:rsidR="00FE01F3">
        <w:tab/>
      </w:r>
      <w:r w:rsidR="00FE01F3">
        <w:tab/>
      </w:r>
      <w:r w:rsidR="00FE01F3">
        <w:tab/>
      </w:r>
      <w:r w:rsidR="00FE01F3">
        <w:tab/>
      </w:r>
      <w:r w:rsidR="00404FE0">
        <w:t>promotion in</w:t>
      </w:r>
      <w:r w:rsidR="00FE01F3">
        <w:t xml:space="preserve"> </w:t>
      </w:r>
      <w:r w:rsidR="00404FE0">
        <w:t xml:space="preserve">educational institutions; setting lesson plan; teaching and </w:t>
      </w:r>
      <w:r w:rsidR="001C41BF">
        <w:tab/>
      </w:r>
      <w:r w:rsidR="001C41BF">
        <w:tab/>
      </w:r>
      <w:r w:rsidR="001C41BF">
        <w:tab/>
      </w:r>
      <w:r w:rsidR="001C41BF">
        <w:tab/>
      </w:r>
      <w:r w:rsidR="00404FE0">
        <w:t>learning management; teaching</w:t>
      </w:r>
      <w:r w:rsidR="001C41BF">
        <w:t xml:space="preserve"> </w:t>
      </w:r>
      <w:r w:rsidR="00404FE0">
        <w:t xml:space="preserve">media; measurement and evaluation of </w:t>
      </w:r>
      <w:r w:rsidR="001C41BF">
        <w:tab/>
      </w:r>
      <w:r w:rsidR="001C41BF">
        <w:tab/>
      </w:r>
      <w:r w:rsidR="001C41BF">
        <w:tab/>
      </w:r>
      <w:r w:rsidR="001C41BF">
        <w:tab/>
      </w:r>
      <w:r w:rsidR="00404FE0">
        <w:t>learning; learning environment; research, create</w:t>
      </w:r>
      <w:r w:rsidR="001C41BF">
        <w:t xml:space="preserve"> </w:t>
      </w:r>
      <w:r w:rsidR="00404FE0">
        <w:t xml:space="preserve">innovation and apply digital </w:t>
      </w:r>
      <w:r w:rsidR="001C41BF">
        <w:tab/>
      </w:r>
      <w:r w:rsidR="001C41BF">
        <w:tab/>
      </w:r>
      <w:r w:rsidR="001C41BF">
        <w:tab/>
      </w:r>
      <w:r w:rsidR="00404FE0">
        <w:t>technology for management to benefit learners; teaching or</w:t>
      </w:r>
    </w:p>
    <w:p w14:paraId="30F706BB" w14:textId="0105CCFD" w:rsidR="00404FE0" w:rsidRDefault="001C41BF" w:rsidP="000109D2">
      <w:r>
        <w:tab/>
      </w:r>
      <w:r>
        <w:tab/>
      </w:r>
      <w:r>
        <w:tab/>
      </w:r>
      <w:r w:rsidR="00404FE0">
        <w:t xml:space="preserve">transferring in laboratory testing or skill training with various methods suitable </w:t>
      </w:r>
      <w:r>
        <w:tab/>
      </w:r>
      <w:r>
        <w:tab/>
      </w:r>
      <w:r>
        <w:tab/>
      </w:r>
      <w:r w:rsidR="00404FE0">
        <w:t>for the</w:t>
      </w:r>
      <w:r>
        <w:t xml:space="preserve"> </w:t>
      </w:r>
      <w:r w:rsidR="00404FE0">
        <w:t xml:space="preserve">designated civil engineering; preparing content; information sheet; </w:t>
      </w:r>
      <w:r>
        <w:tab/>
      </w:r>
      <w:r>
        <w:lastRenderedPageBreak/>
        <w:tab/>
      </w:r>
      <w:r>
        <w:tab/>
      </w:r>
      <w:r>
        <w:tab/>
      </w:r>
      <w:r w:rsidR="00404FE0">
        <w:t>operation sheet; job</w:t>
      </w:r>
      <w:r>
        <w:t xml:space="preserve"> </w:t>
      </w:r>
      <w:r w:rsidR="00404FE0">
        <w:t xml:space="preserve">sheet; evaluation sheet according to theory under the </w:t>
      </w:r>
      <w:r>
        <w:tab/>
      </w:r>
      <w:r>
        <w:tab/>
      </w:r>
      <w:r>
        <w:tab/>
      </w:r>
      <w:r w:rsidR="00404FE0">
        <w:t xml:space="preserve">supervision and guidance by </w:t>
      </w:r>
      <w:r w:rsidR="009F6ECE">
        <w:t>advisor preparing</w:t>
      </w:r>
      <w:r w:rsidR="00404FE0">
        <w:t xml:space="preserve"> portfolio; class research for </w:t>
      </w:r>
      <w:r w:rsidR="009F6ECE">
        <w:tab/>
      </w:r>
      <w:r w:rsidR="009F6ECE">
        <w:tab/>
      </w:r>
      <w:r w:rsidR="009F6ECE">
        <w:tab/>
      </w:r>
      <w:r w:rsidR="00404FE0">
        <w:t>learner development; exchanging and sharing</w:t>
      </w:r>
    </w:p>
    <w:p w14:paraId="6D6D1B89" w14:textId="77777777" w:rsidR="0090272F" w:rsidRDefault="004B5DFE" w:rsidP="0090272F">
      <w:r>
        <w:tab/>
      </w:r>
      <w:r>
        <w:tab/>
      </w:r>
      <w:r>
        <w:tab/>
      </w:r>
      <w:r w:rsidR="00404FE0">
        <w:t xml:space="preserve">knowledge in education seminar; teaching practice conclusion for teaching </w:t>
      </w:r>
    </w:p>
    <w:p w14:paraId="4482906F" w14:textId="74872156" w:rsidR="0090272F" w:rsidRDefault="0090272F" w:rsidP="006424E7">
      <w:pPr>
        <w:pStyle w:val="Heading3"/>
      </w:pPr>
      <w:r>
        <w:t xml:space="preserve">020323101 </w:t>
      </w:r>
      <w:r>
        <w:rPr>
          <w:cs/>
        </w:rPr>
        <w:t>การเขียนแบบวิศวกรรม (</w:t>
      </w:r>
      <w:r>
        <w:t>Engineering Drawing)</w:t>
      </w:r>
      <w:r w:rsidR="00DB366C">
        <w:rPr>
          <w:rFonts w:hint="cs"/>
          <w:cs/>
        </w:rPr>
        <w:t xml:space="preserve"> </w:t>
      </w:r>
      <w:r>
        <w:rPr>
          <w:cs/>
        </w:rPr>
        <w:t xml:space="preserve">หน่วยกิต </w:t>
      </w:r>
      <w:r>
        <w:t>3(2–2–5)</w:t>
      </w:r>
    </w:p>
    <w:p w14:paraId="379A64FD" w14:textId="77777777" w:rsidR="00443C4F" w:rsidRDefault="0090272F" w:rsidP="00443C4F">
      <w:pPr>
        <w:pStyle w:val="Heading4"/>
      </w:pPr>
      <w:r>
        <w:rPr>
          <w:cs/>
        </w:rPr>
        <w:t>วิชาบังคับก่อน</w:t>
      </w:r>
      <w:r w:rsidR="00DB366C">
        <w:t>(Prerequisite)</w:t>
      </w:r>
      <w:r>
        <w:rPr>
          <w:cs/>
        </w:rPr>
        <w:t xml:space="preserve"> </w:t>
      </w:r>
    </w:p>
    <w:p w14:paraId="072A9706" w14:textId="519AB9A6" w:rsidR="0090272F" w:rsidRDefault="0090272F" w:rsidP="00443C4F">
      <w:pPr>
        <w:pStyle w:val="Heading5"/>
      </w:pPr>
      <w:r>
        <w:rPr>
          <w:cs/>
        </w:rPr>
        <w:t>ไม่มี</w:t>
      </w:r>
      <w:r w:rsidR="00DB366C">
        <w:t>(None)</w:t>
      </w:r>
    </w:p>
    <w:p w14:paraId="326F1207" w14:textId="5A8068B8" w:rsidR="00B72B32" w:rsidRPr="00B72B32" w:rsidRDefault="0090272F" w:rsidP="00952088">
      <w:pPr>
        <w:pStyle w:val="Heading4"/>
      </w:pPr>
      <w:r>
        <w:rPr>
          <w:cs/>
        </w:rPr>
        <w:t xml:space="preserve">คำอธิบายรายวิชา </w:t>
      </w:r>
      <w:r w:rsidR="00443C4F">
        <w:rPr>
          <w:rFonts w:hint="cs"/>
          <w:cs/>
        </w:rPr>
        <w:t>เรียนเกี่ยวกั</w:t>
      </w:r>
      <w:r w:rsidR="00754956">
        <w:rPr>
          <w:rFonts w:hint="cs"/>
          <w:cs/>
        </w:rPr>
        <w:t>บ</w:t>
      </w:r>
      <w:r>
        <w:rPr>
          <w:cs/>
        </w:rPr>
        <w:t>ข้อกำหนดและมาตรฐานการเขียนแบบ การเขียนภาพด้วย</w:t>
      </w:r>
      <w:r w:rsidR="00F1276D">
        <w:rPr>
          <w:cs/>
        </w:rPr>
        <w:tab/>
      </w:r>
      <w:r w:rsidR="00F1276D">
        <w:rPr>
          <w:cs/>
        </w:rPr>
        <w:tab/>
      </w:r>
      <w:r>
        <w:rPr>
          <w:cs/>
        </w:rPr>
        <w:t>มือเปล่า การอธิบายรูปทรงเรขาคณิต การกำหนดขนาด รูปร่าง และตำแหน่งอ้างอิง ภาพ</w:t>
      </w:r>
      <w:r w:rsidR="005E6BF9">
        <w:rPr>
          <w:cs/>
        </w:rPr>
        <w:tab/>
      </w:r>
      <w:r w:rsidR="005E6BF9">
        <w:rPr>
          <w:cs/>
        </w:rPr>
        <w:tab/>
      </w:r>
      <w:r>
        <w:rPr>
          <w:cs/>
        </w:rPr>
        <w:t>สามมิติ ภาพตัด ภาพคลี่ การเขียนแบบด้วยคอมพิวเตอร์เบื้องต้น</w:t>
      </w:r>
      <w:r w:rsidR="005E6BF9">
        <w:t xml:space="preserve"> ( </w:t>
      </w:r>
      <w:r>
        <w:t xml:space="preserve">Specifications and </w:t>
      </w:r>
      <w:r w:rsidR="005E6BF9">
        <w:tab/>
      </w:r>
      <w:r w:rsidR="005E6BF9">
        <w:tab/>
      </w:r>
      <w:r>
        <w:t xml:space="preserve">standards of drawing; freehand sketches; orthographic projection; </w:t>
      </w:r>
      <w:r w:rsidR="005E6BF9">
        <w:tab/>
      </w:r>
      <w:r w:rsidR="005E6BF9">
        <w:tab/>
      </w:r>
      <w:r w:rsidR="005E6BF9">
        <w:tab/>
      </w:r>
      <w:r w:rsidR="005E6BF9">
        <w:tab/>
      </w:r>
      <w:r>
        <w:t xml:space="preserve">dimensioning and tolerancing; orthographic drawing and pictorial drawings; </w:t>
      </w:r>
      <w:r w:rsidR="005E6BF9">
        <w:tab/>
      </w:r>
      <w:r w:rsidR="005E6BF9">
        <w:tab/>
      </w:r>
      <w:r>
        <w:t>sections; auxiliary views and development; basic computer-aided drawing.</w:t>
      </w:r>
      <w:r w:rsidR="004B5DFE">
        <w:tab/>
      </w:r>
      <w:r w:rsidR="005E6BF9">
        <w:tab/>
      </w:r>
      <w:r w:rsidR="005E6BF9">
        <w:tab/>
      </w:r>
      <w:proofErr w:type="gramStart"/>
      <w:r w:rsidR="00404FE0">
        <w:t>profession</w:t>
      </w:r>
      <w:proofErr w:type="gramEnd"/>
      <w:r w:rsidR="004B5DFE">
        <w:t xml:space="preserve"> </w:t>
      </w:r>
      <w:r w:rsidR="00404FE0">
        <w:t>development</w:t>
      </w:r>
      <w:proofErr w:type="gramStart"/>
      <w:r w:rsidR="00404FE0">
        <w:t>.</w:t>
      </w:r>
      <w:r w:rsidR="00B72B32">
        <w:t xml:space="preserve"> </w:t>
      </w:r>
      <w:r w:rsidR="004B5DFE">
        <w:t>)</w:t>
      </w:r>
      <w:proofErr w:type="gramEnd"/>
    </w:p>
    <w:p w14:paraId="2DA00E4F" w14:textId="7F16E2C4" w:rsidR="00C66D5B" w:rsidRDefault="00C66D5B" w:rsidP="006424E7">
      <w:pPr>
        <w:pStyle w:val="Heading3"/>
        <w:rPr>
          <w:cs/>
        </w:rPr>
      </w:pPr>
      <w:r>
        <w:t xml:space="preserve">020323102 </w:t>
      </w:r>
      <w:r>
        <w:rPr>
          <w:cs/>
        </w:rPr>
        <w:t>กลศาสตร์วิศวกรรม (</w:t>
      </w:r>
      <w:r>
        <w:t>Engineering Mechanics)</w:t>
      </w:r>
      <w:r w:rsidR="00A478F3">
        <w:t xml:space="preserve"> </w:t>
      </w:r>
      <w:r>
        <w:rPr>
          <w:cs/>
        </w:rPr>
        <w:t xml:space="preserve">หน่วยกิต </w:t>
      </w:r>
      <w:r>
        <w:t>3(3–0–6)</w:t>
      </w:r>
    </w:p>
    <w:p w14:paraId="08BF55E6" w14:textId="5F762998" w:rsidR="00C66D5B" w:rsidRDefault="00C66D5B" w:rsidP="00952088">
      <w:pPr>
        <w:pStyle w:val="Heading4"/>
      </w:pPr>
      <w:r>
        <w:rPr>
          <w:cs/>
        </w:rPr>
        <w:t>วิชาบังคับก่อน</w:t>
      </w:r>
      <w:r w:rsidR="00181F8D">
        <w:t xml:space="preserve"> (Prerequisite)</w:t>
      </w:r>
    </w:p>
    <w:p w14:paraId="0836CD71" w14:textId="630BAC74" w:rsidR="00C66D5B" w:rsidRDefault="00C66D5B" w:rsidP="00952088">
      <w:pPr>
        <w:pStyle w:val="Heading5"/>
      </w:pPr>
      <w:r>
        <w:t>040203111</w:t>
      </w:r>
      <w:r>
        <w:rPr>
          <w:cs/>
        </w:rPr>
        <w:t xml:space="preserve"> คณิตศาสตร์วิศวกรรม </w:t>
      </w:r>
      <w:r>
        <w:t>1</w:t>
      </w:r>
      <w:r w:rsidR="00181F8D">
        <w:t>(Engineering Mathematics I)</w:t>
      </w:r>
    </w:p>
    <w:p w14:paraId="44462AF1" w14:textId="71AE635B" w:rsidR="00C66D5B" w:rsidRDefault="00C66D5B" w:rsidP="00952088">
      <w:pPr>
        <w:pStyle w:val="Heading5"/>
      </w:pPr>
      <w:r>
        <w:t>040313005</w:t>
      </w:r>
      <w:r>
        <w:rPr>
          <w:cs/>
        </w:rPr>
        <w:t xml:space="preserve"> ฟิสิกส์ </w:t>
      </w:r>
      <w:r>
        <w:t>1</w:t>
      </w:r>
      <w:r w:rsidR="00181F8D">
        <w:t>(Physics I)</w:t>
      </w:r>
    </w:p>
    <w:p w14:paraId="043561EA" w14:textId="2F1536E3" w:rsidR="0090272F" w:rsidRDefault="00C66D5B" w:rsidP="00952088">
      <w:pPr>
        <w:pStyle w:val="Heading4"/>
      </w:pPr>
      <w:r>
        <w:rPr>
          <w:cs/>
        </w:rPr>
        <w:t xml:space="preserve">คำอธิบายรายวิชา </w:t>
      </w:r>
      <w:r w:rsidR="00181F8D">
        <w:rPr>
          <w:rFonts w:hint="cs"/>
          <w:cs/>
        </w:rPr>
        <w:t>เรียนเกี่ยวกับ</w:t>
      </w:r>
      <w:r>
        <w:rPr>
          <w:cs/>
        </w:rPr>
        <w:t>การจำแนกความรู้เกี่ยวกับกลศาสตร์วิศวกรรม สภาพและ</w:t>
      </w:r>
      <w:r w:rsidR="00952088">
        <w:rPr>
          <w:cs/>
        </w:rPr>
        <w:tab/>
      </w:r>
      <w:r w:rsidR="00952088">
        <w:rPr>
          <w:cs/>
        </w:rPr>
        <w:tab/>
      </w:r>
      <w:r>
        <w:rPr>
          <w:cs/>
        </w:rPr>
        <w:t xml:space="preserve">พฤติกรรมของวัตถุในทางสถิตยศาสตร์วิศวกรรม ระบบและผลลัพธ์ของแรงที่กระทำต่อวัตถุ </w:t>
      </w:r>
      <w:r w:rsidR="00952088">
        <w:rPr>
          <w:cs/>
        </w:rPr>
        <w:tab/>
      </w:r>
      <w:r w:rsidR="00952088">
        <w:rPr>
          <w:cs/>
        </w:rPr>
        <w:tab/>
      </w:r>
      <w:r>
        <w:rPr>
          <w:cs/>
        </w:rPr>
        <w:t>องค์ประกอบของแรง สมดุลของแรง การวิเคราะห์โครงสร้างอย่างง่าย จุดศูนย์กลางรูปร่าง</w:t>
      </w:r>
      <w:r w:rsidR="00952088">
        <w:rPr>
          <w:cs/>
        </w:rPr>
        <w:tab/>
      </w:r>
      <w:r w:rsidR="00952088">
        <w:rPr>
          <w:cs/>
        </w:rPr>
        <w:tab/>
      </w:r>
      <w:r>
        <w:rPr>
          <w:cs/>
        </w:rPr>
        <w:t xml:space="preserve">วัตถุ </w:t>
      </w:r>
      <w:r>
        <w:t xml:space="preserve">centroid </w:t>
      </w:r>
      <w:r>
        <w:rPr>
          <w:cs/>
        </w:rPr>
        <w:t>แรงเสียดทาน โครงสร้างแบบทรัสต์ โมเมนต์ความเฉื่อยของพื้นที่ หลักการ</w:t>
      </w:r>
      <w:r w:rsidR="00952088">
        <w:rPr>
          <w:cs/>
        </w:rPr>
        <w:tab/>
      </w:r>
      <w:r w:rsidR="00952088">
        <w:rPr>
          <w:cs/>
        </w:rPr>
        <w:tab/>
      </w:r>
      <w:r>
        <w:rPr>
          <w:cs/>
        </w:rPr>
        <w:t>ของงานเสมือนและความเสถียร</w:t>
      </w:r>
      <w:r w:rsidR="00181F8D">
        <w:t xml:space="preserve">( </w:t>
      </w:r>
      <w:r>
        <w:t xml:space="preserve">Engineering mechanics knowledge classification; </w:t>
      </w:r>
      <w:r w:rsidR="00952088">
        <w:rPr>
          <w:cs/>
        </w:rPr>
        <w:tab/>
      </w:r>
      <w:r w:rsidR="00952088">
        <w:rPr>
          <w:cs/>
        </w:rPr>
        <w:tab/>
      </w:r>
      <w:r>
        <w:t xml:space="preserve">condition and behavior of objects in static; resultant force systems on objects; </w:t>
      </w:r>
      <w:r w:rsidR="00952088">
        <w:rPr>
          <w:cs/>
        </w:rPr>
        <w:tab/>
      </w:r>
      <w:r w:rsidR="00952088">
        <w:rPr>
          <w:cs/>
        </w:rPr>
        <w:tab/>
      </w:r>
      <w:r>
        <w:t xml:space="preserve">force components; equilibrium; analysis of simple structure; centroid and </w:t>
      </w:r>
      <w:r w:rsidR="00952088">
        <w:rPr>
          <w:cs/>
        </w:rPr>
        <w:tab/>
      </w:r>
      <w:r w:rsidR="00952088">
        <w:rPr>
          <w:cs/>
        </w:rPr>
        <w:tab/>
      </w:r>
      <w:r w:rsidR="00952088">
        <w:rPr>
          <w:cs/>
        </w:rPr>
        <w:tab/>
      </w:r>
      <w:r>
        <w:t xml:space="preserve">center of gravity of objects; friction; truss structure; moment inertia of area; </w:t>
      </w:r>
      <w:r w:rsidR="00952088">
        <w:rPr>
          <w:cs/>
        </w:rPr>
        <w:tab/>
      </w:r>
      <w:r w:rsidR="00952088">
        <w:rPr>
          <w:cs/>
        </w:rPr>
        <w:tab/>
      </w:r>
      <w:r>
        <w:t>principle of virtual work and stability.</w:t>
      </w:r>
      <w:r w:rsidR="00181F8D">
        <w:t>)</w:t>
      </w:r>
    </w:p>
    <w:p w14:paraId="04B13B4B" w14:textId="77777777" w:rsidR="00944DBE" w:rsidRDefault="00944DBE" w:rsidP="00944DBE"/>
    <w:p w14:paraId="0D95A95B" w14:textId="77777777" w:rsidR="00944DBE" w:rsidRDefault="00944DBE" w:rsidP="00944DBE"/>
    <w:p w14:paraId="1D0D9950" w14:textId="77777777" w:rsidR="00944DBE" w:rsidRDefault="00944DBE" w:rsidP="00944DBE"/>
    <w:p w14:paraId="20459500" w14:textId="77777777" w:rsidR="00944DBE" w:rsidRDefault="00944DBE" w:rsidP="00944DBE"/>
    <w:p w14:paraId="3712C2E4" w14:textId="77777777" w:rsidR="00944DBE" w:rsidRPr="00944DBE" w:rsidRDefault="00944DBE" w:rsidP="00944DBE"/>
    <w:p w14:paraId="30EDD646" w14:textId="2C06633A" w:rsidR="00717411" w:rsidRDefault="00717411" w:rsidP="006424E7">
      <w:pPr>
        <w:pStyle w:val="Heading3"/>
      </w:pPr>
      <w:r>
        <w:rPr>
          <w:cs/>
        </w:rPr>
        <w:lastRenderedPageBreak/>
        <w:t>020323103 วัสดุวิศวกรรม (</w:t>
      </w:r>
      <w:r>
        <w:t>Engineering Materials)</w:t>
      </w:r>
      <w:r>
        <w:rPr>
          <w:rFonts w:hint="cs"/>
          <w:cs/>
        </w:rPr>
        <w:t xml:space="preserve"> </w:t>
      </w:r>
      <w:r>
        <w:rPr>
          <w:cs/>
        </w:rPr>
        <w:t>หน่วยกิต 3(3–0–6)</w:t>
      </w:r>
    </w:p>
    <w:p w14:paraId="2F41FAD2" w14:textId="77777777" w:rsidR="00717411" w:rsidRDefault="00717411" w:rsidP="00944DBE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39F27497" w14:textId="40054FF1" w:rsidR="00717411" w:rsidRDefault="00717411" w:rsidP="00781D26">
      <w:pPr>
        <w:pStyle w:val="Heading5"/>
      </w:pPr>
      <w:r>
        <w:rPr>
          <w:cs/>
        </w:rPr>
        <w:t>ไม่มี</w:t>
      </w:r>
      <w:r>
        <w:t>(</w:t>
      </w:r>
      <w:r w:rsidRPr="00717411">
        <w:t xml:space="preserve"> </w:t>
      </w:r>
      <w:r>
        <w:t>None)</w:t>
      </w:r>
    </w:p>
    <w:p w14:paraId="068F86D7" w14:textId="5D808216" w:rsidR="00717411" w:rsidRDefault="00717411" w:rsidP="005B1AFB">
      <w:pPr>
        <w:pStyle w:val="Heading4"/>
      </w:pPr>
      <w:r>
        <w:rPr>
          <w:cs/>
        </w:rPr>
        <w:t>คำอธิบายรายวิชา</w:t>
      </w:r>
      <w:r w:rsidR="00781D26">
        <w:t xml:space="preserve"> </w:t>
      </w:r>
      <w:r w:rsidR="00781D26">
        <w:rPr>
          <w:rFonts w:hint="cs"/>
          <w:cs/>
        </w:rPr>
        <w:t>เรียนเกี่ยวกับ</w:t>
      </w:r>
      <w:r>
        <w:rPr>
          <w:cs/>
        </w:rPr>
        <w:t>โลหะและหลักการโลหะวิทยา แผนผังสมดุลภาค โครงสร้าง</w:t>
      </w:r>
      <w:r w:rsidR="00781D26">
        <w:tab/>
      </w:r>
      <w:r w:rsidR="00781D26">
        <w:tab/>
      </w:r>
      <w:r>
        <w:rPr>
          <w:cs/>
        </w:rPr>
        <w:t xml:space="preserve">จุลภาคและมหาภาคของโลหะ กระบวนการผลิตเหล็กและเหล็กกล้า สมบัติของเหล็กกล้า </w:t>
      </w:r>
      <w:r w:rsidR="00781D26">
        <w:tab/>
      </w:r>
      <w:r w:rsidR="00781D26">
        <w:tab/>
      </w:r>
      <w:r>
        <w:rPr>
          <w:cs/>
        </w:rPr>
        <w:t>เหล็กกล้าไร้สนิมและเหล็กหล่อ การปรับปรุงสมบัติของเหล็กกล้าด้วยความร้อน สมบัติของ</w:t>
      </w:r>
      <w:r w:rsidR="00781D26">
        <w:tab/>
      </w:r>
      <w:r w:rsidR="00781D26">
        <w:tab/>
      </w:r>
      <w:r>
        <w:rPr>
          <w:cs/>
        </w:rPr>
        <w:t>โลหะนอกกลุ่มเหล็ก พลาสติก เซรามิก วัสดุเชิงประกอบ คอนกรีต แอสฟัลต์และไม้ การ</w:t>
      </w:r>
      <w:r w:rsidR="00781D26">
        <w:tab/>
      </w:r>
      <w:r w:rsidR="00781D26">
        <w:tab/>
      </w:r>
      <w:r>
        <w:rPr>
          <w:cs/>
        </w:rPr>
        <w:t>ทดสอบวัสดุแบบทำลายและไม่ทำลาย</w:t>
      </w:r>
      <w:r w:rsidR="00781D26">
        <w:rPr>
          <w:rFonts w:hint="cs"/>
          <w:cs/>
        </w:rPr>
        <w:t xml:space="preserve"> </w:t>
      </w:r>
      <w:r w:rsidR="00781D26">
        <w:t xml:space="preserve">( </w:t>
      </w:r>
      <w:r>
        <w:t xml:space="preserve">Metal and metallurgical principles; phase </w:t>
      </w:r>
      <w:r w:rsidR="00781D26">
        <w:tab/>
      </w:r>
      <w:r w:rsidR="00781D26">
        <w:tab/>
      </w:r>
      <w:r>
        <w:t xml:space="preserve">equilibrium diagrams; micro- and macro-structures of metals; production </w:t>
      </w:r>
      <w:r w:rsidR="00781D26">
        <w:tab/>
      </w:r>
      <w:r w:rsidR="00781D26">
        <w:tab/>
      </w:r>
      <w:r w:rsidR="00781D26">
        <w:tab/>
      </w:r>
      <w:r>
        <w:t xml:space="preserve">processes for iron and steel; properties of steel; stainless steel and cast iron; </w:t>
      </w:r>
      <w:r w:rsidR="00781D26">
        <w:tab/>
      </w:r>
      <w:r w:rsidR="00781D26">
        <w:tab/>
      </w:r>
      <w:r>
        <w:t xml:space="preserve">heat treatment of steel; properties of non-ferrous metal; polymers; ceramics; </w:t>
      </w:r>
      <w:r w:rsidR="00781D26">
        <w:tab/>
      </w:r>
      <w:r w:rsidR="00781D26">
        <w:tab/>
      </w:r>
      <w:r>
        <w:t>composite materials; concrete; asphalt and wood; destructive and non-</w:t>
      </w:r>
      <w:r w:rsidR="00781D26">
        <w:tab/>
      </w:r>
      <w:r w:rsidR="00781D26">
        <w:tab/>
      </w:r>
      <w:r w:rsidR="00781D26">
        <w:tab/>
      </w:r>
      <w:r>
        <w:t>destructive testing of materials.</w:t>
      </w:r>
      <w:r w:rsidR="00781D26">
        <w:t>)</w:t>
      </w:r>
    </w:p>
    <w:p w14:paraId="4AE877D3" w14:textId="0C1982D0" w:rsidR="00717411" w:rsidRDefault="00717411" w:rsidP="006424E7">
      <w:pPr>
        <w:pStyle w:val="Heading3"/>
      </w:pPr>
      <w:r>
        <w:rPr>
          <w:cs/>
        </w:rPr>
        <w:t>020323104 กลศาสตร์วัสดุ 1 (</w:t>
      </w:r>
      <w:r>
        <w:t>Mechanics of Materials I)</w:t>
      </w:r>
      <w:r w:rsidR="005B1AFB">
        <w:t xml:space="preserve"> </w:t>
      </w:r>
      <w:r>
        <w:rPr>
          <w:cs/>
        </w:rPr>
        <w:t>หน่วยกิต 3(3–0–6)</w:t>
      </w:r>
    </w:p>
    <w:p w14:paraId="5349B18B" w14:textId="77777777" w:rsidR="00717411" w:rsidRDefault="00717411" w:rsidP="005B1AFB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4D2CFDCF" w14:textId="028FCD75" w:rsidR="00717411" w:rsidRDefault="00717411" w:rsidP="005B1AFB">
      <w:pPr>
        <w:pStyle w:val="Heading5"/>
      </w:pPr>
      <w:r>
        <w:rPr>
          <w:cs/>
        </w:rPr>
        <w:t>020323102 กลศาสตร์วิศวกรรม</w:t>
      </w:r>
      <w:r w:rsidR="005B1AFB">
        <w:t xml:space="preserve"> (Engineering Mechanics,)</w:t>
      </w:r>
    </w:p>
    <w:p w14:paraId="3BA8DD16" w14:textId="7F672DDC" w:rsidR="00717411" w:rsidRDefault="00717411" w:rsidP="0028795C">
      <w:pPr>
        <w:pStyle w:val="Heading5"/>
      </w:pPr>
      <w:r>
        <w:rPr>
          <w:cs/>
        </w:rPr>
        <w:t>040203112 คณิตศาสตร์วิศวกรรม 2</w:t>
      </w:r>
      <w:r w:rsidR="005B1AFB">
        <w:t xml:space="preserve"> (Engineering Mathematics II)</w:t>
      </w:r>
    </w:p>
    <w:p w14:paraId="6443CCFE" w14:textId="23C92761" w:rsidR="00717411" w:rsidRDefault="00717411" w:rsidP="0028795C">
      <w:pPr>
        <w:pStyle w:val="Heading4"/>
      </w:pPr>
      <w:r>
        <w:rPr>
          <w:cs/>
        </w:rPr>
        <w:t>คำอธิบายรายวิชา</w:t>
      </w:r>
      <w:r w:rsidR="005B1AFB">
        <w:t xml:space="preserve"> </w:t>
      </w:r>
      <w:r w:rsidR="005B1AFB">
        <w:rPr>
          <w:rFonts w:hint="cs"/>
          <w:cs/>
        </w:rPr>
        <w:t>เรียนเกี่ยวกับ</w:t>
      </w:r>
      <w:r w:rsidR="0028795C">
        <w:rPr>
          <w:rFonts w:hint="cs"/>
          <w:cs/>
        </w:rPr>
        <w:t>คุณ</w:t>
      </w:r>
      <w:r>
        <w:rPr>
          <w:cs/>
        </w:rPr>
        <w:t>สมบัติเชิงกลของวัสดุ แรงและความเค้น ความสัมพันธ์</w:t>
      </w:r>
      <w:r w:rsidR="0028795C">
        <w:rPr>
          <w:cs/>
        </w:rPr>
        <w:tab/>
      </w:r>
      <w:r w:rsidR="0028795C">
        <w:rPr>
          <w:cs/>
        </w:rPr>
        <w:tab/>
      </w:r>
      <w:r>
        <w:rPr>
          <w:cs/>
        </w:rPr>
        <w:t>ระหว่างแรงและความเค้น ความสัมพันธ์ระหว่างความเค้นและความเครียด แรงบิด ความ</w:t>
      </w:r>
      <w:r w:rsidR="0028795C">
        <w:rPr>
          <w:cs/>
        </w:rPr>
        <w:tab/>
      </w:r>
      <w:r w:rsidR="0028795C">
        <w:rPr>
          <w:cs/>
        </w:rPr>
        <w:tab/>
      </w:r>
      <w:r>
        <w:rPr>
          <w:cs/>
        </w:rPr>
        <w:t>เค้นดัดและความเค้นเฉือนในคาน ความเค้นรวมและวงกลมของมอห์ แผนภาพแรงเฉือน</w:t>
      </w:r>
      <w:r w:rsidR="0028795C">
        <w:rPr>
          <w:cs/>
        </w:rPr>
        <w:tab/>
      </w:r>
      <w:r w:rsidR="0028795C">
        <w:rPr>
          <w:cs/>
        </w:rPr>
        <w:tab/>
      </w:r>
      <w:r w:rsidR="0028795C">
        <w:rPr>
          <w:cs/>
        </w:rPr>
        <w:tab/>
      </w:r>
      <w:r>
        <w:rPr>
          <w:cs/>
        </w:rPr>
        <w:t>และโมเมนต์ดัด การยึดด้วยขวางคาน การโก่งเดาะของเสา</w:t>
      </w:r>
      <w:r w:rsidR="0028795C">
        <w:t xml:space="preserve"> ( </w:t>
      </w:r>
      <w:r>
        <w:t xml:space="preserve">Mechanical properties of </w:t>
      </w:r>
      <w:r w:rsidR="0028795C">
        <w:tab/>
      </w:r>
      <w:r w:rsidR="0028795C">
        <w:tab/>
      </w:r>
      <w:r>
        <w:t xml:space="preserve">materials; forces and stresses; forces and stresses relationship; stresses and </w:t>
      </w:r>
      <w:r w:rsidR="0028795C">
        <w:tab/>
      </w:r>
      <w:r w:rsidR="0028795C">
        <w:tab/>
      </w:r>
      <w:r>
        <w:t xml:space="preserve">strains relationship; torsion; flexural and shear stresses in beams; combined </w:t>
      </w:r>
      <w:r w:rsidR="0028795C">
        <w:tab/>
      </w:r>
      <w:r w:rsidR="0028795C">
        <w:tab/>
      </w:r>
      <w:r>
        <w:t xml:space="preserve">stresses and Mohr’s circle; shear force and bending moment diagrams; </w:t>
      </w:r>
      <w:r w:rsidR="0028795C">
        <w:tab/>
      </w:r>
      <w:r w:rsidR="0028795C">
        <w:tab/>
      </w:r>
      <w:r w:rsidR="0028795C">
        <w:tab/>
      </w:r>
      <w:r>
        <w:t>deflection of beams; buckling of columns.</w:t>
      </w:r>
      <w:r w:rsidR="0028795C">
        <w:t xml:space="preserve"> )</w:t>
      </w:r>
    </w:p>
    <w:p w14:paraId="379A464A" w14:textId="77777777" w:rsidR="009E5208" w:rsidRPr="009E5208" w:rsidRDefault="009E5208" w:rsidP="009E5208"/>
    <w:p w14:paraId="096B9ADF" w14:textId="49BC17C4" w:rsidR="009E5208" w:rsidRDefault="009E5208" w:rsidP="006424E7">
      <w:pPr>
        <w:pStyle w:val="Heading3"/>
      </w:pPr>
      <w:r>
        <w:rPr>
          <w:cs/>
        </w:rPr>
        <w:lastRenderedPageBreak/>
        <w:t>020323105 กลศาสตร์ของไหล (</w:t>
      </w:r>
      <w:r>
        <w:t>Fluid Mechanics)</w:t>
      </w:r>
      <w:r w:rsidR="006B5920">
        <w:t xml:space="preserve"> </w:t>
      </w:r>
      <w:r>
        <w:rPr>
          <w:cs/>
        </w:rPr>
        <w:t>หน่วยกิต 3(3–0–6)</w:t>
      </w:r>
    </w:p>
    <w:p w14:paraId="00210CAC" w14:textId="77777777" w:rsidR="009E5208" w:rsidRDefault="009E5208" w:rsidP="006B5920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0EEFC3AE" w14:textId="440CAEE3" w:rsidR="009E5208" w:rsidRDefault="009E5208" w:rsidP="006B5920">
      <w:pPr>
        <w:pStyle w:val="Heading5"/>
      </w:pPr>
      <w:r>
        <w:rPr>
          <w:cs/>
        </w:rPr>
        <w:t>ไม่มี</w:t>
      </w:r>
      <w:r w:rsidR="006B5920">
        <w:t xml:space="preserve"> (None)</w:t>
      </w:r>
    </w:p>
    <w:p w14:paraId="29B9CDEE" w14:textId="15D05EA8" w:rsidR="006B5920" w:rsidRDefault="006B5920" w:rsidP="00DA42C7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สมบัติของของไหล ของไหลสถิต พลังงานและโมเมนตัมใน</w:t>
      </w:r>
      <w:r w:rsidR="00903715">
        <w:tab/>
      </w:r>
      <w:r w:rsidR="00903715">
        <w:tab/>
      </w:r>
      <w:r>
        <w:rPr>
          <w:cs/>
        </w:rPr>
        <w:t xml:space="preserve">การไหลแบบคงตัว การไหลของของไหลไม่อัดตัว การไหลของของไหลแบบไร้ความหนืด </w:t>
      </w:r>
      <w:r w:rsidR="00903715">
        <w:tab/>
      </w:r>
      <w:r w:rsidR="00903715">
        <w:tab/>
      </w:r>
      <w:r w:rsidR="00903715">
        <w:tab/>
      </w:r>
      <w:r>
        <w:rPr>
          <w:cs/>
        </w:rPr>
        <w:t>การวิเคราะห์มิติและความเหมือน การไหลของของไหลจริง การไหลของของไหลไม่อัดตัวใน</w:t>
      </w:r>
      <w:r w:rsidR="00903715">
        <w:tab/>
      </w:r>
      <w:r w:rsidR="00903715">
        <w:tab/>
      </w:r>
      <w:r>
        <w:rPr>
          <w:cs/>
        </w:rPr>
        <w:t>ท่อ การวัดอัตราการไหลในทาง</w:t>
      </w:r>
      <w:r w:rsidR="00E620B2">
        <w:rPr>
          <w:cs/>
        </w:rPr>
        <w:t>น้ำ</w:t>
      </w:r>
      <w:r>
        <w:rPr>
          <w:cs/>
        </w:rPr>
        <w:t>เปิด</w:t>
      </w:r>
      <w:r>
        <w:t xml:space="preserve"> ( Properties of fluid; fluid statics; </w:t>
      </w:r>
      <w:r w:rsidR="00903715">
        <w:tab/>
      </w:r>
      <w:r w:rsidR="00903715">
        <w:tab/>
      </w:r>
      <w:r w:rsidR="00903715">
        <w:tab/>
      </w:r>
      <w:r w:rsidR="00903715">
        <w:tab/>
      </w:r>
      <w:r>
        <w:t xml:space="preserve">momentum and energy of a steady flow; incompressible fluid flow; inviscid </w:t>
      </w:r>
      <w:r w:rsidR="00903715">
        <w:tab/>
      </w:r>
      <w:r w:rsidR="00903715">
        <w:tab/>
      </w:r>
      <w:r>
        <w:t xml:space="preserve">fluid flow; similitude and dimensional analysis; real fluid flow; flow of </w:t>
      </w:r>
      <w:r w:rsidR="00903715">
        <w:tab/>
      </w:r>
      <w:r w:rsidR="00903715">
        <w:tab/>
      </w:r>
      <w:r w:rsidR="00903715">
        <w:tab/>
      </w:r>
      <w:r>
        <w:t>incompressible fluid in pipes; open-channel flow measurements. )</w:t>
      </w:r>
    </w:p>
    <w:p w14:paraId="2EE91C76" w14:textId="4FE88881" w:rsidR="009E5208" w:rsidRDefault="009E5208" w:rsidP="006424E7">
      <w:pPr>
        <w:pStyle w:val="Heading3"/>
      </w:pPr>
      <w:r>
        <w:rPr>
          <w:cs/>
        </w:rPr>
        <w:t>020323106 ปฏิบัติการกลศาสตร์ของไหล (</w:t>
      </w:r>
      <w:r>
        <w:t>Fluid Mechanics Laboratory)</w:t>
      </w:r>
      <w:r w:rsidR="00397BF3">
        <w:rPr>
          <w:rFonts w:hint="cs"/>
          <w:cs/>
        </w:rPr>
        <w:t xml:space="preserve"> </w:t>
      </w:r>
      <w:r>
        <w:rPr>
          <w:cs/>
        </w:rPr>
        <w:t>หน่วยกิต 1(0–2–1)</w:t>
      </w:r>
    </w:p>
    <w:p w14:paraId="3FF5A832" w14:textId="77777777" w:rsidR="009E5208" w:rsidRDefault="009E5208" w:rsidP="009F1AA8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518DD946" w14:textId="63B363B3" w:rsidR="009E5208" w:rsidRDefault="009E5208" w:rsidP="009F1AA8">
      <w:pPr>
        <w:pStyle w:val="Heading5"/>
      </w:pPr>
      <w:r>
        <w:rPr>
          <w:cs/>
        </w:rPr>
        <w:t>020323105 กลศาสตร์ของไหล หรือเรียนร่วมกัน</w:t>
      </w:r>
      <w:r w:rsidR="00397BF3">
        <w:t xml:space="preserve"> ( Fluid Mechanics or </w:t>
      </w:r>
      <w:r w:rsidR="009F1AA8">
        <w:tab/>
      </w:r>
      <w:r w:rsidR="00397BF3">
        <w:t>concurrent )</w:t>
      </w:r>
    </w:p>
    <w:p w14:paraId="76807756" w14:textId="319ADE73" w:rsidR="00DA42C7" w:rsidRDefault="00DA42C7" w:rsidP="00546475">
      <w:pPr>
        <w:pStyle w:val="Heading4"/>
      </w:pPr>
      <w:r>
        <w:rPr>
          <w:rFonts w:hint="cs"/>
          <w:cs/>
        </w:rPr>
        <w:t>คำอธิบายรายวิชา เรียนเกี่ยวกับ</w:t>
      </w:r>
      <w:r w:rsidR="000F2C89">
        <w:rPr>
          <w:cs/>
        </w:rPr>
        <w:t>การทดลองหลักการของกลศาสตร์ของของไหล เครื่องมือ</w:t>
      </w:r>
      <w:r w:rsidR="009F1AA8">
        <w:tab/>
      </w:r>
      <w:r w:rsidR="009F1AA8">
        <w:tab/>
      </w:r>
      <w:r w:rsidR="000F2C89">
        <w:rPr>
          <w:cs/>
        </w:rPr>
        <w:t>เบอร์นูลีเครื่องสูบ</w:t>
      </w:r>
      <w:r w:rsidR="00E620B2">
        <w:rPr>
          <w:cs/>
        </w:rPr>
        <w:t>น้ำ</w:t>
      </w:r>
      <w:r w:rsidR="000F2C89">
        <w:rPr>
          <w:cs/>
        </w:rPr>
        <w:t xml:space="preserve"> กังหันน้</w:t>
      </w:r>
      <w:r w:rsidR="00397BF3">
        <w:rPr>
          <w:rFonts w:hint="cs"/>
          <w:cs/>
        </w:rPr>
        <w:t>ำ</w:t>
      </w:r>
      <w:r w:rsidR="000F2C89">
        <w:rPr>
          <w:cs/>
        </w:rPr>
        <w:t>การไหลของน้</w:t>
      </w:r>
      <w:r w:rsidR="00397BF3">
        <w:rPr>
          <w:rFonts w:hint="cs"/>
          <w:cs/>
        </w:rPr>
        <w:t>ำ</w:t>
      </w:r>
      <w:r w:rsidR="000F2C89">
        <w:rPr>
          <w:cs/>
        </w:rPr>
        <w:t>ผ่านท่อและทางน</w:t>
      </w:r>
      <w:r w:rsidR="00397BF3">
        <w:rPr>
          <w:rFonts w:hint="cs"/>
          <w:cs/>
        </w:rPr>
        <w:t>้ำ</w:t>
      </w:r>
      <w:r w:rsidR="000F2C89">
        <w:rPr>
          <w:cs/>
        </w:rPr>
        <w:t>เปิด การไหลของน้</w:t>
      </w:r>
      <w:r w:rsidR="00397BF3">
        <w:rPr>
          <w:rFonts w:hint="cs"/>
          <w:cs/>
        </w:rPr>
        <w:t>ำ</w:t>
      </w:r>
      <w:r w:rsidR="000F2C89">
        <w:rPr>
          <w:cs/>
        </w:rPr>
        <w:t>ผ่าน</w:t>
      </w:r>
      <w:r w:rsidR="009F1AA8">
        <w:tab/>
      </w:r>
      <w:r w:rsidR="009F1AA8">
        <w:tab/>
      </w:r>
      <w:r w:rsidR="000F2C89">
        <w:rPr>
          <w:cs/>
        </w:rPr>
        <w:t>ฝาย การกระแทกของน้</w:t>
      </w:r>
      <w:r w:rsidR="00397BF3">
        <w:rPr>
          <w:rFonts w:hint="cs"/>
          <w:cs/>
        </w:rPr>
        <w:t>ำ</w:t>
      </w:r>
      <w:r w:rsidR="000F2C89">
        <w:rPr>
          <w:cs/>
        </w:rPr>
        <w:t xml:space="preserve"> การกระโจนตัวของน้</w:t>
      </w:r>
      <w:r w:rsidR="00397BF3">
        <w:rPr>
          <w:rFonts w:hint="cs"/>
          <w:cs/>
        </w:rPr>
        <w:t>ำ</w:t>
      </w:r>
      <w:r w:rsidR="000F2C89">
        <w:rPr>
          <w:cs/>
        </w:rPr>
        <w:t>เครื่องมือวัดอื่น การเขียนรายงาน</w:t>
      </w:r>
      <w:r>
        <w:rPr>
          <w:rFonts w:hint="cs"/>
          <w:cs/>
        </w:rPr>
        <w:t xml:space="preserve"> </w:t>
      </w:r>
      <w:r>
        <w:t xml:space="preserve">( </w:t>
      </w:r>
      <w:r w:rsidR="00274C76">
        <w:tab/>
      </w:r>
      <w:r w:rsidR="00274C76">
        <w:tab/>
      </w:r>
      <w:r w:rsidR="00274C76">
        <w:tab/>
      </w:r>
      <w:r w:rsidR="000F2C89">
        <w:t xml:space="preserve">Experiments of fluid mechanics principles; Bernoulli’s instrument; </w:t>
      </w:r>
      <w:r>
        <w:t xml:space="preserve">pumps; </w:t>
      </w:r>
      <w:r w:rsidR="00274C76">
        <w:tab/>
      </w:r>
      <w:r w:rsidR="00274C76">
        <w:tab/>
      </w:r>
      <w:r w:rsidR="00274C76">
        <w:tab/>
      </w:r>
      <w:r>
        <w:t>turbines</w:t>
      </w:r>
      <w:r w:rsidR="000F2C89">
        <w:t xml:space="preserve">; flow in pipes and open channel; flow over weir; water hammer; </w:t>
      </w:r>
      <w:r w:rsidR="00274C76">
        <w:tab/>
      </w:r>
      <w:r w:rsidR="00274C76">
        <w:tab/>
      </w:r>
      <w:r w:rsidR="00274C76">
        <w:tab/>
      </w:r>
      <w:r w:rsidR="000F2C89">
        <w:t xml:space="preserve">hydraulic </w:t>
      </w:r>
      <w:r>
        <w:t>jump; other</w:t>
      </w:r>
      <w:r w:rsidR="000F2C89">
        <w:t xml:space="preserve"> measurement tools; report writing.</w:t>
      </w:r>
      <w:r>
        <w:t>)</w:t>
      </w:r>
      <w:r w:rsidR="000F2C89">
        <w:t xml:space="preserve"> </w:t>
      </w:r>
    </w:p>
    <w:p w14:paraId="1D96355A" w14:textId="77777777" w:rsidR="006424E7" w:rsidRPr="006424E7" w:rsidRDefault="006424E7" w:rsidP="006424E7"/>
    <w:p w14:paraId="2A8DD147" w14:textId="26897897" w:rsidR="009E5208" w:rsidRDefault="009E5208" w:rsidP="006424E7">
      <w:pPr>
        <w:pStyle w:val="Heading3"/>
      </w:pPr>
      <w:r>
        <w:rPr>
          <w:cs/>
        </w:rPr>
        <w:lastRenderedPageBreak/>
        <w:t>020323107 การสำรวจ (</w:t>
      </w:r>
      <w:r>
        <w:t>Surveying)</w:t>
      </w:r>
      <w:r w:rsidR="000579DC">
        <w:rPr>
          <w:rFonts w:hint="cs"/>
          <w:cs/>
        </w:rPr>
        <w:t xml:space="preserve"> </w:t>
      </w:r>
      <w:r>
        <w:rPr>
          <w:cs/>
        </w:rPr>
        <w:t>หน่วยกิต 3(2–3–5)</w:t>
      </w:r>
    </w:p>
    <w:p w14:paraId="75E27412" w14:textId="77777777" w:rsidR="009E5208" w:rsidRDefault="009E5208" w:rsidP="000579DC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7A7E2BC0" w14:textId="75860107" w:rsidR="009E5208" w:rsidRDefault="009E5208" w:rsidP="000579DC">
      <w:pPr>
        <w:pStyle w:val="Heading5"/>
      </w:pPr>
      <w:r>
        <w:rPr>
          <w:cs/>
        </w:rPr>
        <w:t>ไม่มี</w:t>
      </w:r>
      <w:r w:rsidR="000579DC">
        <w:t xml:space="preserve"> (None)</w:t>
      </w:r>
    </w:p>
    <w:p w14:paraId="5E81DAEE" w14:textId="103E7AEC" w:rsidR="00B8628F" w:rsidRDefault="009E5208" w:rsidP="00836338">
      <w:pPr>
        <w:pStyle w:val="Heading4"/>
      </w:pPr>
      <w:r>
        <w:rPr>
          <w:cs/>
        </w:rPr>
        <w:t>คำอธิบายรายวิชา</w:t>
      </w:r>
      <w:r w:rsidR="000579DC">
        <w:t xml:space="preserve"> </w:t>
      </w:r>
      <w:r w:rsidR="000579DC">
        <w:rPr>
          <w:rFonts w:hint="cs"/>
          <w:cs/>
        </w:rPr>
        <w:t>เรียนเกี่ยวกับ</w:t>
      </w:r>
      <w:r w:rsidR="003574F8">
        <w:rPr>
          <w:cs/>
        </w:rPr>
        <w:t>การสํารวจเบื้องต้น การทําระดับ หลักการและกา</w:t>
      </w:r>
      <w:r w:rsidR="00546475">
        <w:rPr>
          <w:rFonts w:hint="cs"/>
          <w:cs/>
        </w:rPr>
        <w:t>ร</w:t>
      </w:r>
      <w:r w:rsidR="00546475">
        <w:rPr>
          <w:cs/>
        </w:rPr>
        <w:tab/>
      </w:r>
      <w:r w:rsidR="00546475">
        <w:rPr>
          <w:cs/>
        </w:rPr>
        <w:tab/>
      </w:r>
      <w:r w:rsidR="00546475">
        <w:rPr>
          <w:cs/>
        </w:rPr>
        <w:tab/>
      </w:r>
      <w:r w:rsidR="003574F8">
        <w:rPr>
          <w:cs/>
        </w:rPr>
        <w:t>ประยุกต์ใช้กล้องวัดมุม การวัดมุมการวัดระยะ ความคลาดเคลื่อนในงานสํารวจ การยอมรับ</w:t>
      </w:r>
      <w:r w:rsidR="00B05981">
        <w:tab/>
      </w:r>
      <w:r w:rsidR="00B05981">
        <w:tab/>
      </w:r>
      <w:r w:rsidR="003574F8">
        <w:rPr>
          <w:cs/>
        </w:rPr>
        <w:t>และการปรับแก้ความคลาดเคลื่อน การทําโครงข่ายสามเหลี่ยม การหาค่าภาคของทิศ การ</w:t>
      </w:r>
      <w:r w:rsidR="00B05981">
        <w:tab/>
      </w:r>
      <w:r w:rsidR="00B05981">
        <w:tab/>
      </w:r>
      <w:r w:rsidR="003574F8">
        <w:rPr>
          <w:cs/>
        </w:rPr>
        <w:t>ทําวงรอบ การคํานวณระบบพิกัดฉาก การทํางานระดับพิเศษ การสํารวจเส้นทาง การ</w:t>
      </w:r>
      <w:r w:rsidR="00B05981">
        <w:tab/>
      </w:r>
      <w:r w:rsidR="00B05981">
        <w:tab/>
      </w:r>
      <w:r w:rsidR="00B05981">
        <w:tab/>
      </w:r>
      <w:r w:rsidR="003574F8">
        <w:rPr>
          <w:cs/>
        </w:rPr>
        <w:t>สํารวจแผนที่ภูมิประเทศและการขึ้นรูปแผนที่</w:t>
      </w:r>
      <w:r w:rsidR="00B05981">
        <w:t xml:space="preserve"> ( </w:t>
      </w:r>
      <w:r w:rsidR="003574F8">
        <w:t xml:space="preserve">Introduction to surveying; leveling; </w:t>
      </w:r>
      <w:r w:rsidR="00836338">
        <w:tab/>
      </w:r>
      <w:r w:rsidR="00836338">
        <w:tab/>
      </w:r>
      <w:r w:rsidR="003574F8">
        <w:t>principles and applications of</w:t>
      </w:r>
      <w:r w:rsidR="00B05981">
        <w:t xml:space="preserve"> </w:t>
      </w:r>
      <w:r w:rsidR="003574F8">
        <w:t xml:space="preserve">theodolite; distance and direction </w:t>
      </w:r>
      <w:r w:rsidR="00546475">
        <w:tab/>
      </w:r>
      <w:r w:rsidR="00546475">
        <w:tab/>
      </w:r>
      <w:r w:rsidR="00546475">
        <w:tab/>
      </w:r>
      <w:r w:rsidR="00546475">
        <w:tab/>
      </w:r>
      <w:r w:rsidR="003574F8">
        <w:t>measurements; errors in surveying; tolerance and</w:t>
      </w:r>
      <w:r w:rsidR="00B05981">
        <w:t xml:space="preserve"> </w:t>
      </w:r>
      <w:r w:rsidR="003574F8">
        <w:t xml:space="preserve">correction of errors; </w:t>
      </w:r>
      <w:r w:rsidR="00836338">
        <w:tab/>
      </w:r>
      <w:r w:rsidR="00836338">
        <w:tab/>
      </w:r>
      <w:r w:rsidR="00836338">
        <w:tab/>
      </w:r>
      <w:r w:rsidR="003574F8">
        <w:t>triangulation; determination of azimuth; traverse; determination of</w:t>
      </w:r>
      <w:r w:rsidR="00B05981">
        <w:t xml:space="preserve"> </w:t>
      </w:r>
      <w:r w:rsidR="003574F8">
        <w:t xml:space="preserve">traverse </w:t>
      </w:r>
      <w:r w:rsidR="00836338">
        <w:tab/>
      </w:r>
      <w:r w:rsidR="00836338">
        <w:tab/>
      </w:r>
      <w:r w:rsidR="003574F8">
        <w:t xml:space="preserve">plane coordinate system; precise leveling; route survey; topographic survey </w:t>
      </w:r>
      <w:r w:rsidR="00836338">
        <w:tab/>
      </w:r>
      <w:r w:rsidR="00836338">
        <w:tab/>
      </w:r>
      <w:r w:rsidR="003574F8">
        <w:t>and</w:t>
      </w:r>
      <w:r w:rsidR="00836338">
        <w:t xml:space="preserve"> </w:t>
      </w:r>
      <w:r w:rsidR="003574F8">
        <w:t>map plotting.</w:t>
      </w:r>
      <w:r w:rsidR="00B05981">
        <w:t xml:space="preserve"> )</w:t>
      </w:r>
    </w:p>
    <w:p w14:paraId="6C44E445" w14:textId="150DD58A" w:rsidR="00966A9D" w:rsidRDefault="00966A9D" w:rsidP="006424E7">
      <w:pPr>
        <w:pStyle w:val="Heading3"/>
      </w:pPr>
      <w:r>
        <w:rPr>
          <w:cs/>
        </w:rPr>
        <w:t>020323108 การสำรวจภาคสนาม (</w:t>
      </w:r>
      <w:r>
        <w:t>Field Surveying)</w:t>
      </w:r>
      <w:r>
        <w:rPr>
          <w:rFonts w:hint="cs"/>
          <w:cs/>
        </w:rPr>
        <w:t xml:space="preserve"> </w:t>
      </w:r>
      <w:r>
        <w:rPr>
          <w:cs/>
        </w:rPr>
        <w:t>หน่วยกิต</w:t>
      </w:r>
      <w:r w:rsidR="006424E7">
        <w:t xml:space="preserve"> </w:t>
      </w:r>
      <w:r>
        <w:rPr>
          <w:cs/>
        </w:rPr>
        <w:t>1(80 ชั่วโมง)</w:t>
      </w:r>
    </w:p>
    <w:p w14:paraId="6026B302" w14:textId="77777777" w:rsidR="00966A9D" w:rsidRDefault="00966A9D" w:rsidP="000222B6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4E49B7FD" w14:textId="1313ED9F" w:rsidR="00966A9D" w:rsidRDefault="00966A9D" w:rsidP="000222B6">
      <w:pPr>
        <w:pStyle w:val="Heading5"/>
      </w:pPr>
      <w:r>
        <w:rPr>
          <w:cs/>
        </w:rPr>
        <w:t>020323107 การสำรวจ (</w:t>
      </w:r>
      <w:r>
        <w:t>Surveying)</w:t>
      </w:r>
    </w:p>
    <w:p w14:paraId="276B31CD" w14:textId="2671A272" w:rsidR="00966A9D" w:rsidRDefault="00966A9D" w:rsidP="000222B6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เรียนเกี่ยวกับการ</w:t>
      </w:r>
      <w:r>
        <w:rPr>
          <w:cs/>
        </w:rPr>
        <w:t>ปฏิบัติการสำรวจในพื้นที่ภาคสนามจริง ฝึกการ</w:t>
      </w:r>
      <w:r w:rsidR="000222B6">
        <w:tab/>
      </w:r>
      <w:r w:rsidR="000222B6">
        <w:tab/>
      </w:r>
      <w:r w:rsidR="000222B6">
        <w:tab/>
      </w:r>
      <w:r>
        <w:rPr>
          <w:cs/>
        </w:rPr>
        <w:t>วางแผนปฏิบัติงาน การเก็บรวบรวมข้อมูล การทำแผนที่ ปฏิบัติการทำระดับ</w:t>
      </w:r>
      <w:r w:rsidR="000222B6">
        <w:tab/>
      </w:r>
      <w:r w:rsidR="000222B6">
        <w:tab/>
      </w:r>
      <w:r w:rsidR="000222B6">
        <w:tab/>
      </w:r>
      <w:r w:rsidR="000222B6">
        <w:tab/>
      </w:r>
      <w:r>
        <w:rPr>
          <w:cs/>
        </w:rPr>
        <w:t>ภาคสนาม ภาคทาง การสำรวจเส้นชั้นความสูง ปฏิบัติการสำรวจเบื้องต้น รายละเอียด และ</w:t>
      </w:r>
      <w:r w:rsidR="000222B6">
        <w:tab/>
      </w:r>
      <w:r w:rsidR="000222B6">
        <w:tab/>
      </w:r>
      <w:r>
        <w:rPr>
          <w:cs/>
        </w:rPr>
        <w:t>รูปแผนที่</w:t>
      </w:r>
      <w:r>
        <w:t xml:space="preserve">(Survey practice in the field; survey planning; survey data collection </w:t>
      </w:r>
      <w:r w:rsidR="000222B6">
        <w:tab/>
      </w:r>
      <w:r w:rsidR="000222B6">
        <w:tab/>
      </w:r>
      <w:r>
        <w:t xml:space="preserve">and presentation; profile practice; cross section practice; contour; traverse and </w:t>
      </w:r>
      <w:r w:rsidR="000222B6">
        <w:tab/>
      </w:r>
      <w:r w:rsidR="000222B6">
        <w:tab/>
      </w:r>
      <w:r>
        <w:t>topographic survey and map plotting.)</w:t>
      </w:r>
    </w:p>
    <w:p w14:paraId="72328D73" w14:textId="4EC5C826" w:rsidR="00966A9D" w:rsidRDefault="00966A9D" w:rsidP="006424E7">
      <w:pPr>
        <w:pStyle w:val="Heading3"/>
      </w:pPr>
      <w:r>
        <w:rPr>
          <w:cs/>
        </w:rPr>
        <w:t>020323109 คณิตศาสตร์ประยุกต์สำหรับวิศวกรรมโยธา (</w:t>
      </w:r>
      <w:r>
        <w:t xml:space="preserve">Applied Mathematics for Civil </w:t>
      </w:r>
      <w:r w:rsidR="000222B6">
        <w:tab/>
      </w:r>
      <w:r w:rsidR="000222B6">
        <w:tab/>
      </w:r>
      <w:r>
        <w:t>Engineering)</w:t>
      </w:r>
      <w:r w:rsidR="000222B6">
        <w:t xml:space="preserve"> </w:t>
      </w:r>
      <w:r>
        <w:rPr>
          <w:cs/>
        </w:rPr>
        <w:t>หน่วยกิต 3(3–0–6)</w:t>
      </w:r>
    </w:p>
    <w:p w14:paraId="3203FD98" w14:textId="6AE53F78" w:rsidR="00966A9D" w:rsidRDefault="00966A9D" w:rsidP="000222B6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394A44B6" w14:textId="0B3380C8" w:rsidR="00966A9D" w:rsidRDefault="00966A9D" w:rsidP="000222B6">
      <w:pPr>
        <w:pStyle w:val="Heading5"/>
      </w:pPr>
      <w:r>
        <w:rPr>
          <w:cs/>
        </w:rPr>
        <w:t>040203211 คณิตศาสตร์วิศวกรรม 3 (</w:t>
      </w:r>
      <w:r>
        <w:t>Engineering Mathematics III)</w:t>
      </w:r>
    </w:p>
    <w:p w14:paraId="1222BE02" w14:textId="1316704F" w:rsidR="000222B6" w:rsidRDefault="00966A9D" w:rsidP="00C90B0F">
      <w:pPr>
        <w:pStyle w:val="Heading4"/>
      </w:pPr>
      <w:r>
        <w:rPr>
          <w:cs/>
        </w:rPr>
        <w:lastRenderedPageBreak/>
        <w:t>คำอธิบายรายวิชา</w:t>
      </w:r>
      <w:r w:rsidR="000222B6">
        <w:rPr>
          <w:rFonts w:hint="cs"/>
          <w:cs/>
        </w:rPr>
        <w:t xml:space="preserve"> เรียนเกี่ยวกับ</w:t>
      </w:r>
      <w:r w:rsidR="00725C24">
        <w:rPr>
          <w:cs/>
        </w:rPr>
        <w:t>พีชคณิตเชิงเส้น ทฤษฎีการประมาณค่าเบื้องต้น คําตอบ</w:t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rPr>
          <w:cs/>
        </w:rPr>
        <w:t>ของสมการพีชคณิตและสมการอดิศัย คําตอบของระบบสมการเชิงเส้น สมการเชิงอนุพันธ์</w:t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rPr>
          <w:cs/>
        </w:rPr>
        <w:t>อันดับหนึ่งและอันดับสอง การแปลงฟูเรียร์และการแปลงลาปลาซ แคลคูลัสเวกเตอร์</w:t>
      </w:r>
      <w:r w:rsidR="00C90B0F">
        <w:rPr>
          <w:cs/>
        </w:rPr>
        <w:tab/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rPr>
          <w:cs/>
        </w:rPr>
        <w:t>ระเบียบวิธีเชิงตัวเลขสําหรับการแก้สมการเชิงอนุพันธ์และการประยุกต์ใช้งานในระบบ</w:t>
      </w:r>
      <w:r w:rsidR="00C90B0F">
        <w:rPr>
          <w:cs/>
        </w:rPr>
        <w:tab/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rPr>
          <w:cs/>
        </w:rPr>
        <w:t>วิศวกรรมโยธ</w:t>
      </w:r>
      <w:r w:rsidR="00C90B0F">
        <w:rPr>
          <w:rFonts w:hint="cs"/>
          <w:cs/>
        </w:rPr>
        <w:t xml:space="preserve">า </w:t>
      </w:r>
      <w:r w:rsidR="00C90B0F">
        <w:t>(</w:t>
      </w:r>
      <w:r w:rsidR="00725C24">
        <w:t xml:space="preserve">Linear algebra; introduction to approximation theory; solutions </w:t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t>of algebra</w:t>
      </w:r>
      <w:r w:rsidR="00C90B0F">
        <w:rPr>
          <w:rFonts w:hint="cs"/>
          <w:cs/>
        </w:rPr>
        <w:t xml:space="preserve"> </w:t>
      </w:r>
      <w:r w:rsidR="00725C24">
        <w:t xml:space="preserve">and transcendental equations; solutions of linear systems of </w:t>
      </w:r>
      <w:r w:rsidR="00C90B0F">
        <w:rPr>
          <w:cs/>
        </w:rPr>
        <w:tab/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t>equations; first order and</w:t>
      </w:r>
      <w:r w:rsidR="00C90B0F">
        <w:rPr>
          <w:rFonts w:hint="cs"/>
          <w:cs/>
        </w:rPr>
        <w:t xml:space="preserve"> </w:t>
      </w:r>
      <w:r w:rsidR="00725C24">
        <w:t xml:space="preserve">second order differential equations; Fourier and </w:t>
      </w:r>
      <w:r w:rsidR="00C90B0F">
        <w:rPr>
          <w:cs/>
        </w:rPr>
        <w:tab/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t>Laplace transforms; vector calculus;</w:t>
      </w:r>
      <w:r w:rsidR="00C90B0F">
        <w:rPr>
          <w:rFonts w:hint="cs"/>
          <w:cs/>
        </w:rPr>
        <w:t xml:space="preserve"> </w:t>
      </w:r>
      <w:r w:rsidR="00725C24">
        <w:t xml:space="preserve">numerical method for solving differential </w:t>
      </w:r>
      <w:r w:rsidR="00C90B0F">
        <w:rPr>
          <w:cs/>
        </w:rPr>
        <w:tab/>
      </w:r>
      <w:r w:rsidR="00C90B0F">
        <w:rPr>
          <w:cs/>
        </w:rPr>
        <w:tab/>
      </w:r>
      <w:r w:rsidR="00725C24">
        <w:t>equations; applications for civil engineering.</w:t>
      </w:r>
      <w:r w:rsidR="00C90B0F">
        <w:t>)</w:t>
      </w:r>
    </w:p>
    <w:p w14:paraId="262E8187" w14:textId="149C294A" w:rsidR="00966A9D" w:rsidRDefault="00966A9D" w:rsidP="006424E7">
      <w:pPr>
        <w:pStyle w:val="Heading3"/>
      </w:pPr>
      <w:r>
        <w:rPr>
          <w:cs/>
        </w:rPr>
        <w:t>020323201 การวิเคราะห์โครงสร้าง 1 (</w:t>
      </w:r>
      <w:r>
        <w:t>Structural Analysis I)</w:t>
      </w:r>
      <w:r w:rsidR="000222B6">
        <w:t xml:space="preserve"> </w:t>
      </w:r>
      <w:r>
        <w:rPr>
          <w:cs/>
        </w:rPr>
        <w:t>หน่วยกิต 3(3–0–6)</w:t>
      </w:r>
    </w:p>
    <w:p w14:paraId="69E34B33" w14:textId="71511DAA" w:rsidR="00966A9D" w:rsidRDefault="00966A9D" w:rsidP="00CD0CCE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66430C38" w14:textId="1A8A901D" w:rsidR="00966A9D" w:rsidRDefault="00966A9D" w:rsidP="00CD0CCE">
      <w:pPr>
        <w:pStyle w:val="Heading5"/>
      </w:pPr>
      <w:r>
        <w:rPr>
          <w:cs/>
        </w:rPr>
        <w:t>020323104 กลศาสตร์วัสดุ 1 (</w:t>
      </w:r>
      <w:r>
        <w:t>Mechanics of Materials I)</w:t>
      </w:r>
    </w:p>
    <w:p w14:paraId="0957840D" w14:textId="38B6D223" w:rsidR="00966A9D" w:rsidRDefault="00966A9D" w:rsidP="00CD0CCE">
      <w:pPr>
        <w:pStyle w:val="Heading4"/>
      </w:pPr>
      <w:r>
        <w:rPr>
          <w:cs/>
        </w:rPr>
        <w:t>คำอธิบายรายวิชา</w:t>
      </w:r>
      <w:r w:rsidR="00C90B0F">
        <w:rPr>
          <w:rFonts w:hint="cs"/>
          <w:cs/>
        </w:rPr>
        <w:t xml:space="preserve"> เรียนเกี่ยวกับ</w:t>
      </w:r>
      <w:r w:rsidR="00FD4E78">
        <w:rPr>
          <w:rFonts w:hint="cs"/>
          <w:cs/>
        </w:rPr>
        <w:t xml:space="preserve"> </w:t>
      </w:r>
      <w:r w:rsidR="00FD4E78">
        <w:rPr>
          <w:cs/>
        </w:rPr>
        <w:t>การวิเคราะห์โครงสร้าง แรงปฏิกิริยา แรงเฉือน โมเมนต์</w:t>
      </w:r>
      <w:r w:rsidR="00416F18">
        <w:rPr>
          <w:cs/>
        </w:rPr>
        <w:tab/>
      </w:r>
      <w:r w:rsidR="00416F18">
        <w:rPr>
          <w:cs/>
        </w:rPr>
        <w:tab/>
      </w:r>
      <w:r w:rsidR="00FD4E78">
        <w:rPr>
          <w:cs/>
        </w:rPr>
        <w:t>ดัด แรงและการเคลื่อนที่ของโครงข้อหมุน โครงสร้างภายใต้แรงเคลื่อนที่ เส้นอิทธิพลของ</w:t>
      </w:r>
      <w:r w:rsidR="00416F18">
        <w:rPr>
          <w:cs/>
        </w:rPr>
        <w:tab/>
      </w:r>
      <w:r w:rsidR="00416F18">
        <w:rPr>
          <w:cs/>
        </w:rPr>
        <w:tab/>
      </w:r>
      <w:r w:rsidR="00FD4E78">
        <w:rPr>
          <w:cs/>
        </w:rPr>
        <w:t>โครงสร้างที่คํานวณได้เชิงสถิตยศาสตร์</w:t>
      </w:r>
      <w:r w:rsidR="00FD4E78">
        <w:rPr>
          <w:rFonts w:hint="cs"/>
          <w:cs/>
        </w:rPr>
        <w:t xml:space="preserve"> </w:t>
      </w:r>
      <w:r w:rsidR="00FD4E78">
        <w:rPr>
          <w:cs/>
        </w:rPr>
        <w:t>การเคลื่อนตัวของคานและโครงข้อแข็งโดยวิธีงาน</w:t>
      </w:r>
      <w:r w:rsidR="00416F18">
        <w:rPr>
          <w:cs/>
        </w:rPr>
        <w:tab/>
      </w:r>
      <w:r w:rsidR="00416F18">
        <w:rPr>
          <w:cs/>
        </w:rPr>
        <w:tab/>
      </w:r>
      <w:r w:rsidR="00FD4E78">
        <w:rPr>
          <w:cs/>
        </w:rPr>
        <w:t>เสมือนและวิธีพลังงานความเครียด ทฤษฎีบทพื้นที่โมเมนต์การวิเคราะห์โครงสร้างที่คํานวณ</w:t>
      </w:r>
      <w:r w:rsidR="00416F18">
        <w:rPr>
          <w:cs/>
        </w:rPr>
        <w:tab/>
      </w:r>
      <w:r w:rsidR="00416F18">
        <w:rPr>
          <w:cs/>
        </w:rPr>
        <w:tab/>
      </w:r>
      <w:r w:rsidR="00FD4E78">
        <w:rPr>
          <w:cs/>
        </w:rPr>
        <w:t>ไม่ได้เชิงสถิตยศาสตร์</w:t>
      </w:r>
      <w:r w:rsidR="00FD4E78">
        <w:t xml:space="preserve"> (Structural analysis; reaction; shear force; bending moment; </w:t>
      </w:r>
      <w:r w:rsidR="00416F18">
        <w:rPr>
          <w:cs/>
        </w:rPr>
        <w:tab/>
      </w:r>
      <w:r w:rsidR="00416F18">
        <w:rPr>
          <w:cs/>
        </w:rPr>
        <w:tab/>
      </w:r>
      <w:r w:rsidR="00FD4E78">
        <w:t xml:space="preserve">force and displacement of truss; structure under moving load; influence lines </w:t>
      </w:r>
      <w:r w:rsidR="00705CF1">
        <w:rPr>
          <w:cs/>
        </w:rPr>
        <w:tab/>
      </w:r>
      <w:r w:rsidR="00705CF1">
        <w:rPr>
          <w:cs/>
        </w:rPr>
        <w:tab/>
      </w:r>
      <w:r w:rsidR="00FD4E78">
        <w:t xml:space="preserve">of determinate structures; displacements of beam and rigid frame by methods </w:t>
      </w:r>
      <w:r w:rsidR="00705CF1">
        <w:rPr>
          <w:cs/>
        </w:rPr>
        <w:tab/>
      </w:r>
      <w:r w:rsidR="00705CF1">
        <w:rPr>
          <w:cs/>
        </w:rPr>
        <w:tab/>
      </w:r>
      <w:r w:rsidR="00FD4E78">
        <w:t xml:space="preserve">of virtual work and </w:t>
      </w:r>
      <w:r w:rsidR="00416F18">
        <w:t>strain energy</w:t>
      </w:r>
      <w:r w:rsidR="00FD4E78">
        <w:t xml:space="preserve">; moment-area theorems; analysis of statically </w:t>
      </w:r>
      <w:r w:rsidR="00705CF1">
        <w:rPr>
          <w:cs/>
        </w:rPr>
        <w:tab/>
      </w:r>
      <w:r w:rsidR="00705CF1">
        <w:rPr>
          <w:cs/>
        </w:rPr>
        <w:tab/>
      </w:r>
      <w:r w:rsidR="00FD4E78">
        <w:t>indeterminate structures.)</w:t>
      </w:r>
    </w:p>
    <w:p w14:paraId="4986CF0A" w14:textId="7414EB06" w:rsidR="00CB78C6" w:rsidRDefault="00CB78C6" w:rsidP="006424E7">
      <w:pPr>
        <w:pStyle w:val="Heading3"/>
      </w:pPr>
      <w:r>
        <w:rPr>
          <w:cs/>
        </w:rPr>
        <w:t>020323202 การวิเคราะห์โครงสร้าง 2 (</w:t>
      </w:r>
      <w:r>
        <w:t>Structural Analysis II)</w:t>
      </w:r>
      <w:r>
        <w:rPr>
          <w:rFonts w:hint="cs"/>
          <w:cs/>
        </w:rPr>
        <w:t xml:space="preserve"> </w:t>
      </w:r>
      <w:r>
        <w:rPr>
          <w:cs/>
        </w:rPr>
        <w:t>หน่วยกิต 3(3–0–6)</w:t>
      </w:r>
    </w:p>
    <w:p w14:paraId="464A6C32" w14:textId="6189283C" w:rsidR="00CB78C6" w:rsidRDefault="00CB78C6" w:rsidP="00CB78C6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1CA32F97" w14:textId="771CAE30" w:rsidR="00CB78C6" w:rsidRDefault="00CB78C6" w:rsidP="00CB78C6">
      <w:pPr>
        <w:pStyle w:val="Heading5"/>
      </w:pPr>
      <w:r>
        <w:rPr>
          <w:cs/>
        </w:rPr>
        <w:t xml:space="preserve">020323201 </w:t>
      </w:r>
      <w:r>
        <w:rPr>
          <w:rFonts w:hint="cs"/>
          <w:cs/>
        </w:rPr>
        <w:t>การวิเคราะห์โครงสร้าง</w:t>
      </w:r>
      <w:r>
        <w:rPr>
          <w:cs/>
        </w:rPr>
        <w:t xml:space="preserve"> 1 (</w:t>
      </w:r>
      <w:r>
        <w:t>Structural Analysis I)</w:t>
      </w:r>
    </w:p>
    <w:p w14:paraId="79C92920" w14:textId="572FB4CE" w:rsidR="00CB78C6" w:rsidRDefault="00CB78C6" w:rsidP="00CB78C6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การวิเคราะห์โครงสร้างที่กำหนดไม่ได้เชิงสถิตยศาสตร์ การ</w:t>
      </w:r>
      <w:r>
        <w:rPr>
          <w:cs/>
        </w:rPr>
        <w:tab/>
      </w:r>
      <w:r>
        <w:rPr>
          <w:cs/>
        </w:rPr>
        <w:tab/>
        <w:t>วิเคราะห์โครงสร้างด้วยวิธีแรงยืดหยุ่น วิธีมุมอาคารระยะเลื่อน วิธีการกระจาย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โมเมนต์ วิธีเมตริกซ์ และวิธีพลาสติกเบื้องต้น การวิเคราะห์โครงสร้างอาคารสี่เหลี่ยมโดยวิธี</w:t>
      </w:r>
      <w:r>
        <w:rPr>
          <w:cs/>
        </w:rPr>
        <w:tab/>
      </w:r>
      <w:r>
        <w:rPr>
          <w:cs/>
        </w:rPr>
        <w:tab/>
        <w:t>ประมาณ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Analysis of statically indeterminate structures; structural analysis by </w:t>
      </w:r>
      <w:r>
        <w:rPr>
          <w:cs/>
        </w:rPr>
        <w:tab/>
      </w:r>
      <w:r>
        <w:rPr>
          <w:cs/>
        </w:rPr>
        <w:tab/>
      </w:r>
      <w:r>
        <w:t xml:space="preserve">elastic load method; slope-deflection method; moment distribution method; </w:t>
      </w:r>
      <w:r>
        <w:rPr>
          <w:cs/>
        </w:rPr>
        <w:tab/>
      </w:r>
      <w:r>
        <w:rPr>
          <w:cs/>
        </w:rPr>
        <w:tab/>
      </w:r>
      <w:r>
        <w:t xml:space="preserve">matrix method; and introduction to plastic method; approximate analysis of </w:t>
      </w:r>
      <w:r>
        <w:rPr>
          <w:cs/>
        </w:rPr>
        <w:tab/>
      </w:r>
      <w:r>
        <w:rPr>
          <w:cs/>
        </w:rPr>
        <w:tab/>
      </w:r>
      <w:r>
        <w:t>rectangular building frame.)</w:t>
      </w:r>
    </w:p>
    <w:p w14:paraId="50BA7ED4" w14:textId="77777777" w:rsidR="00CB78C6" w:rsidRDefault="00CB78C6" w:rsidP="00CB78C6"/>
    <w:p w14:paraId="303275BC" w14:textId="77777777" w:rsidR="00CB78C6" w:rsidRDefault="00CB78C6" w:rsidP="00CB78C6"/>
    <w:p w14:paraId="73D07064" w14:textId="77777777" w:rsidR="00CB78C6" w:rsidRDefault="00CB78C6" w:rsidP="00CB78C6"/>
    <w:p w14:paraId="7C39D8AA" w14:textId="77777777" w:rsidR="00CB78C6" w:rsidRDefault="00CB78C6" w:rsidP="00CB78C6"/>
    <w:p w14:paraId="1520CF63" w14:textId="77777777" w:rsidR="00CB78C6" w:rsidRDefault="00CB78C6" w:rsidP="00CB78C6"/>
    <w:p w14:paraId="4F28FD42" w14:textId="77777777" w:rsidR="00CB78C6" w:rsidRDefault="00CB78C6" w:rsidP="00CB78C6"/>
    <w:p w14:paraId="02B32C3A" w14:textId="77777777" w:rsidR="00CB78C6" w:rsidRDefault="00CB78C6" w:rsidP="00CB78C6"/>
    <w:p w14:paraId="58983027" w14:textId="77777777" w:rsidR="00CB78C6" w:rsidRPr="00CB78C6" w:rsidRDefault="00CB78C6" w:rsidP="00CB78C6"/>
    <w:p w14:paraId="353B9E05" w14:textId="77777777" w:rsidR="00CB78C6" w:rsidRDefault="00CB78C6" w:rsidP="00CB78C6"/>
    <w:p w14:paraId="4B2A0726" w14:textId="5C38163B" w:rsidR="00CB78C6" w:rsidRDefault="00CB78C6" w:rsidP="006424E7">
      <w:pPr>
        <w:pStyle w:val="Heading3"/>
      </w:pPr>
      <w:r>
        <w:rPr>
          <w:cs/>
        </w:rPr>
        <w:t xml:space="preserve"> 020323203 </w:t>
      </w:r>
      <w:r>
        <w:rPr>
          <w:rFonts w:hint="cs"/>
          <w:cs/>
        </w:rPr>
        <w:t>การออกแบบโครงสร้างไม้และเหล็ก</w:t>
      </w:r>
      <w:r>
        <w:rPr>
          <w:cs/>
        </w:rPr>
        <w:t xml:space="preserve"> (</w:t>
      </w:r>
      <w:r>
        <w:t>Timber and Steel Structural Design)*</w:t>
      </w:r>
    </w:p>
    <w:p w14:paraId="7F01CE28" w14:textId="605EA48D" w:rsidR="00CB78C6" w:rsidRDefault="00CB78C6" w:rsidP="00CB78C6">
      <w:r>
        <w:rPr>
          <w:cs/>
        </w:rPr>
        <w:tab/>
      </w:r>
      <w:r>
        <w:rPr>
          <w:cs/>
        </w:rPr>
        <w:tab/>
        <w:t>หน่วยกิต 4(3–3–7)</w:t>
      </w:r>
    </w:p>
    <w:p w14:paraId="7F1F2640" w14:textId="19859DD7" w:rsidR="00CB78C6" w:rsidRDefault="00CB78C6" w:rsidP="00CB78C6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76AD0B77" w14:textId="27F3B80D" w:rsidR="00CB78C6" w:rsidRDefault="00CB78C6" w:rsidP="00CB78C6">
      <w:pPr>
        <w:pStyle w:val="Heading5"/>
      </w:pPr>
      <w:r>
        <w:rPr>
          <w:cs/>
        </w:rPr>
        <w:t xml:space="preserve">020323202 </w:t>
      </w:r>
      <w:r>
        <w:rPr>
          <w:rFonts w:hint="cs"/>
          <w:cs/>
        </w:rPr>
        <w:t>การวิเคราะห์โครงสร้าง</w:t>
      </w:r>
      <w:r>
        <w:rPr>
          <w:cs/>
        </w:rPr>
        <w:t xml:space="preserve"> 2 (</w:t>
      </w:r>
      <w:r>
        <w:t>Structural Analysis II)</w:t>
      </w:r>
    </w:p>
    <w:p w14:paraId="38D7667D" w14:textId="201A992D" w:rsidR="00CB78C6" w:rsidRPr="00B46C25" w:rsidRDefault="00CB78C6" w:rsidP="00B46C25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ชนิดและสมบัติของไม้ การออกแบบองค์อาคารรับแรงดึง</w:t>
      </w:r>
      <w:r>
        <w:rPr>
          <w:cs/>
        </w:rPr>
        <w:tab/>
      </w:r>
      <w:r>
        <w:rPr>
          <w:cs/>
        </w:rPr>
        <w:tab/>
        <w:t>และแรงอัด แรงดัด คาน การต่อ การปฏิบัติการออกแบบ และการฝึกเขียน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รายละเอียดโครงสร้างไม้ เหล็ก ลักษณะและสมบัติของเหล็กที่ใช้เป็นโครงสร้าง 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ออกแบบองค์อาคารภายใต้แรงดึง แรงอัด แรงบิด การออกแบบคาน คานและเสา เสา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ประกอบ คานประกอบ การต่อแบบเชื่อม การต่อแบบยึดด้วยน็อต หลักการ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วิเคราะห์และออกแบบโครงสร้างเหล็กภายใต้แรงลมและแผ่นดินไหว การปฏิบัติการ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ออกแบบ และการฝึกเขียนรายละเอียดโครงสร้างเหล็ก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Types and properties of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timber; design of members in tension and compression forces, bending force, </w:t>
      </w:r>
      <w:r>
        <w:rPr>
          <w:cs/>
        </w:rPr>
        <w:tab/>
      </w:r>
      <w:r>
        <w:rPr>
          <w:cs/>
        </w:rPr>
        <w:tab/>
      </w:r>
      <w:r>
        <w:t xml:space="preserve">beams, connections; practice in timber structural design and detailing; steel; </w:t>
      </w:r>
      <w:r>
        <w:rPr>
          <w:cs/>
        </w:rPr>
        <w:tab/>
      </w:r>
      <w:r>
        <w:rPr>
          <w:cs/>
        </w:rPr>
        <w:tab/>
      </w:r>
      <w:r>
        <w:t xml:space="preserve">types and properties of structural steel; design of members under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compression force, tension force, torsion; design of beams, beam-columns, </w:t>
      </w:r>
      <w:r>
        <w:rPr>
          <w:cs/>
        </w:rPr>
        <w:tab/>
      </w:r>
      <w:r>
        <w:rPr>
          <w:cs/>
        </w:rPr>
        <w:tab/>
      </w:r>
      <w:r>
        <w:t xml:space="preserve">built-up columns, plate girders; welding and bolted connections; principles of </w:t>
      </w:r>
      <w:r>
        <w:rPr>
          <w:cs/>
        </w:rPr>
        <w:tab/>
      </w:r>
      <w:r>
        <w:rPr>
          <w:cs/>
        </w:rPr>
        <w:tab/>
      </w:r>
      <w:r>
        <w:t xml:space="preserve">analysis and design of steel structure under wind and seismic loads; practice </w:t>
      </w:r>
      <w:r>
        <w:rPr>
          <w:cs/>
        </w:rPr>
        <w:tab/>
      </w:r>
      <w:r>
        <w:rPr>
          <w:cs/>
        </w:rPr>
        <w:tab/>
      </w:r>
      <w:r>
        <w:t>in steel structural design and detailing.)</w:t>
      </w:r>
    </w:p>
    <w:p w14:paraId="4C5A585B" w14:textId="77777777" w:rsidR="00B46C25" w:rsidRDefault="00B46C25" w:rsidP="006424E7">
      <w:pPr>
        <w:pStyle w:val="Heading3"/>
      </w:pPr>
      <w:r>
        <w:rPr>
          <w:cs/>
        </w:rPr>
        <w:t>020323204 การออกแบบคอนกรีตเสริมเหล็ก (</w:t>
      </w:r>
      <w:r>
        <w:t>Reinforced Concrete Design)*</w:t>
      </w:r>
    </w:p>
    <w:p w14:paraId="4A8E10D6" w14:textId="037F8A63" w:rsidR="00B46C25" w:rsidRDefault="00B46C25" w:rsidP="00B46C25">
      <w:r>
        <w:rPr>
          <w:cs/>
        </w:rPr>
        <w:tab/>
      </w:r>
      <w:r>
        <w:rPr>
          <w:rFonts w:hint="cs"/>
          <w:cs/>
        </w:rPr>
        <w:t xml:space="preserve">        </w:t>
      </w:r>
      <w:r>
        <w:rPr>
          <w:cs/>
        </w:rPr>
        <w:t>หน่วยกิต 4(3-3-7)</w:t>
      </w:r>
    </w:p>
    <w:p w14:paraId="004C7955" w14:textId="478117F2" w:rsidR="00B46C25" w:rsidRDefault="00B46C25" w:rsidP="00B46C25">
      <w:pPr>
        <w:pStyle w:val="Heading4"/>
      </w:pPr>
      <w:r>
        <w:rPr>
          <w:cs/>
        </w:rPr>
        <w:lastRenderedPageBreak/>
        <w:t>วิชาบังคับก่อน (</w:t>
      </w:r>
      <w:r>
        <w:t>Prerequisite)</w:t>
      </w:r>
    </w:p>
    <w:p w14:paraId="30E5566B" w14:textId="6F066E91" w:rsidR="00B46C25" w:rsidRDefault="00B46C25" w:rsidP="00C605AE">
      <w:pPr>
        <w:pStyle w:val="Heading5"/>
      </w:pPr>
      <w:r>
        <w:rPr>
          <w:cs/>
        </w:rPr>
        <w:t xml:space="preserve">020323202 </w:t>
      </w:r>
      <w:r>
        <w:rPr>
          <w:rFonts w:hint="cs"/>
          <w:cs/>
        </w:rPr>
        <w:t>การวิเคราะห์โครงสร้าง</w:t>
      </w:r>
      <w:r>
        <w:rPr>
          <w:cs/>
        </w:rPr>
        <w:t xml:space="preserve"> 2 (020323202</w:t>
      </w:r>
      <w:r>
        <w:t xml:space="preserve"> Structural Analysis II)</w:t>
      </w:r>
    </w:p>
    <w:p w14:paraId="2D07ACE5" w14:textId="4EA293C6" w:rsidR="00B46C25" w:rsidRDefault="00B46C25" w:rsidP="00C605AE">
      <w:pPr>
        <w:pStyle w:val="Heading4"/>
      </w:pPr>
      <w:r>
        <w:rPr>
          <w:cs/>
        </w:rPr>
        <w:t>คำอธิบายรายวิชา</w:t>
      </w:r>
      <w:r w:rsidR="00C605AE">
        <w:rPr>
          <w:rFonts w:hint="cs"/>
          <w:cs/>
        </w:rPr>
        <w:t xml:space="preserve"> </w:t>
      </w:r>
      <w:r>
        <w:rPr>
          <w:rFonts w:hint="cs"/>
          <w:cs/>
        </w:rPr>
        <w:t>เรียนเกี่ยว</w:t>
      </w:r>
      <w:r w:rsidR="00C605AE">
        <w:rPr>
          <w:rFonts w:hint="cs"/>
          <w:cs/>
        </w:rPr>
        <w:t>กับ</w:t>
      </w:r>
      <w:r>
        <w:rPr>
          <w:cs/>
        </w:rPr>
        <w:t>การออกแบบโครงสร้างคอนกรีตเสริมเหล็กโดยวิธีหน่วย</w:t>
      </w:r>
      <w:r w:rsidR="00C605AE">
        <w:rPr>
          <w:cs/>
        </w:rPr>
        <w:tab/>
      </w:r>
      <w:r w:rsidR="00C605AE">
        <w:rPr>
          <w:cs/>
        </w:rPr>
        <w:tab/>
      </w:r>
      <w:r w:rsidR="00C605AE">
        <w:rPr>
          <w:cs/>
        </w:rPr>
        <w:tab/>
      </w:r>
      <w:r>
        <w:rPr>
          <w:cs/>
        </w:rPr>
        <w:t>แรงใช้งาน และวิธีกำลัง ข้อกำหนดและหลักเกณฑ์ในการออกแบบ การออกแบบคอนกรีต</w:t>
      </w:r>
      <w:r w:rsidR="00C605AE">
        <w:rPr>
          <w:cs/>
        </w:rPr>
        <w:tab/>
      </w:r>
      <w:r w:rsidR="00C605AE">
        <w:rPr>
          <w:cs/>
        </w:rPr>
        <w:tab/>
      </w:r>
      <w:r>
        <w:rPr>
          <w:cs/>
        </w:rPr>
        <w:t>เสริมเหล็ก การออกแบบแผ่นพื้นเสริมเหล็กแผ่น เสาคอนกรีตเสริมเหล็ก 2 ทาง แผ่นพื้นไร้</w:t>
      </w:r>
      <w:r w:rsidR="00C605AE">
        <w:rPr>
          <w:cs/>
        </w:rPr>
        <w:tab/>
      </w:r>
      <w:r w:rsidR="00C605AE">
        <w:rPr>
          <w:cs/>
        </w:rPr>
        <w:tab/>
      </w:r>
      <w:r>
        <w:rPr>
          <w:cs/>
        </w:rPr>
        <w:t>คาน บันไดคอนกรีตเสริมเหล็ก เสารับแรงตามแนวแกนและแรงเยื้องศูนย์ ฐานรากและ</w:t>
      </w:r>
      <w:r w:rsidR="00124BDD">
        <w:rPr>
          <w:cs/>
        </w:rPr>
        <w:tab/>
      </w:r>
      <w:r w:rsidR="00124BDD">
        <w:rPr>
          <w:cs/>
        </w:rPr>
        <w:tab/>
      </w:r>
      <w:r w:rsidR="00124BDD">
        <w:rPr>
          <w:cs/>
        </w:rPr>
        <w:tab/>
      </w:r>
      <w:r>
        <w:rPr>
          <w:cs/>
        </w:rPr>
        <w:t>กำแพงกันดิน หลักการวิเคราะห์และออกแบบโครงสร้างคอนกรีตเสริมเหล็กภายใต้แรงลม</w:t>
      </w:r>
      <w:r w:rsidR="00124BDD">
        <w:rPr>
          <w:cs/>
        </w:rPr>
        <w:tab/>
      </w:r>
      <w:r w:rsidR="00124BDD">
        <w:rPr>
          <w:cs/>
        </w:rPr>
        <w:tab/>
      </w:r>
      <w:r>
        <w:rPr>
          <w:cs/>
        </w:rPr>
        <w:t>และแผ่นดินไหว การประยุกต์ใช้วัสดุเสริมกำลังในการแก้ปัญหางานโครงสร้าง การ</w:t>
      </w:r>
      <w:r w:rsidR="00124BDD">
        <w:rPr>
          <w:cs/>
        </w:rPr>
        <w:tab/>
      </w:r>
      <w:r w:rsidR="00124BDD">
        <w:rPr>
          <w:cs/>
        </w:rPr>
        <w:tab/>
      </w:r>
      <w:r w:rsidR="00124BDD">
        <w:rPr>
          <w:cs/>
        </w:rPr>
        <w:tab/>
      </w:r>
      <w:r>
        <w:rPr>
          <w:cs/>
        </w:rPr>
        <w:t>ปฏิบัติการออกแบบและการฝึกเขียนรายละเอียดโครงสร้างคอนกรีตเสริมเหล็ก</w:t>
      </w:r>
    </w:p>
    <w:p w14:paraId="4DA900F7" w14:textId="77107858" w:rsidR="00705CF1" w:rsidRDefault="00124BDD" w:rsidP="00B46C25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rPr>
          <w:cs/>
        </w:rPr>
        <w:t>(</w:t>
      </w:r>
      <w:r w:rsidR="00B46C25">
        <w:t xml:space="preserve">Reinforced concrete structural design by working stress and strength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t xml:space="preserve">methods; specifications and criteria of design; reinforced concrete beam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t xml:space="preserve">design; designs of one-way slab, two-way slab, flat slab; stairs; concentric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t xml:space="preserve">eccentric columns; footing and retaining wall; principles of analysis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t xml:space="preserve">design of reinforced concrete structure under wind and seismic loads;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t xml:space="preserve">applications of strengthen materials to solve building structure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46C25">
        <w:t>problems; practice in reinforced concrete design and detailing.)</w:t>
      </w:r>
    </w:p>
    <w:p w14:paraId="56978C46" w14:textId="185298A2" w:rsidR="0052742B" w:rsidRDefault="0052742B" w:rsidP="006424E7">
      <w:pPr>
        <w:pStyle w:val="Heading3"/>
      </w:pPr>
      <w:r>
        <w:rPr>
          <w:cs/>
        </w:rPr>
        <w:t>020323206 กลศาสตร์วัสดุ 2 (</w:t>
      </w:r>
      <w:r>
        <w:t>Mechanics of Materials II)</w:t>
      </w:r>
      <w:r w:rsidR="003D2CAD">
        <w:rPr>
          <w:rFonts w:hint="cs"/>
          <w:cs/>
        </w:rPr>
        <w:t xml:space="preserve"> </w:t>
      </w:r>
      <w:r>
        <w:rPr>
          <w:cs/>
        </w:rPr>
        <w:t>หน่วยกิต 3(3-0-6)</w:t>
      </w:r>
    </w:p>
    <w:p w14:paraId="3F361452" w14:textId="7E1CFC97" w:rsidR="0052742B" w:rsidRDefault="0052742B" w:rsidP="003D2CAD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29EE8EF0" w14:textId="506BD59E" w:rsidR="0052742B" w:rsidRDefault="0052742B" w:rsidP="003D2CAD">
      <w:pPr>
        <w:pStyle w:val="Heading5"/>
      </w:pPr>
      <w:r>
        <w:rPr>
          <w:cs/>
        </w:rPr>
        <w:t xml:space="preserve">020323104 </w:t>
      </w:r>
      <w:r>
        <w:rPr>
          <w:rFonts w:hint="cs"/>
          <w:cs/>
        </w:rPr>
        <w:t>กลศาสตร์วัสดุ</w:t>
      </w:r>
      <w:r>
        <w:rPr>
          <w:cs/>
        </w:rPr>
        <w:t xml:space="preserve"> 1 (020323104</w:t>
      </w:r>
      <w:r>
        <w:t xml:space="preserve"> Mechanics of Materials I)</w:t>
      </w:r>
    </w:p>
    <w:p w14:paraId="4979E814" w14:textId="5C32C58C" w:rsidR="003D2CAD" w:rsidRDefault="0052742B" w:rsidP="003D2CAD">
      <w:pPr>
        <w:pStyle w:val="Heading4"/>
      </w:pPr>
      <w:r>
        <w:rPr>
          <w:cs/>
        </w:rPr>
        <w:t>คำอธิบายรายวิชา</w:t>
      </w:r>
      <w:r w:rsidR="003D2CAD">
        <w:t xml:space="preserve"> </w:t>
      </w:r>
      <w:r w:rsidR="003D2CAD">
        <w:rPr>
          <w:rFonts w:hint="cs"/>
          <w:cs/>
        </w:rPr>
        <w:t>เรียนเกี่ยวกับ</w:t>
      </w:r>
      <w:r w:rsidR="003D2CAD">
        <w:rPr>
          <w:cs/>
        </w:rPr>
        <w:t>ทฤษฎีความเค้นและความเครียด การดัดอสมมาตร การบิด</w:t>
      </w:r>
      <w:r w:rsidR="003D2CAD">
        <w:rPr>
          <w:cs/>
        </w:rPr>
        <w:tab/>
      </w:r>
      <w:r w:rsidR="003D2CAD">
        <w:rPr>
          <w:cs/>
        </w:rPr>
        <w:tab/>
        <w:t>ของหน้าตัด ศูนย์กลางแรงเฉือนของหน้าตัดผนังบาง คานโค้ง การประยุกต์ใช้หลักการ</w:t>
      </w:r>
      <w:r w:rsidR="003D2CAD">
        <w:rPr>
          <w:cs/>
        </w:rPr>
        <w:tab/>
      </w:r>
      <w:r w:rsidR="003D2CAD">
        <w:rPr>
          <w:cs/>
        </w:rPr>
        <w:tab/>
      </w:r>
      <w:r w:rsidR="003D2CAD">
        <w:rPr>
          <w:cs/>
        </w:rPr>
        <w:tab/>
        <w:t>พลังงาน การล้า คานบนฐานรากยืดหยุ่น</w:t>
      </w:r>
      <w:r w:rsidR="003D2CAD">
        <w:rPr>
          <w:rFonts w:hint="cs"/>
          <w:cs/>
        </w:rPr>
        <w:t xml:space="preserve"> </w:t>
      </w:r>
      <w:r w:rsidR="003D2CAD">
        <w:t xml:space="preserve">(Theories of stress and strain; </w:t>
      </w:r>
      <w:r w:rsidR="003D2CAD">
        <w:rPr>
          <w:cs/>
        </w:rPr>
        <w:tab/>
      </w:r>
      <w:r w:rsidR="003D2CAD">
        <w:rPr>
          <w:cs/>
        </w:rPr>
        <w:tab/>
      </w:r>
      <w:r w:rsidR="003D2CAD">
        <w:rPr>
          <w:cs/>
        </w:rPr>
        <w:tab/>
      </w:r>
      <w:r w:rsidR="003D2CAD">
        <w:rPr>
          <w:cs/>
        </w:rPr>
        <w:tab/>
      </w:r>
      <w:r w:rsidR="003D2CAD">
        <w:t>unsymmetrical bending; torsion of sections;</w:t>
      </w:r>
      <w:r w:rsidR="003D2CAD">
        <w:rPr>
          <w:rFonts w:hint="cs"/>
          <w:cs/>
        </w:rPr>
        <w:t xml:space="preserve"> </w:t>
      </w:r>
      <w:r w:rsidR="003D2CAD">
        <w:t xml:space="preserve">shear center of thin-walled </w:t>
      </w:r>
      <w:r w:rsidR="003D2CAD">
        <w:rPr>
          <w:cs/>
        </w:rPr>
        <w:tab/>
      </w:r>
      <w:r w:rsidR="003D2CAD">
        <w:rPr>
          <w:cs/>
        </w:rPr>
        <w:tab/>
      </w:r>
      <w:r w:rsidR="003D2CAD">
        <w:rPr>
          <w:cs/>
        </w:rPr>
        <w:tab/>
      </w:r>
      <w:r w:rsidR="003D2CAD">
        <w:t>section; curved beam; applications of energy principles; fatigue;</w:t>
      </w:r>
    </w:p>
    <w:p w14:paraId="04B880AA" w14:textId="78545C83" w:rsidR="00124BDD" w:rsidRDefault="003D2CAD" w:rsidP="003D2CAD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>beam on elastic foundation.)</w:t>
      </w:r>
    </w:p>
    <w:p w14:paraId="12D463DD" w14:textId="77777777" w:rsidR="001519FA" w:rsidRDefault="003E176C" w:rsidP="006424E7">
      <w:pPr>
        <w:pStyle w:val="Heading3"/>
      </w:pPr>
      <w:r>
        <w:t>020323207</w:t>
      </w:r>
      <w:r>
        <w:rPr>
          <w:cs/>
        </w:rPr>
        <w:t xml:space="preserve"> วิธีไฟไนต์อิลิเมนต์เบื้องต้น (</w:t>
      </w:r>
      <w:r>
        <w:t>Introduction to Finite Element Methods)</w:t>
      </w:r>
      <w:r w:rsidR="001519FA">
        <w:rPr>
          <w:rFonts w:hint="cs"/>
          <w:cs/>
        </w:rPr>
        <w:t xml:space="preserve"> </w:t>
      </w:r>
    </w:p>
    <w:p w14:paraId="6A3463F8" w14:textId="63FA2829" w:rsidR="003E176C" w:rsidRDefault="001519FA" w:rsidP="001519FA">
      <w:r>
        <w:rPr>
          <w:cs/>
        </w:rPr>
        <w:tab/>
      </w:r>
      <w:r>
        <w:rPr>
          <w:rFonts w:hint="cs"/>
          <w:cs/>
        </w:rPr>
        <w:t xml:space="preserve">     </w:t>
      </w:r>
      <w:r>
        <w:t xml:space="preserve">  </w:t>
      </w:r>
      <w:r w:rsidR="003E176C">
        <w:rPr>
          <w:cs/>
        </w:rPr>
        <w:t xml:space="preserve">หน่วยกิต </w:t>
      </w:r>
      <w:r w:rsidR="003E176C">
        <w:t>3(3-0-6)</w:t>
      </w:r>
    </w:p>
    <w:p w14:paraId="5873588F" w14:textId="481F944D" w:rsidR="003E176C" w:rsidRDefault="003E176C" w:rsidP="001519FA">
      <w:pPr>
        <w:pStyle w:val="Heading4"/>
      </w:pPr>
      <w:r>
        <w:rPr>
          <w:cs/>
        </w:rPr>
        <w:lastRenderedPageBreak/>
        <w:t>วิชาบังคับก่อน (</w:t>
      </w:r>
      <w:r>
        <w:t>Prerequisite)</w:t>
      </w:r>
    </w:p>
    <w:p w14:paraId="543A45CE" w14:textId="47B6C28E" w:rsidR="003E176C" w:rsidRDefault="003E176C" w:rsidP="001519FA">
      <w:pPr>
        <w:pStyle w:val="Heading5"/>
      </w:pPr>
      <w:r>
        <w:t>020323202</w:t>
      </w:r>
      <w:r>
        <w:rPr>
          <w:cs/>
        </w:rPr>
        <w:t xml:space="preserve"> การวิเคราะห์โครงสร้าง </w:t>
      </w:r>
      <w:r>
        <w:t>2 (020323202 Structural Analysis II)</w:t>
      </w:r>
    </w:p>
    <w:p w14:paraId="3DAF89B0" w14:textId="6C4716B9" w:rsidR="003E176C" w:rsidRDefault="003E176C" w:rsidP="001519FA">
      <w:pPr>
        <w:pStyle w:val="Heading4"/>
      </w:pPr>
      <w:r>
        <w:rPr>
          <w:cs/>
        </w:rPr>
        <w:t>คำอธิบายรายวิชา</w:t>
      </w:r>
      <w:r w:rsidR="001519FA">
        <w:rPr>
          <w:rFonts w:hint="cs"/>
          <w:cs/>
        </w:rPr>
        <w:t xml:space="preserve"> </w:t>
      </w:r>
      <w:r w:rsidR="001519FA">
        <w:t xml:space="preserve"> </w:t>
      </w:r>
      <w:r w:rsidR="001519FA">
        <w:rPr>
          <w:rFonts w:hint="cs"/>
          <w:cs/>
        </w:rPr>
        <w:t>เรียนเกี่ยวกับ</w:t>
      </w:r>
      <w:r>
        <w:rPr>
          <w:cs/>
        </w:rPr>
        <w:t>หลักการไฟไนต์อิลิเมนต์ สติฟเนสของโครงข้อหมุนและ</w:t>
      </w:r>
      <w:r w:rsidR="001519FA">
        <w:rPr>
          <w:cs/>
        </w:rPr>
        <w:tab/>
      </w:r>
      <w:r w:rsidR="001519FA">
        <w:rPr>
          <w:cs/>
        </w:rPr>
        <w:tab/>
      </w:r>
      <w:r w:rsidR="001519FA">
        <w:rPr>
          <w:cs/>
        </w:rPr>
        <w:tab/>
      </w:r>
      <w:r>
        <w:rPr>
          <w:cs/>
        </w:rPr>
        <w:t>โครงข้อแข็ง สมการทางไฟไนต์อิลิเมนต์ ความเค้นในระนาบ ความเครียดในระนาบ การ</w:t>
      </w:r>
      <w:r w:rsidR="001519FA">
        <w:rPr>
          <w:cs/>
        </w:rPr>
        <w:tab/>
      </w:r>
      <w:r w:rsidR="001519FA">
        <w:rPr>
          <w:cs/>
        </w:rPr>
        <w:tab/>
      </w:r>
      <w:r w:rsidR="001519FA">
        <w:rPr>
          <w:cs/>
        </w:rPr>
        <w:tab/>
      </w:r>
      <w:r>
        <w:rPr>
          <w:cs/>
        </w:rPr>
        <w:t>วิเคราะห์ความเค้นของวัตถุแบบสมมาตร วิธีของเรย์ลี การประยุกต์วิธีไฟไนต์อิลิเมนต์ด้วย</w:t>
      </w:r>
      <w:r w:rsidR="001519FA">
        <w:rPr>
          <w:cs/>
        </w:rPr>
        <w:tab/>
      </w:r>
      <w:r w:rsidR="001519FA">
        <w:rPr>
          <w:cs/>
        </w:rPr>
        <w:tab/>
      </w:r>
      <w:r>
        <w:rPr>
          <w:cs/>
        </w:rPr>
        <w:t>วิธีการทางคอมพิวเตอร์ โครงการงานวิเคราะห์โครงสร้างด้วยโปรแกรมคอมพิวเตอร์</w:t>
      </w:r>
    </w:p>
    <w:p w14:paraId="1241F138" w14:textId="016DD09B" w:rsidR="003E176C" w:rsidRDefault="001519FA" w:rsidP="003E176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 xml:space="preserve">(Finite element principles; truss and rigid frame stiffnesses; finite element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 xml:space="preserve">equations; plane stress; plane strain; stress analysis of symmetrical objects;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 xml:space="preserve">Rayleigh’s method; finite element method application with computer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>method; structural analysis projects by computer program.)</w:t>
      </w:r>
    </w:p>
    <w:p w14:paraId="06CFA160" w14:textId="77777777" w:rsidR="003E176C" w:rsidRDefault="003E176C" w:rsidP="003E176C"/>
    <w:p w14:paraId="2F33EDED" w14:textId="77777777" w:rsidR="001519FA" w:rsidRDefault="001519FA" w:rsidP="003E176C"/>
    <w:p w14:paraId="5F85C6EE" w14:textId="77777777" w:rsidR="001519FA" w:rsidRDefault="001519FA" w:rsidP="003E176C"/>
    <w:p w14:paraId="302A1BBF" w14:textId="77777777" w:rsidR="001519FA" w:rsidRDefault="001519FA" w:rsidP="003E176C"/>
    <w:p w14:paraId="286920CD" w14:textId="77777777" w:rsidR="001519FA" w:rsidRDefault="001519FA" w:rsidP="003E176C"/>
    <w:p w14:paraId="2821FFFA" w14:textId="77777777" w:rsidR="001519FA" w:rsidRDefault="001519FA" w:rsidP="003E176C"/>
    <w:p w14:paraId="51472BCF" w14:textId="77777777" w:rsidR="001519FA" w:rsidRDefault="001519FA" w:rsidP="003E176C"/>
    <w:p w14:paraId="3D83A92B" w14:textId="7611666A" w:rsidR="003E176C" w:rsidRDefault="003E176C" w:rsidP="006424E7">
      <w:pPr>
        <w:pStyle w:val="Heading3"/>
      </w:pPr>
      <w:r>
        <w:t>020323208</w:t>
      </w:r>
      <w:r>
        <w:rPr>
          <w:cs/>
        </w:rPr>
        <w:t xml:space="preserve"> การออกแบบคอนกรีตอัดแรง (</w:t>
      </w:r>
      <w:r>
        <w:t>Pre-stressed Concrete Design)</w:t>
      </w:r>
      <w:r w:rsidR="001519FA">
        <w:rPr>
          <w:rFonts w:hint="cs"/>
          <w:cs/>
        </w:rPr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676439A5" w14:textId="5F186580" w:rsidR="003E176C" w:rsidRDefault="003E176C" w:rsidP="00776667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440631AA" w14:textId="5812962C" w:rsidR="003E176C" w:rsidRDefault="003E176C" w:rsidP="00776667">
      <w:pPr>
        <w:pStyle w:val="Heading5"/>
      </w:pPr>
      <w:r>
        <w:t>020323202</w:t>
      </w:r>
      <w:r>
        <w:rPr>
          <w:cs/>
        </w:rPr>
        <w:t xml:space="preserve"> การวิเคราะห์โครงสร้าง </w:t>
      </w:r>
      <w:r>
        <w:t>2 (020323202 Structural Analysis II)</w:t>
      </w:r>
    </w:p>
    <w:p w14:paraId="0740D67B" w14:textId="601FE21D" w:rsidR="003E176C" w:rsidRDefault="003E176C" w:rsidP="00776667">
      <w:pPr>
        <w:pStyle w:val="Heading4"/>
      </w:pPr>
      <w:r>
        <w:rPr>
          <w:cs/>
        </w:rPr>
        <w:t>คำอธิบายรายวิชา</w:t>
      </w:r>
      <w:r w:rsidR="00776667">
        <w:rPr>
          <w:rFonts w:hint="cs"/>
          <w:cs/>
        </w:rPr>
        <w:t xml:space="preserve"> เรียนเกี่ยวกับ</w:t>
      </w:r>
      <w:r>
        <w:rPr>
          <w:cs/>
        </w:rPr>
        <w:t>หลักการพื้นฐานของคอนกรีตอัดแรง ข้อกำหนดการ</w:t>
      </w:r>
      <w:r w:rsidR="00776667">
        <w:rPr>
          <w:cs/>
        </w:rPr>
        <w:tab/>
      </w:r>
      <w:r w:rsidR="00776667">
        <w:rPr>
          <w:cs/>
        </w:rPr>
        <w:tab/>
      </w:r>
      <w:r w:rsidR="00776667">
        <w:rPr>
          <w:cs/>
        </w:rPr>
        <w:tab/>
      </w:r>
      <w:r>
        <w:rPr>
          <w:cs/>
        </w:rPr>
        <w:t>ออกแบบวัสดุ อุปกรณ์ และระบบการอัดแรง การสูญเสียกำลังอัดในการอัดแรง การ</w:t>
      </w:r>
      <w:r w:rsidR="00776667">
        <w:rPr>
          <w:cs/>
        </w:rPr>
        <w:tab/>
      </w:r>
      <w:r w:rsidR="00776667">
        <w:rPr>
          <w:cs/>
        </w:rPr>
        <w:tab/>
      </w:r>
      <w:r w:rsidR="00776667">
        <w:rPr>
          <w:cs/>
        </w:rPr>
        <w:tab/>
      </w:r>
      <w:r>
        <w:rPr>
          <w:cs/>
        </w:rPr>
        <w:t>ออกแบบโครงสร้างอัดแรงประเภทคาน พื้น เสาเข็ม โครงการออกแบบโครงสร้างอัดแรง</w:t>
      </w:r>
    </w:p>
    <w:p w14:paraId="5D70E361" w14:textId="1FCF81E3" w:rsidR="003E176C" w:rsidRDefault="00776667" w:rsidP="003E176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 xml:space="preserve">(Introduction to pre-stressed concrete; specifications for design of materials;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>accessories; and pre-stressed system; loss in pre-stressed; design of pre-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>stressed concrete beams, slabs, piles; pre-stressed structure design projects.)</w:t>
      </w:r>
    </w:p>
    <w:p w14:paraId="4ECFF101" w14:textId="77777777" w:rsidR="003E176C" w:rsidRDefault="003E176C" w:rsidP="003E176C"/>
    <w:p w14:paraId="3184D3F1" w14:textId="31A5AE9B" w:rsidR="003E176C" w:rsidRDefault="003E176C" w:rsidP="006424E7">
      <w:pPr>
        <w:pStyle w:val="Heading3"/>
      </w:pPr>
      <w:r>
        <w:lastRenderedPageBreak/>
        <w:t>020323209</w:t>
      </w:r>
      <w:r>
        <w:rPr>
          <w:cs/>
        </w:rPr>
        <w:t xml:space="preserve"> การออกแบบสะพาน (</w:t>
      </w:r>
      <w:r>
        <w:t>Bridge Design)</w:t>
      </w:r>
      <w:r w:rsidR="00776667">
        <w:rPr>
          <w:rFonts w:hint="cs"/>
          <w:cs/>
        </w:rPr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1A814377" w14:textId="44AB8229" w:rsidR="003E176C" w:rsidRDefault="003E176C" w:rsidP="00AC59F8">
      <w:pPr>
        <w:pStyle w:val="Heading4"/>
      </w:pPr>
      <w:r>
        <w:rPr>
          <w:cs/>
        </w:rPr>
        <w:t>วิชาบังคับก่อน (</w:t>
      </w:r>
      <w:r>
        <w:t>Prerequisite)</w:t>
      </w:r>
    </w:p>
    <w:p w14:paraId="3AC27923" w14:textId="3C1D54FE" w:rsidR="003E176C" w:rsidRDefault="003E176C" w:rsidP="00AC59F8">
      <w:pPr>
        <w:pStyle w:val="Heading5"/>
      </w:pPr>
      <w:r>
        <w:t>020323202</w:t>
      </w:r>
      <w:r>
        <w:rPr>
          <w:cs/>
        </w:rPr>
        <w:t xml:space="preserve"> การวิเคราะห์โครงสร้าง </w:t>
      </w:r>
      <w:r>
        <w:t>2 (020323202 Structural Analysis II)</w:t>
      </w:r>
    </w:p>
    <w:p w14:paraId="5C19B137" w14:textId="27A6782C" w:rsidR="003E176C" w:rsidRDefault="003E176C" w:rsidP="00AC59F8">
      <w:pPr>
        <w:pStyle w:val="Heading4"/>
      </w:pPr>
      <w:r>
        <w:rPr>
          <w:cs/>
        </w:rPr>
        <w:t>คำอธิบายรายวิชา</w:t>
      </w:r>
      <w:r w:rsidR="00AC59F8">
        <w:rPr>
          <w:rFonts w:hint="cs"/>
          <w:cs/>
        </w:rPr>
        <w:t xml:space="preserve"> เรียนเกี่ยวกับ</w:t>
      </w:r>
      <w:r>
        <w:rPr>
          <w:cs/>
        </w:rPr>
        <w:t>ระบบสะพานแบบต่าง ๆ ปรัชญาการออกแบบสะพาน การ</w:t>
      </w:r>
      <w:r w:rsidR="00AC59F8">
        <w:rPr>
          <w:cs/>
        </w:rPr>
        <w:tab/>
      </w:r>
      <w:r w:rsidR="00AC59F8">
        <w:rPr>
          <w:cs/>
        </w:rPr>
        <w:tab/>
      </w:r>
      <w:r>
        <w:rPr>
          <w:cs/>
        </w:rPr>
        <w:t>เลือกช่วงสะพาน การวิเคราะห์การรับแรงด้านข้างบรรทุก การออกแบบสะพานคอนกรีต</w:t>
      </w:r>
      <w:r w:rsidR="00AC59F8">
        <w:rPr>
          <w:cs/>
        </w:rPr>
        <w:tab/>
      </w:r>
      <w:r w:rsidR="00AC59F8">
        <w:rPr>
          <w:cs/>
        </w:rPr>
        <w:tab/>
      </w:r>
      <w:r>
        <w:rPr>
          <w:cs/>
        </w:rPr>
        <w:t>เสริมเหล็ก สะพานคอนกรีตอัดแรง สะพานเหล็ก โครงการออกแบบสะพาน</w:t>
      </w:r>
    </w:p>
    <w:p w14:paraId="3336A087" w14:textId="57546F7D" w:rsidR="003D2CAD" w:rsidRDefault="00AC59F8" w:rsidP="003E176C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 xml:space="preserve">(Types of bridge systems; philosophy of bridge designs; bridge span selections;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 xml:space="preserve">load distribution analysis; designs of reinforced concrete bridge, pre-stressed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3E176C">
        <w:t>concrete bridge, steel bridge; bridge design projects.)</w:t>
      </w:r>
    </w:p>
    <w:p w14:paraId="4D0DCA7F" w14:textId="41AD902D" w:rsidR="00932228" w:rsidRDefault="00932228" w:rsidP="006424E7">
      <w:pPr>
        <w:pStyle w:val="Heading3"/>
      </w:pPr>
      <w:r>
        <w:rPr>
          <w:cs/>
        </w:rPr>
        <w:t>020323210 การออกแบบอาคาร (</w:t>
      </w:r>
      <w:r>
        <w:t>Building Design)</w:t>
      </w:r>
      <w:r w:rsidR="00E13BF0">
        <w:t xml:space="preserve"> </w:t>
      </w:r>
      <w:r w:rsidR="00B41077">
        <w:rPr>
          <w:cs/>
        </w:rPr>
        <w:t xml:space="preserve">หน่วยกิต </w:t>
      </w:r>
      <w:r>
        <w:rPr>
          <w:cs/>
        </w:rPr>
        <w:t>3(3-0-6)</w:t>
      </w:r>
    </w:p>
    <w:p w14:paraId="48E572D9" w14:textId="40D3D423" w:rsidR="00E13BF0" w:rsidRDefault="00932228" w:rsidP="007D21FF">
      <w:pPr>
        <w:pStyle w:val="Heading4"/>
      </w:pPr>
      <w:r>
        <w:rPr>
          <w:cs/>
        </w:rPr>
        <w:t xml:space="preserve">วิชาบังคับก่อน </w:t>
      </w:r>
      <w:r w:rsidR="002A6450">
        <w:t xml:space="preserve"> </w:t>
      </w:r>
      <w:r w:rsidR="00E13BF0">
        <w:t xml:space="preserve"> </w:t>
      </w:r>
    </w:p>
    <w:p w14:paraId="7ABE32F9" w14:textId="0E218321" w:rsidR="00E13BF0" w:rsidRDefault="00932228" w:rsidP="007D21FF">
      <w:pPr>
        <w:pStyle w:val="Heading5"/>
      </w:pPr>
      <w:r>
        <w:rPr>
          <w:cs/>
        </w:rPr>
        <w:t xml:space="preserve"> 020323204 การออกแบบคอนกรีตเสริมเหล็ก </w:t>
      </w:r>
      <w:r w:rsidR="00E13BF0">
        <w:t>(Reinforced Concrete Design)</w:t>
      </w:r>
    </w:p>
    <w:p w14:paraId="158A1AD7" w14:textId="090B9A0E" w:rsidR="00932228" w:rsidRDefault="00932228" w:rsidP="007D21FF">
      <w:pPr>
        <w:pStyle w:val="Heading5"/>
      </w:pPr>
      <w:r>
        <w:rPr>
          <w:cs/>
        </w:rPr>
        <w:t xml:space="preserve"> 020323301 ปฐพีกลศาสตร์ (</w:t>
      </w:r>
      <w:r>
        <w:t>Soil Mechanics)</w:t>
      </w:r>
    </w:p>
    <w:p w14:paraId="6AA926C8" w14:textId="120E5C0C" w:rsidR="00932228" w:rsidRDefault="00B33C12" w:rsidP="002A6450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932228">
        <w:rPr>
          <w:cs/>
        </w:rPr>
        <w:t>องค์ประกอบอาคาร ระบบโครงสร้างอาคาร แบบทาง</w:t>
      </w:r>
      <w:r w:rsidR="00747187">
        <w:rPr>
          <w:cs/>
        </w:rPr>
        <w:tab/>
      </w:r>
      <w:r w:rsidR="00747187">
        <w:rPr>
          <w:cs/>
        </w:rPr>
        <w:tab/>
      </w:r>
      <w:r w:rsidR="00747187">
        <w:rPr>
          <w:cs/>
        </w:rPr>
        <w:tab/>
      </w:r>
      <w:r w:rsidR="00932228">
        <w:rPr>
          <w:cs/>
        </w:rPr>
        <w:t>สถาปัตยกรรม และการวิเคราะห์ออกแบบงานโครงสร้าง หลักการวิเคราะห์และออกแบบ</w:t>
      </w:r>
      <w:r w:rsidR="00747187">
        <w:rPr>
          <w:cs/>
        </w:rPr>
        <w:tab/>
      </w:r>
      <w:r w:rsidR="00747187">
        <w:rPr>
          <w:cs/>
        </w:rPr>
        <w:tab/>
      </w:r>
      <w:r w:rsidR="00932228">
        <w:rPr>
          <w:cs/>
        </w:rPr>
        <w:t>อาคารสูงภายใต้แรงลม และแผ่นดินไหว การออกแบบฐานรากอาคารสูง</w:t>
      </w:r>
      <w:r w:rsidR="002A6450">
        <w:t xml:space="preserve"> </w:t>
      </w:r>
      <w:r w:rsidR="00932228">
        <w:rPr>
          <w:cs/>
        </w:rPr>
        <w:t>(</w:t>
      </w:r>
      <w:r w:rsidR="00932228">
        <w:t xml:space="preserve">Building </w:t>
      </w:r>
      <w:r w:rsidR="00747187">
        <w:rPr>
          <w:cs/>
        </w:rPr>
        <w:tab/>
      </w:r>
      <w:r w:rsidR="00747187">
        <w:rPr>
          <w:cs/>
        </w:rPr>
        <w:tab/>
      </w:r>
      <w:r w:rsidR="00747187">
        <w:rPr>
          <w:cs/>
        </w:rPr>
        <w:tab/>
      </w:r>
      <w:r w:rsidR="00932228">
        <w:t xml:space="preserve">elements; building structure system; architectural drawings and structural </w:t>
      </w:r>
      <w:r w:rsidR="00D370A2">
        <w:rPr>
          <w:cs/>
        </w:rPr>
        <w:tab/>
      </w:r>
      <w:r w:rsidR="00D370A2">
        <w:rPr>
          <w:cs/>
        </w:rPr>
        <w:tab/>
      </w:r>
      <w:r w:rsidR="00D370A2">
        <w:rPr>
          <w:cs/>
        </w:rPr>
        <w:tab/>
      </w:r>
      <w:r w:rsidR="00932228">
        <w:t xml:space="preserve">analysis and design; principles of analysis and design of tall building under </w:t>
      </w:r>
      <w:r w:rsidR="00D370A2">
        <w:rPr>
          <w:cs/>
        </w:rPr>
        <w:tab/>
      </w:r>
      <w:r w:rsidR="00D370A2">
        <w:rPr>
          <w:cs/>
        </w:rPr>
        <w:tab/>
      </w:r>
      <w:r w:rsidR="00932228">
        <w:t>wind and seismic loads; design of tall building foundations.)</w:t>
      </w:r>
    </w:p>
    <w:p w14:paraId="0EF1F8EE" w14:textId="77777777" w:rsidR="007D21FF" w:rsidRDefault="007D21FF" w:rsidP="00932228"/>
    <w:p w14:paraId="7641AD15" w14:textId="77777777" w:rsidR="00932228" w:rsidRDefault="00932228" w:rsidP="00932228"/>
    <w:p w14:paraId="0600AFA7" w14:textId="77777777" w:rsidR="002A6450" w:rsidRDefault="002A6450" w:rsidP="00932228"/>
    <w:p w14:paraId="00F59928" w14:textId="060172D0" w:rsidR="00932228" w:rsidRDefault="00932228" w:rsidP="006424E7">
      <w:pPr>
        <w:pStyle w:val="Heading3"/>
      </w:pPr>
      <w:r>
        <w:rPr>
          <w:cs/>
        </w:rPr>
        <w:lastRenderedPageBreak/>
        <w:t>020323211 พลศาสตร์โครงสร้างเบื้องต้น (</w:t>
      </w:r>
      <w:r>
        <w:t>Introduction to Structural Dynamics)</w:t>
      </w:r>
      <w:r w:rsidR="00EB5503">
        <w:br/>
      </w:r>
      <w:r w:rsidR="00EB5503">
        <w:tab/>
      </w:r>
      <w:r w:rsidR="00B41077">
        <w:rPr>
          <w:cs/>
        </w:rPr>
        <w:t xml:space="preserve">หน่วยกิต </w:t>
      </w:r>
      <w:r>
        <w:rPr>
          <w:cs/>
        </w:rPr>
        <w:t>3(3-0-6)</w:t>
      </w:r>
    </w:p>
    <w:p w14:paraId="5ECC7B25" w14:textId="1CC7882C" w:rsidR="002A6450" w:rsidRDefault="00932228" w:rsidP="00EB5503">
      <w:pPr>
        <w:pStyle w:val="Heading4"/>
      </w:pPr>
      <w:r>
        <w:rPr>
          <w:cs/>
        </w:rPr>
        <w:t>วิชาบังคับก่อน</w:t>
      </w:r>
      <w:r w:rsidR="002A6450">
        <w:t xml:space="preserve"> </w:t>
      </w:r>
      <w:r w:rsidR="002A6450">
        <w:rPr>
          <w:cs/>
        </w:rPr>
        <w:t>(</w:t>
      </w:r>
      <w:r w:rsidR="002A6450">
        <w:t xml:space="preserve">Prerequisite) </w:t>
      </w:r>
      <w:r>
        <w:rPr>
          <w:cs/>
        </w:rPr>
        <w:t xml:space="preserve"> </w:t>
      </w:r>
    </w:p>
    <w:p w14:paraId="737DAD55" w14:textId="456ECBCA" w:rsidR="00932228" w:rsidRDefault="00932228" w:rsidP="00EB5503">
      <w:pPr>
        <w:pStyle w:val="Heading5"/>
      </w:pPr>
      <w:r>
        <w:rPr>
          <w:cs/>
        </w:rPr>
        <w:t>020323202 การวิเคราะห์โครงสร้าง 2 (</w:t>
      </w:r>
      <w:r>
        <w:t>Structural Analysis II)</w:t>
      </w:r>
    </w:p>
    <w:p w14:paraId="0244E08C" w14:textId="69658768" w:rsidR="004A419C" w:rsidRDefault="00D370A2" w:rsidP="00AA28C1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932228">
        <w:rPr>
          <w:cs/>
        </w:rPr>
        <w:t>โครงสร้างประเภทหนึ่งองศาอิสระเดียว โครงสร้างประเภท</w:t>
      </w:r>
      <w:r>
        <w:rPr>
          <w:cs/>
        </w:rPr>
        <w:tab/>
      </w:r>
      <w:r>
        <w:rPr>
          <w:cs/>
        </w:rPr>
        <w:tab/>
      </w:r>
      <w:r w:rsidR="00932228">
        <w:rPr>
          <w:cs/>
        </w:rPr>
        <w:t>หลายองศาอิสระหลายขั้น การตอบสนองจากแรงสั่นสะเทือนของโครงสร้างภายใต้ลักษณะ</w:t>
      </w:r>
      <w:r>
        <w:rPr>
          <w:cs/>
        </w:rPr>
        <w:tab/>
      </w:r>
      <w:r>
        <w:rPr>
          <w:cs/>
        </w:rPr>
        <w:tab/>
      </w:r>
      <w:r w:rsidR="00932228">
        <w:rPr>
          <w:cs/>
        </w:rPr>
        <w:t>การบรรทุกแบบต่าง ๆ การควบคุมการสั่นไหว แรงลมและแผ่นดินไหวเบื้องต้น</w:t>
      </w:r>
      <w:r w:rsidR="009E4F12">
        <w:t xml:space="preserve"> </w:t>
      </w:r>
      <w:r w:rsidR="00932228">
        <w:rPr>
          <w:cs/>
        </w:rPr>
        <w:t>(</w:t>
      </w:r>
      <w:r w:rsidR="00932228">
        <w:t xml:space="preserve">Single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932228">
        <w:t xml:space="preserve">degree of freedom structure; multi degree of freedom structure; dynamic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932228">
        <w:t xml:space="preserve">response of structure </w:t>
      </w:r>
      <w:r w:rsidR="009E4F12">
        <w:tab/>
      </w:r>
      <w:r w:rsidR="00932228">
        <w:t xml:space="preserve">under various applied loads; vibration control;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932228">
        <w:t>introduction to wind load and earthquake.)</w:t>
      </w:r>
    </w:p>
    <w:p w14:paraId="0DBE55ED" w14:textId="77777777" w:rsidR="00B41077" w:rsidRDefault="00B41077" w:rsidP="006424E7">
      <w:pPr>
        <w:pStyle w:val="Heading3"/>
      </w:pPr>
      <w:r>
        <w:rPr>
          <w:cs/>
        </w:rPr>
        <w:t>020323212 การออกแบบอาคารต้านแผ่นดินไหว (</w:t>
      </w:r>
      <w:r>
        <w:t>Earthquake Resistant Buildings Design)</w:t>
      </w:r>
    </w:p>
    <w:p w14:paraId="3A190E56" w14:textId="33613006" w:rsidR="004A419C" w:rsidRDefault="001A118D" w:rsidP="00B41077">
      <w:r>
        <w:tab/>
        <w:t xml:space="preserve">        </w:t>
      </w:r>
      <w:r w:rsidR="00B41077">
        <w:rPr>
          <w:cs/>
        </w:rPr>
        <w:t>หน่วยกิต 3(3-0-6)</w:t>
      </w:r>
    </w:p>
    <w:p w14:paraId="7DFA21CD" w14:textId="77777777" w:rsidR="001A118D" w:rsidRDefault="00627621" w:rsidP="001A118D">
      <w:pPr>
        <w:pStyle w:val="Heading4"/>
      </w:pPr>
      <w:r w:rsidRPr="00627621">
        <w:rPr>
          <w:cs/>
        </w:rPr>
        <w:t>วิชาบังคับก่อน</w:t>
      </w:r>
      <w:r w:rsidR="00F15720">
        <w:rPr>
          <w:cs/>
        </w:rPr>
        <w:t>(</w:t>
      </w:r>
      <w:r w:rsidR="00F15720">
        <w:t xml:space="preserve">Prerequisite) </w:t>
      </w:r>
      <w:r w:rsidR="00F15720">
        <w:rPr>
          <w:cs/>
        </w:rPr>
        <w:t xml:space="preserve"> </w:t>
      </w:r>
    </w:p>
    <w:p w14:paraId="6EBDEDD1" w14:textId="76F3B1D5" w:rsidR="00627621" w:rsidRDefault="00627621" w:rsidP="001A118D">
      <w:pPr>
        <w:pStyle w:val="Heading5"/>
      </w:pPr>
      <w:r w:rsidRPr="00627621">
        <w:rPr>
          <w:cs/>
        </w:rPr>
        <w:t xml:space="preserve"> </w:t>
      </w:r>
      <w:r w:rsidRPr="00627621">
        <w:t xml:space="preserve">020323202 </w:t>
      </w:r>
      <w:r w:rsidRPr="00627621">
        <w:rPr>
          <w:cs/>
        </w:rPr>
        <w:t xml:space="preserve">การวิเคราะห์โครงสร้าง </w:t>
      </w:r>
      <w:r w:rsidRPr="00627621">
        <w:t>2 (Structural Analysis II)</w:t>
      </w:r>
    </w:p>
    <w:p w14:paraId="394413D3" w14:textId="13A6310C" w:rsidR="00610395" w:rsidRPr="00610395" w:rsidRDefault="00D370A2" w:rsidP="00514B96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4A419C">
        <w:rPr>
          <w:cs/>
        </w:rPr>
        <w:t>การเกิดแผ่นดินไหว ข้อกําหนดในการออกแบบ ปรัชญา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A419C">
        <w:rPr>
          <w:cs/>
        </w:rPr>
        <w:t>การออกแบบ ขั้นตอนการออกแบบ การออกแบบโครงสร้างด้วยแรงสถิตเทียบเท่า วิธี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A419C">
        <w:rPr>
          <w:cs/>
        </w:rPr>
        <w:t>สเปกตรัม และอื่น ๆ โครงงาน</w:t>
      </w:r>
      <w:r>
        <w:rPr>
          <w:rFonts w:hint="cs"/>
          <w:cs/>
        </w:rPr>
        <w:t xml:space="preserve"> </w:t>
      </w:r>
      <w:r w:rsidR="004A419C">
        <w:rPr>
          <w:cs/>
        </w:rPr>
        <w:t>การออกแบบอาคารต้านแผ่นดินไหว</w:t>
      </w:r>
      <w:r w:rsidR="006E2AF2">
        <w:t xml:space="preserve"> </w:t>
      </w:r>
      <w:r w:rsidR="00B41077">
        <w:t>(</w:t>
      </w:r>
      <w:r w:rsidR="004A419C">
        <w:t xml:space="preserve">Earthquakes;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A419C">
        <w:t xml:space="preserve">design criteria; design </w:t>
      </w:r>
      <w:r w:rsidR="006E2AF2">
        <w:tab/>
      </w:r>
      <w:r w:rsidR="004A419C">
        <w:t>philosophy; design procedures; structural</w:t>
      </w:r>
      <w:r w:rsidR="006E2AF2">
        <w:t xml:space="preserve"> </w:t>
      </w:r>
      <w:r w:rsidR="004A419C">
        <w:t xml:space="preserve">design by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4A419C">
        <w:t>equivalent lateral force method; spectrum method etc.; earthquake resistant</w:t>
      </w:r>
      <w:r w:rsidR="006E2AF2">
        <w:t xml:space="preserve"> </w:t>
      </w:r>
      <w:r w:rsidR="00F97243">
        <w:rPr>
          <w:cs/>
        </w:rPr>
        <w:tab/>
      </w:r>
      <w:r w:rsidR="00F97243">
        <w:rPr>
          <w:cs/>
        </w:rPr>
        <w:tab/>
      </w:r>
      <w:r w:rsidR="006E2AF2">
        <w:t>building</w:t>
      </w:r>
      <w:r w:rsidR="004A419C">
        <w:t xml:space="preserve"> design projects.</w:t>
      </w:r>
      <w:r w:rsidR="00B41077">
        <w:t>)</w:t>
      </w:r>
    </w:p>
    <w:p w14:paraId="5A8509C1" w14:textId="77777777" w:rsidR="00610395" w:rsidRDefault="00610395" w:rsidP="006424E7">
      <w:pPr>
        <w:pStyle w:val="Heading3"/>
      </w:pPr>
      <w:r>
        <w:rPr>
          <w:cs/>
        </w:rPr>
        <w:t>020323225 วัสดุทางวิศวกรรมโยธาและการทดสอบ (</w:t>
      </w:r>
      <w:r>
        <w:t>Civil Engineering Materials and Testing)</w:t>
      </w:r>
    </w:p>
    <w:p w14:paraId="2F51FD90" w14:textId="6778DC55" w:rsidR="00610395" w:rsidRDefault="00514B96" w:rsidP="00514B96">
      <w:r>
        <w:rPr>
          <w:cs/>
        </w:rPr>
        <w:tab/>
      </w:r>
      <w:r>
        <w:rPr>
          <w:rFonts w:hint="cs"/>
          <w:cs/>
        </w:rPr>
        <w:t xml:space="preserve">        </w:t>
      </w:r>
      <w:r w:rsidR="00610395">
        <w:rPr>
          <w:cs/>
        </w:rPr>
        <w:t>หน่วยกิต 4(2-6-6)</w:t>
      </w:r>
    </w:p>
    <w:p w14:paraId="05BC19A5" w14:textId="77777777" w:rsidR="00514B96" w:rsidRDefault="00610395" w:rsidP="00514B96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01540FE9" w14:textId="57AA2500" w:rsidR="00610395" w:rsidRDefault="00610395" w:rsidP="00514B96">
      <w:pPr>
        <w:pStyle w:val="Heading5"/>
      </w:pPr>
      <w:r>
        <w:rPr>
          <w:cs/>
        </w:rPr>
        <w:t>020323103 วัสดุวิศวกรรม (</w:t>
      </w:r>
      <w:r>
        <w:t>Engineering Materials)</w:t>
      </w:r>
    </w:p>
    <w:p w14:paraId="10F307FB" w14:textId="6E9B4DDE" w:rsidR="00610395" w:rsidRDefault="00A9415B" w:rsidP="00A9415B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610395">
        <w:rPr>
          <w:cs/>
        </w:rPr>
        <w:t>สมบัติของวัสดุที่ใช้ในงานก่อสร้าง ส่วนผสมที่เป็นที่ได้ผสม</w:t>
      </w:r>
      <w:r>
        <w:rPr>
          <w:cs/>
        </w:rPr>
        <w:tab/>
      </w:r>
      <w:r>
        <w:rPr>
          <w:cs/>
        </w:rPr>
        <w:tab/>
      </w:r>
      <w:r w:rsidR="00610395">
        <w:rPr>
          <w:cs/>
        </w:rPr>
        <w:t>คอนกรีต การออกแบบส่วนผสมคอนกรีต การผสมคอนกรีต การเทคอนกรีต สมบัติของ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rPr>
          <w:cs/>
        </w:rPr>
        <w:t>คอนกรีตสด สมบัติทางกลของคอนกรีต คอนกรีตที่มีความทนทาน วัสดุอื่นทั่วไป สมบัติทาง</w:t>
      </w:r>
      <w:r>
        <w:rPr>
          <w:cs/>
        </w:rPr>
        <w:tab/>
      </w:r>
      <w:r>
        <w:rPr>
          <w:cs/>
        </w:rPr>
        <w:tab/>
      </w:r>
      <w:r w:rsidR="00610395">
        <w:rPr>
          <w:cs/>
        </w:rPr>
        <w:t>กายภาพและทางกลของเหล็ก เหล็ก ไม้ ยางต่าง ๆ และวัสดุทางหลวง และการทดลองเพื่อ</w:t>
      </w:r>
      <w:r>
        <w:rPr>
          <w:cs/>
        </w:rPr>
        <w:tab/>
      </w:r>
      <w:r>
        <w:rPr>
          <w:cs/>
        </w:rPr>
        <w:tab/>
      </w:r>
      <w:r w:rsidR="00610395">
        <w:rPr>
          <w:cs/>
        </w:rPr>
        <w:t>ทดสอบสมบัติต่างของไม้ เหล็ก วัสดุที่ใช้ในคอนกรีต สมบัติของคอนกรีตสดและคอนกรีต</w:t>
      </w:r>
    </w:p>
    <w:p w14:paraId="6BE3760D" w14:textId="6533F803" w:rsidR="00610395" w:rsidRDefault="00A9415B" w:rsidP="00A9415B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rPr>
          <w:cs/>
        </w:rPr>
        <w:t>(</w:t>
      </w:r>
      <w:r w:rsidR="00610395">
        <w:t xml:space="preserve">Properties of concrete aggregates; concrete admixtures; design of concrete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proportion; concrete mixing; concrete pouring; properties of fresh concrete;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mechanical properties of hardened concrete; durable concrete; others </w:t>
      </w:r>
      <w:r>
        <w:rPr>
          <w:cs/>
        </w:rPr>
        <w:tab/>
      </w:r>
      <w:r>
        <w:rPr>
          <w:cs/>
        </w:rPr>
        <w:lastRenderedPageBreak/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construction materials; physical and mechanical properties of metal; steel;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wood; rubbers; and highway materials; experiments for mechanical properties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of wood; steel; concrete aggregates; properties of fresh and hardened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>concretes.)</w:t>
      </w:r>
    </w:p>
    <w:p w14:paraId="5A547074" w14:textId="0ABFC942" w:rsidR="00610395" w:rsidRDefault="00610395" w:rsidP="006424E7">
      <w:pPr>
        <w:pStyle w:val="Heading3"/>
      </w:pPr>
      <w:r>
        <w:rPr>
          <w:cs/>
        </w:rPr>
        <w:t xml:space="preserve">020323301 </w:t>
      </w:r>
      <w:r w:rsidRPr="00A9415B">
        <w:rPr>
          <w:cs/>
        </w:rPr>
        <w:t>ปฐพี</w:t>
      </w:r>
      <w:r>
        <w:rPr>
          <w:cs/>
        </w:rPr>
        <w:t>กลศาสตร์ (</w:t>
      </w:r>
      <w:r>
        <w:t>Soil Mechanics)*</w:t>
      </w:r>
      <w:r w:rsidR="0013344F">
        <w:rPr>
          <w:rFonts w:hint="cs"/>
          <w:cs/>
        </w:rPr>
        <w:t xml:space="preserve"> </w:t>
      </w:r>
      <w:r>
        <w:rPr>
          <w:cs/>
        </w:rPr>
        <w:t>หน่วยกิต 3(3-0-6)</w:t>
      </w:r>
    </w:p>
    <w:p w14:paraId="2410EB89" w14:textId="4A7FA07B" w:rsidR="0013344F" w:rsidRDefault="00610395" w:rsidP="00C54192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44424C7D" w14:textId="3DB0B533" w:rsidR="00610395" w:rsidRDefault="00610395" w:rsidP="00C54192">
      <w:pPr>
        <w:pStyle w:val="Heading5"/>
      </w:pPr>
      <w:r>
        <w:t xml:space="preserve"> </w:t>
      </w:r>
      <w:r>
        <w:rPr>
          <w:cs/>
        </w:rPr>
        <w:t>ไม่มี (</w:t>
      </w:r>
      <w:r>
        <w:t>None)</w:t>
      </w:r>
    </w:p>
    <w:p w14:paraId="3E7D34D9" w14:textId="47794B91" w:rsidR="00610395" w:rsidRDefault="0013344F" w:rsidP="00C54192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610395">
        <w:rPr>
          <w:cs/>
        </w:rPr>
        <w:t>การกำเนิดของดิน สมบัติพื้นฐานของดิน การจำแนก</w:t>
      </w:r>
      <w:r w:rsidR="006370D1">
        <w:rPr>
          <w:cs/>
        </w:rPr>
        <w:tab/>
      </w:r>
      <w:r w:rsidR="006370D1">
        <w:rPr>
          <w:cs/>
        </w:rPr>
        <w:tab/>
      </w:r>
      <w:r w:rsidR="006370D1">
        <w:rPr>
          <w:cs/>
        </w:rPr>
        <w:tab/>
      </w:r>
      <w:r w:rsidR="00610395">
        <w:rPr>
          <w:cs/>
        </w:rPr>
        <w:t>ประเภทของดินทางวิศวกรรม การเจาะดินและการตรวจสอบ ความสัมพันธ์ของดินและน้ำ</w:t>
      </w:r>
      <w:r w:rsidR="006370D1">
        <w:rPr>
          <w:cs/>
        </w:rPr>
        <w:tab/>
      </w:r>
      <w:r w:rsidR="006370D1">
        <w:rPr>
          <w:cs/>
        </w:rPr>
        <w:tab/>
      </w:r>
      <w:r w:rsidR="00610395">
        <w:rPr>
          <w:cs/>
        </w:rPr>
        <w:t xml:space="preserve">ในดิน การซึมผ่านได้น้ำและปัญหา การระบายน้ำ การอัดแน่นของดิน การปรับปรุงดิน </w:t>
      </w:r>
      <w:r w:rsidR="006370D1">
        <w:rPr>
          <w:cs/>
        </w:rPr>
        <w:tab/>
      </w:r>
      <w:r w:rsidR="006370D1">
        <w:rPr>
          <w:cs/>
        </w:rPr>
        <w:tab/>
      </w:r>
      <w:r w:rsidR="006370D1">
        <w:rPr>
          <w:cs/>
        </w:rPr>
        <w:tab/>
      </w:r>
      <w:r w:rsidR="00610395">
        <w:rPr>
          <w:cs/>
        </w:rPr>
        <w:t>ความแข็งแรงเฉือนของดิน การยุบตัวของดิน กำลังและความมั่นคงของดิน</w:t>
      </w:r>
    </w:p>
    <w:p w14:paraId="2EE878F1" w14:textId="76C822DD" w:rsidR="00610395" w:rsidRDefault="006370D1" w:rsidP="00610395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rPr>
          <w:cs/>
        </w:rPr>
        <w:t>(</w:t>
      </w:r>
      <w:r w:rsidR="00610395">
        <w:t xml:space="preserve">Originate of soil; basic properties of soil; engineering soil classification; soil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boring; soil–water relationship; soil permeability and permeability problem;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10395">
        <w:t xml:space="preserve">soil compaction and its improvement; shear strength of soil; consolidation </w:t>
      </w:r>
      <w:r>
        <w:rPr>
          <w:cs/>
        </w:rPr>
        <w:tab/>
      </w:r>
      <w:r>
        <w:rPr>
          <w:cs/>
        </w:rPr>
        <w:tab/>
      </w:r>
      <w:r w:rsidR="00B317E9">
        <w:rPr>
          <w:cs/>
        </w:rPr>
        <w:tab/>
      </w:r>
      <w:r w:rsidR="00610395">
        <w:t>settlement; strength and stability of soil.)</w:t>
      </w:r>
    </w:p>
    <w:p w14:paraId="031CA58B" w14:textId="77777777" w:rsidR="007E4376" w:rsidRPr="00610395" w:rsidRDefault="007E4376" w:rsidP="00610395"/>
    <w:p w14:paraId="6F550029" w14:textId="5769B1A9" w:rsidR="00C401DB" w:rsidRDefault="00C401DB" w:rsidP="006424E7">
      <w:pPr>
        <w:pStyle w:val="Heading3"/>
      </w:pPr>
      <w:r>
        <w:rPr>
          <w:cs/>
        </w:rPr>
        <w:t>020323302 ปฏิบัติการปฐพีกลศาสตร์ (</w:t>
      </w:r>
      <w:r>
        <w:t>Soil Mechanics Laboratory)*</w:t>
      </w:r>
      <w:r w:rsidR="000B0D9C">
        <w:t xml:space="preserve"> </w:t>
      </w:r>
      <w:r>
        <w:rPr>
          <w:cs/>
        </w:rPr>
        <w:t>หน่วยกิต 1(0-3-1)</w:t>
      </w:r>
    </w:p>
    <w:p w14:paraId="48970C7F" w14:textId="77777777" w:rsidR="000B0D9C" w:rsidRDefault="00C401DB" w:rsidP="000B0D9C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72150F47" w14:textId="12B8EE67" w:rsidR="00C401DB" w:rsidRDefault="00C401DB" w:rsidP="004A7130">
      <w:pPr>
        <w:pStyle w:val="Heading5"/>
      </w:pPr>
      <w:r>
        <w:t xml:space="preserve"> </w:t>
      </w:r>
      <w:r>
        <w:rPr>
          <w:cs/>
        </w:rPr>
        <w:t>020323301 ปฐพีกลศาสตร์ หรือเรียนร่วมกัน (</w:t>
      </w:r>
      <w:r>
        <w:t>Soil Mechanics or concurrent)</w:t>
      </w:r>
    </w:p>
    <w:p w14:paraId="462E38AD" w14:textId="651D680D" w:rsidR="00C401DB" w:rsidRDefault="002612A3" w:rsidP="002612A3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346DFE">
        <w:rPr>
          <w:cs/>
        </w:rPr>
        <w:t>สมบัติของดินทางฟิสิกส์และทางวิศวกรรม การเจาะสํารวจ</w:t>
      </w:r>
      <w:r>
        <w:rPr>
          <w:cs/>
        </w:rPr>
        <w:tab/>
      </w:r>
      <w:r>
        <w:rPr>
          <w:cs/>
        </w:rPr>
        <w:tab/>
      </w:r>
      <w:r w:rsidR="00346DFE">
        <w:rPr>
          <w:cs/>
        </w:rPr>
        <w:t>ดิน การเก็บตัวอย่างดิน การทดสอบสมบัติของดินในห้องปฏิบัติการ ขีดจํากัดแอตเทอร์</w:t>
      </w:r>
      <w:r w:rsidR="009B458C">
        <w:rPr>
          <w:cs/>
        </w:rPr>
        <w:tab/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rPr>
          <w:cs/>
        </w:rPr>
        <w:t>เบิร์ก ความถ่วงจําเพาะของเม็ดดิน การวิเคราะห์ขนาดของเม็ดดิน ความซึมน้</w:t>
      </w:r>
      <w:r w:rsidR="00346DFE">
        <w:rPr>
          <w:rFonts w:hint="cs"/>
          <w:cs/>
        </w:rPr>
        <w:t>ำ</w:t>
      </w:r>
      <w:r w:rsidR="00346DFE">
        <w:rPr>
          <w:cs/>
        </w:rPr>
        <w:t xml:space="preserve">ของดิน </w:t>
      </w:r>
      <w:r w:rsidR="009B458C">
        <w:rPr>
          <w:cs/>
        </w:rPr>
        <w:tab/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rPr>
          <w:cs/>
        </w:rPr>
        <w:t>กําลังรับแรงเฉือนโดยตรง กําลังรับ</w:t>
      </w:r>
      <w:r w:rsidR="0079323D">
        <w:tab/>
      </w:r>
      <w:r w:rsidR="00346DFE">
        <w:rPr>
          <w:cs/>
        </w:rPr>
        <w:t>แรงแบบไร้แรงด้านข้าง(</w:t>
      </w:r>
      <w:r w:rsidR="00346DFE">
        <w:t xml:space="preserve">Unconfined Compression 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t xml:space="preserve">Test) </w:t>
      </w:r>
      <w:r w:rsidR="00346DFE">
        <w:rPr>
          <w:cs/>
        </w:rPr>
        <w:t>การทรุดตัวของดิน การบดอัดดิน แคลิฟอร์เนียแบริ่งเรโช</w:t>
      </w:r>
      <w:r w:rsidR="0079323D">
        <w:t xml:space="preserve"> </w:t>
      </w:r>
      <w:r w:rsidR="00346DFE">
        <w:rPr>
          <w:cs/>
        </w:rPr>
        <w:t>ความหนาแน่นของดินใน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rPr>
          <w:cs/>
        </w:rPr>
        <w:t>สนาม การรวบรวมและประมวลผล</w:t>
      </w:r>
      <w:r w:rsidR="0079323D">
        <w:tab/>
      </w:r>
      <w:r w:rsidR="00346DFE">
        <w:rPr>
          <w:cs/>
        </w:rPr>
        <w:t>ข้อมูล การรายงานผล</w:t>
      </w:r>
      <w:r w:rsidR="0079323D">
        <w:t xml:space="preserve"> </w:t>
      </w:r>
      <w:r w:rsidR="00346DFE">
        <w:t xml:space="preserve">(Physical and engineering 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t xml:space="preserve">properties of soil; soil boring; </w:t>
      </w:r>
      <w:r w:rsidR="0079323D">
        <w:tab/>
      </w:r>
      <w:r w:rsidR="00346DFE">
        <w:t xml:space="preserve">soil </w:t>
      </w:r>
      <w:r w:rsidR="0079323D">
        <w:t>sampling; laboratory</w:t>
      </w:r>
      <w:r w:rsidR="00346DFE">
        <w:t xml:space="preserve"> soil testing; Atterberg 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t>limits; specific gravity of the soil; grain size analysis; soil</w:t>
      </w:r>
      <w:r w:rsidR="0079323D">
        <w:t xml:space="preserve"> </w:t>
      </w:r>
      <w:r w:rsidR="00346DFE">
        <w:t xml:space="preserve">permeability; direct 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t>shear test; unconfined compression test; consolidation test;</w:t>
      </w:r>
      <w:r w:rsidR="0079323D">
        <w:t xml:space="preserve"> </w:t>
      </w:r>
      <w:r w:rsidR="00346DFE">
        <w:t xml:space="preserve">compaction test; 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t>California’s bearing ratio; field density test; data collection and</w:t>
      </w:r>
      <w:r w:rsidR="0079323D">
        <w:t xml:space="preserve"> </w:t>
      </w:r>
      <w:r w:rsidR="00346DFE">
        <w:t xml:space="preserve">processing; soil </w:t>
      </w:r>
      <w:r w:rsidR="009B458C">
        <w:rPr>
          <w:cs/>
        </w:rPr>
        <w:tab/>
      </w:r>
      <w:r w:rsidR="009B458C">
        <w:rPr>
          <w:cs/>
        </w:rPr>
        <w:tab/>
      </w:r>
      <w:r w:rsidR="00346DFE">
        <w:t>reporting.)</w:t>
      </w:r>
    </w:p>
    <w:p w14:paraId="27D1D761" w14:textId="77777777" w:rsidR="0079323D" w:rsidRDefault="0079323D" w:rsidP="0079323D"/>
    <w:p w14:paraId="1A3D98F4" w14:textId="77777777" w:rsidR="0079323D" w:rsidRDefault="0079323D" w:rsidP="0079323D"/>
    <w:p w14:paraId="4904ECAA" w14:textId="77777777" w:rsidR="0079323D" w:rsidRDefault="0079323D" w:rsidP="0079323D"/>
    <w:p w14:paraId="53B308E8" w14:textId="288D29EB" w:rsidR="00C401DB" w:rsidRDefault="00C401DB" w:rsidP="006424E7">
      <w:pPr>
        <w:pStyle w:val="Heading3"/>
      </w:pPr>
      <w:r>
        <w:rPr>
          <w:cs/>
        </w:rPr>
        <w:lastRenderedPageBreak/>
        <w:t>020323303 วิศวกรรมฐานราก (</w:t>
      </w:r>
      <w:r>
        <w:t>Foundation Engineering)*</w:t>
      </w:r>
      <w:r w:rsidR="008772B9">
        <w:t xml:space="preserve"> </w:t>
      </w:r>
      <w:r>
        <w:rPr>
          <w:cs/>
        </w:rPr>
        <w:t>หน่วยกิต 3(3-0-6)</w:t>
      </w:r>
    </w:p>
    <w:p w14:paraId="02D91C52" w14:textId="77777777" w:rsidR="008772B9" w:rsidRDefault="00C401DB" w:rsidP="00C021A7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6CF43AC5" w14:textId="68E70C8B" w:rsidR="00C401DB" w:rsidRDefault="00C401DB" w:rsidP="00C021A7">
      <w:pPr>
        <w:pStyle w:val="Heading5"/>
      </w:pPr>
      <w:r>
        <w:t xml:space="preserve"> </w:t>
      </w:r>
      <w:r>
        <w:rPr>
          <w:cs/>
        </w:rPr>
        <w:t>020323301 ปฐพีกลศาสตร์ (</w:t>
      </w:r>
      <w:r>
        <w:t>Soil Mechanics)</w:t>
      </w:r>
    </w:p>
    <w:p w14:paraId="30CB6A9C" w14:textId="62919678" w:rsidR="006E2AF2" w:rsidRDefault="00BB5D32" w:rsidP="00BB5D32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การ</w:t>
      </w:r>
      <w:r w:rsidR="008772B9">
        <w:rPr>
          <w:cs/>
        </w:rPr>
        <w:t>แรงระหว่างดินกับฐานราก ทฤษฎีโครงสร้างบนพื้น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772B9">
        <w:rPr>
          <w:cs/>
        </w:rPr>
        <w:t>ยืดหยุ่น ความเค้นสัมผัสการทรุดตัวไม่เท่ากัน การกระจายโมเมนต์ซ้</w:t>
      </w:r>
      <w:r w:rsidR="002654F9">
        <w:rPr>
          <w:rFonts w:hint="cs"/>
          <w:cs/>
        </w:rPr>
        <w:t>ำ</w:t>
      </w:r>
      <w:r w:rsidR="008772B9">
        <w:rPr>
          <w:cs/>
        </w:rPr>
        <w:t>การประยุกต์ใช้ปฐพี</w:t>
      </w:r>
      <w:r>
        <w:rPr>
          <w:cs/>
        </w:rPr>
        <w:tab/>
      </w:r>
      <w:r>
        <w:rPr>
          <w:cs/>
        </w:rPr>
        <w:tab/>
      </w:r>
      <w:r w:rsidR="008772B9">
        <w:rPr>
          <w:cs/>
        </w:rPr>
        <w:t>กลศาสตร์ในการวิเคราะห์และออกแบบฐานรากเดี่ยว</w:t>
      </w:r>
      <w:r w:rsidR="00C021A7">
        <w:t xml:space="preserve"> </w:t>
      </w:r>
      <w:r w:rsidR="008772B9">
        <w:rPr>
          <w:cs/>
        </w:rPr>
        <w:t>ฐานรากเสาเข็ม ฐานรากเยื้องศูนย์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772B9">
        <w:rPr>
          <w:cs/>
        </w:rPr>
        <w:t>และการยึดกับดิน การวิเคราะห์การทรุดตัวของฐานราก การออกแบบกําแพงกันดิน และ</w:t>
      </w:r>
      <w:r>
        <w:rPr>
          <w:cs/>
        </w:rPr>
        <w:tab/>
      </w:r>
      <w:r>
        <w:rPr>
          <w:cs/>
        </w:rPr>
        <w:tab/>
      </w:r>
      <w:r w:rsidR="008772B9">
        <w:rPr>
          <w:cs/>
        </w:rPr>
        <w:t>เสถียรภาพความลาด การปรับปรุงและแก้ไขฐานราก</w:t>
      </w:r>
      <w:r w:rsidR="00C021A7">
        <w:t xml:space="preserve"> (Strength</w:t>
      </w:r>
      <w:r w:rsidR="008772B9">
        <w:t xml:space="preserve"> between soil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772B9">
        <w:t>foundation; structural theory on elastic</w:t>
      </w:r>
      <w:r w:rsidR="00C021A7">
        <w:t xml:space="preserve"> </w:t>
      </w:r>
      <w:r w:rsidR="008772B9">
        <w:t xml:space="preserve">foundation; tangential stress;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8772B9">
        <w:t xml:space="preserve">differential settlement; repeatability </w:t>
      </w:r>
      <w:r w:rsidR="00C021A7">
        <w:tab/>
      </w:r>
      <w:r w:rsidR="008772B9">
        <w:t>stress distribution;</w:t>
      </w:r>
      <w:r w:rsidR="00C021A7">
        <w:t xml:space="preserve"> </w:t>
      </w:r>
      <w:r w:rsidR="008772B9">
        <w:t xml:space="preserve">application of soil </w:t>
      </w:r>
      <w:r>
        <w:rPr>
          <w:cs/>
        </w:rPr>
        <w:tab/>
      </w:r>
      <w:r>
        <w:rPr>
          <w:cs/>
        </w:rPr>
        <w:tab/>
      </w:r>
      <w:r w:rsidR="008772B9">
        <w:t xml:space="preserve">mechanics to analysis and design of </w:t>
      </w:r>
      <w:r w:rsidR="00C021A7">
        <w:tab/>
      </w:r>
      <w:r w:rsidR="008772B9">
        <w:t xml:space="preserve">isolated foundation; pile </w:t>
      </w:r>
      <w:r w:rsidR="00C021A7">
        <w:t xml:space="preserve">foundation; </w:t>
      </w:r>
      <w:r>
        <w:rPr>
          <w:cs/>
        </w:rPr>
        <w:tab/>
      </w:r>
      <w:r>
        <w:rPr>
          <w:cs/>
        </w:rPr>
        <w:tab/>
      </w:r>
      <w:r w:rsidR="00C021A7">
        <w:t>eccentric</w:t>
      </w:r>
      <w:r w:rsidR="008772B9">
        <w:t xml:space="preserve"> foundation and soil anchor; foundation settlement analysis; retaining </w:t>
      </w:r>
      <w:r>
        <w:rPr>
          <w:cs/>
        </w:rPr>
        <w:tab/>
      </w:r>
      <w:r>
        <w:rPr>
          <w:cs/>
        </w:rPr>
        <w:tab/>
      </w:r>
      <w:r w:rsidR="008772B9">
        <w:t xml:space="preserve">wall </w:t>
      </w:r>
      <w:r w:rsidR="00C021A7">
        <w:t>design and</w:t>
      </w:r>
      <w:r w:rsidR="008772B9">
        <w:t xml:space="preserve"> slope stability; improvement and remedial of foundation.</w:t>
      </w:r>
      <w:r w:rsidR="00C021A7">
        <w:t xml:space="preserve"> )</w:t>
      </w:r>
    </w:p>
    <w:p w14:paraId="7F20E648" w14:textId="419CB3DC" w:rsidR="00E36A83" w:rsidRDefault="00E36A83" w:rsidP="006424E7">
      <w:pPr>
        <w:pStyle w:val="Heading3"/>
      </w:pPr>
      <w:r>
        <w:rPr>
          <w:cs/>
        </w:rPr>
        <w:t>020323304 เทคนิคการปรับปรุงคุณภาพดิน (</w:t>
      </w:r>
      <w:r>
        <w:t>Ground Improvement Techniques)</w:t>
      </w:r>
      <w:r w:rsidR="001062AF">
        <w:rPr>
          <w:cs/>
        </w:rPr>
        <w:br/>
      </w:r>
      <w:r w:rsidR="001062AF">
        <w:rPr>
          <w:cs/>
        </w:rPr>
        <w:tab/>
      </w:r>
      <w:r>
        <w:rPr>
          <w:cs/>
        </w:rPr>
        <w:t>หน่วยกิต 3(3-0-6)</w:t>
      </w:r>
    </w:p>
    <w:p w14:paraId="02921803" w14:textId="77777777" w:rsidR="001062AF" w:rsidRDefault="00E36A83" w:rsidP="001062AF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317FBA99" w14:textId="5ADFF0F1" w:rsidR="00E36A83" w:rsidRDefault="00E36A83" w:rsidP="001062AF">
      <w:pPr>
        <w:pStyle w:val="Heading5"/>
      </w:pPr>
      <w:r>
        <w:t xml:space="preserve"> </w:t>
      </w:r>
      <w:r>
        <w:rPr>
          <w:cs/>
        </w:rPr>
        <w:t>020323301 ปฐพีกลศาสตร์ (</w:t>
      </w:r>
      <w:r>
        <w:t>Soil Mechanics)</w:t>
      </w:r>
    </w:p>
    <w:p w14:paraId="07B49E1F" w14:textId="4CE421E6" w:rsidR="00E36A83" w:rsidRDefault="007E315A" w:rsidP="00F30CBD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การ</w:t>
      </w:r>
      <w:r w:rsidR="00E36A83">
        <w:rPr>
          <w:cs/>
        </w:rPr>
        <w:t>การบดอัดดินด้วยวิธีแรงกระแทก การปรับปรุงดินด้วย</w:t>
      </w:r>
      <w:r w:rsidR="00E339CB">
        <w:rPr>
          <w:cs/>
        </w:rPr>
        <w:tab/>
      </w:r>
      <w:r w:rsidR="00E339CB">
        <w:rPr>
          <w:cs/>
        </w:rPr>
        <w:tab/>
      </w:r>
      <w:r w:rsidR="00E36A83">
        <w:rPr>
          <w:cs/>
        </w:rPr>
        <w:t xml:space="preserve">การระบายน้ำในแนวดิ่ง การเสริมความแข็งแกร่งของดินด้วยวิธีอัดน้ำปูน เสาเข็มขนาดเล็ก </w:t>
      </w:r>
      <w:r w:rsidR="00E339CB">
        <w:rPr>
          <w:cs/>
        </w:rPr>
        <w:tab/>
      </w:r>
      <w:r w:rsidR="00E339CB">
        <w:rPr>
          <w:cs/>
        </w:rPr>
        <w:tab/>
      </w:r>
      <w:r w:rsidR="00E36A83">
        <w:rPr>
          <w:cs/>
        </w:rPr>
        <w:t xml:space="preserve">สมอปูน การเสริมความแข็งแรงแก่โครงสร้างดิน การใช้สารผสมเพื่อปรับปรุงคุณภาพดิน </w:t>
      </w:r>
      <w:r w:rsidR="00E339CB">
        <w:rPr>
          <w:cs/>
        </w:rPr>
        <w:tab/>
      </w:r>
      <w:r w:rsidR="00E339CB">
        <w:rPr>
          <w:cs/>
        </w:rPr>
        <w:tab/>
      </w:r>
      <w:r w:rsidR="00E36A83">
        <w:rPr>
          <w:cs/>
        </w:rPr>
        <w:t>การระบายไอน้ำออกจากดิ</w:t>
      </w:r>
      <w:r w:rsidR="00E339CB">
        <w:rPr>
          <w:rFonts w:hint="cs"/>
          <w:cs/>
        </w:rPr>
        <w:t xml:space="preserve">น </w:t>
      </w:r>
      <w:r w:rsidR="00E36A83">
        <w:rPr>
          <w:cs/>
        </w:rPr>
        <w:t>(</w:t>
      </w:r>
      <w:r w:rsidR="00E36A83">
        <w:t xml:space="preserve">Dynamic compaction; prefabricated vertical drain; </w:t>
      </w:r>
      <w:r w:rsidR="00E339CB">
        <w:rPr>
          <w:cs/>
        </w:rPr>
        <w:tab/>
      </w:r>
      <w:r w:rsidR="00E339CB">
        <w:rPr>
          <w:cs/>
        </w:rPr>
        <w:tab/>
      </w:r>
      <w:r w:rsidR="00E36A83">
        <w:t xml:space="preserve">soil cement jet grouting; micro pile; soil anchor; soil reinforcement; use of </w:t>
      </w:r>
      <w:r w:rsidR="00E339CB">
        <w:rPr>
          <w:cs/>
        </w:rPr>
        <w:tab/>
      </w:r>
      <w:r w:rsidR="00E339CB">
        <w:rPr>
          <w:cs/>
        </w:rPr>
        <w:tab/>
      </w:r>
      <w:r w:rsidR="00E36A83">
        <w:t>additives for soil improvement; soil drainage.)</w:t>
      </w:r>
    </w:p>
    <w:p w14:paraId="665D30CB" w14:textId="1F011057" w:rsidR="00E36A83" w:rsidRDefault="00E36A83" w:rsidP="006424E7">
      <w:pPr>
        <w:pStyle w:val="Heading3"/>
      </w:pPr>
      <w:r>
        <w:rPr>
          <w:cs/>
        </w:rPr>
        <w:t>020323305 การประยุกต์ใช้คอมพิวเตอร์ในงานวิศวกรรมปฐพี (</w:t>
      </w:r>
      <w:r>
        <w:t xml:space="preserve">Computer Application in </w:t>
      </w:r>
      <w:r w:rsidR="00F30CBD">
        <w:rPr>
          <w:cs/>
        </w:rPr>
        <w:tab/>
      </w:r>
      <w:r>
        <w:t>Geotechnical Engineering)</w:t>
      </w:r>
      <w:r w:rsidR="00F30CBD">
        <w:rPr>
          <w:rFonts w:hint="cs"/>
          <w:cs/>
        </w:rPr>
        <w:t xml:space="preserve"> </w:t>
      </w:r>
      <w:r>
        <w:rPr>
          <w:cs/>
        </w:rPr>
        <w:t>หน่วยกิต 3(3-0-6)</w:t>
      </w:r>
    </w:p>
    <w:p w14:paraId="1AB6FC04" w14:textId="77777777" w:rsidR="00F30CBD" w:rsidRDefault="00E36A83" w:rsidP="00F30CBD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6385B836" w14:textId="3EA21B76" w:rsidR="00E36A83" w:rsidRDefault="00E36A83" w:rsidP="00F30CBD">
      <w:pPr>
        <w:pStyle w:val="Heading5"/>
      </w:pPr>
      <w:r>
        <w:t xml:space="preserve"> </w:t>
      </w:r>
      <w:r>
        <w:rPr>
          <w:cs/>
        </w:rPr>
        <w:t>ไม่มี (</w:t>
      </w:r>
      <w:r>
        <w:t>None)</w:t>
      </w:r>
    </w:p>
    <w:p w14:paraId="4AB531F0" w14:textId="743131F3" w:rsidR="00E36A83" w:rsidRDefault="007E315A" w:rsidP="0044075B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การ</w:t>
      </w:r>
      <w:r w:rsidR="00E36A83">
        <w:rPr>
          <w:cs/>
        </w:rPr>
        <w:t>ความรู้พื้นฐานไฟไนต์อิลิเมนต์ แบบจำลองทาง</w:t>
      </w:r>
      <w:r w:rsidR="002E5C97">
        <w:rPr>
          <w:cs/>
        </w:rPr>
        <w:tab/>
      </w:r>
      <w:r w:rsidR="002E5C97">
        <w:rPr>
          <w:cs/>
        </w:rPr>
        <w:tab/>
      </w:r>
      <w:r w:rsidR="002E5C97">
        <w:rPr>
          <w:cs/>
        </w:rPr>
        <w:tab/>
      </w:r>
      <w:r w:rsidR="00E36A83">
        <w:rPr>
          <w:cs/>
        </w:rPr>
        <w:t>วิศวกรรมปฐพี</w:t>
      </w:r>
      <w:r w:rsidR="002612A3">
        <w:rPr>
          <w:rFonts w:hint="cs"/>
          <w:cs/>
        </w:rPr>
        <w:t>ชนิดต่างๆ</w:t>
      </w:r>
      <w:r w:rsidR="00E36A83">
        <w:rPr>
          <w:cs/>
        </w:rPr>
        <w:t xml:space="preserve"> แบบจำลองวัสดุ แบบจำลองมอร์–คูลอมบ์ และการฝึก</w:t>
      </w:r>
      <w:r w:rsidR="002E5C97">
        <w:rPr>
          <w:cs/>
        </w:rPr>
        <w:tab/>
      </w:r>
      <w:r w:rsidR="002E5C97">
        <w:rPr>
          <w:cs/>
        </w:rPr>
        <w:tab/>
      </w:r>
      <w:r w:rsidR="002E5C97">
        <w:rPr>
          <w:cs/>
        </w:rPr>
        <w:tab/>
      </w:r>
      <w:r w:rsidR="00E36A83">
        <w:rPr>
          <w:cs/>
        </w:rPr>
        <w:t>ปฏิบัติโดยใช้โปรแกรมสำเร็จรูปทางวิศวกรรมปฐพี</w:t>
      </w:r>
      <w:r w:rsidR="002E5C97">
        <w:rPr>
          <w:rFonts w:hint="cs"/>
          <w:cs/>
        </w:rPr>
        <w:t xml:space="preserve"> </w:t>
      </w:r>
      <w:r w:rsidR="00E36A83">
        <w:rPr>
          <w:cs/>
        </w:rPr>
        <w:t>(</w:t>
      </w:r>
      <w:r w:rsidR="00E36A83">
        <w:t xml:space="preserve">Basic knowledge of finite </w:t>
      </w:r>
      <w:r w:rsidR="002E5C97">
        <w:rPr>
          <w:cs/>
        </w:rPr>
        <w:tab/>
      </w:r>
      <w:r w:rsidR="002E5C97">
        <w:rPr>
          <w:cs/>
        </w:rPr>
        <w:tab/>
      </w:r>
      <w:r w:rsidR="002E5C97">
        <w:rPr>
          <w:cs/>
        </w:rPr>
        <w:tab/>
      </w:r>
      <w:r w:rsidR="00E36A83">
        <w:t xml:space="preserve">elements; soil model; material model; Mohr Coulomb model; and practice </w:t>
      </w:r>
      <w:r w:rsidR="002E5C97">
        <w:rPr>
          <w:cs/>
        </w:rPr>
        <w:tab/>
      </w:r>
      <w:r w:rsidR="002E5C97">
        <w:rPr>
          <w:cs/>
        </w:rPr>
        <w:tab/>
      </w:r>
      <w:r w:rsidR="00E36A83">
        <w:t>using geotechnical software.)</w:t>
      </w:r>
    </w:p>
    <w:p w14:paraId="2CE7F303" w14:textId="647D750A" w:rsidR="00E36A83" w:rsidRDefault="00E36A83" w:rsidP="006424E7">
      <w:pPr>
        <w:pStyle w:val="Heading3"/>
      </w:pPr>
      <w:r>
        <w:rPr>
          <w:cs/>
        </w:rPr>
        <w:lastRenderedPageBreak/>
        <w:t>020323401 การสำรวจเส้นทาง (</w:t>
      </w:r>
      <w:r>
        <w:t>Route Surveying)*</w:t>
      </w:r>
      <w:r w:rsidR="0044075B">
        <w:rPr>
          <w:rFonts w:hint="cs"/>
          <w:cs/>
        </w:rPr>
        <w:t xml:space="preserve"> </w:t>
      </w:r>
      <w:r>
        <w:rPr>
          <w:cs/>
        </w:rPr>
        <w:t>หน่วยกิต 3(2-3-5)</w:t>
      </w:r>
    </w:p>
    <w:p w14:paraId="0EA0EE16" w14:textId="77777777" w:rsidR="0044075B" w:rsidRDefault="00E36A83" w:rsidP="00FF1D0C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31095A3A" w14:textId="06F9CA94" w:rsidR="00E36A83" w:rsidRDefault="00E36A83" w:rsidP="00FF1D0C">
      <w:pPr>
        <w:pStyle w:val="Heading5"/>
      </w:pPr>
      <w:r>
        <w:rPr>
          <w:cs/>
        </w:rPr>
        <w:t>ไม่มี (</w:t>
      </w:r>
      <w:r>
        <w:t>None)</w:t>
      </w:r>
    </w:p>
    <w:p w14:paraId="643679A5" w14:textId="3EA5D2E9" w:rsidR="00F97243" w:rsidRDefault="007E315A" w:rsidP="006E2AF2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>
        <w:rPr>
          <w:cs/>
        </w:rPr>
        <w:t>การ</w:t>
      </w:r>
      <w:r w:rsidR="00E36A83">
        <w:rPr>
          <w:cs/>
        </w:rPr>
        <w:t>เทคนิคการสำรวจเส้นทาง การกำหนดที่ตั้งและการ</w:t>
      </w:r>
      <w:r w:rsidR="00FF1D0C">
        <w:rPr>
          <w:cs/>
        </w:rPr>
        <w:tab/>
      </w:r>
      <w:r w:rsidR="00FF1D0C">
        <w:rPr>
          <w:cs/>
        </w:rPr>
        <w:tab/>
      </w:r>
      <w:r w:rsidR="00FF1D0C">
        <w:rPr>
          <w:cs/>
        </w:rPr>
        <w:tab/>
      </w:r>
      <w:r w:rsidR="00E36A83">
        <w:rPr>
          <w:cs/>
        </w:rPr>
        <w:t>ออกแบบเส้นทาง โครงราบและโครงดิ่ง งานดิน การถางเส้นทาง การสำรวจเพื่อการ</w:t>
      </w:r>
      <w:r w:rsidR="00FF1D0C">
        <w:rPr>
          <w:cs/>
        </w:rPr>
        <w:tab/>
      </w:r>
      <w:r w:rsidR="00FF1D0C">
        <w:rPr>
          <w:cs/>
        </w:rPr>
        <w:tab/>
      </w:r>
      <w:r w:rsidR="00FF1D0C">
        <w:rPr>
          <w:cs/>
        </w:rPr>
        <w:tab/>
      </w:r>
      <w:r w:rsidR="00E36A83">
        <w:rPr>
          <w:cs/>
        </w:rPr>
        <w:t>ก่อสร้างทาง</w:t>
      </w:r>
      <w:r w:rsidR="00FF1D0C">
        <w:rPr>
          <w:rFonts w:hint="cs"/>
          <w:cs/>
        </w:rPr>
        <w:t xml:space="preserve"> </w:t>
      </w:r>
      <w:r w:rsidR="00E36A83">
        <w:rPr>
          <w:cs/>
        </w:rPr>
        <w:t>(</w:t>
      </w:r>
      <w:r w:rsidR="00E36A83">
        <w:t xml:space="preserve">Techniques of route surveying; route location and design; </w:t>
      </w:r>
      <w:r w:rsidR="00FF1D0C">
        <w:rPr>
          <w:cs/>
        </w:rPr>
        <w:tab/>
      </w:r>
      <w:r w:rsidR="00FF1D0C">
        <w:rPr>
          <w:cs/>
        </w:rPr>
        <w:tab/>
      </w:r>
      <w:r w:rsidR="00FF1D0C">
        <w:rPr>
          <w:cs/>
        </w:rPr>
        <w:tab/>
      </w:r>
      <w:r w:rsidR="00E36A83">
        <w:t xml:space="preserve">horizontal and vertical curve; earthwork; route alignment; construction </w:t>
      </w:r>
      <w:r w:rsidR="00FF1D0C">
        <w:rPr>
          <w:cs/>
        </w:rPr>
        <w:tab/>
      </w:r>
      <w:r w:rsidR="00FF1D0C">
        <w:rPr>
          <w:cs/>
        </w:rPr>
        <w:tab/>
      </w:r>
      <w:r w:rsidR="00FF1D0C">
        <w:rPr>
          <w:cs/>
        </w:rPr>
        <w:tab/>
      </w:r>
      <w:r w:rsidR="00E36A83">
        <w:t>surveying.)</w:t>
      </w:r>
    </w:p>
    <w:p w14:paraId="2B9A54E2" w14:textId="456345CD" w:rsidR="00880EE1" w:rsidRDefault="00880EE1" w:rsidP="006424E7">
      <w:pPr>
        <w:pStyle w:val="Heading3"/>
      </w:pPr>
      <w:r>
        <w:rPr>
          <w:cs/>
        </w:rPr>
        <w:t>020323402 วิศวกรรมทาง (</w:t>
      </w:r>
      <w:r>
        <w:t>Highway Engineering)*</w:t>
      </w:r>
      <w:r w:rsidR="005D3C65">
        <w:rPr>
          <w:rFonts w:hint="cs"/>
          <w:cs/>
        </w:rPr>
        <w:t xml:space="preserve"> </w:t>
      </w:r>
      <w:r>
        <w:rPr>
          <w:cs/>
        </w:rPr>
        <w:t>หน่วยกิต 3(3-0-6)</w:t>
      </w:r>
    </w:p>
    <w:p w14:paraId="2980B6B0" w14:textId="77777777" w:rsidR="005D3C65" w:rsidRDefault="00880EE1" w:rsidP="005D3C65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42807E5A" w14:textId="4B7123C4" w:rsidR="00880EE1" w:rsidRDefault="00880EE1" w:rsidP="005D3C65">
      <w:pPr>
        <w:pStyle w:val="Heading5"/>
      </w:pPr>
      <w:r>
        <w:rPr>
          <w:cs/>
        </w:rPr>
        <w:t>ไม่มี (</w:t>
      </w:r>
      <w:r>
        <w:t>None)</w:t>
      </w:r>
    </w:p>
    <w:p w14:paraId="601A1E62" w14:textId="279812CE" w:rsidR="00FE4AC8" w:rsidRDefault="000C442C" w:rsidP="005D3C65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FE4AC8">
        <w:rPr>
          <w:cs/>
        </w:rPr>
        <w:t>พื้นฐานการขนส่งคนและสินค้าในรูปแบบการขนส่งแบบ</w:t>
      </w:r>
      <w:r w:rsidR="005D3C65">
        <w:tab/>
      </w:r>
      <w:r w:rsidR="005D3C65">
        <w:tab/>
      </w:r>
      <w:r w:rsidR="005D3C65">
        <w:tab/>
      </w:r>
      <w:r w:rsidR="00FE4AC8">
        <w:rPr>
          <w:cs/>
        </w:rPr>
        <w:t>ต่าง ๆ ความรู้เบื้องต้นการวางแผนและออกแบบสิ่งอํานวยความสะดวกด้านงานขนส่งแบบ</w:t>
      </w:r>
      <w:r w:rsidR="005D3C65">
        <w:tab/>
      </w:r>
      <w:r w:rsidR="005D3C65">
        <w:tab/>
      </w:r>
      <w:r w:rsidR="00FE4AC8">
        <w:rPr>
          <w:cs/>
        </w:rPr>
        <w:t xml:space="preserve">ต่าง ๆ การวางแผนและออกแบบทางหลวงและสิ่งอํานวยความสะดวกอื่น ๆ ที่เกี่ยวข้อง </w:t>
      </w:r>
      <w:r w:rsidR="005D3C65">
        <w:tab/>
      </w:r>
      <w:r w:rsidR="005D3C65">
        <w:tab/>
      </w:r>
      <w:r w:rsidR="00FE4AC8">
        <w:rPr>
          <w:cs/>
        </w:rPr>
        <w:t>การจราจรเบื้องต้น การสํารวจเส้นทางเพื่อออกแบบก่อสร้างถนน การออกแบบทาง</w:t>
      </w:r>
      <w:r w:rsidR="005D3C65">
        <w:tab/>
      </w:r>
      <w:r w:rsidR="005D3C65">
        <w:tab/>
      </w:r>
      <w:r w:rsidR="005D3C65">
        <w:tab/>
      </w:r>
      <w:r w:rsidR="00FE4AC8">
        <w:rPr>
          <w:cs/>
        </w:rPr>
        <w:t>เรขาคณิตของถนน การออกแบบถนนลาดยางและถนนคอนกรีต ผิวทางลาดยาง และวัสดุ</w:t>
      </w:r>
      <w:r w:rsidR="005D3C65">
        <w:tab/>
      </w:r>
      <w:r w:rsidR="005D3C65">
        <w:tab/>
      </w:r>
      <w:r w:rsidR="00FE4AC8">
        <w:rPr>
          <w:cs/>
        </w:rPr>
        <w:t>แอสฟัลต์การระบายน้</w:t>
      </w:r>
      <w:r w:rsidR="005D3C65">
        <w:rPr>
          <w:rFonts w:hint="cs"/>
          <w:cs/>
        </w:rPr>
        <w:t>ำ</w:t>
      </w:r>
      <w:r w:rsidR="00FE4AC8">
        <w:rPr>
          <w:cs/>
        </w:rPr>
        <w:t>การก่อสร้างและบํารุงรักษา ระบบขนส่งสาธารณะที่เกี่ยวข้อง</w:t>
      </w:r>
    </w:p>
    <w:p w14:paraId="71095E14" w14:textId="59CEF99D" w:rsidR="00880EE1" w:rsidRDefault="005D3C65" w:rsidP="005D3C65">
      <w:r>
        <w:tab/>
      </w:r>
      <w:r>
        <w:tab/>
      </w:r>
      <w:r>
        <w:tab/>
      </w:r>
      <w:r w:rsidR="00FE4AC8">
        <w:rPr>
          <w:cs/>
        </w:rPr>
        <w:t>การเชื่อมต่อระหว่างการขนส่งหลายรูปแบบ</w:t>
      </w:r>
      <w:r>
        <w:t xml:space="preserve"> ( </w:t>
      </w:r>
      <w:r w:rsidR="00FE4AC8">
        <w:t xml:space="preserve">Basic of transporting people and </w:t>
      </w:r>
      <w:r>
        <w:tab/>
      </w:r>
      <w:r>
        <w:tab/>
      </w:r>
      <w:r>
        <w:tab/>
      </w:r>
      <w:r>
        <w:tab/>
      </w:r>
      <w:r w:rsidR="00FE4AC8">
        <w:t>goods in various modes of transport; basic</w:t>
      </w:r>
      <w:r>
        <w:t xml:space="preserve"> </w:t>
      </w:r>
      <w:r w:rsidR="00FE4AC8">
        <w:t xml:space="preserve">knowledge of planning and </w:t>
      </w:r>
      <w:r>
        <w:tab/>
      </w:r>
      <w:r>
        <w:tab/>
      </w:r>
      <w:r w:rsidR="00A318E9">
        <w:tab/>
      </w:r>
      <w:r w:rsidR="00A318E9">
        <w:tab/>
      </w:r>
      <w:r w:rsidR="00FE4AC8">
        <w:t>designing various types of transportation facilities; planning and</w:t>
      </w:r>
      <w:r>
        <w:t xml:space="preserve"> </w:t>
      </w:r>
      <w:r w:rsidR="00FE4AC8">
        <w:t xml:space="preserve">designing </w:t>
      </w:r>
      <w:r w:rsidR="00A318E9">
        <w:tab/>
      </w:r>
      <w:r w:rsidR="00A318E9">
        <w:tab/>
      </w:r>
      <w:r w:rsidR="00A318E9">
        <w:tab/>
      </w:r>
      <w:r w:rsidR="00A318E9">
        <w:tab/>
      </w:r>
      <w:r w:rsidR="00FE4AC8">
        <w:t xml:space="preserve">highways and other facilities related; fundamental to traffic engineering; </w:t>
      </w:r>
      <w:r w:rsidR="00A318E9">
        <w:tab/>
      </w:r>
      <w:r w:rsidR="00A318E9">
        <w:tab/>
      </w:r>
      <w:r w:rsidR="00A318E9">
        <w:tab/>
      </w:r>
      <w:r w:rsidR="00A318E9">
        <w:tab/>
      </w:r>
      <w:r w:rsidR="00FE4AC8">
        <w:t>surveying</w:t>
      </w:r>
      <w:r>
        <w:t xml:space="preserve"> </w:t>
      </w:r>
      <w:r w:rsidR="00FE4AC8">
        <w:t xml:space="preserve">for highway design and construction; highway geometric design; </w:t>
      </w:r>
      <w:r w:rsidR="00A318E9">
        <w:tab/>
      </w:r>
      <w:r w:rsidR="00A318E9">
        <w:tab/>
      </w:r>
      <w:r w:rsidR="00A318E9">
        <w:tab/>
      </w:r>
      <w:r w:rsidR="00A318E9">
        <w:tab/>
      </w:r>
      <w:r w:rsidR="00FE4AC8">
        <w:t>flexible and rigid pavement</w:t>
      </w:r>
      <w:r>
        <w:t xml:space="preserve"> </w:t>
      </w:r>
      <w:r w:rsidR="00FE4AC8">
        <w:t xml:space="preserve">design; asphaltic pavement and bitumen; highway </w:t>
      </w:r>
      <w:r w:rsidR="00A318E9">
        <w:tab/>
      </w:r>
      <w:r w:rsidR="00A318E9">
        <w:tab/>
      </w:r>
      <w:r w:rsidR="00A318E9">
        <w:tab/>
      </w:r>
      <w:r w:rsidR="00FE4AC8">
        <w:t>drainage; highway construction and</w:t>
      </w:r>
      <w:r>
        <w:t xml:space="preserve"> </w:t>
      </w:r>
      <w:r w:rsidR="00FE4AC8">
        <w:t xml:space="preserve">maintenance; related public transport; </w:t>
      </w:r>
      <w:r w:rsidR="00A318E9">
        <w:tab/>
      </w:r>
      <w:r w:rsidR="00A318E9">
        <w:tab/>
      </w:r>
      <w:r w:rsidR="00A318E9">
        <w:tab/>
      </w:r>
      <w:r w:rsidR="00FE4AC8">
        <w:t>connectivity in multi-modal transportation.</w:t>
      </w:r>
      <w:r>
        <w:rPr>
          <w:rFonts w:hint="cs"/>
          <w:cs/>
        </w:rPr>
        <w:t xml:space="preserve"> </w:t>
      </w:r>
      <w:r>
        <w:t>)</w:t>
      </w:r>
    </w:p>
    <w:p w14:paraId="77129780" w14:textId="77777777" w:rsidR="00A318E9" w:rsidRDefault="00A318E9" w:rsidP="005D3C65"/>
    <w:p w14:paraId="1A47AC97" w14:textId="77777777" w:rsidR="00A318E9" w:rsidRDefault="00A318E9" w:rsidP="005D3C65"/>
    <w:p w14:paraId="1A468967" w14:textId="77777777" w:rsidR="00A318E9" w:rsidRDefault="00A318E9" w:rsidP="005D3C65"/>
    <w:p w14:paraId="0C0B789A" w14:textId="77777777" w:rsidR="00A318E9" w:rsidRDefault="00A318E9" w:rsidP="005D3C65"/>
    <w:p w14:paraId="3AB2AA3E" w14:textId="77777777" w:rsidR="00A318E9" w:rsidRDefault="00A318E9" w:rsidP="005D3C65"/>
    <w:p w14:paraId="10BA1EC7" w14:textId="77777777" w:rsidR="00A318E9" w:rsidRDefault="00A318E9" w:rsidP="005D3C65"/>
    <w:p w14:paraId="3665AD72" w14:textId="77777777" w:rsidR="00A318E9" w:rsidRDefault="00A318E9" w:rsidP="005D3C65"/>
    <w:p w14:paraId="7825F37C" w14:textId="79196345" w:rsidR="00880EE1" w:rsidRDefault="00880EE1" w:rsidP="006424E7">
      <w:pPr>
        <w:pStyle w:val="Heading3"/>
      </w:pPr>
      <w:r>
        <w:rPr>
          <w:cs/>
        </w:rPr>
        <w:lastRenderedPageBreak/>
        <w:t>020323403 ปฏิบัติการวิศวกรรมทาง (</w:t>
      </w:r>
      <w:r>
        <w:t>Highway Engineering Laboratory)</w:t>
      </w:r>
      <w:r w:rsidR="00C60442">
        <w:t xml:space="preserve"> </w:t>
      </w:r>
      <w:r>
        <w:rPr>
          <w:cs/>
        </w:rPr>
        <w:t>หน่วยกิต 1(0-3-1)</w:t>
      </w:r>
    </w:p>
    <w:p w14:paraId="51DA6C2C" w14:textId="77777777" w:rsidR="00C60442" w:rsidRDefault="00880EE1" w:rsidP="00C60442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4E0587CE" w14:textId="71A4E265" w:rsidR="00880EE1" w:rsidRDefault="00880EE1" w:rsidP="00C60442">
      <w:pPr>
        <w:pStyle w:val="Heading5"/>
      </w:pPr>
      <w:r>
        <w:t xml:space="preserve"> </w:t>
      </w:r>
      <w:r>
        <w:rPr>
          <w:cs/>
        </w:rPr>
        <w:t>020323402 วิศวกรรมทาง หรือเรียนร่วมกัน (</w:t>
      </w:r>
      <w:r>
        <w:t xml:space="preserve">Highway Engineering or </w:t>
      </w:r>
      <w:r w:rsidR="00C60442">
        <w:tab/>
      </w:r>
      <w:r w:rsidR="00C60442">
        <w:tab/>
        <w:t xml:space="preserve"> </w:t>
      </w:r>
      <w:r>
        <w:t>concurrent)</w:t>
      </w:r>
    </w:p>
    <w:p w14:paraId="4A09A878" w14:textId="6577E007" w:rsidR="00B55295" w:rsidRPr="00B55295" w:rsidRDefault="000C442C" w:rsidP="00B55295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E30E37">
        <w:rPr>
          <w:cs/>
        </w:rPr>
        <w:t xml:space="preserve">การทดสอบหาสมบัติและลักษณะของวัสดุผสมยาง </w:t>
      </w:r>
      <w:r w:rsidR="00C60442">
        <w:tab/>
      </w:r>
      <w:r w:rsidR="00C60442">
        <w:tab/>
      </w:r>
      <w:r w:rsidR="00C60442">
        <w:tab/>
      </w:r>
      <w:r w:rsidR="00E30E37">
        <w:rPr>
          <w:cs/>
        </w:rPr>
        <w:t>ส่วนผสมของวัสดุผสมยาง</w:t>
      </w:r>
      <w:r w:rsidR="00C60442">
        <w:t xml:space="preserve"> </w:t>
      </w:r>
      <w:r w:rsidR="00E30E37">
        <w:rPr>
          <w:cs/>
        </w:rPr>
        <w:t xml:space="preserve">ส่วนผสมของยางมะตอย การทดลองส่วนผสมแอสฟัลต์คอนกรีต </w:t>
      </w:r>
      <w:r w:rsidR="00C60442">
        <w:tab/>
      </w:r>
      <w:r w:rsidR="00C60442">
        <w:tab/>
      </w:r>
      <w:r w:rsidR="00E30E37">
        <w:rPr>
          <w:cs/>
        </w:rPr>
        <w:t>การทดสอบสมบัติของแอสฟัลต์หินและแอสฟัลต์คอนกรีต</w:t>
      </w:r>
      <w:r w:rsidR="005854D3">
        <w:t xml:space="preserve"> (Test</w:t>
      </w:r>
      <w:r w:rsidR="00E30E37">
        <w:t xml:space="preserve"> for property and </w:t>
      </w:r>
      <w:r w:rsidR="005854D3">
        <w:tab/>
      </w:r>
      <w:r w:rsidR="005854D3">
        <w:tab/>
      </w:r>
      <w:r w:rsidR="005854D3">
        <w:tab/>
      </w:r>
      <w:r w:rsidR="00E30E37">
        <w:t>characteristic of bitumen compound; mixture of</w:t>
      </w:r>
      <w:r w:rsidR="005854D3">
        <w:t xml:space="preserve"> </w:t>
      </w:r>
      <w:r w:rsidR="00E30E37">
        <w:t xml:space="preserve">bitumen compound; mixture </w:t>
      </w:r>
      <w:r w:rsidR="005854D3">
        <w:tab/>
      </w:r>
      <w:r w:rsidR="005854D3">
        <w:tab/>
      </w:r>
      <w:r w:rsidR="00E30E37">
        <w:t>of asphalt; test for mix of asphalt concrete; test for asphalt</w:t>
      </w:r>
      <w:r w:rsidR="005854D3">
        <w:t xml:space="preserve"> </w:t>
      </w:r>
      <w:r w:rsidR="00E30E37">
        <w:t xml:space="preserve">property; coarse </w:t>
      </w:r>
      <w:r w:rsidR="005854D3">
        <w:tab/>
      </w:r>
      <w:r w:rsidR="005854D3">
        <w:tab/>
      </w:r>
      <w:r w:rsidR="00E30E37">
        <w:t>aggregate and asphalt concrete.</w:t>
      </w:r>
      <w:r w:rsidR="005854D3">
        <w:t xml:space="preserve"> )</w:t>
      </w:r>
    </w:p>
    <w:p w14:paraId="1E828E85" w14:textId="684F4CD3" w:rsidR="00B55295" w:rsidRDefault="00B55295" w:rsidP="006424E7">
      <w:pPr>
        <w:pStyle w:val="Heading3"/>
      </w:pPr>
      <w:r>
        <w:t>020323404</w:t>
      </w:r>
      <w:r>
        <w:rPr>
          <w:cs/>
        </w:rPr>
        <w:t xml:space="preserve"> การออกแบบและการก่อสร้างทาง (</w:t>
      </w:r>
      <w:r>
        <w:t>Pavement Design and Construction)</w:t>
      </w:r>
      <w:r w:rsidR="00FD20FC">
        <w:br/>
      </w:r>
      <w:r w:rsidR="00FD20FC">
        <w:tab/>
      </w:r>
      <w:r>
        <w:rPr>
          <w:cs/>
        </w:rPr>
        <w:t xml:space="preserve">หน่วยกิต </w:t>
      </w:r>
      <w:r>
        <w:t>3(3-0-6)</w:t>
      </w:r>
    </w:p>
    <w:p w14:paraId="32132334" w14:textId="77777777" w:rsidR="00FD20FC" w:rsidRDefault="00B55295" w:rsidP="00FD20FC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16A7FF68" w14:textId="0390C31A" w:rsidR="00B55295" w:rsidRDefault="00B55295" w:rsidP="00FD20FC">
      <w:pPr>
        <w:pStyle w:val="Heading5"/>
      </w:pPr>
      <w:r>
        <w:rPr>
          <w:cs/>
        </w:rPr>
        <w:t>ไม่มี (</w:t>
      </w:r>
      <w:r>
        <w:t>None)</w:t>
      </w:r>
    </w:p>
    <w:p w14:paraId="1B09D499" w14:textId="3B0CE9D4" w:rsidR="0039453B" w:rsidRDefault="00543615" w:rsidP="00926F52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39453B">
        <w:rPr>
          <w:cs/>
        </w:rPr>
        <w:t>เทคนิคการออกแบบเบื้องต้น การประเมิน การดูแลรักษา</w:t>
      </w:r>
      <w:r>
        <w:tab/>
      </w:r>
      <w:r>
        <w:tab/>
      </w:r>
      <w:r w:rsidR="0039453B">
        <w:rPr>
          <w:cs/>
        </w:rPr>
        <w:t>และการจัดการ ทางหลวงและผิวทาง วิศวกรรมการทาง การออกแบบทางหลวงทาง</w:t>
      </w:r>
      <w:r w:rsidR="00E134E9">
        <w:tab/>
      </w:r>
      <w:r w:rsidR="00E134E9">
        <w:tab/>
      </w:r>
      <w:r w:rsidR="00E134E9">
        <w:tab/>
      </w:r>
      <w:r w:rsidR="0039453B">
        <w:rPr>
          <w:cs/>
        </w:rPr>
        <w:t>เรขาคณิต การกลั่นยางมะตอย คุณลักษณะของแอสฟัลต์ซีเมนต์การจําแนกความเสียหาย</w:t>
      </w:r>
      <w:r w:rsidR="00E134E9">
        <w:tab/>
      </w:r>
      <w:r w:rsidR="00E134E9">
        <w:tab/>
      </w:r>
      <w:r w:rsidR="0039453B">
        <w:rPr>
          <w:cs/>
        </w:rPr>
        <w:t>ของผิวทาง การนําวัสดุเดิมมาใช้ใหม่ การทําผิวใหม่ และการจัดการผิวทาง</w:t>
      </w:r>
      <w:r w:rsidR="00FD20FC">
        <w:t xml:space="preserve"> ( </w:t>
      </w:r>
      <w:r w:rsidR="0039453B">
        <w:t xml:space="preserve">Basic design </w:t>
      </w:r>
      <w:r w:rsidR="00E134E9">
        <w:tab/>
      </w:r>
      <w:r w:rsidR="00E134E9">
        <w:tab/>
      </w:r>
      <w:r w:rsidR="0039453B">
        <w:t>techniques; evaluation; maintenance and management;</w:t>
      </w:r>
      <w:r w:rsidR="00FD20FC">
        <w:t xml:space="preserve"> </w:t>
      </w:r>
      <w:r w:rsidR="0039453B">
        <w:t xml:space="preserve">highway and its </w:t>
      </w:r>
      <w:r w:rsidR="00E134E9">
        <w:tab/>
      </w:r>
      <w:r w:rsidR="00E134E9">
        <w:tab/>
      </w:r>
      <w:r w:rsidR="00E134E9">
        <w:tab/>
      </w:r>
      <w:r w:rsidR="0039453B">
        <w:t>surface; highway engineering; highway geometric design; asphalt refining;</w:t>
      </w:r>
      <w:r w:rsidR="00FD20FC">
        <w:t xml:space="preserve"> </w:t>
      </w:r>
      <w:r w:rsidR="00E134E9">
        <w:tab/>
      </w:r>
      <w:r w:rsidR="00E134E9">
        <w:tab/>
      </w:r>
      <w:r w:rsidR="00E134E9">
        <w:tab/>
      </w:r>
      <w:r w:rsidR="0039453B">
        <w:t xml:space="preserve">asphalt cement characteristic; classification of surface damage; material </w:t>
      </w:r>
      <w:r w:rsidR="00E134E9">
        <w:tab/>
      </w:r>
      <w:r w:rsidR="00E134E9">
        <w:tab/>
      </w:r>
      <w:r w:rsidR="00E134E9">
        <w:tab/>
      </w:r>
      <w:r w:rsidR="0039453B">
        <w:t>recycling; road</w:t>
      </w:r>
      <w:r w:rsidR="00FD20FC">
        <w:t xml:space="preserve"> </w:t>
      </w:r>
      <w:r w:rsidR="0039453B">
        <w:t>resurfacing and surface management</w:t>
      </w:r>
      <w:r w:rsidR="00FD20FC">
        <w:t>.)</w:t>
      </w:r>
    </w:p>
    <w:p w14:paraId="3B1DC117" w14:textId="0C911222" w:rsidR="00B55295" w:rsidRDefault="00B55295" w:rsidP="006424E7">
      <w:pPr>
        <w:pStyle w:val="Heading3"/>
      </w:pPr>
      <w:r>
        <w:t>020323405</w:t>
      </w:r>
      <w:r>
        <w:rPr>
          <w:cs/>
        </w:rPr>
        <w:t xml:space="preserve"> วิศวกรรมจราจร (</w:t>
      </w:r>
      <w:r>
        <w:t>Traffic Engineering)</w:t>
      </w:r>
      <w:r w:rsidR="00926F52"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3053B7C4" w14:textId="77777777" w:rsidR="00E134E9" w:rsidRDefault="00B55295" w:rsidP="00E27DA1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388F5DF6" w14:textId="42151F5C" w:rsidR="00B55295" w:rsidRDefault="00B55295" w:rsidP="00E27DA1">
      <w:pPr>
        <w:pStyle w:val="Heading5"/>
      </w:pPr>
      <w:r>
        <w:t xml:space="preserve"> </w:t>
      </w:r>
      <w:r>
        <w:rPr>
          <w:cs/>
        </w:rPr>
        <w:t>ไม่มี (</w:t>
      </w:r>
      <w:r>
        <w:t>None)</w:t>
      </w:r>
    </w:p>
    <w:p w14:paraId="0161B91A" w14:textId="6D327895" w:rsidR="00B55295" w:rsidRDefault="00E134E9" w:rsidP="00E27DA1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43615">
        <w:rPr>
          <w:cs/>
        </w:rPr>
        <w:t>คุณลักษณะของการจราจร ยานพาหนะ ผู้ใช้ทาง การศึกษา</w:t>
      </w:r>
      <w:r w:rsidR="00E27DA1">
        <w:tab/>
      </w:r>
      <w:r w:rsidR="00E27DA1">
        <w:tab/>
      </w:r>
      <w:r w:rsidR="00543615">
        <w:rPr>
          <w:cs/>
        </w:rPr>
        <w:t>การจราจร วิธีการวิเคราะห์และประเมินผลการจราจร การใช้เครื่องมือควบคุมจราจร การ</w:t>
      </w:r>
      <w:r w:rsidR="00E27DA1">
        <w:tab/>
      </w:r>
      <w:r w:rsidR="00E27DA1">
        <w:tab/>
      </w:r>
      <w:r w:rsidR="00543615">
        <w:rPr>
          <w:cs/>
        </w:rPr>
        <w:t>วิเคราะห์ความสามารถในการรองรับปริมาณจราจร</w:t>
      </w:r>
      <w:r>
        <w:t xml:space="preserve">( </w:t>
      </w:r>
      <w:r w:rsidR="00543615">
        <w:t xml:space="preserve">Characteristics of traffic; vehicle; </w:t>
      </w:r>
      <w:r w:rsidR="00E27DA1">
        <w:tab/>
      </w:r>
      <w:r w:rsidR="00E27DA1">
        <w:tab/>
      </w:r>
      <w:r w:rsidR="00543615">
        <w:t>users; traffic studies; traffic analysis and</w:t>
      </w:r>
      <w:r w:rsidR="00E27DA1">
        <w:t xml:space="preserve"> </w:t>
      </w:r>
      <w:r w:rsidR="00543615">
        <w:t xml:space="preserve">evaluation methods; application of </w:t>
      </w:r>
      <w:r w:rsidR="00E27DA1">
        <w:tab/>
      </w:r>
      <w:r w:rsidR="00E27DA1">
        <w:tab/>
      </w:r>
      <w:r w:rsidR="00543615">
        <w:t>traffic control devices; roadway capacity analysis.</w:t>
      </w:r>
      <w:r>
        <w:t>)</w:t>
      </w:r>
    </w:p>
    <w:p w14:paraId="3C462E8F" w14:textId="77777777" w:rsidR="00E27DA1" w:rsidRPr="00E27DA1" w:rsidRDefault="00E27DA1" w:rsidP="00E27DA1"/>
    <w:p w14:paraId="1D06C754" w14:textId="77777777" w:rsidR="00B55295" w:rsidRDefault="00B55295" w:rsidP="00B55295"/>
    <w:p w14:paraId="3B2AD627" w14:textId="7C20CF60" w:rsidR="00B55295" w:rsidRDefault="00B55295" w:rsidP="006424E7">
      <w:pPr>
        <w:pStyle w:val="Heading3"/>
      </w:pPr>
      <w:r>
        <w:lastRenderedPageBreak/>
        <w:t>020323406</w:t>
      </w:r>
      <w:r>
        <w:rPr>
          <w:cs/>
        </w:rPr>
        <w:t xml:space="preserve"> การวิเคราะห์ระบบขนส่ง (</w:t>
      </w:r>
      <w:r>
        <w:t>Transportation System Analysis)</w:t>
      </w:r>
      <w:r w:rsidR="002763EC">
        <w:t xml:space="preserve"> </w:t>
      </w:r>
      <w:r>
        <w:rPr>
          <w:cs/>
        </w:rPr>
        <w:t xml:space="preserve">หน่วยกิต </w:t>
      </w:r>
      <w:r>
        <w:t>3(3-0-6)</w:t>
      </w:r>
    </w:p>
    <w:p w14:paraId="58F26160" w14:textId="77777777" w:rsidR="002763EC" w:rsidRDefault="00B55295" w:rsidP="0010694E">
      <w:pPr>
        <w:pStyle w:val="Heading4"/>
      </w:pPr>
      <w:r>
        <w:rPr>
          <w:cs/>
        </w:rPr>
        <w:t>วิชาบังคับก่อน (</w:t>
      </w:r>
      <w:r>
        <w:t xml:space="preserve">Prerequisite) </w:t>
      </w:r>
    </w:p>
    <w:p w14:paraId="75DB2EC9" w14:textId="675FBFA8" w:rsidR="00B55295" w:rsidRDefault="003F0AE6" w:rsidP="0010694E">
      <w:pPr>
        <w:pStyle w:val="Heading5"/>
      </w:pPr>
      <w:r>
        <w:tab/>
      </w:r>
      <w:r w:rsidR="00B55295">
        <w:rPr>
          <w:cs/>
        </w:rPr>
        <w:t>ไม่มี (</w:t>
      </w:r>
      <w:r w:rsidR="00B55295">
        <w:t>None)</w:t>
      </w:r>
    </w:p>
    <w:p w14:paraId="1AC33DEF" w14:textId="41AE8312" w:rsidR="00AC3291" w:rsidRDefault="0010694E" w:rsidP="0010694E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2763EC">
        <w:rPr>
          <w:cs/>
        </w:rPr>
        <w:t>การขนส่งและการพัฒนา เทคโนโลยีและการจัดการระบบ</w:t>
      </w:r>
      <w:r>
        <w:tab/>
      </w:r>
      <w:r>
        <w:tab/>
      </w:r>
      <w:r w:rsidR="002763EC">
        <w:rPr>
          <w:cs/>
        </w:rPr>
        <w:t>ขนส่ง ระบบการขนส่งทางบก อากาศ น้</w:t>
      </w:r>
      <w:r>
        <w:rPr>
          <w:rFonts w:hint="cs"/>
          <w:cs/>
        </w:rPr>
        <w:t>ำ</w:t>
      </w:r>
      <w:r w:rsidR="002763EC">
        <w:rPr>
          <w:cs/>
        </w:rPr>
        <w:t xml:space="preserve"> และระบบอื่น ๆ ปัญหาการขนส่งในเมือง การ</w:t>
      </w:r>
      <w:r>
        <w:tab/>
      </w:r>
      <w:r>
        <w:tab/>
      </w:r>
      <w:r>
        <w:tab/>
      </w:r>
      <w:r w:rsidR="002763EC">
        <w:rPr>
          <w:cs/>
        </w:rPr>
        <w:t>จัดการระบบขนส่ง การสร้างแบบจําลองทางคณิตศาสตร์เพื่อการวิเคราะห์การขนส่ง</w:t>
      </w:r>
      <w:r>
        <w:br/>
      </w:r>
      <w:r>
        <w:tab/>
      </w:r>
      <w:r>
        <w:tab/>
      </w:r>
      <w:r>
        <w:rPr>
          <w:rFonts w:hint="cs"/>
          <w:cs/>
        </w:rPr>
        <w:t xml:space="preserve"> </w:t>
      </w:r>
      <w:r>
        <w:t xml:space="preserve">( </w:t>
      </w:r>
      <w:r w:rsidR="002763EC">
        <w:t xml:space="preserve">Transportation and development; technology and </w:t>
      </w:r>
      <w:r>
        <w:t>operation characteristics</w:t>
      </w:r>
      <w:r w:rsidR="002763EC">
        <w:t xml:space="preserve"> </w:t>
      </w:r>
      <w:r>
        <w:tab/>
      </w:r>
      <w:r>
        <w:tab/>
      </w:r>
      <w:r w:rsidR="002763EC">
        <w:t xml:space="preserve">of transportation systems; land; air; water and other transportation </w:t>
      </w:r>
      <w:r>
        <w:t xml:space="preserve">systems; </w:t>
      </w:r>
      <w:r>
        <w:tab/>
      </w:r>
      <w:r>
        <w:tab/>
        <w:t>urban</w:t>
      </w:r>
      <w:r w:rsidR="002763EC">
        <w:t xml:space="preserve"> transportation problems; transportation system management; </w:t>
      </w:r>
      <w:r>
        <w:tab/>
      </w:r>
      <w:r>
        <w:tab/>
      </w:r>
      <w:r>
        <w:tab/>
      </w:r>
      <w:r w:rsidR="002763EC">
        <w:t>mathematical</w:t>
      </w:r>
      <w:r>
        <w:t xml:space="preserve"> </w:t>
      </w:r>
      <w:r w:rsidR="002763EC">
        <w:t>modeling for transportation analysis.</w:t>
      </w:r>
      <w:r>
        <w:t>)</w:t>
      </w:r>
    </w:p>
    <w:p w14:paraId="059D76AE" w14:textId="1D71E53E" w:rsidR="00567A50" w:rsidRDefault="00567A50" w:rsidP="006424E7">
      <w:pPr>
        <w:pStyle w:val="Heading3"/>
        <w:rPr>
          <w:cs/>
        </w:rPr>
      </w:pPr>
      <w:r>
        <w:t>020323407</w:t>
      </w:r>
      <w:r>
        <w:rPr>
          <w:cs/>
        </w:rPr>
        <w:t xml:space="preserve"> การวางแผนขนส่ง </w:t>
      </w:r>
      <w:r>
        <w:t>(Transportation Planning)</w:t>
      </w:r>
      <w:r w:rsidR="00BE6D36">
        <w:t xml:space="preserve"> </w:t>
      </w:r>
      <w:r w:rsidR="00BE6D36">
        <w:rPr>
          <w:rFonts w:hint="cs"/>
          <w:cs/>
        </w:rPr>
        <w:t xml:space="preserve">หน่วยกิต </w:t>
      </w:r>
      <w:r w:rsidR="00BE6D36">
        <w:t>3(3-0-6)</w:t>
      </w:r>
    </w:p>
    <w:p w14:paraId="1044AAD9" w14:textId="77777777" w:rsidR="0065402F" w:rsidRDefault="00567A50" w:rsidP="0065402F">
      <w:pPr>
        <w:pStyle w:val="Heading4"/>
      </w:pPr>
      <w:r>
        <w:rPr>
          <w:cs/>
        </w:rPr>
        <w:t>วิชาบังคับก่อน</w:t>
      </w:r>
      <w:r w:rsidR="00BE6D36" w:rsidRPr="00BE6D36">
        <w:t xml:space="preserve"> </w:t>
      </w:r>
      <w:r w:rsidR="0065402F">
        <w:t>(</w:t>
      </w:r>
      <w:r w:rsidR="00BE6D36">
        <w:t>Prerequisite</w:t>
      </w:r>
      <w:r w:rsidR="0065402F">
        <w:t>)</w:t>
      </w:r>
      <w:r>
        <w:rPr>
          <w:cs/>
        </w:rPr>
        <w:t xml:space="preserve"> </w:t>
      </w:r>
    </w:p>
    <w:p w14:paraId="57A8E82B" w14:textId="277CE496" w:rsidR="00567A50" w:rsidRDefault="00567A50" w:rsidP="0065402F">
      <w:pPr>
        <w:pStyle w:val="Heading5"/>
      </w:pPr>
      <w:r>
        <w:rPr>
          <w:cs/>
        </w:rPr>
        <w:t>ไม่ม</w:t>
      </w:r>
      <w:r w:rsidR="00BE6D36">
        <w:rPr>
          <w:rFonts w:hint="cs"/>
          <w:cs/>
        </w:rPr>
        <w:t>ี</w:t>
      </w:r>
      <w:r w:rsidR="00BE6D36">
        <w:t>(None)</w:t>
      </w:r>
    </w:p>
    <w:p w14:paraId="70AAA3FD" w14:textId="46543511" w:rsidR="00567A50" w:rsidRDefault="0065402F" w:rsidP="0065402F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 xml:space="preserve">ทฤษฎีพื้นฐานของการวางแผนงานขนส่ง การออกแบบ </w:t>
      </w:r>
      <w:r>
        <w:tab/>
      </w:r>
      <w:r>
        <w:tab/>
      </w:r>
      <w:r>
        <w:tab/>
      </w:r>
      <w:r w:rsidR="00567A50">
        <w:rPr>
          <w:cs/>
        </w:rPr>
        <w:t>และวิธีวิเคราะห์ขั้นตอนการวางแผนขนส่งสําหรับเขตเมืองและนอกเมือง แบบจําลองทาง</w:t>
      </w:r>
      <w:r>
        <w:tab/>
      </w:r>
      <w:r>
        <w:tab/>
      </w:r>
      <w:r w:rsidR="00567A50">
        <w:rPr>
          <w:cs/>
        </w:rPr>
        <w:t>คณิตศาสตร์สําหรับวางแผนงานขนส่งบทบาทของการใช้ที่ดินกับงานขนส่ง ผลกระทบของ</w:t>
      </w:r>
      <w:r>
        <w:tab/>
      </w:r>
      <w:r>
        <w:tab/>
      </w:r>
      <w:r w:rsidR="00567A50">
        <w:rPr>
          <w:cs/>
        </w:rPr>
        <w:t>การวางแผนขนส่งต่อชุมชนและสิ่งแวดล้อม</w:t>
      </w:r>
      <w:r>
        <w:t xml:space="preserve">( </w:t>
      </w:r>
      <w:r w:rsidR="00567A50">
        <w:t xml:space="preserve">Basic theory of transportation planning; </w:t>
      </w:r>
      <w:r>
        <w:tab/>
      </w:r>
      <w:r>
        <w:tab/>
      </w:r>
      <w:r w:rsidR="00567A50">
        <w:t xml:space="preserve">design; and analysis </w:t>
      </w:r>
      <w:r>
        <w:t>methods; transportation</w:t>
      </w:r>
      <w:r w:rsidR="00567A50">
        <w:t xml:space="preserve"> planning process for urban and </w:t>
      </w:r>
      <w:r>
        <w:tab/>
      </w:r>
      <w:r>
        <w:tab/>
      </w:r>
      <w:r w:rsidR="00567A50">
        <w:t xml:space="preserve">suburban areas; mathematical model </w:t>
      </w:r>
      <w:r>
        <w:t>for transportation</w:t>
      </w:r>
      <w:r w:rsidR="00567A50">
        <w:t xml:space="preserve"> planning; roles of land </w:t>
      </w:r>
      <w:r>
        <w:tab/>
      </w:r>
      <w:r>
        <w:tab/>
      </w:r>
      <w:r w:rsidR="00567A50">
        <w:t xml:space="preserve">use and transportation; effects of </w:t>
      </w:r>
      <w:r>
        <w:t>transportation planning</w:t>
      </w:r>
      <w:r w:rsidR="00567A50">
        <w:t xml:space="preserve"> to community and </w:t>
      </w:r>
      <w:r>
        <w:tab/>
      </w:r>
      <w:r>
        <w:tab/>
      </w:r>
      <w:r w:rsidR="00567A50">
        <w:t>environment.</w:t>
      </w:r>
      <w:r>
        <w:t>)</w:t>
      </w:r>
    </w:p>
    <w:p w14:paraId="5D6204DD" w14:textId="57E095DB" w:rsidR="00567A50" w:rsidRDefault="00567A50" w:rsidP="006424E7">
      <w:pPr>
        <w:pStyle w:val="Heading3"/>
      </w:pPr>
      <w:r>
        <w:t>020323408</w:t>
      </w:r>
      <w:r>
        <w:rPr>
          <w:cs/>
        </w:rPr>
        <w:t xml:space="preserve"> โลจิสติกส์งานขนส่ง</w:t>
      </w:r>
      <w:r w:rsidR="0065402F">
        <w:t xml:space="preserve"> (Transportation Logistics) </w:t>
      </w:r>
      <w:r w:rsidR="0065402F">
        <w:rPr>
          <w:rFonts w:hint="cs"/>
          <w:cs/>
        </w:rPr>
        <w:t>หน่วยกิต</w:t>
      </w:r>
      <w:r>
        <w:rPr>
          <w:cs/>
        </w:rPr>
        <w:t xml:space="preserve"> </w:t>
      </w:r>
      <w:r>
        <w:t>3(3-0-6)</w:t>
      </w:r>
    </w:p>
    <w:p w14:paraId="22FCC3C1" w14:textId="77777777" w:rsidR="0065402F" w:rsidRDefault="0065402F" w:rsidP="0065402F">
      <w:pPr>
        <w:pStyle w:val="Heading4"/>
      </w:pPr>
      <w:r>
        <w:rPr>
          <w:cs/>
        </w:rPr>
        <w:t>วิชาบังคับก่อน</w:t>
      </w:r>
      <w:r w:rsidRPr="00BE6D36">
        <w:t xml:space="preserve"> </w:t>
      </w:r>
      <w:r>
        <w:t>(Prerequisite)</w:t>
      </w:r>
      <w:r>
        <w:rPr>
          <w:cs/>
        </w:rPr>
        <w:t xml:space="preserve"> </w:t>
      </w:r>
    </w:p>
    <w:p w14:paraId="069F78BF" w14:textId="4E40ED1E" w:rsidR="00567A50" w:rsidRDefault="0065402F" w:rsidP="0065402F">
      <w:pPr>
        <w:pStyle w:val="Heading5"/>
      </w:pPr>
      <w:r>
        <w:rPr>
          <w:cs/>
        </w:rPr>
        <w:t>ไม่ม</w:t>
      </w:r>
      <w:r>
        <w:rPr>
          <w:rFonts w:hint="cs"/>
          <w:cs/>
        </w:rPr>
        <w:t>ี</w:t>
      </w:r>
      <w:r>
        <w:t>(None)</w:t>
      </w:r>
    </w:p>
    <w:p w14:paraId="4DD83012" w14:textId="31478543" w:rsidR="00567A50" w:rsidRDefault="0065402F" w:rsidP="0065402F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พื้นฐานของโลจิสติกส์และงานขนส่งด้วยแบบจําลองทาง</w:t>
      </w:r>
      <w:r>
        <w:tab/>
      </w:r>
      <w:r>
        <w:tab/>
      </w:r>
      <w:r w:rsidR="00567A50">
        <w:rPr>
          <w:cs/>
        </w:rPr>
        <w:t>คณิตศาสตร์เทคนิคการจําลองและการจําลองเสมือนจริง การจัดการห่วงโซ่อุปทาน การ</w:t>
      </w:r>
      <w:r>
        <w:tab/>
      </w:r>
      <w:r>
        <w:tab/>
      </w:r>
      <w:r>
        <w:tab/>
      </w:r>
      <w:r w:rsidR="00567A50">
        <w:rPr>
          <w:cs/>
        </w:rPr>
        <w:t>วิเคราะห์ระบบโลจิสติกส์ การวางแผนระบบโลจิสติกส์การเลือกผู้กระจายสินค้าการวาง</w:t>
      </w:r>
      <w:r>
        <w:tab/>
      </w:r>
      <w:r>
        <w:tab/>
      </w:r>
      <w:r>
        <w:tab/>
      </w:r>
      <w:r w:rsidR="00567A50">
        <w:rPr>
          <w:cs/>
        </w:rPr>
        <w:t>แผนการจัดซื้อ ทฤษฎีการกําหนดตําแหน่งการวางแผนการบริการการกําหนดเส้นทางของ</w:t>
      </w:r>
      <w:r>
        <w:tab/>
      </w:r>
      <w:r>
        <w:tab/>
      </w:r>
      <w:r w:rsidR="00567A50">
        <w:rPr>
          <w:cs/>
        </w:rPr>
        <w:t>ยานพาหนะ</w:t>
      </w:r>
      <w:r>
        <w:t xml:space="preserve"> ( </w:t>
      </w:r>
      <w:r w:rsidR="00567A50">
        <w:t xml:space="preserve">The basis of transportation and logistics with mathematical model; </w:t>
      </w:r>
      <w:r>
        <w:tab/>
      </w:r>
      <w:r>
        <w:tab/>
      </w:r>
      <w:r w:rsidR="00567A50">
        <w:t>Virtual</w:t>
      </w:r>
      <w:r>
        <w:t xml:space="preserve"> </w:t>
      </w:r>
      <w:r w:rsidR="00567A50">
        <w:t xml:space="preserve">replication and simulation techniques; supply chain management; </w:t>
      </w:r>
      <w:r>
        <w:tab/>
      </w:r>
      <w:r>
        <w:tab/>
      </w:r>
      <w:r>
        <w:tab/>
      </w:r>
      <w:r w:rsidR="00567A50">
        <w:t>logistics system analysis;</w:t>
      </w:r>
      <w:r>
        <w:t xml:space="preserve"> </w:t>
      </w:r>
      <w:r w:rsidR="00567A50">
        <w:t xml:space="preserve">logistics planning; distributor selection; purchase </w:t>
      </w:r>
      <w:r>
        <w:tab/>
      </w:r>
      <w:r>
        <w:tab/>
      </w:r>
      <w:r>
        <w:tab/>
      </w:r>
      <w:r w:rsidR="00567A50">
        <w:t>planning; positioning theory; service</w:t>
      </w:r>
      <w:r>
        <w:t xml:space="preserve"> </w:t>
      </w:r>
      <w:r w:rsidR="00567A50">
        <w:t>planning; vehicle routing.</w:t>
      </w:r>
      <w:r>
        <w:t>)</w:t>
      </w:r>
    </w:p>
    <w:p w14:paraId="79B8F209" w14:textId="05866832" w:rsidR="00567A50" w:rsidRDefault="00567A50" w:rsidP="006424E7">
      <w:pPr>
        <w:pStyle w:val="Heading3"/>
      </w:pPr>
      <w:bookmarkStart w:id="1" w:name="_Hlk215221866"/>
      <w:r>
        <w:lastRenderedPageBreak/>
        <w:t>020323501</w:t>
      </w:r>
      <w:r>
        <w:rPr>
          <w:cs/>
        </w:rPr>
        <w:t xml:space="preserve"> อุทกวิทยาทางวิศวกรรม </w:t>
      </w:r>
      <w:r w:rsidR="0065402F">
        <w:t xml:space="preserve">(Engineering Hydrology) </w:t>
      </w:r>
      <w:r w:rsidR="004150B0">
        <w:t>2</w:t>
      </w:r>
      <w:r>
        <w:t>(2-0-4)</w:t>
      </w:r>
    </w:p>
    <w:p w14:paraId="0E87BDD8" w14:textId="77777777" w:rsidR="0065402F" w:rsidRDefault="0065402F" w:rsidP="004150B0">
      <w:pPr>
        <w:pStyle w:val="Heading4"/>
      </w:pPr>
      <w:r>
        <w:rPr>
          <w:cs/>
        </w:rPr>
        <w:t>วิชาบังคับก่อน</w:t>
      </w:r>
      <w:r w:rsidRPr="00BE6D36">
        <w:t xml:space="preserve"> </w:t>
      </w:r>
      <w:r>
        <w:t>(Prerequisite)</w:t>
      </w:r>
      <w:r>
        <w:rPr>
          <w:cs/>
        </w:rPr>
        <w:t xml:space="preserve"> </w:t>
      </w:r>
    </w:p>
    <w:p w14:paraId="2FD147F8" w14:textId="16E0FCD9" w:rsidR="00567A50" w:rsidRDefault="0065402F" w:rsidP="004150B0">
      <w:pPr>
        <w:pStyle w:val="Heading5"/>
      </w:pPr>
      <w:r>
        <w:rPr>
          <w:cs/>
        </w:rPr>
        <w:t>ไม่ม</w:t>
      </w:r>
      <w:r>
        <w:rPr>
          <w:rFonts w:hint="cs"/>
          <w:cs/>
        </w:rPr>
        <w:t>ี</w:t>
      </w:r>
      <w:r>
        <w:t>(None)</w:t>
      </w:r>
    </w:p>
    <w:p w14:paraId="7AAC02C5" w14:textId="240CEFB8" w:rsidR="00567A50" w:rsidRDefault="0065402F" w:rsidP="004150B0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หลักการของอุทกวิทยา วงจรของ</w:t>
      </w:r>
      <w:r w:rsidR="004150B0">
        <w:rPr>
          <w:cs/>
        </w:rPr>
        <w:t>น้</w:t>
      </w:r>
      <w:r w:rsidR="004150B0">
        <w:rPr>
          <w:rFonts w:hint="cs"/>
          <w:cs/>
        </w:rPr>
        <w:t xml:space="preserve">ำ </w:t>
      </w:r>
      <w:r w:rsidR="00567A50">
        <w:rPr>
          <w:cs/>
        </w:rPr>
        <w:t>น้</w:t>
      </w:r>
      <w:r w:rsidR="004150B0">
        <w:rPr>
          <w:rFonts w:hint="cs"/>
          <w:cs/>
        </w:rPr>
        <w:t>ำ</w:t>
      </w:r>
      <w:r w:rsidR="00567A50">
        <w:rPr>
          <w:cs/>
        </w:rPr>
        <w:t>ฝน การซึม การ</w:t>
      </w:r>
      <w:r w:rsidR="004150B0">
        <w:tab/>
      </w:r>
      <w:r w:rsidR="004150B0">
        <w:tab/>
      </w:r>
      <w:r w:rsidR="00567A50">
        <w:rPr>
          <w:cs/>
        </w:rPr>
        <w:t>ระเหย ชลศาสตร์ของน้</w:t>
      </w:r>
      <w:r w:rsidR="004150B0">
        <w:rPr>
          <w:rFonts w:hint="cs"/>
          <w:cs/>
        </w:rPr>
        <w:t>ำ</w:t>
      </w:r>
      <w:r w:rsidR="00567A50">
        <w:rPr>
          <w:cs/>
        </w:rPr>
        <w:t>ใต้ดิน</w:t>
      </w:r>
      <w:r w:rsidR="004150B0">
        <w:rPr>
          <w:rFonts w:hint="cs"/>
          <w:cs/>
        </w:rPr>
        <w:t xml:space="preserve"> </w:t>
      </w:r>
      <w:r w:rsidR="00567A50">
        <w:rPr>
          <w:cs/>
        </w:rPr>
        <w:t>การไหลของน้</w:t>
      </w:r>
      <w:r w:rsidR="004150B0">
        <w:rPr>
          <w:rFonts w:hint="cs"/>
          <w:cs/>
        </w:rPr>
        <w:t>ำ</w:t>
      </w:r>
      <w:r w:rsidR="00567A50">
        <w:rPr>
          <w:cs/>
        </w:rPr>
        <w:t>บ่า การวิเคราะห์และการสังเคราะห์กราฟ</w:t>
      </w:r>
      <w:r w:rsidR="004150B0">
        <w:tab/>
      </w:r>
      <w:r w:rsidR="004150B0">
        <w:tab/>
      </w:r>
      <w:r w:rsidR="004150B0">
        <w:tab/>
      </w:r>
      <w:r w:rsidR="00567A50">
        <w:rPr>
          <w:cs/>
        </w:rPr>
        <w:t>น้</w:t>
      </w:r>
      <w:r w:rsidR="004150B0">
        <w:rPr>
          <w:rFonts w:hint="cs"/>
          <w:cs/>
        </w:rPr>
        <w:t>ำ</w:t>
      </w:r>
      <w:r w:rsidR="00567A50">
        <w:rPr>
          <w:cs/>
        </w:rPr>
        <w:t>ท่า การคํานวณอัตราการไหลบ่าผิวดิน การใช้สถิติในการวิเคราะห์น้</w:t>
      </w:r>
      <w:r w:rsidR="004150B0">
        <w:rPr>
          <w:rFonts w:hint="cs"/>
          <w:cs/>
        </w:rPr>
        <w:t>ำ</w:t>
      </w:r>
      <w:r w:rsidR="00567A50">
        <w:rPr>
          <w:cs/>
        </w:rPr>
        <w:t>บ่าผิวดิน การ</w:t>
      </w:r>
      <w:r w:rsidR="004150B0">
        <w:tab/>
      </w:r>
      <w:r w:rsidR="004150B0">
        <w:tab/>
      </w:r>
      <w:r w:rsidR="004150B0">
        <w:tab/>
      </w:r>
      <w:r w:rsidR="00567A50">
        <w:rPr>
          <w:cs/>
        </w:rPr>
        <w:t>ออกแบบกราฟพายุฝน การออกแบบปริมาณน้</w:t>
      </w:r>
      <w:r w:rsidR="004150B0">
        <w:rPr>
          <w:rFonts w:hint="cs"/>
          <w:cs/>
        </w:rPr>
        <w:t>ำ</w:t>
      </w:r>
      <w:r w:rsidR="00567A50">
        <w:rPr>
          <w:cs/>
        </w:rPr>
        <w:t>ท่าสําหรับการออกแบบระบบระบายน้</w:t>
      </w:r>
      <w:r w:rsidR="004150B0">
        <w:rPr>
          <w:rFonts w:hint="cs"/>
          <w:cs/>
        </w:rPr>
        <w:t>ำ</w:t>
      </w:r>
      <w:r w:rsidR="00567A50">
        <w:rPr>
          <w:cs/>
        </w:rPr>
        <w:t xml:space="preserve">า </w:t>
      </w:r>
      <w:r w:rsidR="004150B0">
        <w:tab/>
      </w:r>
      <w:r w:rsidR="004150B0">
        <w:tab/>
      </w:r>
      <w:r w:rsidR="00567A50">
        <w:rPr>
          <w:cs/>
        </w:rPr>
        <w:t>การเคลื่อนตัวของปริมาณน้</w:t>
      </w:r>
      <w:r w:rsidR="004150B0">
        <w:rPr>
          <w:rFonts w:hint="cs"/>
          <w:cs/>
        </w:rPr>
        <w:t>ำ</w:t>
      </w:r>
      <w:r w:rsidR="00567A50">
        <w:rPr>
          <w:cs/>
        </w:rPr>
        <w:t>ท่วม</w:t>
      </w:r>
      <w:r w:rsidR="004150B0">
        <w:t xml:space="preserve">( </w:t>
      </w:r>
      <w:r w:rsidR="00567A50">
        <w:t xml:space="preserve">Principles of hydrology; hydrologic cycle; </w:t>
      </w:r>
      <w:r w:rsidR="004150B0">
        <w:tab/>
      </w:r>
      <w:r w:rsidR="004150B0">
        <w:tab/>
      </w:r>
      <w:r w:rsidR="004150B0">
        <w:tab/>
      </w:r>
      <w:r w:rsidR="00567A50">
        <w:t>precipitation; infiltration;</w:t>
      </w:r>
      <w:r w:rsidR="004150B0">
        <w:t xml:space="preserve"> </w:t>
      </w:r>
      <w:r w:rsidR="00567A50">
        <w:t xml:space="preserve">evaporation; hydraulics of groundwater; surface </w:t>
      </w:r>
      <w:r w:rsidR="004150B0">
        <w:tab/>
      </w:r>
      <w:r w:rsidR="004150B0">
        <w:tab/>
      </w:r>
      <w:r w:rsidR="004150B0">
        <w:tab/>
      </w:r>
      <w:r w:rsidR="00567A50">
        <w:t xml:space="preserve">runoff; analysis and synthesis </w:t>
      </w:r>
      <w:r w:rsidR="004150B0">
        <w:t>the hydrograph</w:t>
      </w:r>
      <w:r w:rsidR="00567A50">
        <w:t xml:space="preserve">; surface runoff calculations; </w:t>
      </w:r>
      <w:r w:rsidR="004150B0">
        <w:tab/>
      </w:r>
      <w:r w:rsidR="004150B0">
        <w:tab/>
      </w:r>
      <w:r w:rsidR="004150B0">
        <w:tab/>
      </w:r>
      <w:r w:rsidR="00567A50">
        <w:t xml:space="preserve">statistics for surface runoff analysis; designed </w:t>
      </w:r>
      <w:r w:rsidR="004150B0">
        <w:t>storm rainfall</w:t>
      </w:r>
      <w:r w:rsidR="00567A50">
        <w:t xml:space="preserve">; designed runoff </w:t>
      </w:r>
      <w:r w:rsidR="004150B0">
        <w:tab/>
      </w:r>
      <w:r w:rsidR="004150B0">
        <w:tab/>
      </w:r>
      <w:r w:rsidR="00567A50">
        <w:t>for drainage system; flood routing.</w:t>
      </w:r>
      <w:r w:rsidR="004150B0">
        <w:t xml:space="preserve">) </w:t>
      </w:r>
    </w:p>
    <w:bookmarkEnd w:id="1"/>
    <w:p w14:paraId="7C3A06ED" w14:textId="3AB8ADF0" w:rsidR="00567A50" w:rsidRDefault="00567A50" w:rsidP="00E620B2">
      <w:r>
        <w:t>020323502</w:t>
      </w:r>
      <w:r>
        <w:rPr>
          <w:cs/>
        </w:rPr>
        <w:t xml:space="preserve"> </w:t>
      </w:r>
      <w:proofErr w:type="gramStart"/>
      <w:r>
        <w:rPr>
          <w:cs/>
        </w:rPr>
        <w:t>วิศวกรรมชลศาสตร์</w:t>
      </w:r>
      <w:r w:rsidR="004150B0">
        <w:t>(</w:t>
      </w:r>
      <w:proofErr w:type="gramEnd"/>
      <w:r w:rsidR="004150B0">
        <w:t>Hydraulic Engineering)</w:t>
      </w:r>
      <w:r>
        <w:rPr>
          <w:cs/>
        </w:rPr>
        <w:t xml:space="preserve"> </w:t>
      </w:r>
      <w:r>
        <w:t>3(3-0-6)</w:t>
      </w:r>
    </w:p>
    <w:p w14:paraId="1B084139" w14:textId="77777777" w:rsidR="00E620B2" w:rsidRDefault="00567A50" w:rsidP="00E620B2">
      <w:pPr>
        <w:pStyle w:val="Heading4"/>
      </w:pPr>
      <w:r>
        <w:rPr>
          <w:cs/>
        </w:rPr>
        <w:t>วิชาบังคับก่อน</w:t>
      </w:r>
      <w:r w:rsidR="004150B0">
        <w:t>(</w:t>
      </w:r>
      <w:r w:rsidR="00E620B2">
        <w:t>Prerequisite</w:t>
      </w:r>
      <w:r w:rsidR="004150B0">
        <w:t>)</w:t>
      </w:r>
      <w:r>
        <w:rPr>
          <w:cs/>
        </w:rPr>
        <w:t xml:space="preserve"> </w:t>
      </w:r>
    </w:p>
    <w:p w14:paraId="0EED2216" w14:textId="6D0730D6" w:rsidR="00567A50" w:rsidRDefault="00567A50" w:rsidP="00E620B2">
      <w:pPr>
        <w:pStyle w:val="Heading5"/>
      </w:pPr>
      <w:r>
        <w:rPr>
          <w:cs/>
        </w:rPr>
        <w:t xml:space="preserve"> </w:t>
      </w:r>
      <w:r>
        <w:t>020323105</w:t>
      </w:r>
      <w:r>
        <w:rPr>
          <w:cs/>
        </w:rPr>
        <w:t xml:space="preserve"> </w:t>
      </w:r>
      <w:proofErr w:type="gramStart"/>
      <w:r>
        <w:rPr>
          <w:cs/>
        </w:rPr>
        <w:t>กลศาสตร์ของไหล</w:t>
      </w:r>
      <w:r w:rsidR="00E620B2">
        <w:t>(</w:t>
      </w:r>
      <w:proofErr w:type="gramEnd"/>
      <w:r w:rsidR="00E620B2" w:rsidRPr="00E620B2">
        <w:t>Fluid Mechanics</w:t>
      </w:r>
      <w:r w:rsidR="00E620B2">
        <w:t>)</w:t>
      </w:r>
    </w:p>
    <w:p w14:paraId="382A8F55" w14:textId="55C3A7DC" w:rsidR="00567A50" w:rsidRDefault="00E620B2" w:rsidP="00E620B2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การไหลในทาง</w:t>
      </w:r>
      <w:r>
        <w:rPr>
          <w:cs/>
        </w:rPr>
        <w:t>น้ำ</w:t>
      </w:r>
      <w:r w:rsidR="00567A50">
        <w:rPr>
          <w:cs/>
        </w:rPr>
        <w:t>เปิด ระบบโครงข่ายของท่อและการ</w:t>
      </w:r>
      <w:r>
        <w:tab/>
      </w:r>
      <w:r>
        <w:tab/>
      </w:r>
      <w:r>
        <w:tab/>
      </w:r>
      <w:r w:rsidR="00567A50">
        <w:rPr>
          <w:cs/>
        </w:rPr>
        <w:t>ออกแบบ การกระแทกของ</w:t>
      </w:r>
      <w:r>
        <w:rPr>
          <w:cs/>
        </w:rPr>
        <w:t>น้ำ</w:t>
      </w:r>
      <w:r>
        <w:rPr>
          <w:rFonts w:hint="cs"/>
          <w:cs/>
        </w:rPr>
        <w:t xml:space="preserve"> </w:t>
      </w:r>
      <w:r w:rsidR="00567A50">
        <w:rPr>
          <w:cs/>
        </w:rPr>
        <w:t>การศึกษาและการปฏิบัติการอ่างเก็บ</w:t>
      </w:r>
      <w:r>
        <w:rPr>
          <w:cs/>
        </w:rPr>
        <w:t>น้ำ</w:t>
      </w:r>
      <w:r w:rsidR="00567A50">
        <w:rPr>
          <w:cs/>
        </w:rPr>
        <w:t xml:space="preserve"> การเคลื่อนที่ของ</w:t>
      </w:r>
      <w:r>
        <w:tab/>
      </w:r>
      <w:r>
        <w:tab/>
      </w:r>
      <w:r w:rsidR="00567A50">
        <w:rPr>
          <w:cs/>
        </w:rPr>
        <w:t>ตะกอนในลํา</w:t>
      </w:r>
      <w:r>
        <w:rPr>
          <w:cs/>
        </w:rPr>
        <w:t>น้ำ</w:t>
      </w:r>
      <w:r w:rsidR="00567A50">
        <w:rPr>
          <w:cs/>
        </w:rPr>
        <w:t xml:space="preserve"> เขื่อนและอาคารควบคุม แอ่ง</w:t>
      </w:r>
      <w:r>
        <w:rPr>
          <w:cs/>
        </w:rPr>
        <w:t>น้ำ</w:t>
      </w:r>
      <w:r w:rsidR="00567A50">
        <w:rPr>
          <w:cs/>
        </w:rPr>
        <w:t>และอาคารสลายพลังงาน ทางระบาย</w:t>
      </w:r>
      <w:r>
        <w:rPr>
          <w:cs/>
        </w:rPr>
        <w:t>น้ำ</w:t>
      </w:r>
      <w:r>
        <w:tab/>
      </w:r>
      <w:r>
        <w:tab/>
      </w:r>
      <w:r w:rsidR="00567A50">
        <w:rPr>
          <w:cs/>
        </w:rPr>
        <w:t>ล้น กังหันและเครื่องสูบ</w:t>
      </w:r>
      <w:r>
        <w:rPr>
          <w:cs/>
        </w:rPr>
        <w:t>น้ำ</w:t>
      </w:r>
      <w:r w:rsidR="00567A50">
        <w:rPr>
          <w:cs/>
        </w:rPr>
        <w:t xml:space="preserve"> แบบจําลองทางชลศาสตร์การระบาย</w:t>
      </w:r>
      <w:r>
        <w:rPr>
          <w:cs/>
        </w:rPr>
        <w:t>น้ำ</w:t>
      </w:r>
      <w:r>
        <w:t xml:space="preserve">( </w:t>
      </w:r>
      <w:r w:rsidR="00567A50">
        <w:t xml:space="preserve">Open channel </w:t>
      </w:r>
      <w:r>
        <w:tab/>
      </w:r>
      <w:r>
        <w:tab/>
      </w:r>
      <w:r w:rsidR="00CB507C">
        <w:tab/>
      </w:r>
      <w:r w:rsidR="00567A50">
        <w:t>flow; pipeline network system and design; water hammer;</w:t>
      </w:r>
    </w:p>
    <w:p w14:paraId="1E743D05" w14:textId="6B679799" w:rsidR="00567A50" w:rsidRDefault="00CB507C" w:rsidP="00CB507C">
      <w:r>
        <w:tab/>
      </w:r>
      <w:r>
        <w:tab/>
      </w:r>
      <w:r>
        <w:tab/>
      </w:r>
      <w:r w:rsidR="00567A50">
        <w:t xml:space="preserve">reservoir study and operation; river sediment </w:t>
      </w:r>
      <w:proofErr w:type="gramStart"/>
      <w:r w:rsidR="00567A50">
        <w:t>transportations</w:t>
      </w:r>
      <w:proofErr w:type="gramEnd"/>
      <w:r w:rsidR="00567A50">
        <w:t xml:space="preserve">; dam and control </w:t>
      </w:r>
      <w:r>
        <w:tab/>
      </w:r>
      <w:r>
        <w:tab/>
      </w:r>
      <w:r>
        <w:tab/>
      </w:r>
      <w:r w:rsidR="00567A50">
        <w:t>structures;</w:t>
      </w:r>
      <w:r>
        <w:t xml:space="preserve"> </w:t>
      </w:r>
      <w:r w:rsidR="00567A50">
        <w:t xml:space="preserve">stilling basin and energy dissipators; spillway; turbine and pump; </w:t>
      </w:r>
      <w:r>
        <w:tab/>
      </w:r>
      <w:r>
        <w:tab/>
      </w:r>
      <w:r>
        <w:tab/>
      </w:r>
      <w:r w:rsidR="00567A50">
        <w:t>hydraulic modeling;</w:t>
      </w:r>
      <w:r>
        <w:t xml:space="preserve"> </w:t>
      </w:r>
      <w:r w:rsidR="00567A50">
        <w:t>drainage.</w:t>
      </w:r>
      <w:r w:rsidR="00E620B2">
        <w:t>)</w:t>
      </w:r>
    </w:p>
    <w:p w14:paraId="43AC9EF9" w14:textId="77777777" w:rsidR="00CB507C" w:rsidRDefault="00CB507C" w:rsidP="00CB507C"/>
    <w:p w14:paraId="35E7173B" w14:textId="48941632" w:rsidR="00567A50" w:rsidRDefault="00567A50" w:rsidP="006424E7">
      <w:pPr>
        <w:pStyle w:val="Heading3"/>
      </w:pPr>
      <w:r>
        <w:lastRenderedPageBreak/>
        <w:t>020323503</w:t>
      </w:r>
      <w:r>
        <w:rPr>
          <w:cs/>
        </w:rPr>
        <w:t xml:space="preserve"> </w:t>
      </w:r>
      <w:proofErr w:type="gramStart"/>
      <w:r>
        <w:rPr>
          <w:cs/>
        </w:rPr>
        <w:t>วิศวกรรมประปาและสุขาภิบาล</w:t>
      </w:r>
      <w:r w:rsidR="00792CDF">
        <w:t>(</w:t>
      </w:r>
      <w:proofErr w:type="gramEnd"/>
      <w:r w:rsidR="00792CDF">
        <w:t>Water Supply and Sanitary Engineering)</w:t>
      </w:r>
      <w:r w:rsidR="00792CDF">
        <w:br/>
      </w:r>
      <w:r w:rsidR="00792CDF">
        <w:tab/>
      </w:r>
      <w:r>
        <w:t>3(3-0-6)</w:t>
      </w:r>
    </w:p>
    <w:p w14:paraId="61538158" w14:textId="6A6780BD" w:rsidR="00792CDF" w:rsidRDefault="00567A50" w:rsidP="00F16C40">
      <w:pPr>
        <w:pStyle w:val="Heading4"/>
      </w:pPr>
      <w:r>
        <w:rPr>
          <w:cs/>
        </w:rPr>
        <w:t xml:space="preserve">วิชาบังคับก่อน </w:t>
      </w:r>
      <w:r w:rsidR="00792CDF">
        <w:t>(Prerequisite)</w:t>
      </w:r>
    </w:p>
    <w:p w14:paraId="3BDE6614" w14:textId="56D01FCA" w:rsidR="00567A50" w:rsidRDefault="00567A50" w:rsidP="00792CDF">
      <w:pPr>
        <w:pStyle w:val="Heading5"/>
      </w:pPr>
      <w:r>
        <w:rPr>
          <w:cs/>
        </w:rPr>
        <w:t xml:space="preserve"> ไม่มี</w:t>
      </w:r>
      <w:r w:rsidR="00792CDF" w:rsidRPr="00792CDF">
        <w:t xml:space="preserve"> </w:t>
      </w:r>
      <w:r w:rsidR="00792CDF">
        <w:t>(None)</w:t>
      </w:r>
    </w:p>
    <w:p w14:paraId="4E1894A6" w14:textId="077506DA" w:rsidR="00567A50" w:rsidRDefault="00842B11" w:rsidP="00F16C40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แหล่ง</w:t>
      </w:r>
      <w:r w:rsidR="00E620B2">
        <w:rPr>
          <w:cs/>
        </w:rPr>
        <w:t>น้ำ</w:t>
      </w:r>
      <w:r w:rsidR="00567A50">
        <w:rPr>
          <w:cs/>
        </w:rPr>
        <w:t>ดิบและการกักเก็บ</w:t>
      </w:r>
      <w:r w:rsidR="00E620B2">
        <w:rPr>
          <w:cs/>
        </w:rPr>
        <w:t>น้ำ</w:t>
      </w:r>
      <w:r w:rsidR="00567A50">
        <w:rPr>
          <w:cs/>
        </w:rPr>
        <w:t>ดิบสําหรับการผลิต</w:t>
      </w:r>
      <w:r>
        <w:tab/>
      </w:r>
      <w:r>
        <w:tab/>
      </w:r>
      <w:r>
        <w:tab/>
      </w:r>
      <w:r w:rsidR="00E620B2">
        <w:rPr>
          <w:cs/>
        </w:rPr>
        <w:t>น้ำ</w:t>
      </w:r>
      <w:r w:rsidR="00567A50">
        <w:rPr>
          <w:cs/>
        </w:rPr>
        <w:t>ประปา ปริมาณ</w:t>
      </w:r>
      <w:r w:rsidR="00E620B2">
        <w:rPr>
          <w:cs/>
        </w:rPr>
        <w:t>น้ำ</w:t>
      </w:r>
      <w:r w:rsidR="00567A50">
        <w:rPr>
          <w:cs/>
        </w:rPr>
        <w:t>ดิบสําหรับการผลิต</w:t>
      </w:r>
      <w:r w:rsidR="00E620B2">
        <w:rPr>
          <w:cs/>
        </w:rPr>
        <w:t>น้ำ</w:t>
      </w:r>
      <w:r w:rsidR="00567A50">
        <w:rPr>
          <w:cs/>
        </w:rPr>
        <w:t>ประปา ลักษณะสมบัติและมาตรฐานของ</w:t>
      </w:r>
      <w:r w:rsidR="00E620B2">
        <w:rPr>
          <w:cs/>
        </w:rPr>
        <w:t>น้ำ</w:t>
      </w:r>
      <w:r w:rsidR="00567A50">
        <w:rPr>
          <w:cs/>
        </w:rPr>
        <w:t xml:space="preserve"> </w:t>
      </w:r>
      <w:r>
        <w:tab/>
      </w:r>
      <w:r>
        <w:tab/>
      </w:r>
      <w:r w:rsidR="00567A50">
        <w:rPr>
          <w:cs/>
        </w:rPr>
        <w:t>การเก็บตัวอย่าง</w:t>
      </w:r>
      <w:r w:rsidR="00E620B2">
        <w:rPr>
          <w:cs/>
        </w:rPr>
        <w:t>น้ำ</w:t>
      </w:r>
      <w:r w:rsidR="00567A50">
        <w:rPr>
          <w:cs/>
        </w:rPr>
        <w:t>และการตรวจสอบสมบัติของ</w:t>
      </w:r>
      <w:r w:rsidR="00E620B2">
        <w:rPr>
          <w:cs/>
        </w:rPr>
        <w:t>น้ำ</w:t>
      </w:r>
      <w:r w:rsidR="00567A50">
        <w:rPr>
          <w:cs/>
        </w:rPr>
        <w:t>ดิบและ</w:t>
      </w:r>
      <w:r w:rsidR="00E620B2">
        <w:rPr>
          <w:cs/>
        </w:rPr>
        <w:t>น้ำ</w:t>
      </w:r>
      <w:r w:rsidR="00567A50">
        <w:rPr>
          <w:cs/>
        </w:rPr>
        <w:t>ประปา การปรับปรุงคุณภาพ</w:t>
      </w:r>
      <w:r>
        <w:tab/>
      </w:r>
      <w:r>
        <w:tab/>
      </w:r>
      <w:r w:rsidR="00E620B2">
        <w:rPr>
          <w:cs/>
        </w:rPr>
        <w:t>น้ำ</w:t>
      </w:r>
      <w:r w:rsidR="00567A50">
        <w:rPr>
          <w:cs/>
        </w:rPr>
        <w:t xml:space="preserve"> วิธีการผลิต</w:t>
      </w:r>
      <w:r w:rsidR="00E620B2">
        <w:rPr>
          <w:cs/>
        </w:rPr>
        <w:t>น้ำ</w:t>
      </w:r>
      <w:r w:rsidR="00567A50">
        <w:rPr>
          <w:cs/>
        </w:rPr>
        <w:t>ประปา ระบบขนส่งและแจกจ่าย</w:t>
      </w:r>
      <w:r w:rsidR="00E620B2">
        <w:rPr>
          <w:cs/>
        </w:rPr>
        <w:t>น้ำ</w:t>
      </w:r>
      <w:r w:rsidR="00567A50">
        <w:rPr>
          <w:cs/>
        </w:rPr>
        <w:t>ประปา</w:t>
      </w:r>
      <w:r w:rsidR="00792CDF">
        <w:t xml:space="preserve"> </w:t>
      </w:r>
      <w:r w:rsidR="00567A50">
        <w:rPr>
          <w:cs/>
        </w:rPr>
        <w:t>แหล่งที่มาของ</w:t>
      </w:r>
      <w:r w:rsidR="00E620B2">
        <w:rPr>
          <w:cs/>
        </w:rPr>
        <w:t>น้ำ</w:t>
      </w:r>
      <w:r w:rsidR="00567A50">
        <w:rPr>
          <w:cs/>
        </w:rPr>
        <w:t xml:space="preserve">เสีย </w:t>
      </w:r>
      <w:r w:rsidR="00E620B2">
        <w:rPr>
          <w:cs/>
        </w:rPr>
        <w:t>น้ำ</w:t>
      </w:r>
      <w:r w:rsidR="00567A50">
        <w:rPr>
          <w:cs/>
        </w:rPr>
        <w:t>ทิ้ง</w:t>
      </w:r>
      <w:r>
        <w:tab/>
      </w:r>
      <w:r>
        <w:tab/>
      </w:r>
      <w:r w:rsidR="00567A50">
        <w:rPr>
          <w:cs/>
        </w:rPr>
        <w:t>ชุมชนและ</w:t>
      </w:r>
      <w:r w:rsidR="00E620B2">
        <w:rPr>
          <w:cs/>
        </w:rPr>
        <w:t>น้ำ</w:t>
      </w:r>
      <w:r w:rsidR="00567A50">
        <w:rPr>
          <w:cs/>
        </w:rPr>
        <w:t>ทิ้งจากโรงงานอุตสาหกรรม วิธีการบําบัด</w:t>
      </w:r>
      <w:r w:rsidR="00E620B2">
        <w:rPr>
          <w:cs/>
        </w:rPr>
        <w:t>น้ำ</w:t>
      </w:r>
      <w:r w:rsidR="00567A50">
        <w:rPr>
          <w:cs/>
        </w:rPr>
        <w:t>เสีย มาตรฐานและการควบคุม</w:t>
      </w:r>
      <w:r>
        <w:tab/>
      </w:r>
      <w:r>
        <w:tab/>
      </w:r>
      <w:r>
        <w:tab/>
      </w:r>
      <w:r w:rsidR="00567A50">
        <w:rPr>
          <w:cs/>
        </w:rPr>
        <w:t>คุณภาพ</w:t>
      </w:r>
      <w:r w:rsidR="00E620B2">
        <w:rPr>
          <w:cs/>
        </w:rPr>
        <w:t>น้ำ</w:t>
      </w:r>
      <w:r w:rsidR="00567A50">
        <w:rPr>
          <w:cs/>
        </w:rPr>
        <w:t>ทิ้งชุมชนและ</w:t>
      </w:r>
      <w:r w:rsidR="00E620B2">
        <w:rPr>
          <w:cs/>
        </w:rPr>
        <w:t>น้ำ</w:t>
      </w:r>
      <w:r w:rsidR="00567A50">
        <w:rPr>
          <w:cs/>
        </w:rPr>
        <w:t>ทิ้งจากโรงงานอุตสาหกรรม การระบาย</w:t>
      </w:r>
      <w:r w:rsidR="00E620B2">
        <w:rPr>
          <w:cs/>
        </w:rPr>
        <w:t>น้ำ</w:t>
      </w:r>
      <w:r w:rsidR="00567A50">
        <w:rPr>
          <w:cs/>
        </w:rPr>
        <w:t>ฝนและ</w:t>
      </w:r>
      <w:r w:rsidR="00E620B2">
        <w:rPr>
          <w:cs/>
        </w:rPr>
        <w:t>น้ำ</w:t>
      </w:r>
      <w:r w:rsidR="00567A50">
        <w:rPr>
          <w:cs/>
        </w:rPr>
        <w:t>เสียในเขต</w:t>
      </w:r>
      <w:r w:rsidR="00F16C40">
        <w:tab/>
      </w:r>
      <w:r w:rsidR="00F16C40">
        <w:tab/>
      </w:r>
      <w:r w:rsidR="00567A50">
        <w:rPr>
          <w:cs/>
        </w:rPr>
        <w:t>เมือง</w:t>
      </w:r>
      <w:r w:rsidR="00F16C40">
        <w:t xml:space="preserve"> </w:t>
      </w:r>
      <w:r w:rsidR="00792CDF">
        <w:t xml:space="preserve">( </w:t>
      </w:r>
      <w:r w:rsidR="00567A50">
        <w:t xml:space="preserve">Raw water resources and raw water storage for water supply; quantity </w:t>
      </w:r>
      <w:r w:rsidR="00F16C40">
        <w:tab/>
      </w:r>
      <w:r w:rsidR="00F16C40">
        <w:tab/>
      </w:r>
      <w:r w:rsidR="00567A50">
        <w:t>of</w:t>
      </w:r>
      <w:r w:rsidR="00F16C40">
        <w:t xml:space="preserve"> </w:t>
      </w:r>
      <w:r w:rsidR="00567A50">
        <w:t xml:space="preserve">water supply; characteristics and water quality standard; sample collection </w:t>
      </w:r>
      <w:r w:rsidR="00F16C40">
        <w:tab/>
      </w:r>
      <w:r w:rsidR="00F16C40">
        <w:tab/>
      </w:r>
      <w:r w:rsidR="00567A50">
        <w:t>and quality</w:t>
      </w:r>
      <w:r w:rsidR="00F16C40">
        <w:t xml:space="preserve"> </w:t>
      </w:r>
      <w:r w:rsidR="00567A50">
        <w:t xml:space="preserve">consideration of raw water and tap water; water treatment </w:t>
      </w:r>
      <w:r w:rsidR="00F16C40">
        <w:tab/>
      </w:r>
      <w:r w:rsidR="00F16C40">
        <w:tab/>
      </w:r>
      <w:r w:rsidR="00F16C40">
        <w:tab/>
      </w:r>
      <w:r w:rsidR="00567A50">
        <w:t>methods; water supply</w:t>
      </w:r>
      <w:r w:rsidR="00F16C40">
        <w:t xml:space="preserve"> </w:t>
      </w:r>
      <w:r w:rsidR="00567A50">
        <w:t xml:space="preserve">processing; conveyance and distribution system. </w:t>
      </w:r>
      <w:r w:rsidR="00F16C40">
        <w:tab/>
      </w:r>
      <w:r w:rsidR="00F16C40">
        <w:tab/>
      </w:r>
      <w:r w:rsidR="00F16C40">
        <w:tab/>
      </w:r>
      <w:r w:rsidR="00567A50">
        <w:t xml:space="preserve">Sources of </w:t>
      </w:r>
      <w:r w:rsidR="00F16C40">
        <w:t>wastewater</w:t>
      </w:r>
      <w:r w:rsidR="00567A50">
        <w:t xml:space="preserve">; </w:t>
      </w:r>
      <w:r>
        <w:t>domestic</w:t>
      </w:r>
      <w:r w:rsidR="00567A50">
        <w:t xml:space="preserve"> and</w:t>
      </w:r>
      <w:r w:rsidR="00F16C40">
        <w:t xml:space="preserve"> </w:t>
      </w:r>
      <w:r>
        <w:t>industrial</w:t>
      </w:r>
      <w:r w:rsidR="00567A50">
        <w:t xml:space="preserve"> </w:t>
      </w:r>
      <w:r w:rsidR="00C9036F">
        <w:t>wastewater</w:t>
      </w:r>
      <w:r w:rsidR="00567A50">
        <w:t xml:space="preserve">; </w:t>
      </w:r>
      <w:proofErr w:type="gramStart"/>
      <w:r w:rsidR="00567A50">
        <w:t>waste water</w:t>
      </w:r>
      <w:proofErr w:type="gramEnd"/>
      <w:r w:rsidR="00567A50">
        <w:t xml:space="preserve"> </w:t>
      </w:r>
      <w:r w:rsidR="00F16C40">
        <w:tab/>
      </w:r>
      <w:r w:rsidR="00F16C40">
        <w:tab/>
      </w:r>
      <w:r>
        <w:tab/>
      </w:r>
      <w:r w:rsidR="00567A50">
        <w:t>treatment methods; standard and quality controls of</w:t>
      </w:r>
      <w:r w:rsidR="00F16C40">
        <w:t xml:space="preserve"> </w:t>
      </w:r>
      <w:r w:rsidR="00567A50">
        <w:t xml:space="preserve">domestics and </w:t>
      </w:r>
      <w:r w:rsidR="00F16C40">
        <w:t>industrial</w:t>
      </w:r>
      <w:r w:rsidR="00567A50">
        <w:t xml:space="preserve"> </w:t>
      </w:r>
      <w:r w:rsidR="00F16C40">
        <w:tab/>
      </w:r>
      <w:r w:rsidR="00F16C40">
        <w:tab/>
      </w:r>
      <w:proofErr w:type="gramStart"/>
      <w:r w:rsidR="00567A50">
        <w:t>waste water</w:t>
      </w:r>
      <w:proofErr w:type="gramEnd"/>
      <w:r w:rsidR="00567A50">
        <w:t xml:space="preserve">. Urban storm and </w:t>
      </w:r>
      <w:r w:rsidR="00F16C40">
        <w:t>wastewater</w:t>
      </w:r>
      <w:r w:rsidR="00567A50">
        <w:t xml:space="preserve"> drainage system.</w:t>
      </w:r>
      <w:r w:rsidR="00792CDF">
        <w:t>)</w:t>
      </w:r>
    </w:p>
    <w:p w14:paraId="200B777A" w14:textId="77777777" w:rsidR="00567A50" w:rsidRDefault="00567A50" w:rsidP="00567A50"/>
    <w:p w14:paraId="4CBBE5E0" w14:textId="19914D09" w:rsidR="00567A50" w:rsidRDefault="00567A50" w:rsidP="006424E7">
      <w:pPr>
        <w:pStyle w:val="Heading3"/>
      </w:pPr>
      <w:r>
        <w:t>020323504</w:t>
      </w:r>
      <w:r>
        <w:rPr>
          <w:cs/>
        </w:rPr>
        <w:t xml:space="preserve"> </w:t>
      </w:r>
      <w:r w:rsidR="00842B11">
        <w:rPr>
          <w:rFonts w:hint="cs"/>
          <w:cs/>
        </w:rPr>
        <w:t>การไหลในทางน้ำเปิด</w:t>
      </w:r>
      <w:r w:rsidR="00842B11">
        <w:t xml:space="preserve"> (</w:t>
      </w:r>
      <w:r w:rsidR="00F16C40">
        <w:t xml:space="preserve">Open Channel Flow) </w:t>
      </w:r>
      <w:r w:rsidR="00F16C40">
        <w:rPr>
          <w:rFonts w:hint="cs"/>
          <w:cs/>
        </w:rPr>
        <w:t>หน่วยกิต</w:t>
      </w:r>
      <w:r>
        <w:rPr>
          <w:cs/>
        </w:rPr>
        <w:t xml:space="preserve"> </w:t>
      </w:r>
      <w:r>
        <w:t>3(3-0-6)</w:t>
      </w:r>
    </w:p>
    <w:p w14:paraId="4DC2ECDE" w14:textId="77777777" w:rsidR="005875DF" w:rsidRDefault="00567A50" w:rsidP="005875DF">
      <w:pPr>
        <w:pStyle w:val="Heading4"/>
      </w:pPr>
      <w:r>
        <w:rPr>
          <w:cs/>
        </w:rPr>
        <w:t>วิชาบังคับก่อน</w:t>
      </w:r>
      <w:r w:rsidR="005875DF">
        <w:t xml:space="preserve">(Prerequisite) </w:t>
      </w:r>
    </w:p>
    <w:p w14:paraId="1F21BC7D" w14:textId="2F27A15F" w:rsidR="00567A50" w:rsidRDefault="00567A50" w:rsidP="005875DF">
      <w:pPr>
        <w:pStyle w:val="Heading5"/>
      </w:pPr>
      <w:r>
        <w:t>020323105</w:t>
      </w:r>
      <w:r>
        <w:rPr>
          <w:cs/>
        </w:rPr>
        <w:t xml:space="preserve"> กลศาสตร์ของไหล</w:t>
      </w:r>
      <w:r w:rsidR="005875DF">
        <w:t xml:space="preserve"> (</w:t>
      </w:r>
      <w:r w:rsidR="005875DF" w:rsidRPr="005875DF">
        <w:t>Fluid Mechanics</w:t>
      </w:r>
      <w:r w:rsidR="005875DF">
        <w:t>)</w:t>
      </w:r>
    </w:p>
    <w:p w14:paraId="24D68DB9" w14:textId="13036167" w:rsidR="00567A50" w:rsidRDefault="005875DF" w:rsidP="00245E4E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หลักการของการไหลแบบกระแส สมการพลังงานและ</w:t>
      </w:r>
      <w:r>
        <w:tab/>
      </w:r>
      <w:r>
        <w:tab/>
      </w:r>
      <w:r>
        <w:tab/>
      </w:r>
      <w:r w:rsidR="00567A50">
        <w:rPr>
          <w:cs/>
        </w:rPr>
        <w:t>โมเมนต์ตัม การอนุรักษ์มวล การไหลแบบวิกฤต การไหลแบบสม่ําเสมอ การไหลแบบ</w:t>
      </w:r>
      <w:r>
        <w:br/>
      </w:r>
      <w:r>
        <w:tab/>
      </w:r>
      <w:r>
        <w:tab/>
      </w:r>
      <w:r w:rsidR="00567A50">
        <w:rPr>
          <w:cs/>
        </w:rPr>
        <w:t>ไม่สม</w:t>
      </w:r>
      <w:r>
        <w:rPr>
          <w:rFonts w:hint="cs"/>
          <w:cs/>
        </w:rPr>
        <w:t>่ำ</w:t>
      </w:r>
      <w:r w:rsidR="00567A50">
        <w:rPr>
          <w:cs/>
        </w:rPr>
        <w:t>เสมอ  การไหลแบบคงตัว การคํานวณการไหลรูปด้านข้างและระดับพื้นผิว</w:t>
      </w:r>
      <w:r w:rsidR="00E620B2">
        <w:rPr>
          <w:cs/>
        </w:rPr>
        <w:t>น้ำ</w:t>
      </w:r>
      <w:r w:rsidR="00567A50">
        <w:rPr>
          <w:cs/>
        </w:rPr>
        <w:t xml:space="preserve"> การ</w:t>
      </w:r>
      <w:r w:rsidR="00245E4E">
        <w:tab/>
      </w:r>
      <w:r w:rsidR="00245E4E">
        <w:tab/>
      </w:r>
      <w:r w:rsidR="00567A50">
        <w:rPr>
          <w:cs/>
        </w:rPr>
        <w:t>สร้างแบบจําลองและการจําลองการไหลในทาง</w:t>
      </w:r>
      <w:r w:rsidR="00E620B2">
        <w:rPr>
          <w:cs/>
        </w:rPr>
        <w:t>น้ำ</w:t>
      </w:r>
      <w:r w:rsidR="00567A50">
        <w:rPr>
          <w:cs/>
        </w:rPr>
        <w:t>เปิด โครงสร้างควบคุม</w:t>
      </w:r>
      <w:r w:rsidR="00E620B2">
        <w:rPr>
          <w:cs/>
        </w:rPr>
        <w:t>น้ำ</w:t>
      </w:r>
      <w:r w:rsidR="00245E4E">
        <w:t xml:space="preserve"> ( </w:t>
      </w:r>
      <w:r w:rsidR="00567A50">
        <w:t xml:space="preserve">Principle of </w:t>
      </w:r>
      <w:r w:rsidR="00245E4E">
        <w:tab/>
      </w:r>
      <w:r w:rsidR="00245E4E">
        <w:tab/>
      </w:r>
      <w:r w:rsidR="00567A50">
        <w:t>stream flow; momentum and energy equations; conservation</w:t>
      </w:r>
      <w:r w:rsidR="00245E4E">
        <w:t xml:space="preserve"> </w:t>
      </w:r>
      <w:r w:rsidR="00567A50">
        <w:t xml:space="preserve">of mass; critical </w:t>
      </w:r>
      <w:r w:rsidR="00245E4E">
        <w:tab/>
      </w:r>
      <w:r w:rsidR="00245E4E">
        <w:tab/>
      </w:r>
      <w:r w:rsidR="00567A50">
        <w:t>flow; uniform flow; nonuniform flow; steady flow; flow computation; water</w:t>
      </w:r>
    </w:p>
    <w:p w14:paraId="7FFB8A44" w14:textId="1B7ED518" w:rsidR="00567A50" w:rsidRDefault="00245E4E" w:rsidP="00245E4E">
      <w:r>
        <w:tab/>
      </w:r>
      <w:r>
        <w:tab/>
      </w:r>
      <w:r>
        <w:tab/>
      </w:r>
      <w:r w:rsidR="00567A50">
        <w:t xml:space="preserve">surface profile and elevation; open channel flow simulation and modeling; </w:t>
      </w:r>
      <w:r>
        <w:tab/>
      </w:r>
      <w:r>
        <w:tab/>
      </w:r>
      <w:r>
        <w:tab/>
      </w:r>
      <w:r w:rsidR="00567A50">
        <w:t>water control</w:t>
      </w:r>
      <w:r>
        <w:t xml:space="preserve"> </w:t>
      </w:r>
      <w:r w:rsidR="00567A50">
        <w:t>structures.</w:t>
      </w:r>
      <w:r>
        <w:t>)</w:t>
      </w:r>
    </w:p>
    <w:p w14:paraId="3B973CDD" w14:textId="77777777" w:rsidR="00004857" w:rsidRDefault="00004857" w:rsidP="00245E4E"/>
    <w:p w14:paraId="0082699D" w14:textId="77777777" w:rsidR="00004857" w:rsidRDefault="00004857" w:rsidP="00245E4E"/>
    <w:p w14:paraId="5DDD2A1B" w14:textId="77777777" w:rsidR="00004857" w:rsidRDefault="00004857" w:rsidP="00245E4E"/>
    <w:p w14:paraId="7EF0EBEE" w14:textId="2986AF3D" w:rsidR="00567A50" w:rsidRDefault="00567A50" w:rsidP="006424E7">
      <w:pPr>
        <w:pStyle w:val="Heading3"/>
      </w:pPr>
      <w:r>
        <w:lastRenderedPageBreak/>
        <w:t>020323505</w:t>
      </w:r>
      <w:r>
        <w:rPr>
          <w:cs/>
        </w:rPr>
        <w:t xml:space="preserve"> </w:t>
      </w:r>
      <w:r w:rsidR="00004857">
        <w:rPr>
          <w:rFonts w:hint="cs"/>
          <w:cs/>
        </w:rPr>
        <w:t>การออกแบบอาคารชลศาสตร์</w:t>
      </w:r>
      <w:r w:rsidR="00004857">
        <w:t xml:space="preserve"> (Design of Hydraulic Structures) </w:t>
      </w:r>
      <w:r w:rsidR="00004857">
        <w:rPr>
          <w:rFonts w:hint="cs"/>
          <w:cs/>
        </w:rPr>
        <w:t>หน่วยกิต</w:t>
      </w:r>
      <w:r>
        <w:rPr>
          <w:cs/>
        </w:rPr>
        <w:t xml:space="preserve"> </w:t>
      </w:r>
      <w:r>
        <w:t>3(3-0-6)</w:t>
      </w:r>
    </w:p>
    <w:p w14:paraId="389CBA1D" w14:textId="77777777" w:rsidR="00004857" w:rsidRDefault="00567A50" w:rsidP="00004857">
      <w:pPr>
        <w:pStyle w:val="Heading4"/>
      </w:pPr>
      <w:r>
        <w:rPr>
          <w:cs/>
        </w:rPr>
        <w:t>วิชาบังคับก่อน</w:t>
      </w:r>
      <w:r w:rsidR="00004857">
        <w:t xml:space="preserve">(Prerequisite) </w:t>
      </w:r>
      <w:r>
        <w:rPr>
          <w:cs/>
        </w:rPr>
        <w:t xml:space="preserve"> </w:t>
      </w:r>
    </w:p>
    <w:p w14:paraId="6806BA17" w14:textId="23B59514" w:rsidR="00567A50" w:rsidRDefault="00567A50" w:rsidP="00004857">
      <w:pPr>
        <w:pStyle w:val="Heading5"/>
      </w:pPr>
      <w:r>
        <w:rPr>
          <w:cs/>
        </w:rPr>
        <w:t xml:space="preserve"> </w:t>
      </w:r>
      <w:r>
        <w:t>020323502</w:t>
      </w:r>
      <w:r>
        <w:rPr>
          <w:cs/>
        </w:rPr>
        <w:t xml:space="preserve"> </w:t>
      </w:r>
      <w:r w:rsidR="00004857">
        <w:rPr>
          <w:rFonts w:hint="cs"/>
          <w:cs/>
        </w:rPr>
        <w:t>วิศวกรรมชลศาสตร์</w:t>
      </w:r>
      <w:r w:rsidR="00004857">
        <w:t xml:space="preserve"> (Hydraulic Engineering)</w:t>
      </w:r>
    </w:p>
    <w:p w14:paraId="41FFC3D9" w14:textId="378312BF" w:rsidR="00567A50" w:rsidRDefault="00567A50" w:rsidP="00004857">
      <w:pPr>
        <w:pStyle w:val="Heading4"/>
      </w:pPr>
      <w:r>
        <w:rPr>
          <w:cs/>
        </w:rPr>
        <w:t xml:space="preserve">การประยุกต์หลักการอุทกวิทยาและวิศวกรรมชลศาสตร์สําหรับการออกแบบเขื่อนฝาย </w:t>
      </w:r>
      <w:r w:rsidR="00C9036F">
        <w:tab/>
      </w:r>
      <w:r w:rsidR="00C9036F">
        <w:tab/>
      </w:r>
      <w:r w:rsidR="00C9036F">
        <w:tab/>
      </w:r>
      <w:r>
        <w:rPr>
          <w:cs/>
        </w:rPr>
        <w:t>ประตูระบาย</w:t>
      </w:r>
      <w:r w:rsidR="00E620B2">
        <w:rPr>
          <w:cs/>
        </w:rPr>
        <w:t>น้ำ</w:t>
      </w:r>
      <w:r>
        <w:rPr>
          <w:cs/>
        </w:rPr>
        <w:t xml:space="preserve"> อาคารประกอบต่าง ๆ การออกแบบระบบ</w:t>
      </w:r>
      <w:r w:rsidR="00004857">
        <w:tab/>
      </w:r>
      <w:r>
        <w:rPr>
          <w:cs/>
        </w:rPr>
        <w:t>ส่ง</w:t>
      </w:r>
      <w:r w:rsidR="00E620B2">
        <w:rPr>
          <w:cs/>
        </w:rPr>
        <w:t>น้ำ</w:t>
      </w:r>
      <w:r>
        <w:rPr>
          <w:cs/>
        </w:rPr>
        <w:t xml:space="preserve"> การใช้แบบจําลอง</w:t>
      </w:r>
      <w:r w:rsidR="00C9036F">
        <w:tab/>
      </w:r>
      <w:r w:rsidR="00C9036F">
        <w:tab/>
      </w:r>
      <w:r w:rsidR="00C9036F">
        <w:tab/>
      </w:r>
      <w:r>
        <w:rPr>
          <w:cs/>
        </w:rPr>
        <w:t>คณิตศาสตร์ในการออกแบบอาคารชลศาสตร์การควบคุมงาน</w:t>
      </w:r>
      <w:r w:rsidR="00004857">
        <w:tab/>
      </w:r>
      <w:r>
        <w:rPr>
          <w:cs/>
        </w:rPr>
        <w:t>ก่อสร้างอาคารชลศาสตร์การ</w:t>
      </w:r>
      <w:r w:rsidR="00C9036F">
        <w:tab/>
      </w:r>
      <w:r w:rsidR="00C9036F">
        <w:tab/>
      </w:r>
      <w:r>
        <w:rPr>
          <w:cs/>
        </w:rPr>
        <w:t>ดูแลและบํารุงรักษาอาคารชลศาสตร์</w:t>
      </w:r>
    </w:p>
    <w:p w14:paraId="5A3CE38F" w14:textId="263EA7BE" w:rsidR="00567A50" w:rsidRDefault="00004857" w:rsidP="00567A50">
      <w:r>
        <w:tab/>
      </w:r>
      <w:r>
        <w:tab/>
      </w:r>
      <w:r>
        <w:tab/>
        <w:t>(</w:t>
      </w:r>
      <w:r w:rsidR="00567A50">
        <w:t xml:space="preserve">Applied hydrology and hydraulic for designing of dam; weir; water </w:t>
      </w:r>
      <w:proofErr w:type="gramStart"/>
      <w:r w:rsidR="00567A50">
        <w:t>gate;</w:t>
      </w:r>
      <w:proofErr w:type="gramEnd"/>
    </w:p>
    <w:p w14:paraId="26DDD2D2" w14:textId="79E70F47" w:rsidR="00567A50" w:rsidRDefault="00004857" w:rsidP="00004857">
      <w:r>
        <w:tab/>
      </w:r>
      <w:r>
        <w:tab/>
      </w:r>
      <w:r>
        <w:tab/>
      </w:r>
      <w:r w:rsidR="00567A50">
        <w:t xml:space="preserve">control structures; design of conveyance system; mathematical modeling for </w:t>
      </w:r>
      <w:r>
        <w:tab/>
      </w:r>
      <w:r>
        <w:tab/>
      </w:r>
      <w:r>
        <w:tab/>
      </w:r>
      <w:r w:rsidR="00567A50">
        <w:t>hydraulic</w:t>
      </w:r>
      <w:r>
        <w:t xml:space="preserve"> </w:t>
      </w:r>
      <w:r w:rsidR="00567A50">
        <w:t xml:space="preserve">design; inspections of water development project; maintenance and </w:t>
      </w:r>
      <w:r>
        <w:tab/>
      </w:r>
      <w:r>
        <w:tab/>
      </w:r>
      <w:r>
        <w:tab/>
      </w:r>
      <w:r w:rsidR="00567A50">
        <w:t xml:space="preserve">operation </w:t>
      </w:r>
      <w:r>
        <w:t>for hydraulic</w:t>
      </w:r>
      <w:r w:rsidR="00567A50">
        <w:t xml:space="preserve"> structures.</w:t>
      </w:r>
      <w:r>
        <w:t>)</w:t>
      </w:r>
    </w:p>
    <w:p w14:paraId="0AC7C6E1" w14:textId="62E95DCD" w:rsidR="00567A50" w:rsidRPr="00004857" w:rsidRDefault="00567A50" w:rsidP="006424E7">
      <w:pPr>
        <w:pStyle w:val="Heading3"/>
      </w:pPr>
      <w:r>
        <w:t>020323506</w:t>
      </w:r>
      <w:r>
        <w:rPr>
          <w:cs/>
        </w:rPr>
        <w:t xml:space="preserve"> </w:t>
      </w:r>
      <w:r w:rsidR="00004857">
        <w:rPr>
          <w:rFonts w:hint="cs"/>
          <w:cs/>
        </w:rPr>
        <w:t>วิศวกรรมระบายน้ำ</w:t>
      </w:r>
      <w:r w:rsidR="00004857">
        <w:t xml:space="preserve"> (Drainage Engineering)</w:t>
      </w:r>
      <w:r w:rsidR="00004857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5A401348" w14:textId="77777777" w:rsidR="00004857" w:rsidRDefault="00567A50" w:rsidP="00004857">
      <w:pPr>
        <w:pStyle w:val="Heading4"/>
      </w:pPr>
      <w:r>
        <w:rPr>
          <w:cs/>
        </w:rPr>
        <w:t>วิชาบังคับก่อน</w:t>
      </w:r>
      <w:r w:rsidR="00004857">
        <w:t xml:space="preserve">(Prerequisite) </w:t>
      </w:r>
      <w:r>
        <w:rPr>
          <w:cs/>
        </w:rPr>
        <w:t xml:space="preserve"> </w:t>
      </w:r>
    </w:p>
    <w:p w14:paraId="6A106290" w14:textId="2EFF8D65" w:rsidR="00567A50" w:rsidRDefault="00567A50" w:rsidP="00004857">
      <w:pPr>
        <w:pStyle w:val="Heading5"/>
      </w:pPr>
      <w:r>
        <w:rPr>
          <w:cs/>
        </w:rPr>
        <w:t xml:space="preserve"> </w:t>
      </w:r>
      <w:r>
        <w:t>020323502</w:t>
      </w:r>
      <w:r>
        <w:rPr>
          <w:cs/>
        </w:rPr>
        <w:t xml:space="preserve"> </w:t>
      </w:r>
      <w:r w:rsidR="00004857">
        <w:rPr>
          <w:rFonts w:hint="cs"/>
          <w:cs/>
        </w:rPr>
        <w:t>วิศวกรรมชลศาสตร์</w:t>
      </w:r>
      <w:r w:rsidR="00004857">
        <w:t xml:space="preserve"> (Hydraulic Engineering)</w:t>
      </w:r>
    </w:p>
    <w:p w14:paraId="3B96C27D" w14:textId="7AAF1A5C" w:rsidR="00567A50" w:rsidRDefault="00004857" w:rsidP="00C9036F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ระบบระบาย</w:t>
      </w:r>
      <w:r w:rsidR="00E620B2">
        <w:rPr>
          <w:cs/>
        </w:rPr>
        <w:t>น้ำ</w:t>
      </w:r>
      <w:r w:rsidR="00567A50">
        <w:rPr>
          <w:cs/>
        </w:rPr>
        <w:t xml:space="preserve"> การคํานวณปริมาณ</w:t>
      </w:r>
      <w:r w:rsidR="00E620B2">
        <w:rPr>
          <w:cs/>
        </w:rPr>
        <w:t>น้ำ</w:t>
      </w:r>
      <w:r w:rsidR="00567A50">
        <w:rPr>
          <w:cs/>
        </w:rPr>
        <w:t>สําหรับการ</w:t>
      </w:r>
      <w:r w:rsidR="00C9036F">
        <w:tab/>
      </w:r>
      <w:r w:rsidR="00C9036F">
        <w:tab/>
      </w:r>
      <w:r w:rsidR="00C9036F">
        <w:tab/>
      </w:r>
      <w:r w:rsidR="00567A50">
        <w:rPr>
          <w:cs/>
        </w:rPr>
        <w:t>ออกแบบงานชลศาสตร์การระบาย</w:t>
      </w:r>
      <w:r w:rsidR="00E620B2">
        <w:rPr>
          <w:cs/>
        </w:rPr>
        <w:t>น้ำ</w:t>
      </w:r>
      <w:r w:rsidR="00567A50">
        <w:rPr>
          <w:cs/>
        </w:rPr>
        <w:t>การออกแบบระบบระบาย</w:t>
      </w:r>
      <w:r w:rsidR="00E620B2">
        <w:rPr>
          <w:cs/>
        </w:rPr>
        <w:t>น้ำ</w:t>
      </w:r>
      <w:r w:rsidR="00567A50">
        <w:rPr>
          <w:cs/>
        </w:rPr>
        <w:t xml:space="preserve"> เครื่องสูบ</w:t>
      </w:r>
      <w:r w:rsidR="00E620B2">
        <w:rPr>
          <w:cs/>
        </w:rPr>
        <w:t>น้ำ</w:t>
      </w:r>
      <w:r w:rsidR="00567A50">
        <w:rPr>
          <w:cs/>
        </w:rPr>
        <w:t>และระบบ</w:t>
      </w:r>
      <w:r w:rsidR="00C9036F">
        <w:tab/>
      </w:r>
      <w:r w:rsidR="00C9036F">
        <w:tab/>
      </w:r>
      <w:r w:rsidR="00567A50">
        <w:rPr>
          <w:cs/>
        </w:rPr>
        <w:t>สูบ</w:t>
      </w:r>
      <w:r w:rsidR="00E620B2">
        <w:rPr>
          <w:cs/>
        </w:rPr>
        <w:t>น้ำ</w:t>
      </w:r>
      <w:r w:rsidR="00567A50">
        <w:rPr>
          <w:cs/>
        </w:rPr>
        <w:t xml:space="preserve"> ปัญหาและอุปสรรคในงานระบบระบาย</w:t>
      </w:r>
      <w:r w:rsidR="00E620B2">
        <w:rPr>
          <w:cs/>
        </w:rPr>
        <w:t>น้ำ</w:t>
      </w:r>
      <w:r w:rsidR="00567A50">
        <w:rPr>
          <w:cs/>
        </w:rPr>
        <w:t>ของชุมชน การดูแลและบํารุงรักษา การ</w:t>
      </w:r>
      <w:r w:rsidR="00C9036F">
        <w:tab/>
      </w:r>
      <w:r w:rsidR="00C9036F">
        <w:tab/>
      </w:r>
      <w:r w:rsidR="00567A50">
        <w:rPr>
          <w:cs/>
        </w:rPr>
        <w:t>บริหารจัดการงานระบบระบาย</w:t>
      </w:r>
      <w:r w:rsidR="00E620B2">
        <w:rPr>
          <w:cs/>
        </w:rPr>
        <w:t>น้ำ</w:t>
      </w:r>
      <w:r w:rsidR="00C9036F">
        <w:t xml:space="preserve"> </w:t>
      </w:r>
      <w:r>
        <w:t xml:space="preserve">( </w:t>
      </w:r>
      <w:r w:rsidR="00567A50">
        <w:t xml:space="preserve">Drainage system; hydrologic design for drainage </w:t>
      </w:r>
      <w:r w:rsidR="00C9036F">
        <w:tab/>
      </w:r>
      <w:r w:rsidR="00C9036F">
        <w:tab/>
      </w:r>
      <w:r w:rsidR="00567A50">
        <w:t>system; drainage</w:t>
      </w:r>
      <w:r w:rsidR="00C9036F">
        <w:t xml:space="preserve"> </w:t>
      </w:r>
      <w:r w:rsidR="00567A50">
        <w:t xml:space="preserve">structures design; pumping system; case study of urban and </w:t>
      </w:r>
      <w:r w:rsidR="00C9036F">
        <w:tab/>
      </w:r>
      <w:r w:rsidR="00C9036F">
        <w:tab/>
      </w:r>
      <w:r w:rsidR="00567A50">
        <w:t>drainage system;</w:t>
      </w:r>
      <w:r w:rsidR="00C9036F">
        <w:t xml:space="preserve"> </w:t>
      </w:r>
      <w:r w:rsidR="00567A50">
        <w:t xml:space="preserve">maintenances and operation for drainage system; drainage </w:t>
      </w:r>
      <w:r w:rsidR="00C9036F">
        <w:tab/>
      </w:r>
      <w:r w:rsidR="00C9036F">
        <w:tab/>
      </w:r>
      <w:r w:rsidR="00567A50">
        <w:t>system management.</w:t>
      </w:r>
      <w:r>
        <w:t>)</w:t>
      </w:r>
    </w:p>
    <w:p w14:paraId="3148A21C" w14:textId="22BAA73D" w:rsidR="00567A50" w:rsidRDefault="00567A50" w:rsidP="00C9036F">
      <w:r>
        <w:t>020323507</w:t>
      </w:r>
      <w:r>
        <w:rPr>
          <w:cs/>
        </w:rPr>
        <w:t xml:space="preserve"> </w:t>
      </w:r>
      <w:r w:rsidR="00C9036F">
        <w:rPr>
          <w:rFonts w:hint="cs"/>
          <w:cs/>
        </w:rPr>
        <w:t>วิศวกรรมชลประทาน</w:t>
      </w:r>
      <w:r w:rsidR="00C9036F">
        <w:t xml:space="preserve"> (Irrigation Engineering) </w:t>
      </w:r>
      <w:r w:rsidR="00C9036F">
        <w:rPr>
          <w:rFonts w:hint="cs"/>
          <w:cs/>
        </w:rPr>
        <w:t>หน่วยกิต</w:t>
      </w:r>
      <w:r>
        <w:rPr>
          <w:cs/>
        </w:rPr>
        <w:t xml:space="preserve"> </w:t>
      </w:r>
      <w:r>
        <w:t>3(3-0-6)</w:t>
      </w:r>
    </w:p>
    <w:p w14:paraId="3B5F8B3F" w14:textId="77777777" w:rsidR="00C9036F" w:rsidRDefault="00567A50" w:rsidP="00C9036F">
      <w:pPr>
        <w:pStyle w:val="Heading4"/>
      </w:pPr>
      <w:r>
        <w:rPr>
          <w:cs/>
        </w:rPr>
        <w:t>วิชาบังคับก่อน</w:t>
      </w:r>
      <w:r w:rsidR="00C9036F">
        <w:t>(Prerequisite)</w:t>
      </w:r>
      <w:r>
        <w:rPr>
          <w:cs/>
        </w:rPr>
        <w:t xml:space="preserve"> </w:t>
      </w:r>
    </w:p>
    <w:p w14:paraId="462F1813" w14:textId="2292869E" w:rsidR="00567A50" w:rsidRDefault="00567A50" w:rsidP="00C9036F">
      <w:pPr>
        <w:pStyle w:val="Heading5"/>
      </w:pPr>
      <w:r>
        <w:rPr>
          <w:cs/>
        </w:rPr>
        <w:t xml:space="preserve"> ไม่มี</w:t>
      </w:r>
      <w:r w:rsidR="00C9036F">
        <w:t>(None)</w:t>
      </w:r>
    </w:p>
    <w:p w14:paraId="0C3EBD7A" w14:textId="1FDF5CCF" w:rsidR="00567A50" w:rsidRDefault="00C9036F" w:rsidP="00C9036F">
      <w:pPr>
        <w:pStyle w:val="Heading4"/>
      </w:pPr>
      <w:r>
        <w:rPr>
          <w:cs/>
        </w:rPr>
        <w:t>คำอธิบายรายวิชา</w:t>
      </w:r>
      <w:r>
        <w:rPr>
          <w:rFonts w:hint="cs"/>
          <w:cs/>
        </w:rPr>
        <w:t xml:space="preserve"> เรียนเกี่ยวกับ</w:t>
      </w:r>
      <w:r w:rsidR="00567A50">
        <w:rPr>
          <w:cs/>
        </w:rPr>
        <w:t>หลักการชลประทาน ลักษณะและชนิดของงานวิศวกรรม</w:t>
      </w:r>
      <w:r>
        <w:tab/>
      </w:r>
      <w:r>
        <w:tab/>
      </w:r>
      <w:r w:rsidR="00567A50">
        <w:rPr>
          <w:cs/>
        </w:rPr>
        <w:t xml:space="preserve">ชลประทาน ส่วนประกอบของอาคารชลประทาน ความสัมพันธ์ระหว่างดิน </w:t>
      </w:r>
      <w:r w:rsidR="00E620B2">
        <w:rPr>
          <w:cs/>
        </w:rPr>
        <w:t>น้ำ</w:t>
      </w:r>
      <w:r w:rsidR="00567A50">
        <w:rPr>
          <w:cs/>
        </w:rPr>
        <w:t xml:space="preserve">และพืช </w:t>
      </w:r>
      <w:r>
        <w:tab/>
      </w:r>
      <w:r>
        <w:tab/>
      </w:r>
      <w:r>
        <w:tab/>
      </w:r>
      <w:r w:rsidR="00567A50">
        <w:rPr>
          <w:cs/>
        </w:rPr>
        <w:t>ความต้องการ</w:t>
      </w:r>
      <w:r w:rsidR="00E620B2">
        <w:rPr>
          <w:cs/>
        </w:rPr>
        <w:t>น้ำ</w:t>
      </w:r>
      <w:r w:rsidR="00567A50">
        <w:rPr>
          <w:cs/>
        </w:rPr>
        <w:t>ของพืช การส่ง</w:t>
      </w:r>
      <w:r w:rsidR="00E620B2">
        <w:rPr>
          <w:cs/>
        </w:rPr>
        <w:t>น้ำ</w:t>
      </w:r>
      <w:r w:rsidR="00567A50">
        <w:rPr>
          <w:cs/>
        </w:rPr>
        <w:t>และการระบาย</w:t>
      </w:r>
      <w:r w:rsidR="00E620B2">
        <w:rPr>
          <w:cs/>
        </w:rPr>
        <w:t>น้ำ</w:t>
      </w:r>
      <w:r w:rsidR="00567A50">
        <w:rPr>
          <w:cs/>
        </w:rPr>
        <w:t>ของระบบชลประทาน การดูแลและ</w:t>
      </w:r>
      <w:r>
        <w:tab/>
      </w:r>
      <w:r>
        <w:tab/>
      </w:r>
      <w:r w:rsidR="00567A50">
        <w:rPr>
          <w:cs/>
        </w:rPr>
        <w:t>บํารุงรักษาอาคารชลประทาน</w:t>
      </w:r>
      <w:r>
        <w:t xml:space="preserve"> ( </w:t>
      </w:r>
      <w:r w:rsidR="00567A50">
        <w:t xml:space="preserve">Principle of irrigation engineering; development of </w:t>
      </w:r>
      <w:r>
        <w:tab/>
      </w:r>
      <w:r>
        <w:tab/>
      </w:r>
      <w:r w:rsidR="00567A50">
        <w:t xml:space="preserve">irrigation </w:t>
      </w:r>
      <w:r>
        <w:t>project; irrigation</w:t>
      </w:r>
      <w:r w:rsidR="00567A50">
        <w:t xml:space="preserve"> structures; soil-water-crop relations; water </w:t>
      </w:r>
      <w:r>
        <w:tab/>
      </w:r>
      <w:r>
        <w:tab/>
      </w:r>
      <w:r>
        <w:tab/>
      </w:r>
      <w:r w:rsidR="00567A50">
        <w:t xml:space="preserve">consumptions for crops; irrigation </w:t>
      </w:r>
      <w:r>
        <w:t>and drainage</w:t>
      </w:r>
      <w:r w:rsidR="00567A50">
        <w:t xml:space="preserve"> system; maintenances and </w:t>
      </w:r>
      <w:r>
        <w:tab/>
      </w:r>
      <w:r>
        <w:tab/>
      </w:r>
      <w:r w:rsidR="00567A50">
        <w:t>operation for irrigation engineering.</w:t>
      </w:r>
      <w:r>
        <w:t>)</w:t>
      </w:r>
    </w:p>
    <w:p w14:paraId="17E16709" w14:textId="77777777" w:rsidR="00C9036F" w:rsidRDefault="00C9036F" w:rsidP="00567A50"/>
    <w:p w14:paraId="39D9E77C" w14:textId="77777777" w:rsidR="00C9036F" w:rsidRDefault="00C9036F" w:rsidP="00567A50"/>
    <w:p w14:paraId="3AC37B98" w14:textId="707C26AC" w:rsidR="00567A50" w:rsidRDefault="00567A50" w:rsidP="006424E7">
      <w:pPr>
        <w:pStyle w:val="Heading3"/>
      </w:pPr>
      <w:r>
        <w:t>020323508</w:t>
      </w:r>
      <w:r>
        <w:rPr>
          <w:cs/>
        </w:rPr>
        <w:t xml:space="preserve"> </w:t>
      </w:r>
      <w:r w:rsidR="00C9036F">
        <w:rPr>
          <w:rFonts w:hint="cs"/>
          <w:cs/>
        </w:rPr>
        <w:t>วิศวกรรมน้ำใต้ดิน</w:t>
      </w:r>
      <w:r w:rsidR="00C9036F">
        <w:t xml:space="preserve"> (Groundwater Engineering)</w:t>
      </w:r>
      <w:r w:rsidR="00C9036F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669510F2" w14:textId="77777777" w:rsidR="00C9036F" w:rsidRDefault="00567A50" w:rsidP="00C9036F">
      <w:pPr>
        <w:pStyle w:val="Heading4"/>
      </w:pPr>
      <w:r>
        <w:rPr>
          <w:cs/>
        </w:rPr>
        <w:t>วิชาบังคับก่อน</w:t>
      </w:r>
      <w:r w:rsidR="00C9036F">
        <w:t>(Prerequisite)</w:t>
      </w:r>
      <w:r>
        <w:rPr>
          <w:cs/>
        </w:rPr>
        <w:t xml:space="preserve"> </w:t>
      </w:r>
    </w:p>
    <w:p w14:paraId="5F906750" w14:textId="77777777" w:rsidR="00C9036F" w:rsidRDefault="00567A50" w:rsidP="00C9036F">
      <w:pPr>
        <w:pStyle w:val="Heading5"/>
      </w:pPr>
      <w:r>
        <w:t>020323501</w:t>
      </w:r>
      <w:r>
        <w:rPr>
          <w:cs/>
        </w:rPr>
        <w:t xml:space="preserve"> อุทกวิทยาทางวิศวกรรม</w:t>
      </w:r>
      <w:r w:rsidR="00C9036F">
        <w:t xml:space="preserve"> (Engineering Hydrology)</w:t>
      </w:r>
    </w:p>
    <w:p w14:paraId="16D7F870" w14:textId="5949E025" w:rsidR="00567A50" w:rsidRDefault="00C9036F" w:rsidP="00C9036F">
      <w:pPr>
        <w:pStyle w:val="Heading4"/>
      </w:pPr>
      <w:r w:rsidRPr="00C9036F">
        <w:rPr>
          <w:cs/>
        </w:rPr>
        <w:t>คำอธิบายรายวิชา เรียนเกี่ยวกับ</w:t>
      </w:r>
      <w:r w:rsidR="00567A50">
        <w:rPr>
          <w:cs/>
        </w:rPr>
        <w:t>การกําเนิดของแหล่ง</w:t>
      </w:r>
      <w:r w:rsidR="00E620B2">
        <w:rPr>
          <w:cs/>
        </w:rPr>
        <w:t>น้ำ</w:t>
      </w:r>
      <w:r w:rsidR="00567A50">
        <w:rPr>
          <w:cs/>
        </w:rPr>
        <w:t>ใต้ดิน ลักษณะของชั้น</w:t>
      </w:r>
      <w:r w:rsidR="00E620B2">
        <w:rPr>
          <w:cs/>
        </w:rPr>
        <w:t>น้ำ</w:t>
      </w:r>
      <w:r w:rsidR="00567A50">
        <w:rPr>
          <w:cs/>
        </w:rPr>
        <w:t>ใต้ดิน กฎ</w:t>
      </w:r>
      <w:r>
        <w:tab/>
      </w:r>
      <w:r>
        <w:tab/>
      </w:r>
      <w:r w:rsidR="00567A50">
        <w:rPr>
          <w:cs/>
        </w:rPr>
        <w:t>ของดาร์ซีสมการอนุพันธ์เบื้องต้นเกี่ยวกับการเคลื่อนที่ของ</w:t>
      </w:r>
      <w:r w:rsidR="00E620B2">
        <w:rPr>
          <w:cs/>
        </w:rPr>
        <w:t>น้ำ</w:t>
      </w:r>
      <w:r w:rsidR="00567A50">
        <w:rPr>
          <w:cs/>
        </w:rPr>
        <w:t>ใต้ดิน การทดสอบ</w:t>
      </w:r>
      <w:r w:rsidR="00E620B2">
        <w:rPr>
          <w:cs/>
        </w:rPr>
        <w:t>น้ำ</w:t>
      </w:r>
      <w:r w:rsidR="00567A50">
        <w:rPr>
          <w:cs/>
        </w:rPr>
        <w:t xml:space="preserve">ใต้ดิน </w:t>
      </w:r>
      <w:r>
        <w:tab/>
      </w:r>
      <w:r>
        <w:tab/>
      </w:r>
      <w:r w:rsidR="00567A50">
        <w:rPr>
          <w:cs/>
        </w:rPr>
        <w:t>การสํารวจแหล่ง</w:t>
      </w:r>
      <w:r w:rsidR="00E620B2">
        <w:rPr>
          <w:cs/>
        </w:rPr>
        <w:t>น้ำ</w:t>
      </w:r>
      <w:r w:rsidR="00567A50">
        <w:rPr>
          <w:cs/>
        </w:rPr>
        <w:t>ใต้ดิน การออกแบบและการก่อสร้างบ่อ</w:t>
      </w:r>
      <w:r w:rsidR="00E620B2">
        <w:rPr>
          <w:cs/>
        </w:rPr>
        <w:t>น้ำ</w:t>
      </w:r>
      <w:r w:rsidR="00567A50">
        <w:rPr>
          <w:cs/>
        </w:rPr>
        <w:t>บาดาล ปริมาณ</w:t>
      </w:r>
      <w:r w:rsidR="00E620B2">
        <w:rPr>
          <w:cs/>
        </w:rPr>
        <w:t>น้ำ</w:t>
      </w:r>
      <w:r w:rsidR="00567A50">
        <w:rPr>
          <w:cs/>
        </w:rPr>
        <w:t>ทดแทนสู่</w:t>
      </w:r>
      <w:r>
        <w:tab/>
      </w:r>
      <w:r>
        <w:tab/>
      </w:r>
      <w:r w:rsidR="00567A50">
        <w:rPr>
          <w:cs/>
        </w:rPr>
        <w:t>ชั้น</w:t>
      </w:r>
      <w:r w:rsidR="00E620B2">
        <w:rPr>
          <w:cs/>
        </w:rPr>
        <w:t>น้ำ</w:t>
      </w:r>
      <w:r w:rsidR="00567A50">
        <w:rPr>
          <w:cs/>
        </w:rPr>
        <w:t>ใต้ดิน คุณภาพ</w:t>
      </w:r>
      <w:r w:rsidR="00E620B2">
        <w:rPr>
          <w:cs/>
        </w:rPr>
        <w:t>น้ำ</w:t>
      </w:r>
      <w:r w:rsidR="00567A50">
        <w:rPr>
          <w:cs/>
        </w:rPr>
        <w:t>ใต้ดิน การบริหารจัดการ</w:t>
      </w:r>
      <w:r w:rsidR="00E620B2">
        <w:rPr>
          <w:cs/>
        </w:rPr>
        <w:t>น้ำ</w:t>
      </w:r>
      <w:r w:rsidR="00567A50">
        <w:rPr>
          <w:cs/>
        </w:rPr>
        <w:t>ใต้ดิน แบบจําลองคณิตศาสตร์ของ</w:t>
      </w:r>
      <w:r w:rsidR="00E620B2">
        <w:rPr>
          <w:cs/>
        </w:rPr>
        <w:t>น้ำ</w:t>
      </w:r>
      <w:r w:rsidR="00567A50">
        <w:rPr>
          <w:cs/>
        </w:rPr>
        <w:t>ใต้</w:t>
      </w:r>
      <w:r>
        <w:tab/>
      </w:r>
      <w:r>
        <w:tab/>
      </w:r>
      <w:r w:rsidR="00567A50">
        <w:rPr>
          <w:cs/>
        </w:rPr>
        <w:t>ดิน</w:t>
      </w:r>
      <w:r>
        <w:t xml:space="preserve"> ( Hydrological</w:t>
      </w:r>
      <w:r w:rsidR="00567A50">
        <w:t xml:space="preserve"> cycle and groundwater component; aquifer; Darcy’s law;</w:t>
      </w:r>
    </w:p>
    <w:p w14:paraId="6D968C9A" w14:textId="632D24D8" w:rsidR="00567A50" w:rsidRDefault="00C9036F" w:rsidP="00C9036F">
      <w:r>
        <w:tab/>
      </w:r>
      <w:r>
        <w:tab/>
      </w:r>
      <w:r>
        <w:tab/>
      </w:r>
      <w:r w:rsidR="00567A50">
        <w:t xml:space="preserve">groundwater flow and transportation; pumping test; development of </w:t>
      </w:r>
      <w:r>
        <w:tab/>
      </w:r>
      <w:r>
        <w:tab/>
      </w:r>
      <w:r>
        <w:tab/>
      </w:r>
      <w:r>
        <w:tab/>
      </w:r>
      <w:r w:rsidR="00567A50">
        <w:t>groundwater project;</w:t>
      </w:r>
      <w:r>
        <w:t xml:space="preserve"> </w:t>
      </w:r>
      <w:r w:rsidR="00567A50">
        <w:t xml:space="preserve">groundwater development design and management; </w:t>
      </w:r>
      <w:r>
        <w:tab/>
      </w:r>
      <w:r>
        <w:tab/>
      </w:r>
      <w:r>
        <w:tab/>
      </w:r>
      <w:r w:rsidR="00567A50">
        <w:t>groundwater recharge; groundwater</w:t>
      </w:r>
      <w:r>
        <w:t xml:space="preserve"> </w:t>
      </w:r>
      <w:r w:rsidR="00567A50">
        <w:t>contaminants; groundwater modeling.</w:t>
      </w:r>
      <w:r>
        <w:t>)</w:t>
      </w:r>
    </w:p>
    <w:p w14:paraId="404853F2" w14:textId="77777777" w:rsidR="00C9036F" w:rsidRDefault="00C9036F" w:rsidP="00C9036F"/>
    <w:p w14:paraId="632B3ED8" w14:textId="63EF08F5" w:rsidR="00567A50" w:rsidRDefault="00567A50" w:rsidP="006424E7">
      <w:pPr>
        <w:pStyle w:val="Heading3"/>
      </w:pPr>
      <w:r>
        <w:t>020323509</w:t>
      </w:r>
      <w:r>
        <w:rPr>
          <w:cs/>
        </w:rPr>
        <w:t xml:space="preserve"> </w:t>
      </w:r>
      <w:r w:rsidR="00C9036F">
        <w:rPr>
          <w:rFonts w:hint="cs"/>
          <w:cs/>
        </w:rPr>
        <w:t>การบริหารจัดการทรัพยากรน้ำ</w:t>
      </w:r>
      <w:r w:rsidR="00C9036F">
        <w:t xml:space="preserve"> (Water Resources Management)</w:t>
      </w:r>
      <w:r>
        <w:rPr>
          <w:cs/>
        </w:rPr>
        <w:t xml:space="preserve"> </w:t>
      </w:r>
      <w:r w:rsidR="00C9036F">
        <w:rPr>
          <w:rFonts w:hint="cs"/>
          <w:cs/>
        </w:rPr>
        <w:t xml:space="preserve">หน่วยกิต </w:t>
      </w:r>
      <w:r>
        <w:t>3(3-0-6)</w:t>
      </w:r>
    </w:p>
    <w:p w14:paraId="15FB7C18" w14:textId="77777777" w:rsidR="00C9036F" w:rsidRDefault="00567A50" w:rsidP="00C9036F">
      <w:pPr>
        <w:pStyle w:val="Heading4"/>
      </w:pPr>
      <w:r>
        <w:rPr>
          <w:cs/>
        </w:rPr>
        <w:t xml:space="preserve">วิชาบังคับก่อน </w:t>
      </w:r>
      <w:r w:rsidR="00C9036F">
        <w:t>(Prerequisite)</w:t>
      </w:r>
    </w:p>
    <w:p w14:paraId="0D16D5FD" w14:textId="367DDFB2" w:rsidR="00567A50" w:rsidRDefault="00C9036F" w:rsidP="00C9036F">
      <w:pPr>
        <w:pStyle w:val="Heading5"/>
      </w:pPr>
      <w:r>
        <w:t xml:space="preserve"> </w:t>
      </w:r>
      <w:r w:rsidR="00567A50">
        <w:rPr>
          <w:cs/>
        </w:rPr>
        <w:t>ไม่มี</w:t>
      </w:r>
      <w:r>
        <w:t>(None)</w:t>
      </w:r>
    </w:p>
    <w:p w14:paraId="18A35E30" w14:textId="7A2ADED8" w:rsidR="00567A50" w:rsidRDefault="00C9036F" w:rsidP="00C9036F">
      <w:pPr>
        <w:pStyle w:val="Heading4"/>
      </w:pPr>
      <w:r w:rsidRPr="00C9036F">
        <w:rPr>
          <w:cs/>
        </w:rPr>
        <w:t>คำอธิบายรายวิชา เรียนเกี่ยวกับ</w:t>
      </w:r>
      <w:r w:rsidR="00567A50">
        <w:rPr>
          <w:cs/>
        </w:rPr>
        <w:t>หลักการบริหารจัดการทรัพยากร</w:t>
      </w:r>
      <w:r w:rsidR="00E620B2">
        <w:rPr>
          <w:cs/>
        </w:rPr>
        <w:t>น้ำ</w:t>
      </w:r>
      <w:r w:rsidR="00567A50">
        <w:rPr>
          <w:cs/>
        </w:rPr>
        <w:t xml:space="preserve"> การจัดการลุ่ม</w:t>
      </w:r>
      <w:r w:rsidR="00E620B2">
        <w:rPr>
          <w:cs/>
        </w:rPr>
        <w:t>น้ำ</w:t>
      </w:r>
      <w:r w:rsidR="00567A50">
        <w:rPr>
          <w:cs/>
        </w:rPr>
        <w:t xml:space="preserve"> </w:t>
      </w:r>
      <w:r>
        <w:tab/>
      </w:r>
      <w:r>
        <w:tab/>
      </w:r>
      <w:r>
        <w:tab/>
      </w:r>
      <w:r w:rsidR="00567A50">
        <w:rPr>
          <w:cs/>
        </w:rPr>
        <w:t>ปัญหาการจัดการทรัพยากร</w:t>
      </w:r>
      <w:r w:rsidR="00E620B2">
        <w:rPr>
          <w:cs/>
        </w:rPr>
        <w:t>น้ำ</w:t>
      </w:r>
      <w:r w:rsidR="00567A50">
        <w:rPr>
          <w:cs/>
        </w:rPr>
        <w:t>องค์กรต่างๆ ที่เกี่ยวข้องในการจัดการ</w:t>
      </w:r>
      <w:r w:rsidR="00E620B2">
        <w:rPr>
          <w:cs/>
        </w:rPr>
        <w:t>น้ำ</w:t>
      </w:r>
      <w:r w:rsidR="00567A50">
        <w:rPr>
          <w:cs/>
        </w:rPr>
        <w:t>และอํานาจหน้าที่</w:t>
      </w:r>
      <w:r>
        <w:tab/>
      </w:r>
      <w:r>
        <w:tab/>
      </w:r>
      <w:r w:rsidR="00567A50">
        <w:rPr>
          <w:cs/>
        </w:rPr>
        <w:t>ความรับผิดชอบ การป้องกันและบรรเทาอุทกภัยและภัยแล้งการแก้ไขปัญหาและอุปสรรค</w:t>
      </w:r>
      <w:r>
        <w:tab/>
      </w:r>
      <w:r>
        <w:tab/>
      </w:r>
      <w:r w:rsidR="00567A50">
        <w:rPr>
          <w:cs/>
        </w:rPr>
        <w:t>ในงานจัดการ</w:t>
      </w:r>
      <w:r w:rsidR="00E620B2">
        <w:rPr>
          <w:cs/>
        </w:rPr>
        <w:t>น้ำ</w:t>
      </w:r>
      <w:r w:rsidR="00567A50">
        <w:rPr>
          <w:cs/>
        </w:rPr>
        <w:t xml:space="preserve"> แบบจําลองคณิตศาสตร์เพื่อการจัดการ</w:t>
      </w:r>
      <w:r w:rsidR="00E620B2">
        <w:rPr>
          <w:cs/>
        </w:rPr>
        <w:t>น้ำ</w:t>
      </w:r>
      <w:r>
        <w:t xml:space="preserve">( </w:t>
      </w:r>
      <w:r w:rsidR="00567A50">
        <w:t xml:space="preserve">Principle of water </w:t>
      </w:r>
      <w:r>
        <w:tab/>
      </w:r>
      <w:r>
        <w:tab/>
      </w:r>
      <w:r>
        <w:tab/>
      </w:r>
      <w:r w:rsidR="00567A50">
        <w:t>management; river basin management; critical problems of</w:t>
      </w:r>
      <w:r>
        <w:t xml:space="preserve"> </w:t>
      </w:r>
      <w:r w:rsidR="00567A50">
        <w:t xml:space="preserve">flood; water </w:t>
      </w:r>
      <w:r>
        <w:tab/>
      </w:r>
      <w:r>
        <w:tab/>
      </w:r>
      <w:r>
        <w:tab/>
      </w:r>
      <w:r w:rsidR="00567A50">
        <w:t xml:space="preserve">shortage; and water quality; organization and public concern; solutions for </w:t>
      </w:r>
      <w:r>
        <w:tab/>
      </w:r>
      <w:r>
        <w:tab/>
      </w:r>
      <w:r w:rsidR="00567A50">
        <w:t>water</w:t>
      </w:r>
      <w:r>
        <w:t xml:space="preserve"> </w:t>
      </w:r>
      <w:r w:rsidR="00567A50">
        <w:t xml:space="preserve">crisis and prevention; modeling for </w:t>
      </w:r>
      <w:r>
        <w:t>water operation</w:t>
      </w:r>
      <w:r w:rsidR="00567A50">
        <w:t xml:space="preserve"> and management.</w:t>
      </w:r>
      <w:r>
        <w:t>)</w:t>
      </w:r>
    </w:p>
    <w:p w14:paraId="4E6120F1" w14:textId="77777777" w:rsidR="00567A50" w:rsidRDefault="00567A50" w:rsidP="00567A50"/>
    <w:p w14:paraId="3BD66FA9" w14:textId="77777777" w:rsidR="00C9036F" w:rsidRDefault="00C9036F" w:rsidP="00567A50"/>
    <w:p w14:paraId="3D826006" w14:textId="77777777" w:rsidR="00C9036F" w:rsidRDefault="00C9036F" w:rsidP="00567A50"/>
    <w:p w14:paraId="244882D2" w14:textId="77777777" w:rsidR="00C9036F" w:rsidRDefault="00C9036F" w:rsidP="00567A50"/>
    <w:p w14:paraId="0DB34888" w14:textId="77777777" w:rsidR="00C9036F" w:rsidRDefault="00C9036F" w:rsidP="00567A50"/>
    <w:p w14:paraId="34B4C02C" w14:textId="77777777" w:rsidR="00C9036F" w:rsidRDefault="00C9036F" w:rsidP="00567A50"/>
    <w:p w14:paraId="659C551E" w14:textId="77777777" w:rsidR="00C9036F" w:rsidRDefault="00C9036F" w:rsidP="00567A50"/>
    <w:p w14:paraId="255B676A" w14:textId="77777777" w:rsidR="00C9036F" w:rsidRDefault="00C9036F" w:rsidP="00567A50"/>
    <w:p w14:paraId="5E83F28F" w14:textId="77777777" w:rsidR="00C9036F" w:rsidRDefault="00C9036F" w:rsidP="00567A50"/>
    <w:p w14:paraId="07EC9419" w14:textId="700055E5" w:rsidR="00567A50" w:rsidRDefault="00567A50" w:rsidP="006424E7">
      <w:pPr>
        <w:pStyle w:val="Heading3"/>
      </w:pPr>
      <w:r>
        <w:lastRenderedPageBreak/>
        <w:t>020323510</w:t>
      </w:r>
      <w:r>
        <w:rPr>
          <w:cs/>
        </w:rPr>
        <w:t xml:space="preserve"> </w:t>
      </w:r>
      <w:r w:rsidR="00C9036F">
        <w:rPr>
          <w:rFonts w:hint="cs"/>
          <w:cs/>
        </w:rPr>
        <w:t>การประยุกต์ใช้คอมพิวเตอร์ในงานวิศวกรรมน้ำ</w:t>
      </w:r>
      <w:r w:rsidR="00C9036F">
        <w:t xml:space="preserve"> (Computer Application in Water </w:t>
      </w:r>
      <w:r w:rsidR="00C9036F">
        <w:tab/>
        <w:t>Engineering)</w:t>
      </w:r>
      <w:r w:rsidR="00C9036F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3(1-4-4)</w:t>
      </w:r>
    </w:p>
    <w:p w14:paraId="0B35CE79" w14:textId="77777777" w:rsidR="00C9036F" w:rsidRDefault="00567A50" w:rsidP="00C9036F">
      <w:pPr>
        <w:pStyle w:val="Heading4"/>
      </w:pPr>
      <w:r>
        <w:rPr>
          <w:cs/>
        </w:rPr>
        <w:t xml:space="preserve">วิชาบังคับก่อน </w:t>
      </w:r>
      <w:r w:rsidR="00C9036F">
        <w:t>(Prerequisite)</w:t>
      </w:r>
    </w:p>
    <w:p w14:paraId="2CE3F674" w14:textId="53E2BB21" w:rsidR="00567A50" w:rsidRDefault="00567A50" w:rsidP="00C9036F">
      <w:pPr>
        <w:pStyle w:val="Heading5"/>
      </w:pPr>
      <w:r>
        <w:rPr>
          <w:cs/>
        </w:rPr>
        <w:t xml:space="preserve"> </w:t>
      </w:r>
      <w:r>
        <w:t>020323501</w:t>
      </w:r>
      <w:r>
        <w:rPr>
          <w:cs/>
        </w:rPr>
        <w:t xml:space="preserve"> </w:t>
      </w:r>
      <w:r w:rsidR="00C9036F">
        <w:rPr>
          <w:rFonts w:hint="cs"/>
          <w:cs/>
        </w:rPr>
        <w:t>อุทกวิทยาทางวิศวกรรม</w:t>
      </w:r>
      <w:r w:rsidR="00C9036F">
        <w:t xml:space="preserve"> (Engineering Hydrology)</w:t>
      </w:r>
    </w:p>
    <w:p w14:paraId="7E516E8D" w14:textId="72C714B3" w:rsidR="00567A50" w:rsidRDefault="00567A50" w:rsidP="00C9036F">
      <w:pPr>
        <w:pStyle w:val="Heading5"/>
      </w:pPr>
      <w:r>
        <w:t>020323502</w:t>
      </w:r>
      <w:r>
        <w:rPr>
          <w:cs/>
        </w:rPr>
        <w:t xml:space="preserve"> </w:t>
      </w:r>
      <w:r w:rsidR="00C9036F">
        <w:rPr>
          <w:rFonts w:hint="cs"/>
          <w:cs/>
        </w:rPr>
        <w:t>วิศวกรรมชลศาสตร์</w:t>
      </w:r>
      <w:r w:rsidR="00C9036F">
        <w:t xml:space="preserve"> (Hydraulic Engineering)</w:t>
      </w:r>
    </w:p>
    <w:p w14:paraId="7289661A" w14:textId="07F85A10" w:rsidR="00567A50" w:rsidRDefault="00C9036F" w:rsidP="00C9036F">
      <w:pPr>
        <w:pStyle w:val="Heading4"/>
      </w:pPr>
      <w:r w:rsidRPr="00C9036F">
        <w:rPr>
          <w:cs/>
        </w:rPr>
        <w:t>คำอธิบายรายวิชา เรียนเกี่ยวกับ</w:t>
      </w:r>
      <w:r w:rsidR="00567A50">
        <w:rPr>
          <w:cs/>
        </w:rPr>
        <w:t>การประยุกต์ใช้คอมพิวเตอร์ในงานวิเคราะห์ทางด้าน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อุทกวิทยา ชลศาสตร์และระบบแหล่ง</w:t>
      </w:r>
      <w:r w:rsidR="00E620B2">
        <w:rPr>
          <w:cs/>
        </w:rPr>
        <w:t>น้ำ</w:t>
      </w:r>
      <w:r w:rsidR="00567A50">
        <w:rPr>
          <w:cs/>
        </w:rPr>
        <w:t xml:space="preserve"> การใช้คอมพิวเตอร์ช่วยในการศึกษาและออกแบบ</w:t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ด้านชลศาสตร์การใช้โปรแกรมสําเร็จรูปในงานวิศวกรรม</w:t>
      </w:r>
      <w:r w:rsidR="00E620B2">
        <w:rPr>
          <w:cs/>
        </w:rPr>
        <w:t>น้ำ</w:t>
      </w:r>
      <w:r w:rsidR="00567A50">
        <w:rPr>
          <w:cs/>
        </w:rPr>
        <w:t>และการจัดการ</w:t>
      </w:r>
      <w:r>
        <w:t>(</w:t>
      </w:r>
      <w:r w:rsidR="00567A50">
        <w:t xml:space="preserve">Applied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computer programs for hydrologic study; hydraulic design; and</w:t>
      </w:r>
    </w:p>
    <w:p w14:paraId="54F7E071" w14:textId="635911D1" w:rsidR="00C9036F" w:rsidRDefault="00C9036F" w:rsidP="00C9036F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 xml:space="preserve">water resources development; water resources system simulation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optimization; uses</w:t>
      </w:r>
      <w:r>
        <w:rPr>
          <w:rFonts w:hint="cs"/>
          <w:cs/>
        </w:rPr>
        <w:t xml:space="preserve"> </w:t>
      </w:r>
      <w:r w:rsidR="00567A50">
        <w:t xml:space="preserve">of computer programs for water engineering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management.</w:t>
      </w:r>
      <w:r>
        <w:t>)</w:t>
      </w:r>
    </w:p>
    <w:p w14:paraId="168388FE" w14:textId="6D4508E9" w:rsidR="00C9036F" w:rsidRDefault="00567A50" w:rsidP="006424E7">
      <w:pPr>
        <w:pStyle w:val="Heading3"/>
      </w:pPr>
      <w:r>
        <w:t>020323601</w:t>
      </w:r>
      <w:r>
        <w:rPr>
          <w:cs/>
        </w:rPr>
        <w:t xml:space="preserve"> </w:t>
      </w:r>
      <w:proofErr w:type="gramStart"/>
      <w:r>
        <w:rPr>
          <w:cs/>
        </w:rPr>
        <w:t>การจัดการทางวิศวกรรม</w:t>
      </w:r>
      <w:r w:rsidR="00C9036F">
        <w:t>(</w:t>
      </w:r>
      <w:proofErr w:type="gramEnd"/>
      <w:r w:rsidR="00C9036F">
        <w:t xml:space="preserve">Engineering </w:t>
      </w:r>
      <w:proofErr w:type="gramStart"/>
      <w:r w:rsidR="00C9036F">
        <w:t>Management)</w:t>
      </w:r>
      <w:r>
        <w:rPr>
          <w:cs/>
        </w:rPr>
        <w:t>*</w:t>
      </w:r>
      <w:proofErr w:type="gramEnd"/>
      <w:r w:rsidR="00C9036F">
        <w:rPr>
          <w:rFonts w:hint="cs"/>
          <w:cs/>
        </w:rPr>
        <w:t xml:space="preserve"> หน่วยกิต</w:t>
      </w:r>
      <w:r w:rsidR="00C9036F">
        <w:rPr>
          <w:cs/>
        </w:rPr>
        <w:t xml:space="preserve"> </w:t>
      </w:r>
      <w:r w:rsidR="00C9036F">
        <w:t>3(3-0-6)</w:t>
      </w:r>
    </w:p>
    <w:p w14:paraId="3C022D62" w14:textId="77777777" w:rsidR="00C9036F" w:rsidRDefault="00567A50" w:rsidP="00C9036F">
      <w:pPr>
        <w:pStyle w:val="Heading4"/>
      </w:pPr>
      <w:r>
        <w:rPr>
          <w:cs/>
        </w:rPr>
        <w:t>วิชาบังคับก่อน</w:t>
      </w:r>
      <w:r w:rsidR="00C9036F">
        <w:t xml:space="preserve"> (Prerequisite)</w:t>
      </w:r>
      <w:r>
        <w:rPr>
          <w:cs/>
        </w:rPr>
        <w:t xml:space="preserve">  </w:t>
      </w:r>
    </w:p>
    <w:p w14:paraId="4D5DC5DE" w14:textId="7B3C3284" w:rsidR="00567A50" w:rsidRDefault="00567A50" w:rsidP="00C9036F">
      <w:pPr>
        <w:pStyle w:val="Heading5"/>
      </w:pPr>
      <w:r>
        <w:rPr>
          <w:cs/>
        </w:rPr>
        <w:t>ไม่มี</w:t>
      </w:r>
      <w:r w:rsidR="00C9036F">
        <w:t>(None)</w:t>
      </w:r>
    </w:p>
    <w:p w14:paraId="1BE159E1" w14:textId="103D0F7C" w:rsidR="00567A50" w:rsidRDefault="00C9036F" w:rsidP="00C9036F">
      <w:pPr>
        <w:pStyle w:val="Heading4"/>
      </w:pPr>
      <w:r w:rsidRPr="00C9036F">
        <w:rPr>
          <w:cs/>
        </w:rPr>
        <w:t>คำอธิบายรายวิชา เรียนเกี่ยวกับ</w:t>
      </w:r>
      <w:r w:rsidR="00567A50">
        <w:rPr>
          <w:cs/>
        </w:rPr>
        <w:t xml:space="preserve">หลักการบริหารจัดการสมัยใหม่ หลักการเบื้องต้นของ </w:t>
      </w:r>
      <w:r>
        <w:tab/>
      </w:r>
      <w:r>
        <w:tab/>
      </w:r>
      <w:r>
        <w:tab/>
      </w:r>
      <w:r w:rsidR="00567A50">
        <w:t xml:space="preserve">Project Management </w:t>
      </w:r>
      <w:r>
        <w:t>Body of</w:t>
      </w:r>
      <w:r w:rsidR="00567A50">
        <w:t xml:space="preserve"> Knowledge (PMBOK) </w:t>
      </w:r>
      <w:r w:rsidR="00567A50">
        <w:rPr>
          <w:cs/>
        </w:rPr>
        <w:t>การเพิ่มประสิทธิภาพและ</w:t>
      </w:r>
      <w:r>
        <w:tab/>
      </w:r>
      <w:r>
        <w:tab/>
      </w:r>
      <w:r>
        <w:tab/>
      </w:r>
      <w:r w:rsidR="00567A50">
        <w:rPr>
          <w:cs/>
        </w:rPr>
        <w:t>ผลผลิตในการทํางาน การบริหารโครงการ</w:t>
      </w:r>
      <w:r>
        <w:t xml:space="preserve"> </w:t>
      </w:r>
      <w:r w:rsidR="00567A50">
        <w:rPr>
          <w:cs/>
        </w:rPr>
        <w:t xml:space="preserve">การวางแผนงาน การเขียนรายงานการประชุม </w:t>
      </w:r>
      <w:r>
        <w:tab/>
      </w:r>
      <w:r>
        <w:tab/>
      </w:r>
      <w:r w:rsidR="00567A50">
        <w:rPr>
          <w:cs/>
        </w:rPr>
        <w:t xml:space="preserve">หลักเศรษฐศาสตร์วิศวกรรมเบื้องต้น การจัดการทางด้านการเงิน การบัญชีการตลาด </w:t>
      </w:r>
      <w:r>
        <w:tab/>
      </w:r>
      <w:r>
        <w:tab/>
      </w:r>
      <w:r>
        <w:tab/>
      </w:r>
      <w:r w:rsidR="00567A50">
        <w:rPr>
          <w:cs/>
        </w:rPr>
        <w:t>กฎหมายพาณิชย์การสร้างมนุษยสัมพันธ์ความเข้าใจสังคม การเรียนรู้</w:t>
      </w:r>
    </w:p>
    <w:p w14:paraId="284EC88C" w14:textId="4E03F5B1" w:rsidR="00567A50" w:rsidRDefault="00C9036F" w:rsidP="00C9036F">
      <w:r>
        <w:tab/>
      </w:r>
      <w:r>
        <w:tab/>
      </w:r>
      <w:r>
        <w:tab/>
      </w:r>
      <w:r w:rsidR="00567A50">
        <w:rPr>
          <w:cs/>
        </w:rPr>
        <w:t>วัฒนธรรม และจิตวิทยาเพื่อการติดต่อสื่อสารในองค์กร ภาวะผู้นํา หลักคุณธรรมในการ</w:t>
      </w:r>
      <w:r>
        <w:tab/>
      </w:r>
      <w:r>
        <w:tab/>
      </w:r>
      <w:r>
        <w:tab/>
      </w:r>
      <w:r>
        <w:tab/>
      </w:r>
      <w:r w:rsidR="00567A50">
        <w:rPr>
          <w:cs/>
        </w:rPr>
        <w:t>ทํางาน การจัดการสภาพแวดล้อม การควบคุมดูแลวัสดุอุปกรณ์เพื่อความปลอดภัยในการ</w:t>
      </w:r>
      <w:r>
        <w:tab/>
      </w:r>
      <w:r>
        <w:tab/>
      </w:r>
      <w:r>
        <w:tab/>
      </w:r>
      <w:r w:rsidR="00567A50">
        <w:rPr>
          <w:cs/>
        </w:rPr>
        <w:t xml:space="preserve">ทํางาน สรีรศาสตร์การจัดวางรูปแบบสถานที่ทํางานและอุปกรณ์ให้เหมาะสม สะดวก </w:t>
      </w:r>
      <w:r>
        <w:tab/>
      </w:r>
      <w:r>
        <w:tab/>
      </w:r>
      <w:r>
        <w:tab/>
      </w:r>
      <w:r>
        <w:tab/>
      </w:r>
      <w:r w:rsidR="00567A50">
        <w:rPr>
          <w:cs/>
        </w:rPr>
        <w:t>ปลอดภัยและมีประสิทธิภาพ</w:t>
      </w:r>
      <w:r>
        <w:t>(</w:t>
      </w:r>
      <w:r w:rsidR="00567A50">
        <w:t xml:space="preserve">Principle of modern management; fundamentals of </w:t>
      </w:r>
      <w:r>
        <w:tab/>
      </w:r>
      <w:r>
        <w:tab/>
      </w:r>
      <w:r>
        <w:tab/>
      </w:r>
      <w:r w:rsidR="00567A50">
        <w:t>Project Management</w:t>
      </w:r>
      <w:r>
        <w:t xml:space="preserve"> </w:t>
      </w:r>
      <w:r w:rsidR="00567A50">
        <w:t xml:space="preserve">Body of Knowledge (PMBOK); methods of increasing </w:t>
      </w:r>
      <w:r>
        <w:tab/>
      </w:r>
      <w:r>
        <w:tab/>
      </w:r>
      <w:r>
        <w:tab/>
      </w:r>
      <w:r>
        <w:tab/>
      </w:r>
      <w:r w:rsidR="00567A50">
        <w:t>productivity; project management;</w:t>
      </w:r>
      <w:r>
        <w:t xml:space="preserve"> </w:t>
      </w:r>
      <w:r w:rsidR="00567A50">
        <w:t xml:space="preserve">planning; meeting and report; basis of </w:t>
      </w:r>
      <w:r>
        <w:tab/>
      </w:r>
      <w:r>
        <w:tab/>
      </w:r>
      <w:r>
        <w:tab/>
      </w:r>
      <w:r>
        <w:tab/>
      </w:r>
      <w:r w:rsidR="00567A50">
        <w:t>engineering economy; finance and accounting;</w:t>
      </w:r>
      <w:r>
        <w:t xml:space="preserve"> </w:t>
      </w:r>
      <w:r w:rsidR="00567A50">
        <w:t xml:space="preserve">marketing; commercial laws; </w:t>
      </w:r>
      <w:r>
        <w:tab/>
      </w:r>
      <w:r>
        <w:tab/>
      </w:r>
      <w:r>
        <w:tab/>
      </w:r>
      <w:r w:rsidR="00567A50">
        <w:t xml:space="preserve">human relation; understanding of social and cultural </w:t>
      </w:r>
      <w:r>
        <w:t>issues; communication</w:t>
      </w:r>
      <w:r w:rsidR="00567A50">
        <w:t xml:space="preserve"> </w:t>
      </w:r>
      <w:r>
        <w:tab/>
      </w:r>
      <w:r>
        <w:tab/>
      </w:r>
      <w:r>
        <w:tab/>
      </w:r>
      <w:r w:rsidR="00567A50">
        <w:t>and organizational psychology; leadership; professional ethics; managing</w:t>
      </w:r>
    </w:p>
    <w:p w14:paraId="717066BE" w14:textId="1346E4E4" w:rsidR="00567A50" w:rsidRDefault="00C9036F" w:rsidP="00567A50">
      <w:r>
        <w:tab/>
      </w:r>
      <w:r>
        <w:tab/>
      </w:r>
      <w:r>
        <w:tab/>
      </w:r>
      <w:r w:rsidR="00567A50">
        <w:t xml:space="preserve">work environment and facilities efficiently; health and safety working </w:t>
      </w:r>
      <w:r>
        <w:tab/>
      </w:r>
      <w:r>
        <w:tab/>
      </w:r>
      <w:r>
        <w:tab/>
      </w:r>
      <w:r>
        <w:tab/>
      </w:r>
      <w:r w:rsidR="00567A50">
        <w:t>environment.</w:t>
      </w:r>
      <w:r>
        <w:t>)</w:t>
      </w:r>
    </w:p>
    <w:p w14:paraId="00227699" w14:textId="77777777" w:rsidR="00567A50" w:rsidRDefault="00567A50" w:rsidP="00567A50"/>
    <w:p w14:paraId="53FF978F" w14:textId="77777777" w:rsidR="00567A50" w:rsidRDefault="00567A50" w:rsidP="00567A50"/>
    <w:p w14:paraId="263753BF" w14:textId="65E45E06" w:rsidR="00567A50" w:rsidRDefault="00567A50" w:rsidP="006424E7">
      <w:pPr>
        <w:pStyle w:val="Heading3"/>
      </w:pPr>
      <w:r>
        <w:t>020323602</w:t>
      </w:r>
      <w:r>
        <w:rPr>
          <w:cs/>
        </w:rPr>
        <w:t xml:space="preserve"> </w:t>
      </w:r>
      <w:proofErr w:type="gramStart"/>
      <w:r>
        <w:rPr>
          <w:cs/>
        </w:rPr>
        <w:t>การบริหารงานก่อสร้าง</w:t>
      </w:r>
      <w:r w:rsidR="00934607">
        <w:t>(</w:t>
      </w:r>
      <w:proofErr w:type="gramEnd"/>
      <w:r w:rsidR="00934607">
        <w:t xml:space="preserve">Construction </w:t>
      </w:r>
      <w:proofErr w:type="gramStart"/>
      <w:r w:rsidR="00934607">
        <w:t>Management)</w:t>
      </w:r>
      <w:r>
        <w:rPr>
          <w:cs/>
        </w:rPr>
        <w:t>*</w:t>
      </w:r>
      <w:proofErr w:type="gramEnd"/>
      <w:r>
        <w:rPr>
          <w:cs/>
        </w:rPr>
        <w:t xml:space="preserve"> </w:t>
      </w:r>
      <w:r w:rsidR="00934607">
        <w:rPr>
          <w:rFonts w:hint="cs"/>
          <w:cs/>
        </w:rPr>
        <w:t xml:space="preserve">หน่วยกิต </w:t>
      </w:r>
      <w:r>
        <w:t>3(3-0-6)</w:t>
      </w:r>
    </w:p>
    <w:p w14:paraId="7545F449" w14:textId="77777777" w:rsidR="0092356A" w:rsidRDefault="00567A50" w:rsidP="0092356A">
      <w:pPr>
        <w:pStyle w:val="Heading4"/>
      </w:pPr>
      <w:r>
        <w:rPr>
          <w:cs/>
        </w:rPr>
        <w:t>วิชาบังคับก่อน</w:t>
      </w:r>
      <w:r w:rsidR="00934607">
        <w:t>(</w:t>
      </w:r>
      <w:r w:rsidR="0092356A">
        <w:t>Prerequisite</w:t>
      </w:r>
      <w:r w:rsidR="00934607">
        <w:t>)</w:t>
      </w:r>
      <w:r>
        <w:rPr>
          <w:cs/>
        </w:rPr>
        <w:t xml:space="preserve"> </w:t>
      </w:r>
    </w:p>
    <w:p w14:paraId="731DBA7D" w14:textId="309A2B29" w:rsidR="00567A50" w:rsidRDefault="00567A50" w:rsidP="00A810B1">
      <w:pPr>
        <w:pStyle w:val="Heading5"/>
      </w:pPr>
      <w:r>
        <w:rPr>
          <w:cs/>
        </w:rPr>
        <w:t xml:space="preserve"> </w:t>
      </w:r>
      <w:r>
        <w:t>020323601</w:t>
      </w:r>
      <w:r>
        <w:rPr>
          <w:cs/>
        </w:rPr>
        <w:t xml:space="preserve"> </w:t>
      </w:r>
      <w:r w:rsidR="00B01413">
        <w:rPr>
          <w:rFonts w:hint="cs"/>
          <w:cs/>
        </w:rPr>
        <w:t>การจัดการทางวิศวกรรม</w:t>
      </w:r>
      <w:r w:rsidR="00B01413">
        <w:t xml:space="preserve"> (</w:t>
      </w:r>
      <w:r w:rsidR="0092356A">
        <w:t>Engineering Management</w:t>
      </w:r>
      <w:r w:rsidR="00934607">
        <w:t>)</w:t>
      </w:r>
    </w:p>
    <w:p w14:paraId="1714DAF4" w14:textId="4E6872F8" w:rsidR="00567A50" w:rsidRDefault="00A810B1" w:rsidP="00B01413">
      <w:pPr>
        <w:pStyle w:val="Heading4"/>
      </w:pPr>
      <w:r w:rsidRPr="00A810B1">
        <w:rPr>
          <w:cs/>
        </w:rPr>
        <w:t>คำอธิบายรายวิชา เรียนเกี่ยวกับ</w:t>
      </w:r>
      <w:r w:rsidR="00567A50">
        <w:rPr>
          <w:cs/>
        </w:rPr>
        <w:t>ระบบและกระบวนการก่อสร้างเบื้องต้น ระบบการส่งมอบ</w:t>
      </w:r>
      <w:r w:rsidR="00B01413">
        <w:rPr>
          <w:cs/>
        </w:rPr>
        <w:tab/>
      </w:r>
      <w:r w:rsidR="00B01413">
        <w:rPr>
          <w:cs/>
        </w:rPr>
        <w:tab/>
      </w:r>
      <w:r w:rsidR="00567A50">
        <w:rPr>
          <w:cs/>
        </w:rPr>
        <w:t>งานโครงการก่อสร้างหลักการบริหารองค์กรในงานก่อสร้าง การจัดผังในบริเวณโครงการ</w:t>
      </w:r>
      <w:r w:rsidR="00B01413">
        <w:rPr>
          <w:cs/>
        </w:rPr>
        <w:tab/>
      </w:r>
      <w:r w:rsidR="00B01413">
        <w:rPr>
          <w:cs/>
        </w:rPr>
        <w:tab/>
      </w:r>
      <w:r w:rsidR="00B01413">
        <w:rPr>
          <w:cs/>
        </w:rPr>
        <w:tab/>
      </w:r>
      <w:r w:rsidR="00567A50">
        <w:rPr>
          <w:cs/>
        </w:rPr>
        <w:t>ก่อสร้าง การวางแผนโครงการและงา</w:t>
      </w:r>
      <w:r>
        <w:rPr>
          <w:rFonts w:hint="cs"/>
          <w:cs/>
        </w:rPr>
        <w:t>น</w:t>
      </w:r>
      <w:r w:rsidR="00567A50">
        <w:rPr>
          <w:cs/>
        </w:rPr>
        <w:t xml:space="preserve">ก่อสร้างโดยใช้โครงสร้างจําแนกงาน </w:t>
      </w:r>
      <w:r w:rsidR="00567A50">
        <w:t xml:space="preserve">Work </w:t>
      </w:r>
      <w:r w:rsidR="00B01413">
        <w:rPr>
          <w:cs/>
        </w:rPr>
        <w:tab/>
      </w:r>
      <w:r w:rsidR="00B01413">
        <w:rPr>
          <w:cs/>
        </w:rPr>
        <w:tab/>
      </w:r>
      <w:r w:rsidR="00B01413">
        <w:rPr>
          <w:cs/>
        </w:rPr>
        <w:tab/>
      </w:r>
      <w:r w:rsidR="00567A50">
        <w:t xml:space="preserve">Breakdown Structure (WBS) </w:t>
      </w:r>
      <w:r w:rsidR="00567A50">
        <w:rPr>
          <w:cs/>
        </w:rPr>
        <w:t>การจัดลําดับงานและกา</w:t>
      </w:r>
      <w:r w:rsidR="00B01413">
        <w:rPr>
          <w:rFonts w:hint="cs"/>
          <w:cs/>
        </w:rPr>
        <w:t>ร</w:t>
      </w:r>
      <w:r w:rsidR="00567A50">
        <w:rPr>
          <w:cs/>
        </w:rPr>
        <w:t>วางแผ</w:t>
      </w:r>
      <w:r w:rsidR="007150BE">
        <w:rPr>
          <w:rFonts w:hint="cs"/>
          <w:cs/>
        </w:rPr>
        <w:t>ไหฟ</w:t>
      </w:r>
      <w:r w:rsidR="00567A50">
        <w:rPr>
          <w:cs/>
        </w:rPr>
        <w:t>นทรัพยากร การ</w:t>
      </w:r>
      <w:r w:rsidR="00B01413">
        <w:rPr>
          <w:cs/>
        </w:rPr>
        <w:tab/>
      </w:r>
      <w:r w:rsidR="00B01413">
        <w:rPr>
          <w:cs/>
        </w:rPr>
        <w:tab/>
      </w:r>
      <w:r w:rsidR="00B01413">
        <w:rPr>
          <w:cs/>
        </w:rPr>
        <w:tab/>
      </w:r>
      <w:r w:rsidR="00567A50">
        <w:rPr>
          <w:cs/>
        </w:rPr>
        <w:t>บริหารจัดการทรัพยากร การจัดกําลังคน เครื่องจักรกลและอุปกรณ์การก่อสร้าง</w:t>
      </w:r>
    </w:p>
    <w:p w14:paraId="27E9C817" w14:textId="13F759B1" w:rsidR="00567A50" w:rsidRDefault="00B01413" w:rsidP="00B01413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 xml:space="preserve">เทคนิคการวางแผนและควบคุมโครงการโดยวิธีวิเคราะห์ </w:t>
      </w:r>
      <w:r w:rsidR="00567A50">
        <w:t xml:space="preserve">Program Evaluation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Review</w:t>
      </w:r>
      <w:r>
        <w:rPr>
          <w:rFonts w:hint="cs"/>
          <w:cs/>
        </w:rPr>
        <w:t xml:space="preserve"> </w:t>
      </w:r>
      <w:r w:rsidR="00567A50">
        <w:t xml:space="preserve">Technique (PERT) </w:t>
      </w:r>
      <w:r w:rsidR="00567A50">
        <w:rPr>
          <w:cs/>
        </w:rPr>
        <w:t xml:space="preserve">และ </w:t>
      </w:r>
      <w:r w:rsidR="00567A50">
        <w:t xml:space="preserve">Critical Path Method (CPM) </w:t>
      </w:r>
      <w:r w:rsidR="00567A50">
        <w:rPr>
          <w:cs/>
        </w:rPr>
        <w:t>การประเมิน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ความก้าวหน้าของงาน การจัดการความปลอดภัยในงานก่อสร้าง เรียนรู้ระบบคุณภาพตาม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มาตรฐานสากล การบริหารจัดการขยะจากการก่อสร้างอย่างมีประสิทธิภาพ</w:t>
      </w:r>
    </w:p>
    <w:p w14:paraId="4EADD8D8" w14:textId="3B91BE57" w:rsidR="00567A50" w:rsidRDefault="00B01413" w:rsidP="00567A50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934607">
        <w:t>(</w:t>
      </w:r>
      <w:r w:rsidR="00567A50">
        <w:t xml:space="preserve">Project delivery systems; project organization; site layout; project </w:t>
      </w:r>
      <w:proofErr w:type="gramStart"/>
      <w:r w:rsidR="00567A50">
        <w:t>planning;</w:t>
      </w:r>
      <w:proofErr w:type="gramEnd"/>
    </w:p>
    <w:p w14:paraId="3585B7E9" w14:textId="1B45631E" w:rsidR="00567A50" w:rsidRDefault="00B01413" w:rsidP="00B01413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 xml:space="preserve">Work Breakdown Structure (WBS); resource management; human resource;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modern</w:t>
      </w:r>
      <w:r>
        <w:rPr>
          <w:rFonts w:hint="cs"/>
          <w:cs/>
        </w:rPr>
        <w:t xml:space="preserve"> </w:t>
      </w:r>
      <w:r w:rsidR="00567A50">
        <w:t xml:space="preserve">construction technology; construction equipment; Critical Path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Method (CPM); Program</w:t>
      </w:r>
      <w:r>
        <w:rPr>
          <w:rFonts w:hint="cs"/>
          <w:cs/>
        </w:rPr>
        <w:t xml:space="preserve"> </w:t>
      </w:r>
      <w:r w:rsidR="00567A50">
        <w:t xml:space="preserve">Evaluation and Review Technique (PERT); progress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measurement; construction safety;</w:t>
      </w:r>
      <w:r>
        <w:rPr>
          <w:rFonts w:hint="cs"/>
          <w:cs/>
        </w:rPr>
        <w:t xml:space="preserve"> </w:t>
      </w:r>
      <w:r w:rsidR="00567A50">
        <w:t xml:space="preserve">quality systems; construction waste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>management.</w:t>
      </w:r>
      <w:r w:rsidR="00934607">
        <w:t>)</w:t>
      </w:r>
    </w:p>
    <w:p w14:paraId="54515EE9" w14:textId="77777777" w:rsidR="001774AE" w:rsidRDefault="001774AE" w:rsidP="00B01413"/>
    <w:p w14:paraId="7EBCFBF8" w14:textId="77777777" w:rsidR="001774AE" w:rsidRDefault="001774AE" w:rsidP="00B01413"/>
    <w:p w14:paraId="3A351641" w14:textId="77777777" w:rsidR="001774AE" w:rsidRDefault="001774AE" w:rsidP="00B01413"/>
    <w:p w14:paraId="1BF6F153" w14:textId="77777777" w:rsidR="001774AE" w:rsidRDefault="001774AE" w:rsidP="00B01413"/>
    <w:p w14:paraId="42CA3C57" w14:textId="77777777" w:rsidR="001774AE" w:rsidRDefault="001774AE" w:rsidP="00B01413"/>
    <w:p w14:paraId="4F326FBD" w14:textId="77777777" w:rsidR="001774AE" w:rsidRDefault="001774AE" w:rsidP="00B01413"/>
    <w:p w14:paraId="536DC90C" w14:textId="77777777" w:rsidR="001774AE" w:rsidRDefault="001774AE" w:rsidP="00B01413"/>
    <w:p w14:paraId="234C0210" w14:textId="77777777" w:rsidR="001774AE" w:rsidRDefault="001774AE" w:rsidP="00B01413"/>
    <w:p w14:paraId="7FF5C99A" w14:textId="77777777" w:rsidR="001774AE" w:rsidRDefault="001774AE" w:rsidP="00B01413"/>
    <w:p w14:paraId="36CA9573" w14:textId="77777777" w:rsidR="001774AE" w:rsidRDefault="001774AE" w:rsidP="00B01413"/>
    <w:p w14:paraId="29E7581A" w14:textId="77777777" w:rsidR="001774AE" w:rsidRDefault="001774AE" w:rsidP="00B01413"/>
    <w:p w14:paraId="43EA424F" w14:textId="77777777" w:rsidR="001774AE" w:rsidRDefault="001774AE" w:rsidP="00B01413"/>
    <w:p w14:paraId="1FD5EDD6" w14:textId="77777777" w:rsidR="001774AE" w:rsidRDefault="001774AE" w:rsidP="00B01413"/>
    <w:p w14:paraId="5799F2AC" w14:textId="72601363" w:rsidR="00B01413" w:rsidRDefault="00567A50" w:rsidP="006424E7">
      <w:pPr>
        <w:pStyle w:val="Heading3"/>
      </w:pPr>
      <w:r>
        <w:lastRenderedPageBreak/>
        <w:t>020323603</w:t>
      </w:r>
      <w:r>
        <w:rPr>
          <w:cs/>
        </w:rPr>
        <w:t xml:space="preserve"> </w:t>
      </w:r>
      <w:r w:rsidR="008F76F2">
        <w:rPr>
          <w:rFonts w:hint="cs"/>
          <w:cs/>
        </w:rPr>
        <w:t>วิธีการก่อสร้างและการประมาณราคา</w:t>
      </w:r>
      <w:r w:rsidR="008F76F2">
        <w:t xml:space="preserve"> (</w:t>
      </w:r>
      <w:r w:rsidR="00B01413">
        <w:t>Construction Method and Cost Estimation)</w:t>
      </w:r>
    </w:p>
    <w:p w14:paraId="158366C8" w14:textId="4A0ED095" w:rsidR="00567A50" w:rsidRDefault="008F76F2" w:rsidP="001774AE">
      <w:r>
        <w:rPr>
          <w:cs/>
        </w:rPr>
        <w:tab/>
      </w:r>
      <w:r>
        <w:rPr>
          <w:rFonts w:hint="cs"/>
          <w:cs/>
        </w:rPr>
        <w:t xml:space="preserve">        </w:t>
      </w:r>
      <w:r w:rsidR="00B01413">
        <w:rPr>
          <w:rFonts w:hint="cs"/>
          <w:cs/>
        </w:rPr>
        <w:t>หน่วยกิต</w:t>
      </w:r>
      <w:r w:rsidR="00567A50">
        <w:rPr>
          <w:cs/>
        </w:rPr>
        <w:t xml:space="preserve"> </w:t>
      </w:r>
      <w:r w:rsidR="00567A50">
        <w:t>3(3-0-6)</w:t>
      </w:r>
    </w:p>
    <w:p w14:paraId="3CEAEC9D" w14:textId="77777777" w:rsidR="001774AE" w:rsidRDefault="00567A50" w:rsidP="001774AE">
      <w:pPr>
        <w:pStyle w:val="Heading4"/>
      </w:pPr>
      <w:r>
        <w:rPr>
          <w:cs/>
        </w:rPr>
        <w:t xml:space="preserve">วิชาบังคับก่อน </w:t>
      </w:r>
      <w:r w:rsidR="001774AE">
        <w:t xml:space="preserve">(Prerequisite) </w:t>
      </w:r>
      <w:r>
        <w:rPr>
          <w:cs/>
        </w:rPr>
        <w:t xml:space="preserve"> </w:t>
      </w:r>
    </w:p>
    <w:p w14:paraId="1356C269" w14:textId="6DB5340D" w:rsidR="00567A50" w:rsidRDefault="00567A50" w:rsidP="001774AE">
      <w:pPr>
        <w:pStyle w:val="Heading5"/>
      </w:pPr>
      <w:r>
        <w:rPr>
          <w:cs/>
        </w:rPr>
        <w:t>ไม่มี</w:t>
      </w:r>
      <w:r w:rsidR="001774AE">
        <w:t>(None)</w:t>
      </w:r>
    </w:p>
    <w:p w14:paraId="2EC68514" w14:textId="18BDE15B" w:rsidR="00567A50" w:rsidRDefault="001774AE" w:rsidP="001774AE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หลักการก่อสร้าง เทคนิคและวิธีการก่อสร้าง เครื่องจักรกล</w:t>
      </w:r>
      <w:r>
        <w:tab/>
      </w:r>
      <w:r>
        <w:tab/>
      </w:r>
      <w:r w:rsidR="00567A50">
        <w:rPr>
          <w:cs/>
        </w:rPr>
        <w:t>และอุปกรณ์การก่อสร้างการจัดการและวางแผนการปฏิบัติงานก่อสร้าง วัสดุก่อสร้าง การ</w:t>
      </w:r>
      <w:r>
        <w:tab/>
      </w:r>
      <w:r>
        <w:tab/>
      </w:r>
      <w:r w:rsidR="00567A50">
        <w:rPr>
          <w:cs/>
        </w:rPr>
        <w:t>อ่านแบบและรายการประกอบแบบการแบ่งประเภทของงาน การแยกรายการวัสดุและ</w:t>
      </w:r>
      <w:r>
        <w:tab/>
      </w:r>
      <w:r>
        <w:tab/>
      </w:r>
      <w:r>
        <w:tab/>
      </w:r>
      <w:r w:rsidR="00567A50">
        <w:rPr>
          <w:cs/>
        </w:rPr>
        <w:t>แรงงาน การจัดทําบัญชีปริมาณงาน การตรวจสอบความถูกต้องของบัญชีปริมาณงาน การ</w:t>
      </w:r>
      <w:r>
        <w:tab/>
      </w:r>
      <w:r>
        <w:tab/>
      </w:r>
      <w:r w:rsidR="00567A50">
        <w:rPr>
          <w:cs/>
        </w:rPr>
        <w:t>สืบราคาค่าวัสดุและค่าแรงงาน การคิดราคาค่าดําเนินการ ภาษีกําไร การประยุกต์ใช้</w:t>
      </w:r>
      <w:r>
        <w:tab/>
      </w:r>
      <w:r>
        <w:tab/>
      </w:r>
      <w:r>
        <w:tab/>
      </w:r>
      <w:r w:rsidR="00567A50">
        <w:rPr>
          <w:cs/>
        </w:rPr>
        <w:t>เทคโนโลยีสารสนเทศและโปรแกรมสําเร็จรูปในการประมาณราคา</w:t>
      </w:r>
      <w:r>
        <w:t>(</w:t>
      </w:r>
      <w:r w:rsidR="00567A50">
        <w:t xml:space="preserve">Construction </w:t>
      </w:r>
      <w:r>
        <w:tab/>
      </w:r>
      <w:r>
        <w:tab/>
      </w:r>
      <w:r>
        <w:tab/>
      </w:r>
      <w:r w:rsidR="00567A50">
        <w:t>principle; technique; and methods; construction machine</w:t>
      </w:r>
    </w:p>
    <w:p w14:paraId="24ADB023" w14:textId="65881F2C" w:rsidR="00567A50" w:rsidRDefault="001774AE" w:rsidP="00F610B0">
      <w:r>
        <w:tab/>
      </w:r>
      <w:r>
        <w:tab/>
      </w:r>
      <w:r>
        <w:tab/>
      </w:r>
      <w:r w:rsidR="00567A50">
        <w:t xml:space="preserve">and equipment; construction planning and execution; construction materials; </w:t>
      </w:r>
      <w:r>
        <w:tab/>
      </w:r>
      <w:r>
        <w:tab/>
      </w:r>
      <w:r>
        <w:tab/>
      </w:r>
      <w:r w:rsidR="00567A50">
        <w:t>drawings and</w:t>
      </w:r>
      <w:r>
        <w:t xml:space="preserve"> </w:t>
      </w:r>
      <w:r w:rsidR="00567A50">
        <w:t xml:space="preserve">specifications analyzed; Work Breakdown Structure (WBS); work </w:t>
      </w:r>
      <w:r>
        <w:tab/>
      </w:r>
      <w:r>
        <w:tab/>
      </w:r>
      <w:r>
        <w:tab/>
      </w:r>
      <w:r w:rsidR="00567A50">
        <w:t>packages and bill of</w:t>
      </w:r>
      <w:r w:rsidR="00295B00">
        <w:t xml:space="preserve"> </w:t>
      </w:r>
      <w:r w:rsidR="00567A50">
        <w:t xml:space="preserve">quantities; cost of material and labor; estimation of </w:t>
      </w:r>
      <w:r w:rsidR="00F610B0">
        <w:tab/>
      </w:r>
      <w:r w:rsidR="00F610B0">
        <w:tab/>
      </w:r>
      <w:r w:rsidR="00F610B0">
        <w:tab/>
      </w:r>
      <w:r w:rsidR="00F610B0">
        <w:tab/>
      </w:r>
      <w:r w:rsidR="00567A50">
        <w:t>operating cost; tax; profits; information</w:t>
      </w:r>
      <w:r w:rsidR="00295B00">
        <w:t xml:space="preserve"> </w:t>
      </w:r>
      <w:r w:rsidR="00567A50">
        <w:t xml:space="preserve">technology and cost estimating </w:t>
      </w:r>
      <w:r w:rsidR="00F610B0">
        <w:tab/>
      </w:r>
      <w:r w:rsidR="00F610B0">
        <w:tab/>
      </w:r>
      <w:r w:rsidR="00F610B0">
        <w:tab/>
      </w:r>
      <w:r w:rsidR="00F610B0">
        <w:tab/>
      </w:r>
      <w:r w:rsidR="00567A50">
        <w:t>software applications.</w:t>
      </w:r>
      <w:r>
        <w:t>)</w:t>
      </w:r>
    </w:p>
    <w:p w14:paraId="21E92BBE" w14:textId="0F9DED85" w:rsidR="00567A50" w:rsidRDefault="00567A50" w:rsidP="006424E7">
      <w:pPr>
        <w:pStyle w:val="Heading3"/>
      </w:pPr>
      <w:r>
        <w:t>020323604</w:t>
      </w:r>
      <w:r>
        <w:rPr>
          <w:cs/>
        </w:rPr>
        <w:t xml:space="preserve"> </w:t>
      </w:r>
      <w:r w:rsidR="004C1690">
        <w:rPr>
          <w:rFonts w:hint="cs"/>
          <w:cs/>
        </w:rPr>
        <w:t>เศรษฐศาสตร์วิศวกรรมสําหรับการก่อสร้าง</w:t>
      </w:r>
      <w:r w:rsidR="004C1690">
        <w:t xml:space="preserve"> (Engineering Economics for </w:t>
      </w:r>
      <w:r w:rsidR="000C415E">
        <w:tab/>
      </w:r>
      <w:r w:rsidR="004C1690">
        <w:t>Construction)</w:t>
      </w:r>
      <w:r>
        <w:rPr>
          <w:cs/>
        </w:rPr>
        <w:t xml:space="preserve"> </w:t>
      </w:r>
      <w:r w:rsidR="004C1690">
        <w:rPr>
          <w:rFonts w:hint="cs"/>
          <w:cs/>
        </w:rPr>
        <w:t xml:space="preserve">หน่วยกิต </w:t>
      </w:r>
      <w:r>
        <w:t>3(3-0-6)</w:t>
      </w:r>
    </w:p>
    <w:p w14:paraId="20051D19" w14:textId="77777777" w:rsidR="000C415E" w:rsidRDefault="00567A50" w:rsidP="000C415E">
      <w:pPr>
        <w:pStyle w:val="Heading4"/>
      </w:pPr>
      <w:r>
        <w:rPr>
          <w:cs/>
        </w:rPr>
        <w:t>วิชาบังคับก่อน</w:t>
      </w:r>
      <w:r w:rsidR="00E75BC0">
        <w:t>(</w:t>
      </w:r>
      <w:r w:rsidR="000C415E">
        <w:t>Prerequisite</w:t>
      </w:r>
      <w:r w:rsidR="00E75BC0">
        <w:t>)</w:t>
      </w:r>
      <w:r>
        <w:rPr>
          <w:cs/>
        </w:rPr>
        <w:t xml:space="preserve"> </w:t>
      </w:r>
    </w:p>
    <w:p w14:paraId="3953211B" w14:textId="7A6A5C22" w:rsidR="00567A50" w:rsidRDefault="00567A50" w:rsidP="00B24F2F">
      <w:pPr>
        <w:pStyle w:val="Heading5"/>
      </w:pPr>
      <w:r>
        <w:rPr>
          <w:cs/>
        </w:rPr>
        <w:t xml:space="preserve"> ไม่มี</w:t>
      </w:r>
      <w:r w:rsidR="000C415E">
        <w:t>(None)</w:t>
      </w:r>
    </w:p>
    <w:p w14:paraId="6E1F4627" w14:textId="25C4DD18" w:rsidR="00567A50" w:rsidRDefault="000C415E" w:rsidP="00B24F2F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แนวคิดพื้นฐานทางเศรษฐศาสตร์วิศวกรรม แนวคิดมูลค่า</w:t>
      </w:r>
      <w:r w:rsidR="00B24F2F">
        <w:tab/>
      </w:r>
      <w:r w:rsidR="00B24F2F">
        <w:tab/>
      </w:r>
      <w:r w:rsidR="00567A50">
        <w:rPr>
          <w:cs/>
        </w:rPr>
        <w:t xml:space="preserve">ของเงินตามเวลา การวิเคราะห์มูลค่าเทียบเท่าปัจจุบันและการตัดสินใจ อัตราตอบแทน </w:t>
      </w:r>
      <w:r w:rsidR="00B24F2F">
        <w:tab/>
      </w:r>
      <w:r w:rsidR="00B24F2F">
        <w:tab/>
      </w:r>
      <w:r w:rsidR="00B24F2F">
        <w:tab/>
      </w:r>
      <w:r w:rsidR="00567A50">
        <w:rPr>
          <w:cs/>
        </w:rPr>
        <w:t>ต้นทุนตลอดอายุโครงการ และ อัตราผลตอบแทนต่อต้นทุน การเปลี่ยนและทดแทน</w:t>
      </w:r>
      <w:r w:rsidR="00B24F2F">
        <w:tab/>
      </w:r>
      <w:r w:rsidR="00B24F2F">
        <w:tab/>
      </w:r>
      <w:r w:rsidR="00B24F2F">
        <w:tab/>
      </w:r>
      <w:r w:rsidR="00567A50">
        <w:rPr>
          <w:cs/>
        </w:rPr>
        <w:t xml:space="preserve">ทรัพย์สิน เครื่องจักร เครื่องมือ การวิเคราะห์จุดคุ้มทุน การพิจารณาความไม่แน่นอนต่าง ๆ </w:t>
      </w:r>
      <w:r w:rsidR="00FE2B27">
        <w:tab/>
      </w:r>
      <w:r w:rsidR="00FE2B27">
        <w:tab/>
      </w:r>
      <w:r w:rsidR="00567A50">
        <w:rPr>
          <w:cs/>
        </w:rPr>
        <w:t>และความเสี่ยงที่เกี่ยวกับเงินเฟ้อและค่าเสื่อมราคา การประเมินโดยใช้การตัดสินใจแบบ</w:t>
      </w:r>
      <w:r w:rsidR="00FE2B27">
        <w:tab/>
      </w:r>
      <w:r w:rsidR="00FE2B27">
        <w:tab/>
      </w:r>
      <w:r w:rsidR="00FE2B27">
        <w:tab/>
      </w:r>
      <w:r w:rsidR="00567A50">
        <w:rPr>
          <w:cs/>
        </w:rPr>
        <w:t>แขนงต้นไม้การวิเคราะห์ทางเศรษฐศาสตร์หลังการคิดภาษีการประยุกต์ใช้การประเมินทาง</w:t>
      </w:r>
    </w:p>
    <w:p w14:paraId="4DF0B9F6" w14:textId="3834C297" w:rsidR="00567A50" w:rsidRDefault="00FE2B27" w:rsidP="00FE2B27">
      <w:r>
        <w:tab/>
      </w:r>
      <w:r>
        <w:tab/>
      </w:r>
      <w:r>
        <w:tab/>
      </w:r>
      <w:r w:rsidR="00567A50">
        <w:rPr>
          <w:cs/>
        </w:rPr>
        <w:t>เศรษฐศาสตร์ของโครงการก่อสร้าง</w:t>
      </w:r>
      <w:r w:rsidR="00B24F2F">
        <w:t xml:space="preserve">( </w:t>
      </w:r>
      <w:r w:rsidR="00567A50">
        <w:t xml:space="preserve">Basic concepts of engineering economics; time </w:t>
      </w:r>
      <w:r>
        <w:tab/>
      </w:r>
      <w:r>
        <w:tab/>
      </w:r>
      <w:r>
        <w:tab/>
      </w:r>
      <w:r w:rsidR="00567A50">
        <w:t>value of money concept;</w:t>
      </w:r>
      <w:r w:rsidR="00B24F2F">
        <w:t xml:space="preserve"> </w:t>
      </w:r>
      <w:r w:rsidR="00567A50">
        <w:t xml:space="preserve">present worth analysis and decision; rate of return; </w:t>
      </w:r>
      <w:r>
        <w:tab/>
      </w:r>
      <w:r>
        <w:tab/>
      </w:r>
      <w:r>
        <w:tab/>
      </w:r>
      <w:r w:rsidR="00567A50">
        <w:t>life-cycle cost; benefit-cost ratios;</w:t>
      </w:r>
      <w:r>
        <w:t xml:space="preserve"> </w:t>
      </w:r>
      <w:r w:rsidR="00567A50">
        <w:t xml:space="preserve">multiple choice replacement; break-even </w:t>
      </w:r>
      <w:r>
        <w:tab/>
      </w:r>
      <w:r>
        <w:tab/>
      </w:r>
      <w:r>
        <w:tab/>
      </w:r>
      <w:r w:rsidR="00567A50">
        <w:t xml:space="preserve">analysis; discussion of uncertainty and </w:t>
      </w:r>
      <w:r>
        <w:t>risk involving</w:t>
      </w:r>
      <w:r w:rsidR="00567A50">
        <w:t xml:space="preserve"> inflations and </w:t>
      </w:r>
      <w:r>
        <w:tab/>
      </w:r>
      <w:r>
        <w:tab/>
      </w:r>
      <w:r>
        <w:tab/>
      </w:r>
      <w:r>
        <w:tab/>
      </w:r>
      <w:r>
        <w:tab/>
      </w:r>
      <w:r w:rsidR="00567A50">
        <w:t xml:space="preserve">depreciation; evaluation using decision tree; after-tax </w:t>
      </w:r>
      <w:r>
        <w:t>economic analysis</w:t>
      </w:r>
      <w:r w:rsidR="00567A50">
        <w:t xml:space="preserve">; </w:t>
      </w:r>
      <w:r>
        <w:tab/>
      </w:r>
      <w:r>
        <w:tab/>
      </w:r>
      <w:r>
        <w:tab/>
      </w:r>
      <w:r>
        <w:tab/>
      </w:r>
      <w:r w:rsidR="00567A50">
        <w:t>applications of an economic evaluation of construction projects.</w:t>
      </w:r>
      <w:r w:rsidR="00B24F2F">
        <w:t>)</w:t>
      </w:r>
    </w:p>
    <w:p w14:paraId="7CDCF161" w14:textId="77777777" w:rsidR="00FE2B27" w:rsidRDefault="00FE2B27" w:rsidP="00FE2B27"/>
    <w:p w14:paraId="7550077E" w14:textId="57E0CAFB" w:rsidR="00567A50" w:rsidRDefault="00567A50" w:rsidP="006424E7">
      <w:pPr>
        <w:pStyle w:val="Heading3"/>
      </w:pPr>
      <w:r>
        <w:t>020323605</w:t>
      </w:r>
      <w:r>
        <w:rPr>
          <w:cs/>
        </w:rPr>
        <w:t xml:space="preserve"> </w:t>
      </w:r>
      <w:r w:rsidR="000A1B6F">
        <w:rPr>
          <w:rFonts w:hint="cs"/>
          <w:cs/>
        </w:rPr>
        <w:t>การวิจัยดําเนินงานสําหรับบริหารงานก่อสร้าง</w:t>
      </w:r>
      <w:r w:rsidR="000A1B6F">
        <w:t xml:space="preserve"> (</w:t>
      </w:r>
      <w:r w:rsidR="00B0617A">
        <w:t xml:space="preserve">Operations Research for </w:t>
      </w:r>
      <w:r w:rsidR="000A1B6F">
        <w:tab/>
      </w:r>
      <w:r w:rsidR="00B0617A">
        <w:t>Construction Management)</w:t>
      </w:r>
      <w:r w:rsidR="00B0617A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02470259" w14:textId="77777777" w:rsidR="000A1B6F" w:rsidRDefault="00567A50" w:rsidP="000A1B6F">
      <w:pPr>
        <w:pStyle w:val="Heading4"/>
      </w:pPr>
      <w:r>
        <w:rPr>
          <w:cs/>
        </w:rPr>
        <w:t xml:space="preserve">วิชาบังคับก่อน </w:t>
      </w:r>
      <w:r w:rsidR="000A1B6F">
        <w:t>(Prerequisite)</w:t>
      </w:r>
    </w:p>
    <w:p w14:paraId="3E08761F" w14:textId="113A67A2" w:rsidR="00567A50" w:rsidRDefault="00567A50" w:rsidP="000A1B6F">
      <w:pPr>
        <w:pStyle w:val="Heading5"/>
      </w:pPr>
      <w:r>
        <w:rPr>
          <w:cs/>
        </w:rPr>
        <w:t xml:space="preserve"> ไม่มี</w:t>
      </w:r>
      <w:r w:rsidR="000A1B6F">
        <w:t>(None)</w:t>
      </w:r>
    </w:p>
    <w:p w14:paraId="6E02D581" w14:textId="1BBE7932" w:rsidR="00567A50" w:rsidRDefault="000A1B6F" w:rsidP="000A1B6F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 xml:space="preserve">วิธีการวิจัยดําเนินงานเพื่อแก้ปัญหาทางวิศวกรรมสมัยใหม่ </w:t>
      </w:r>
      <w:r>
        <w:tab/>
      </w:r>
      <w:r>
        <w:tab/>
      </w:r>
      <w:r w:rsidR="00567A50">
        <w:rPr>
          <w:cs/>
        </w:rPr>
        <w:t>การใช้รูปแบบจําลองทางคณิตศาสตร์วิธีการโปรแกรมเชิงเส้นตรง รูปแบบการขนส่ง ทฤษฎี</w:t>
      </w:r>
      <w:r>
        <w:tab/>
      </w:r>
      <w:r>
        <w:tab/>
      </w:r>
      <w:r w:rsidR="00567A50">
        <w:rPr>
          <w:cs/>
        </w:rPr>
        <w:t>เกมส์การจําลองแบบปัญหาในกระบวนการตัดสินใจ และการหาค่าที่เหมาะสมที่สุด การใช้</w:t>
      </w:r>
      <w:r>
        <w:tab/>
      </w:r>
      <w:r>
        <w:tab/>
      </w:r>
      <w:r w:rsidR="00567A50">
        <w:rPr>
          <w:cs/>
        </w:rPr>
        <w:t>โปรแกรมสําเร็จรูปสําหรับการแก้ปัญหาและการวิเคราะห์ปัญหาสําหรับการบริหารงาน</w:t>
      </w:r>
      <w:r>
        <w:tab/>
      </w:r>
      <w:r>
        <w:tab/>
      </w:r>
      <w:r>
        <w:tab/>
      </w:r>
      <w:r w:rsidR="00567A50">
        <w:rPr>
          <w:cs/>
        </w:rPr>
        <w:t>ก่อสร้าง</w:t>
      </w:r>
      <w:r>
        <w:t>(</w:t>
      </w:r>
      <w:r w:rsidR="00567A50">
        <w:t>Operations research for solving modern engineering problems;</w:t>
      </w:r>
      <w:r>
        <w:t xml:space="preserve"> </w:t>
      </w:r>
      <w:r>
        <w:tab/>
      </w:r>
      <w:r>
        <w:tab/>
      </w:r>
      <w:r>
        <w:tab/>
      </w:r>
      <w:r w:rsidR="00567A50">
        <w:t xml:space="preserve">mathematical and computational modeling; linear programming; </w:t>
      </w:r>
      <w:r>
        <w:tab/>
      </w:r>
      <w:r>
        <w:tab/>
      </w:r>
      <w:r>
        <w:tab/>
      </w:r>
      <w:r>
        <w:tab/>
      </w:r>
      <w:r w:rsidR="00567A50">
        <w:t>transportation module;</w:t>
      </w:r>
      <w:r>
        <w:t xml:space="preserve"> </w:t>
      </w:r>
      <w:r w:rsidR="00567A50">
        <w:t xml:space="preserve">game theory; modeling and solution techniques for </w:t>
      </w:r>
      <w:r>
        <w:tab/>
      </w:r>
      <w:r>
        <w:tab/>
      </w:r>
      <w:r w:rsidR="00567A50">
        <w:t>decision-making; optimization; analytic</w:t>
      </w:r>
      <w:r>
        <w:t xml:space="preserve"> </w:t>
      </w:r>
      <w:r w:rsidR="00567A50">
        <w:t xml:space="preserve">techniques and computer packages </w:t>
      </w:r>
      <w:r>
        <w:tab/>
      </w:r>
      <w:r>
        <w:tab/>
      </w:r>
      <w:r w:rsidR="00567A50">
        <w:t>will be used to solve problems in construction</w:t>
      </w:r>
      <w:r>
        <w:t xml:space="preserve"> </w:t>
      </w:r>
      <w:r w:rsidR="00567A50">
        <w:t>management.</w:t>
      </w:r>
      <w:r>
        <w:t>)</w:t>
      </w:r>
    </w:p>
    <w:p w14:paraId="4DE47BCC" w14:textId="55100C3F" w:rsidR="00567A50" w:rsidRDefault="00567A50" w:rsidP="006424E7">
      <w:pPr>
        <w:pStyle w:val="Heading3"/>
      </w:pPr>
      <w:r>
        <w:t>020323606</w:t>
      </w:r>
      <w:r>
        <w:rPr>
          <w:cs/>
        </w:rPr>
        <w:t xml:space="preserve"> </w:t>
      </w:r>
      <w:r w:rsidR="000A1B6F">
        <w:rPr>
          <w:rFonts w:hint="cs"/>
          <w:cs/>
        </w:rPr>
        <w:t>กลยุทธ์การประมาณราคาและวิเคราะห์ราคางานก่อสร้าง</w:t>
      </w:r>
      <w:r w:rsidR="000A1B6F">
        <w:t xml:space="preserve"> (Construction </w:t>
      </w:r>
      <w:r w:rsidR="000A1B6F">
        <w:rPr>
          <w:cs/>
        </w:rPr>
        <w:tab/>
      </w:r>
      <w:r w:rsidR="000A1B6F">
        <w:rPr>
          <w:cs/>
        </w:rPr>
        <w:tab/>
      </w:r>
      <w:r w:rsidR="000A1B6F">
        <w:rPr>
          <w:cs/>
        </w:rPr>
        <w:tab/>
      </w:r>
      <w:r w:rsidR="000A1B6F">
        <w:t>Cost Estimation Strategic and Analysis)</w:t>
      </w:r>
      <w:r w:rsidR="000A1B6F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34704ADA" w14:textId="3E369569" w:rsidR="000A1B6F" w:rsidRDefault="00567A50" w:rsidP="000A1B6F">
      <w:pPr>
        <w:pStyle w:val="Heading4"/>
      </w:pPr>
      <w:r>
        <w:rPr>
          <w:cs/>
        </w:rPr>
        <w:t>วิชาบังคับก่อน</w:t>
      </w:r>
      <w:r w:rsidR="000A1B6F">
        <w:t>(Prerequisite)</w:t>
      </w:r>
    </w:p>
    <w:p w14:paraId="248C3C57" w14:textId="1472BF08" w:rsidR="00567A50" w:rsidRDefault="00567A50" w:rsidP="000A1B6F">
      <w:pPr>
        <w:pStyle w:val="Heading5"/>
      </w:pPr>
      <w:r>
        <w:rPr>
          <w:cs/>
        </w:rPr>
        <w:t xml:space="preserve"> </w:t>
      </w:r>
      <w:r>
        <w:t>020323601</w:t>
      </w:r>
      <w:r>
        <w:rPr>
          <w:cs/>
        </w:rPr>
        <w:t xml:space="preserve"> </w:t>
      </w:r>
      <w:r w:rsidR="000A1B6F">
        <w:rPr>
          <w:rFonts w:hint="cs"/>
          <w:cs/>
        </w:rPr>
        <w:t>การจัดการทางวิศวกรรม</w:t>
      </w:r>
      <w:r w:rsidR="000A1B6F">
        <w:t xml:space="preserve"> (Engineering Management)</w:t>
      </w:r>
    </w:p>
    <w:p w14:paraId="2DC15F94" w14:textId="30AAF74F" w:rsidR="00567A50" w:rsidRDefault="00AC5D61" w:rsidP="00D23B9C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กลยุทธ์สําหรับการประมาณ และควบคุมราคาการก่อสร้าง</w:t>
      </w:r>
      <w:r w:rsidR="00D23B9C">
        <w:tab/>
      </w:r>
      <w:r w:rsidR="00D23B9C">
        <w:tab/>
      </w:r>
      <w:r w:rsidR="00567A50">
        <w:rPr>
          <w:cs/>
        </w:rPr>
        <w:t>ตามรายการมาตรฐานประกอบแบบโดยการวิเคราะห์งาน ระยะเวลา และทรัพยากรที่มี</w:t>
      </w:r>
      <w:r w:rsidR="00D23B9C">
        <w:tab/>
      </w:r>
      <w:r w:rsidR="00D23B9C">
        <w:tab/>
      </w:r>
      <w:r w:rsidR="00D23B9C">
        <w:tab/>
      </w:r>
      <w:r w:rsidR="00567A50">
        <w:rPr>
          <w:cs/>
        </w:rPr>
        <w:t>ความจําเป็น การจัดทําเอกสารเพื่อการประมูลงานก่อสร้าง การเขียนรายละเอียด และ</w:t>
      </w:r>
      <w:r w:rsidR="00D23B9C">
        <w:tab/>
      </w:r>
      <w:r w:rsidR="00D23B9C">
        <w:tab/>
      </w:r>
      <w:r w:rsidR="00D23B9C">
        <w:tab/>
      </w:r>
      <w:r w:rsidR="00567A50">
        <w:rPr>
          <w:cs/>
        </w:rPr>
        <w:t>ข้อกําหนดสําหรับแนบในแผนงาน การทําสัญญาและดําเนินการก่อสร้างตามสัญญา การ</w:t>
      </w:r>
      <w:r w:rsidR="00D23B9C">
        <w:tab/>
      </w:r>
      <w:r w:rsidR="00D23B9C">
        <w:tab/>
      </w:r>
      <w:r w:rsidR="00D23B9C">
        <w:tab/>
      </w:r>
      <w:r w:rsidR="00567A50">
        <w:rPr>
          <w:cs/>
        </w:rPr>
        <w:t>เขียนรายงานประกอบแบบก่อสร้าง การประกวดราคา การทําสัญญาการจัดทําปริมาณวัสดุ</w:t>
      </w:r>
      <w:r w:rsidR="00D23B9C">
        <w:tab/>
      </w:r>
      <w:r w:rsidR="00D23B9C">
        <w:tab/>
      </w:r>
      <w:r w:rsidR="00567A50">
        <w:rPr>
          <w:cs/>
        </w:rPr>
        <w:t>การประมาณราคาค่าก่อสร้างที่ใช้เครื่องจักร และวิธีการก่อสร้างต่าง ๆ</w:t>
      </w:r>
      <w:r w:rsidR="00D23B9C">
        <w:t>(Cost</w:t>
      </w:r>
      <w:r w:rsidR="00567A50">
        <w:t xml:space="preserve"> estimating </w:t>
      </w:r>
      <w:r w:rsidR="00D23B9C">
        <w:tab/>
      </w:r>
      <w:r w:rsidR="00D23B9C">
        <w:tab/>
      </w:r>
      <w:r w:rsidR="00567A50">
        <w:t xml:space="preserve">strategy and activity-based costing (ABC); document forbidding and cost </w:t>
      </w:r>
      <w:r w:rsidR="00D23B9C">
        <w:tab/>
      </w:r>
      <w:r w:rsidR="00D23B9C">
        <w:tab/>
      </w:r>
      <w:r w:rsidR="00D23B9C">
        <w:tab/>
      </w:r>
      <w:r w:rsidR="00567A50">
        <w:t xml:space="preserve">accounting; construction drawings and specifications; </w:t>
      </w:r>
      <w:r w:rsidR="00D23B9C">
        <w:t>construction contract</w:t>
      </w:r>
      <w:r w:rsidR="00567A50">
        <w:t xml:space="preserve"> </w:t>
      </w:r>
      <w:r w:rsidR="00D23B9C">
        <w:tab/>
      </w:r>
      <w:r w:rsidR="00D23B9C">
        <w:tab/>
      </w:r>
      <w:r w:rsidR="00567A50">
        <w:t xml:space="preserve">and contractual obligation tender document; construction contract; bill </w:t>
      </w:r>
      <w:r w:rsidR="00D23B9C">
        <w:t xml:space="preserve">of </w:t>
      </w:r>
      <w:r w:rsidR="00D23B9C">
        <w:tab/>
      </w:r>
      <w:r w:rsidR="00D23B9C">
        <w:tab/>
        <w:t>quantities</w:t>
      </w:r>
      <w:r w:rsidR="00567A50">
        <w:t xml:space="preserve"> (BOQ); estimating equipment cost and methods.</w:t>
      </w:r>
      <w:r w:rsidR="00D23B9C">
        <w:t>)</w:t>
      </w:r>
    </w:p>
    <w:p w14:paraId="20D88F5D" w14:textId="77777777" w:rsidR="00D23B9C" w:rsidRDefault="00D23B9C" w:rsidP="00D23B9C"/>
    <w:p w14:paraId="486E2D86" w14:textId="77777777" w:rsidR="00D23B9C" w:rsidRDefault="00D23B9C" w:rsidP="00D23B9C"/>
    <w:p w14:paraId="225948AA" w14:textId="77777777" w:rsidR="00D23B9C" w:rsidRDefault="00D23B9C" w:rsidP="00D23B9C"/>
    <w:p w14:paraId="3D342CD9" w14:textId="77777777" w:rsidR="00D23B9C" w:rsidRPr="00D23B9C" w:rsidRDefault="00D23B9C" w:rsidP="00D23B9C"/>
    <w:p w14:paraId="6E7C6A28" w14:textId="537119B7" w:rsidR="00567A50" w:rsidRDefault="00567A50" w:rsidP="006424E7">
      <w:pPr>
        <w:pStyle w:val="Heading3"/>
      </w:pPr>
      <w:r>
        <w:lastRenderedPageBreak/>
        <w:t>020323607</w:t>
      </w:r>
      <w:r>
        <w:rPr>
          <w:cs/>
        </w:rPr>
        <w:t xml:space="preserve"> </w:t>
      </w:r>
      <w:r w:rsidR="00D23B9C">
        <w:rPr>
          <w:rFonts w:hint="cs"/>
          <w:cs/>
        </w:rPr>
        <w:t>การบริหารการก่อสร้างด้วยโปรแกรมคอมพิวเตอร์</w:t>
      </w:r>
      <w:r w:rsidR="00D23B9C">
        <w:t xml:space="preserve"> (Construction Management with </w:t>
      </w:r>
      <w:r w:rsidR="0078783D">
        <w:rPr>
          <w:cs/>
        </w:rPr>
        <w:tab/>
      </w:r>
      <w:r w:rsidR="00D23B9C">
        <w:t>Computer Program)</w:t>
      </w:r>
      <w:r>
        <w:rPr>
          <w:cs/>
        </w:rPr>
        <w:t xml:space="preserve"> </w:t>
      </w:r>
      <w:r w:rsidR="00D23B9C">
        <w:rPr>
          <w:rFonts w:hint="cs"/>
          <w:cs/>
        </w:rPr>
        <w:t xml:space="preserve">หน่วยกิต </w:t>
      </w:r>
      <w:r>
        <w:t>3(1-4-4)</w:t>
      </w:r>
    </w:p>
    <w:p w14:paraId="5981C541" w14:textId="77777777" w:rsidR="00AC5D61" w:rsidRDefault="00567A50" w:rsidP="00DE7E06">
      <w:pPr>
        <w:pStyle w:val="Heading4"/>
      </w:pPr>
      <w:r>
        <w:rPr>
          <w:cs/>
        </w:rPr>
        <w:t>วิชาบังคับก่อน</w:t>
      </w:r>
      <w:r w:rsidR="0078783D">
        <w:t>(</w:t>
      </w:r>
      <w:r w:rsidR="00D10E00">
        <w:t>Prerequisite</w:t>
      </w:r>
      <w:r w:rsidR="0078783D">
        <w:t>)</w:t>
      </w:r>
      <w:r>
        <w:rPr>
          <w:cs/>
        </w:rPr>
        <w:t xml:space="preserve"> </w:t>
      </w:r>
    </w:p>
    <w:p w14:paraId="50DFF75B" w14:textId="54A7C6F9" w:rsidR="00567A50" w:rsidRDefault="00567A50" w:rsidP="00DE7E06">
      <w:pPr>
        <w:pStyle w:val="Heading5"/>
      </w:pPr>
      <w:r>
        <w:rPr>
          <w:cs/>
        </w:rPr>
        <w:t xml:space="preserve"> </w:t>
      </w:r>
      <w:r>
        <w:t>020323601</w:t>
      </w:r>
      <w:r>
        <w:rPr>
          <w:cs/>
        </w:rPr>
        <w:t xml:space="preserve"> </w:t>
      </w:r>
      <w:r w:rsidR="00AC5D61">
        <w:rPr>
          <w:rFonts w:hint="cs"/>
          <w:cs/>
        </w:rPr>
        <w:t>การจัดการทางวิศวกรรม</w:t>
      </w:r>
      <w:r w:rsidR="00AC5D61">
        <w:t xml:space="preserve"> (Engineering Management</w:t>
      </w:r>
      <w:r w:rsidR="0078783D">
        <w:t>)</w:t>
      </w:r>
    </w:p>
    <w:p w14:paraId="7AFF6AE5" w14:textId="230A26D6" w:rsidR="00567A50" w:rsidRDefault="00AC5D61" w:rsidP="00201304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หลักการบริหารโครงการ และวงจรชีวิตของการบริหาร</w:t>
      </w:r>
      <w:r w:rsidR="009F75D9">
        <w:tab/>
      </w:r>
      <w:r w:rsidR="009F75D9">
        <w:tab/>
      </w:r>
      <w:r w:rsidR="009F75D9">
        <w:tab/>
      </w:r>
      <w:r w:rsidR="00567A50">
        <w:rPr>
          <w:cs/>
        </w:rPr>
        <w:t xml:space="preserve">โครงการเบื้องต้น การบริหารโครงการด้วยโปรแกรมคอมพิวเตอร์โดยการสร้าง </w:t>
      </w:r>
      <w:r w:rsidR="00567A50">
        <w:t xml:space="preserve">Work </w:t>
      </w:r>
      <w:r w:rsidR="009F75D9">
        <w:tab/>
      </w:r>
      <w:r w:rsidR="009F75D9">
        <w:tab/>
      </w:r>
      <w:r w:rsidR="009F75D9">
        <w:tab/>
      </w:r>
      <w:r w:rsidR="00567A50">
        <w:t xml:space="preserve">Breakdown Structure (WBS) </w:t>
      </w:r>
      <w:r w:rsidR="00567A50">
        <w:rPr>
          <w:cs/>
        </w:rPr>
        <w:t>สร้างรหัสสําหรับงาน และการสร้างความสัมพันธ์ระหว่าง</w:t>
      </w:r>
      <w:r w:rsidR="009F75D9">
        <w:tab/>
      </w:r>
      <w:r w:rsidR="009F75D9">
        <w:tab/>
      </w:r>
      <w:r w:rsidR="00567A50">
        <w:rPr>
          <w:cs/>
        </w:rPr>
        <w:t>งาน การกําหนดและสั่งคํานวณแผนงาน การกําหนดเงื่อนไขลงในแผนงาน การจัด</w:t>
      </w:r>
      <w:r w:rsidR="009F75D9">
        <w:tab/>
      </w:r>
      <w:r w:rsidR="009F75D9">
        <w:tab/>
      </w:r>
      <w:r w:rsidR="009F75D9">
        <w:tab/>
      </w:r>
      <w:r w:rsidR="00567A50">
        <w:rPr>
          <w:cs/>
        </w:rPr>
        <w:t>ทรัพยากรและต้นทุน การกําหนดแผนงานโครงการหลัก (</w:t>
      </w:r>
      <w:r w:rsidR="00567A50">
        <w:t xml:space="preserve">Baseline) </w:t>
      </w:r>
      <w:r w:rsidR="00567A50">
        <w:rPr>
          <w:cs/>
        </w:rPr>
        <w:t>เทคนิคในการปรับ</w:t>
      </w:r>
      <w:r w:rsidR="009F75D9">
        <w:tab/>
      </w:r>
      <w:r w:rsidR="009F75D9">
        <w:tab/>
      </w:r>
      <w:r w:rsidR="009F75D9">
        <w:tab/>
      </w:r>
      <w:r w:rsidR="00567A50">
        <w:rPr>
          <w:cs/>
        </w:rPr>
        <w:t>แผนงานโครงการให้เหมาะสม การรายงานความก้าวหน้าโครงการ เพื่อการวิเคราะห์และ</w:t>
      </w:r>
      <w:r w:rsidR="009F75D9">
        <w:tab/>
      </w:r>
      <w:r w:rsidR="009F75D9">
        <w:tab/>
      </w:r>
      <w:r w:rsidR="00567A50">
        <w:rPr>
          <w:cs/>
        </w:rPr>
        <w:t xml:space="preserve">ปรับปรุงข้อมูลโครงการ การจัดการระบบเอกสารโครงการ การรายงานผลการดําเนินการ </w:t>
      </w:r>
      <w:r w:rsidR="009F75D9">
        <w:tab/>
      </w:r>
      <w:r w:rsidR="009F75D9">
        <w:tab/>
      </w:r>
      <w:r w:rsidR="00567A50">
        <w:rPr>
          <w:cs/>
        </w:rPr>
        <w:t>และการนําเสนอข้อมูลในรูปแบบต่าง ๆ</w:t>
      </w:r>
      <w:r w:rsidR="009F75D9">
        <w:t xml:space="preserve"> </w:t>
      </w:r>
      <w:r w:rsidR="0078783D">
        <w:t>(</w:t>
      </w:r>
      <w:r w:rsidR="00567A50">
        <w:t xml:space="preserve">Principle of project management and </w:t>
      </w:r>
      <w:r w:rsidR="009F75D9">
        <w:tab/>
      </w:r>
      <w:r w:rsidR="009F75D9">
        <w:tab/>
      </w:r>
      <w:r w:rsidR="009F75D9">
        <w:tab/>
      </w:r>
      <w:r w:rsidR="00567A50">
        <w:t>project life cycle management;</w:t>
      </w:r>
      <w:r w:rsidR="009F75D9">
        <w:t xml:space="preserve"> </w:t>
      </w:r>
      <w:r w:rsidR="00567A50">
        <w:t xml:space="preserve">computer-based project management: </w:t>
      </w:r>
      <w:r w:rsidR="009F75D9">
        <w:tab/>
      </w:r>
      <w:r w:rsidR="009F75D9">
        <w:tab/>
      </w:r>
      <w:r w:rsidR="009F75D9">
        <w:tab/>
      </w:r>
      <w:r w:rsidR="00567A50">
        <w:t>developing the Work Breakdown Structure (WBS);</w:t>
      </w:r>
      <w:r w:rsidR="009F75D9">
        <w:t xml:space="preserve"> </w:t>
      </w:r>
      <w:r w:rsidR="00567A50">
        <w:t xml:space="preserve">work package and work </w:t>
      </w:r>
      <w:r w:rsidR="009F75D9">
        <w:tab/>
      </w:r>
      <w:r w:rsidR="009F75D9">
        <w:tab/>
      </w:r>
      <w:r w:rsidR="009F75D9">
        <w:tab/>
      </w:r>
      <w:r w:rsidR="00567A50">
        <w:t>account; project scheduling and cost planning; pre-condition for</w:t>
      </w:r>
      <w:r w:rsidR="009F75D9">
        <w:t xml:space="preserve"> </w:t>
      </w:r>
      <w:r w:rsidR="00567A50">
        <w:t xml:space="preserve">project </w:t>
      </w:r>
      <w:r w:rsidR="009F75D9">
        <w:tab/>
      </w:r>
      <w:r w:rsidR="009F75D9">
        <w:tab/>
      </w:r>
      <w:r w:rsidR="009F75D9">
        <w:tab/>
      </w:r>
      <w:r w:rsidR="00567A50">
        <w:t>planning; manage project’s budget and resources; baseline schedule; project</w:t>
      </w:r>
      <w:r w:rsidR="009F75D9">
        <w:t xml:space="preserve"> </w:t>
      </w:r>
      <w:r w:rsidR="009F75D9">
        <w:tab/>
      </w:r>
      <w:r w:rsidR="009F75D9">
        <w:tab/>
      </w:r>
      <w:r w:rsidR="00567A50">
        <w:t xml:space="preserve">updating technique; progress tracking; costs analyzing; and project quality </w:t>
      </w:r>
      <w:r w:rsidR="009F75D9">
        <w:tab/>
      </w:r>
      <w:r w:rsidR="009F75D9">
        <w:tab/>
      </w:r>
      <w:r w:rsidR="009F75D9">
        <w:tab/>
      </w:r>
      <w:r w:rsidR="00567A50">
        <w:t>assessment;</w:t>
      </w:r>
      <w:r w:rsidR="009F75D9">
        <w:t xml:space="preserve"> </w:t>
      </w:r>
      <w:r w:rsidR="00567A50">
        <w:t>project information system; project evaluation and reports.</w:t>
      </w:r>
      <w:r w:rsidR="0078783D">
        <w:t>)</w:t>
      </w:r>
    </w:p>
    <w:p w14:paraId="667B28F6" w14:textId="77777777" w:rsidR="002168FE" w:rsidRPr="002168FE" w:rsidRDefault="002168FE" w:rsidP="002168FE"/>
    <w:p w14:paraId="7FFD479D" w14:textId="0A9E6FB2" w:rsidR="00567A50" w:rsidRDefault="00567A50" w:rsidP="006424E7">
      <w:pPr>
        <w:pStyle w:val="Heading3"/>
      </w:pPr>
      <w:r>
        <w:lastRenderedPageBreak/>
        <w:t>020323608</w:t>
      </w:r>
      <w:r>
        <w:rPr>
          <w:cs/>
        </w:rPr>
        <w:t xml:space="preserve"> </w:t>
      </w:r>
      <w:r w:rsidR="009F75D9">
        <w:rPr>
          <w:rFonts w:hint="cs"/>
          <w:cs/>
        </w:rPr>
        <w:t>ศิลปะและเทคนิคเฉพาะสําหรับการบริหารงานก่อสร้าง</w:t>
      </w:r>
      <w:r w:rsidR="009F75D9">
        <w:t xml:space="preserve"> (Arts and Techniques in </w:t>
      </w:r>
      <w:r w:rsidR="00201304">
        <w:tab/>
      </w:r>
      <w:r w:rsidR="009F75D9">
        <w:t>Construction Management)</w:t>
      </w:r>
      <w:r>
        <w:rPr>
          <w:cs/>
        </w:rPr>
        <w:t xml:space="preserve"> </w:t>
      </w:r>
      <w:r w:rsidR="009F75D9">
        <w:rPr>
          <w:rFonts w:hint="cs"/>
          <w:cs/>
        </w:rPr>
        <w:t xml:space="preserve">หน่วยกิต </w:t>
      </w:r>
      <w:r>
        <w:t>3(3-0-6)</w:t>
      </w:r>
    </w:p>
    <w:p w14:paraId="2C2C281F" w14:textId="77777777" w:rsidR="00201304" w:rsidRDefault="00567A50" w:rsidP="00201304">
      <w:pPr>
        <w:pStyle w:val="Heading4"/>
      </w:pPr>
      <w:r>
        <w:rPr>
          <w:cs/>
        </w:rPr>
        <w:t>วิชาบังคับก่อน</w:t>
      </w:r>
      <w:r w:rsidR="006A48E2">
        <w:t>(Prerequisite)</w:t>
      </w:r>
      <w:r>
        <w:rPr>
          <w:cs/>
        </w:rPr>
        <w:t xml:space="preserve"> </w:t>
      </w:r>
    </w:p>
    <w:p w14:paraId="3CA1F69F" w14:textId="295DA4D9" w:rsidR="00567A50" w:rsidRDefault="00567A50" w:rsidP="002168FE">
      <w:pPr>
        <w:pStyle w:val="Heading5"/>
      </w:pPr>
      <w:r>
        <w:rPr>
          <w:cs/>
        </w:rPr>
        <w:t xml:space="preserve"> ไม่มี</w:t>
      </w:r>
      <w:r w:rsidR="006A48E2">
        <w:t>(</w:t>
      </w:r>
      <w:r w:rsidR="00201304">
        <w:t>None</w:t>
      </w:r>
      <w:r w:rsidR="006A48E2">
        <w:t>)</w:t>
      </w:r>
    </w:p>
    <w:p w14:paraId="5985ED82" w14:textId="7B662B76" w:rsidR="00567A50" w:rsidRDefault="002168FE" w:rsidP="002168FE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การวิเคราะห์การพัฒนาทางเทคโนโลยีการก่อสร้างที่</w:t>
      </w:r>
      <w:r>
        <w:tab/>
      </w:r>
      <w:r>
        <w:tab/>
      </w:r>
      <w:r>
        <w:tab/>
      </w:r>
      <w:r w:rsidR="00567A50">
        <w:rPr>
          <w:cs/>
        </w:rPr>
        <w:t>น่าสนใจในปัจจุบัน ปัญหาและวิธีการแก้ไขโดยเทคนิคเฉพาะในการบริหารจัดการงาน</w:t>
      </w:r>
      <w:r>
        <w:tab/>
      </w:r>
      <w:r>
        <w:tab/>
      </w:r>
      <w:r>
        <w:tab/>
      </w:r>
      <w:r w:rsidR="00567A50">
        <w:rPr>
          <w:cs/>
        </w:rPr>
        <w:t>ก่อสร้าง การเลือกใช้วัสดุ การขนส่งวัสดุการก่อสร้าง งานขุด งานดิน งานฐานราก งาน</w:t>
      </w:r>
      <w:r>
        <w:tab/>
      </w:r>
      <w:r>
        <w:tab/>
      </w:r>
      <w:r>
        <w:tab/>
      </w:r>
      <w:r w:rsidR="00567A50">
        <w:rPr>
          <w:cs/>
        </w:rPr>
        <w:t>นั่งร้าน งานอิฐ งานคอนกรีต โครงสร้างเหล็ก โครงสร้างไม้และวัสดุธรรมชาติงานระบบ</w:t>
      </w:r>
      <w:r w:rsidR="00E620B2">
        <w:rPr>
          <w:cs/>
        </w:rPr>
        <w:t>น้ำ</w:t>
      </w:r>
      <w:r w:rsidR="00567A50">
        <w:rPr>
          <w:cs/>
        </w:rPr>
        <w:t xml:space="preserve"> </w:t>
      </w:r>
      <w:r>
        <w:tab/>
      </w:r>
      <w:r>
        <w:tab/>
      </w:r>
      <w:r w:rsidR="00567A50">
        <w:rPr>
          <w:cs/>
        </w:rPr>
        <w:t>ระบบหมุนเวียนอากาศ และพลังงาน</w:t>
      </w:r>
      <w:r>
        <w:t xml:space="preserve">( </w:t>
      </w:r>
      <w:r w:rsidR="00567A50">
        <w:t xml:space="preserve">Analyzing construction technology </w:t>
      </w:r>
      <w:r>
        <w:tab/>
      </w:r>
      <w:r>
        <w:tab/>
      </w:r>
      <w:r>
        <w:tab/>
      </w:r>
      <w:r w:rsidR="00567A50">
        <w:t xml:space="preserve">development and evolution; </w:t>
      </w:r>
      <w:r>
        <w:t>specific techniques</w:t>
      </w:r>
      <w:r w:rsidR="00567A50">
        <w:t xml:space="preserve"> in construction management </w:t>
      </w:r>
      <w:r>
        <w:tab/>
      </w:r>
      <w:r>
        <w:tab/>
      </w:r>
      <w:r w:rsidR="00567A50">
        <w:t xml:space="preserve">including problem analysis and solutions </w:t>
      </w:r>
      <w:r>
        <w:t>in selected</w:t>
      </w:r>
      <w:r w:rsidR="00567A50">
        <w:t xml:space="preserve"> cases: material selection; </w:t>
      </w:r>
      <w:r>
        <w:tab/>
      </w:r>
      <w:r>
        <w:tab/>
      </w:r>
      <w:r w:rsidR="00567A50">
        <w:t xml:space="preserve">storage and transportation; construction technique </w:t>
      </w:r>
      <w:r>
        <w:t>for soil</w:t>
      </w:r>
      <w:r w:rsidR="00567A50">
        <w:t xml:space="preserve"> and foundation; </w:t>
      </w:r>
      <w:r>
        <w:tab/>
      </w:r>
      <w:r>
        <w:tab/>
      </w:r>
      <w:r w:rsidR="00567A50">
        <w:t xml:space="preserve">scaffolding and formwork; concrete and masonry construction; </w:t>
      </w:r>
      <w:r>
        <w:t xml:space="preserve">steel </w:t>
      </w:r>
      <w:r>
        <w:tab/>
      </w:r>
      <w:r>
        <w:tab/>
      </w:r>
      <w:r>
        <w:tab/>
        <w:t>structures</w:t>
      </w:r>
      <w:r w:rsidR="00567A50">
        <w:t xml:space="preserve">; prefabricated systems; timber and other natural building materials </w:t>
      </w:r>
      <w:r>
        <w:tab/>
      </w:r>
      <w:r>
        <w:tab/>
      </w:r>
      <w:r w:rsidR="00567A50">
        <w:t>structures;</w:t>
      </w:r>
      <w:r>
        <w:t xml:space="preserve"> </w:t>
      </w:r>
      <w:r w:rsidR="00567A50">
        <w:t>water systems; ventilation systems and energy.</w:t>
      </w:r>
      <w:r>
        <w:t>)</w:t>
      </w:r>
    </w:p>
    <w:p w14:paraId="3417CF9D" w14:textId="12E96F94" w:rsidR="00567A50" w:rsidRDefault="00567A50" w:rsidP="006424E7">
      <w:pPr>
        <w:pStyle w:val="Heading3"/>
      </w:pPr>
      <w:r>
        <w:t>020323609</w:t>
      </w:r>
      <w:r>
        <w:rPr>
          <w:cs/>
        </w:rPr>
        <w:t xml:space="preserve"> </w:t>
      </w:r>
      <w:r w:rsidR="00B4379B">
        <w:rPr>
          <w:rFonts w:hint="cs"/>
          <w:cs/>
        </w:rPr>
        <w:t>วิศวกรรมระบบสําหรับวิศวกรโยธา</w:t>
      </w:r>
      <w:r w:rsidR="00B4379B">
        <w:t xml:space="preserve"> (System Engineering for Civil Engineer)</w:t>
      </w:r>
      <w:r w:rsidR="002F084A">
        <w:rPr>
          <w:cs/>
        </w:rPr>
        <w:br/>
      </w:r>
      <w:r w:rsidR="002F084A">
        <w:rPr>
          <w:cs/>
        </w:rPr>
        <w:tab/>
      </w:r>
      <w:r w:rsidR="002F084A">
        <w:rPr>
          <w:rFonts w:hint="cs"/>
          <w:cs/>
        </w:rPr>
        <w:t>หน่วยกิต 3</w:t>
      </w:r>
      <w:r>
        <w:t>(3-0-6)</w:t>
      </w:r>
    </w:p>
    <w:p w14:paraId="1D02454B" w14:textId="77777777" w:rsidR="002F084A" w:rsidRDefault="00567A50" w:rsidP="002F084A">
      <w:pPr>
        <w:pStyle w:val="Heading4"/>
      </w:pPr>
      <w:r>
        <w:rPr>
          <w:cs/>
        </w:rPr>
        <w:t>วิชาบังคับก่อน</w:t>
      </w:r>
      <w:r w:rsidR="002F084A">
        <w:t>(Prerequisite)</w:t>
      </w:r>
      <w:r>
        <w:rPr>
          <w:cs/>
        </w:rPr>
        <w:t xml:space="preserve"> </w:t>
      </w:r>
    </w:p>
    <w:p w14:paraId="12D03AFF" w14:textId="0F155455" w:rsidR="00567A50" w:rsidRDefault="00567A50" w:rsidP="002F084A">
      <w:pPr>
        <w:pStyle w:val="Heading5"/>
      </w:pPr>
      <w:r>
        <w:rPr>
          <w:cs/>
        </w:rPr>
        <w:t xml:space="preserve"> ไม่มี</w:t>
      </w:r>
      <w:r w:rsidR="002F084A">
        <w:t>(None)</w:t>
      </w:r>
    </w:p>
    <w:p w14:paraId="722AF560" w14:textId="2B28E5A4" w:rsidR="00567A50" w:rsidRDefault="002F084A" w:rsidP="007C4A1C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 xml:space="preserve">การออกแบบงานระบบภายในอาคารและส่วนประกอบ </w:t>
      </w:r>
      <w:r>
        <w:tab/>
      </w:r>
      <w:r>
        <w:tab/>
      </w:r>
      <w:r w:rsidR="00567A50">
        <w:rPr>
          <w:cs/>
        </w:rPr>
        <w:t>การติดตั้งระบบไฟฟ้าและสื่อสาร ระบบปรับอากาศ และระบายอากาศ ระบบประปา</w:t>
      </w:r>
      <w:r>
        <w:tab/>
      </w:r>
      <w:r>
        <w:tab/>
      </w:r>
      <w:r>
        <w:tab/>
      </w:r>
      <w:r w:rsidR="00567A50">
        <w:rPr>
          <w:cs/>
        </w:rPr>
        <w:t xml:space="preserve">สุขาภิบาลและป้องกันอัคคีภัย ระบบเสียงระบบโทรทัศน์วงจรปิด งานลิฟต์และบันไดเลื่อน </w:t>
      </w:r>
      <w:r w:rsidR="007C4A1C">
        <w:tab/>
      </w:r>
      <w:r w:rsidR="007C4A1C">
        <w:tab/>
      </w:r>
      <w:r w:rsidR="00567A50">
        <w:rPr>
          <w:cs/>
        </w:rPr>
        <w:t>การอนุรักษ์พลังงาน และระบบอาคารอัจฉริยะ</w:t>
      </w:r>
      <w:r w:rsidR="007C4A1C">
        <w:t xml:space="preserve"> </w:t>
      </w:r>
      <w:r>
        <w:t>(</w:t>
      </w:r>
      <w:r w:rsidR="00567A50">
        <w:t xml:space="preserve">Design of building systems and </w:t>
      </w:r>
      <w:r w:rsidR="007C4A1C">
        <w:tab/>
      </w:r>
      <w:r w:rsidR="007C4A1C">
        <w:tab/>
      </w:r>
      <w:r w:rsidR="007C4A1C">
        <w:tab/>
      </w:r>
      <w:r w:rsidR="00567A50">
        <w:t>components; installation of electrical and</w:t>
      </w:r>
      <w:r w:rsidR="007C4A1C">
        <w:t xml:space="preserve"> </w:t>
      </w:r>
      <w:r w:rsidR="00567A50">
        <w:t xml:space="preserve">communication system; air </w:t>
      </w:r>
      <w:r w:rsidR="007C4A1C">
        <w:tab/>
      </w:r>
      <w:r w:rsidR="007C4A1C">
        <w:tab/>
      </w:r>
      <w:r w:rsidR="007C4A1C">
        <w:tab/>
      </w:r>
      <w:r w:rsidR="00567A50">
        <w:t>condition and ventilation system; sanitary and fire protection</w:t>
      </w:r>
      <w:r w:rsidR="007C4A1C">
        <w:t xml:space="preserve"> </w:t>
      </w:r>
      <w:r w:rsidR="00567A50">
        <w:t xml:space="preserve">system; sound </w:t>
      </w:r>
      <w:r w:rsidR="007C4A1C">
        <w:tab/>
      </w:r>
      <w:r w:rsidR="007C4A1C">
        <w:tab/>
      </w:r>
      <w:r w:rsidR="00567A50">
        <w:t>system; CCTV system; elevator and escalator works; energy conservation;</w:t>
      </w:r>
      <w:r w:rsidR="007C4A1C">
        <w:t xml:space="preserve"> </w:t>
      </w:r>
      <w:r w:rsidR="007C4A1C">
        <w:tab/>
      </w:r>
      <w:r w:rsidR="007C4A1C">
        <w:tab/>
      </w:r>
      <w:r w:rsidR="007C4A1C">
        <w:tab/>
      </w:r>
      <w:r w:rsidR="00567A50">
        <w:t>intelligent building system.</w:t>
      </w:r>
      <w:r>
        <w:t>)</w:t>
      </w:r>
    </w:p>
    <w:p w14:paraId="1BEF9EBE" w14:textId="77777777" w:rsidR="002168FE" w:rsidRDefault="002168FE" w:rsidP="00567A50"/>
    <w:p w14:paraId="73DF8E40" w14:textId="77777777" w:rsidR="007C4A1C" w:rsidRDefault="007C4A1C" w:rsidP="00567A50"/>
    <w:p w14:paraId="4181B646" w14:textId="77777777" w:rsidR="007C4A1C" w:rsidRDefault="007C4A1C" w:rsidP="00567A50"/>
    <w:p w14:paraId="6313E7DF" w14:textId="77777777" w:rsidR="007C4A1C" w:rsidRDefault="007C4A1C" w:rsidP="00567A50"/>
    <w:p w14:paraId="2E596EB4" w14:textId="77777777" w:rsidR="007C4A1C" w:rsidRDefault="007C4A1C" w:rsidP="00567A50"/>
    <w:p w14:paraId="751460C7" w14:textId="7179820E" w:rsidR="00567A50" w:rsidRDefault="00567A50" w:rsidP="006424E7">
      <w:pPr>
        <w:pStyle w:val="Heading3"/>
      </w:pPr>
      <w:r>
        <w:lastRenderedPageBreak/>
        <w:t>020323610</w:t>
      </w:r>
      <w:r>
        <w:rPr>
          <w:cs/>
        </w:rPr>
        <w:t xml:space="preserve"> </w:t>
      </w:r>
      <w:r w:rsidR="00673406">
        <w:rPr>
          <w:rFonts w:hint="cs"/>
          <w:cs/>
        </w:rPr>
        <w:t>งานสาธารณูปโภค</w:t>
      </w:r>
      <w:r w:rsidR="00673406">
        <w:t xml:space="preserve"> (</w:t>
      </w:r>
      <w:r w:rsidR="004E2DB9">
        <w:t>Infrastructures)</w:t>
      </w:r>
      <w:r w:rsidR="00673406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2FD086B0" w14:textId="77777777" w:rsidR="00673406" w:rsidRDefault="00567A50" w:rsidP="00673406">
      <w:pPr>
        <w:pStyle w:val="Heading4"/>
      </w:pPr>
      <w:r>
        <w:rPr>
          <w:cs/>
        </w:rPr>
        <w:t>วิชาบังคับก่อน</w:t>
      </w:r>
      <w:r w:rsidR="007C4A1C">
        <w:t>(</w:t>
      </w:r>
      <w:r w:rsidR="004E2DB9">
        <w:t>Prerequisite</w:t>
      </w:r>
      <w:r w:rsidR="007C4A1C">
        <w:t>)</w:t>
      </w:r>
      <w:r>
        <w:rPr>
          <w:cs/>
        </w:rPr>
        <w:t xml:space="preserve"> </w:t>
      </w:r>
    </w:p>
    <w:p w14:paraId="24ABC509" w14:textId="73845540" w:rsidR="00567A50" w:rsidRDefault="00567A50" w:rsidP="00EF2332">
      <w:pPr>
        <w:pStyle w:val="Heading5"/>
      </w:pPr>
      <w:r>
        <w:rPr>
          <w:cs/>
        </w:rPr>
        <w:t xml:space="preserve"> ไม่มี</w:t>
      </w:r>
      <w:r w:rsidR="007C4A1C">
        <w:t>(</w:t>
      </w:r>
      <w:r w:rsidR="004E2DB9">
        <w:t>None</w:t>
      </w:r>
      <w:r w:rsidR="007C4A1C">
        <w:t>)</w:t>
      </w:r>
    </w:p>
    <w:p w14:paraId="2EB894A8" w14:textId="1D7BCB2F" w:rsidR="00567A50" w:rsidRDefault="00673406" w:rsidP="009A5532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ประเภทและวิธีการก่อสร้างถนน สะพาน ระบบระบาย</w:t>
      </w:r>
      <w:r w:rsidR="00E620B2">
        <w:rPr>
          <w:cs/>
        </w:rPr>
        <w:t>น้ำ</w:t>
      </w:r>
      <w:r w:rsidR="00567A50">
        <w:rPr>
          <w:cs/>
        </w:rPr>
        <w:t xml:space="preserve"> </w:t>
      </w:r>
      <w:r w:rsidR="009A5532">
        <w:rPr>
          <w:cs/>
        </w:rPr>
        <w:tab/>
      </w:r>
      <w:r w:rsidR="009A5532">
        <w:rPr>
          <w:cs/>
        </w:rPr>
        <w:tab/>
      </w:r>
      <w:r w:rsidR="00567A50">
        <w:rPr>
          <w:cs/>
        </w:rPr>
        <w:t>ท่อระบาย</w:t>
      </w:r>
      <w:r w:rsidR="00E620B2">
        <w:rPr>
          <w:cs/>
        </w:rPr>
        <w:t>น้ำ</w:t>
      </w:r>
      <w:r w:rsidR="00567A50">
        <w:rPr>
          <w:cs/>
        </w:rPr>
        <w:t xml:space="preserve"> ท่อลอดระบบการผลิต</w:t>
      </w:r>
      <w:r w:rsidR="00E620B2">
        <w:rPr>
          <w:cs/>
        </w:rPr>
        <w:t>น้ำ</w:t>
      </w:r>
      <w:r w:rsidR="00567A50">
        <w:rPr>
          <w:cs/>
        </w:rPr>
        <w:t xml:space="preserve">ประปา ระบบท่อโครงข่ายและอุปกรณ์ประกอบ </w:t>
      </w:r>
      <w:r w:rsidR="009A5532">
        <w:rPr>
          <w:cs/>
        </w:rPr>
        <w:tab/>
      </w:r>
      <w:r w:rsidR="009A5532">
        <w:rPr>
          <w:cs/>
        </w:rPr>
        <w:tab/>
      </w:r>
      <w:r w:rsidR="009A5532">
        <w:rPr>
          <w:cs/>
        </w:rPr>
        <w:tab/>
      </w:r>
      <w:r w:rsidR="00567A50">
        <w:rPr>
          <w:cs/>
        </w:rPr>
        <w:t>ระบบบําบัด</w:t>
      </w:r>
      <w:r w:rsidR="00E620B2">
        <w:rPr>
          <w:cs/>
        </w:rPr>
        <w:t>น้ำ</w:t>
      </w:r>
      <w:r w:rsidR="00567A50">
        <w:rPr>
          <w:cs/>
        </w:rPr>
        <w:t>เสีย</w:t>
      </w:r>
      <w:r w:rsidR="009A5532">
        <w:t xml:space="preserve"> (</w:t>
      </w:r>
      <w:r w:rsidR="00567A50">
        <w:t xml:space="preserve">Types and construction methods of road; bridge; drainage </w:t>
      </w:r>
      <w:r w:rsidR="009A5532">
        <w:tab/>
      </w:r>
      <w:r w:rsidR="009A5532">
        <w:tab/>
      </w:r>
      <w:r w:rsidR="00567A50">
        <w:t>system;</w:t>
      </w:r>
      <w:r w:rsidR="009A5532">
        <w:t xml:space="preserve"> </w:t>
      </w:r>
      <w:r w:rsidR="00567A50">
        <w:t xml:space="preserve">drainage pipe; culvert; water supply system; pipe network system and </w:t>
      </w:r>
      <w:r w:rsidR="009A5532">
        <w:tab/>
      </w:r>
      <w:r w:rsidR="009A5532">
        <w:tab/>
      </w:r>
      <w:r w:rsidR="00567A50">
        <w:t>accessories;</w:t>
      </w:r>
      <w:r w:rsidR="009A5532">
        <w:t xml:space="preserve"> </w:t>
      </w:r>
      <w:r w:rsidR="00567A50">
        <w:t>wastewater treatment system.</w:t>
      </w:r>
      <w:r w:rsidR="009A5532">
        <w:t>)</w:t>
      </w:r>
    </w:p>
    <w:p w14:paraId="62D8BF09" w14:textId="21CD392D" w:rsidR="00567A50" w:rsidRDefault="00567A50" w:rsidP="006424E7">
      <w:pPr>
        <w:pStyle w:val="Heading3"/>
      </w:pPr>
      <w:r>
        <w:t>020323701</w:t>
      </w:r>
      <w:r>
        <w:rPr>
          <w:cs/>
        </w:rPr>
        <w:t xml:space="preserve"> โครงงานวิศวกรรมโยธาและการศึกษา </w:t>
      </w:r>
      <w:r>
        <w:t>1</w:t>
      </w:r>
      <w:r w:rsidR="009A5532">
        <w:t>(Civil Engineering and Education Project I)</w:t>
      </w:r>
      <w:r w:rsidR="009A5532">
        <w:rPr>
          <w:cs/>
        </w:rPr>
        <w:br/>
      </w:r>
      <w:r w:rsidR="00353878">
        <w:tab/>
      </w:r>
      <w:r w:rsidR="009A5532">
        <w:rPr>
          <w:rFonts w:hint="cs"/>
          <w:cs/>
        </w:rPr>
        <w:t>หน่วยกิต</w:t>
      </w:r>
      <w:r>
        <w:t xml:space="preserve"> 1(0-2-1)</w:t>
      </w:r>
    </w:p>
    <w:p w14:paraId="1DF2166B" w14:textId="77777777" w:rsidR="009A5532" w:rsidRDefault="00567A50" w:rsidP="00353878">
      <w:pPr>
        <w:pStyle w:val="Heading4"/>
      </w:pPr>
      <w:r>
        <w:rPr>
          <w:cs/>
        </w:rPr>
        <w:t>วิชาบังคับก่อ</w:t>
      </w:r>
      <w:r w:rsidR="009A5532">
        <w:rPr>
          <w:rFonts w:hint="cs"/>
          <w:cs/>
        </w:rPr>
        <w:t>น</w:t>
      </w:r>
      <w:r w:rsidR="009A5532">
        <w:t>(Prerequisite)</w:t>
      </w:r>
      <w:r>
        <w:rPr>
          <w:cs/>
        </w:rPr>
        <w:t xml:space="preserve"> </w:t>
      </w:r>
    </w:p>
    <w:p w14:paraId="508DCF0B" w14:textId="67CE556F" w:rsidR="00567A50" w:rsidRDefault="00567A50" w:rsidP="00353878">
      <w:pPr>
        <w:pStyle w:val="Heading5"/>
      </w:pPr>
      <w:r>
        <w:rPr>
          <w:cs/>
        </w:rPr>
        <w:t xml:space="preserve"> ไม่มี</w:t>
      </w:r>
      <w:r w:rsidR="009A5532">
        <w:t>(None)</w:t>
      </w:r>
    </w:p>
    <w:p w14:paraId="0167E902" w14:textId="770E32FB" w:rsidR="00567A50" w:rsidRDefault="00353878" w:rsidP="00353878">
      <w:pPr>
        <w:pStyle w:val="Heading4"/>
      </w:pPr>
      <w:r w:rsidRPr="001774AE">
        <w:rPr>
          <w:cs/>
        </w:rPr>
        <w:t>คำอธิบายรายวิชา เรียนเกี่ยวกับ</w:t>
      </w:r>
      <w:r w:rsidR="00567A50">
        <w:rPr>
          <w:cs/>
        </w:rPr>
        <w:t>เตรียมโครงร่างงานวิจัยและการพัฒนาในด้านวิศวกรรม</w:t>
      </w:r>
      <w:r>
        <w:tab/>
      </w:r>
      <w:r>
        <w:tab/>
      </w:r>
      <w:r>
        <w:tab/>
      </w:r>
      <w:r w:rsidR="00567A50">
        <w:rPr>
          <w:cs/>
        </w:rPr>
        <w:t>โยธาและด้านการศึกษาภายใต้คําแนะนําของอาจารย์ที่ปรึกษา การนําเสนอโครงร่าง</w:t>
      </w:r>
      <w:r>
        <w:tab/>
      </w:r>
      <w:r>
        <w:tab/>
      </w:r>
      <w:r>
        <w:tab/>
      </w:r>
      <w:r w:rsidR="00567A50">
        <w:rPr>
          <w:cs/>
        </w:rPr>
        <w:t>งานวิจัยพร้อมแผนการวิจัยแก่คณะกรรมการเพื่อให้ความเห็นชอบ</w:t>
      </w:r>
      <w:r>
        <w:t xml:space="preserve">( </w:t>
      </w:r>
      <w:r w:rsidR="00567A50">
        <w:t xml:space="preserve">Prepare project </w:t>
      </w:r>
      <w:r>
        <w:tab/>
      </w:r>
      <w:r>
        <w:tab/>
      </w:r>
      <w:r>
        <w:tab/>
      </w:r>
      <w:r w:rsidR="00567A50">
        <w:t>proposal on an interesting topic of current research and/or</w:t>
      </w:r>
    </w:p>
    <w:p w14:paraId="0A62922D" w14:textId="0ABCD657" w:rsidR="00567A50" w:rsidRDefault="00353878" w:rsidP="00567A50">
      <w:r>
        <w:tab/>
      </w:r>
      <w:r>
        <w:tab/>
      </w:r>
      <w:r>
        <w:tab/>
      </w:r>
      <w:r w:rsidR="00567A50">
        <w:t>practical problem in the specialized field of civil engineering and education as</w:t>
      </w:r>
    </w:p>
    <w:p w14:paraId="2D2EA1FA" w14:textId="763B8BC8" w:rsidR="00567A50" w:rsidRDefault="00353878" w:rsidP="00353878">
      <w:r>
        <w:tab/>
      </w:r>
      <w:r>
        <w:tab/>
      </w:r>
      <w:r>
        <w:tab/>
      </w:r>
      <w:r w:rsidR="00567A50">
        <w:t xml:space="preserve">recommended by the project advisor; the proposal with research plan must </w:t>
      </w:r>
      <w:r>
        <w:tab/>
      </w:r>
      <w:r>
        <w:tab/>
      </w:r>
      <w:r>
        <w:tab/>
      </w:r>
      <w:r w:rsidR="00567A50">
        <w:t>be orally</w:t>
      </w:r>
      <w:r>
        <w:t xml:space="preserve"> </w:t>
      </w:r>
      <w:r w:rsidR="00567A50">
        <w:t>presented to their project committee.</w:t>
      </w:r>
      <w:r>
        <w:t>)</w:t>
      </w:r>
    </w:p>
    <w:p w14:paraId="5197435E" w14:textId="64198CB6" w:rsidR="00567A50" w:rsidRDefault="00567A50" w:rsidP="006424E7">
      <w:pPr>
        <w:pStyle w:val="Heading3"/>
      </w:pPr>
      <w:r>
        <w:t>020323702</w:t>
      </w:r>
      <w:r>
        <w:rPr>
          <w:cs/>
        </w:rPr>
        <w:t xml:space="preserve"> </w:t>
      </w:r>
      <w:r w:rsidR="000F6E5B">
        <w:rPr>
          <w:rFonts w:hint="cs"/>
          <w:cs/>
        </w:rPr>
        <w:t>โครงงานวิศวกรรมโยธาและการศึกษา</w:t>
      </w:r>
      <w:r w:rsidR="004142C7">
        <w:rPr>
          <w:rFonts w:hint="cs"/>
          <w:cs/>
        </w:rPr>
        <w:t>2</w:t>
      </w:r>
      <w:r w:rsidR="000F6E5B">
        <w:t xml:space="preserve"> (</w:t>
      </w:r>
      <w:r w:rsidR="00597364">
        <w:t xml:space="preserve">Civil Engineering and Education Project </w:t>
      </w:r>
      <w:r w:rsidR="001B0541">
        <w:rPr>
          <w:cs/>
        </w:rPr>
        <w:tab/>
      </w:r>
      <w:r w:rsidR="00597364">
        <w:t>II)</w:t>
      </w:r>
      <w:r w:rsidR="001B0541">
        <w:rPr>
          <w:rFonts w:hint="cs"/>
          <w:cs/>
        </w:rPr>
        <w:t xml:space="preserve"> </w:t>
      </w:r>
      <w:r w:rsidR="00597364">
        <w:rPr>
          <w:rFonts w:hint="cs"/>
          <w:cs/>
        </w:rPr>
        <w:t>ห</w:t>
      </w:r>
      <w:r w:rsidR="00080925">
        <w:rPr>
          <w:rFonts w:hint="cs"/>
          <w:cs/>
        </w:rPr>
        <w:t>น่วยกิต</w:t>
      </w:r>
      <w:r>
        <w:rPr>
          <w:cs/>
        </w:rPr>
        <w:t xml:space="preserve"> </w:t>
      </w:r>
      <w:r>
        <w:t>2 2(0-4-2)</w:t>
      </w:r>
    </w:p>
    <w:p w14:paraId="48FF417C" w14:textId="0087DE61" w:rsidR="00BB7AF5" w:rsidRDefault="00567A50" w:rsidP="004142C7">
      <w:pPr>
        <w:pStyle w:val="Heading4"/>
      </w:pPr>
      <w:r>
        <w:rPr>
          <w:cs/>
        </w:rPr>
        <w:t>วิชาบังคับก่อน</w:t>
      </w:r>
      <w:r w:rsidR="000F6E5B">
        <w:t>(</w:t>
      </w:r>
      <w:r w:rsidR="00BB7AF5">
        <w:t>Prerequisite</w:t>
      </w:r>
      <w:r w:rsidR="000F6E5B">
        <w:t>)</w:t>
      </w:r>
      <w:r>
        <w:rPr>
          <w:cs/>
        </w:rPr>
        <w:t xml:space="preserve"> </w:t>
      </w:r>
    </w:p>
    <w:p w14:paraId="7142581E" w14:textId="0CA1D9EE" w:rsidR="00347228" w:rsidRDefault="00567A50" w:rsidP="004142C7">
      <w:pPr>
        <w:pStyle w:val="Heading5"/>
      </w:pPr>
      <w:r>
        <w:t>020323701</w:t>
      </w:r>
      <w:r>
        <w:rPr>
          <w:cs/>
        </w:rPr>
        <w:t xml:space="preserve"> โครงงานวิศวกรรมโยธาและการศึกษา </w:t>
      </w:r>
      <w:r>
        <w:t>1</w:t>
      </w:r>
      <w:r w:rsidR="000F6E5B">
        <w:t>(</w:t>
      </w:r>
      <w:r w:rsidR="00BB7AF5">
        <w:t xml:space="preserve">Civil Engineering and </w:t>
      </w:r>
      <w:r w:rsidR="004142C7">
        <w:rPr>
          <w:cs/>
        </w:rPr>
        <w:tab/>
      </w:r>
      <w:r w:rsidR="00BB7AF5">
        <w:t>Education Project I</w:t>
      </w:r>
      <w:r w:rsidR="000F6E5B">
        <w:t>)</w:t>
      </w:r>
    </w:p>
    <w:p w14:paraId="6C22215E" w14:textId="1D4CED19" w:rsidR="00567A50" w:rsidRDefault="00347228" w:rsidP="001B0541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 w:rsidR="003E798F">
        <w:rPr>
          <w:rFonts w:hint="cs"/>
          <w:cs/>
        </w:rPr>
        <w:t>บการ</w:t>
      </w:r>
      <w:r w:rsidR="00567A50">
        <w:rPr>
          <w:cs/>
        </w:rPr>
        <w:t>นําโครงร่างงานวิจัยที่ได้รับการเห็นชอบจาก</w:t>
      </w:r>
      <w:r w:rsidR="001B0541">
        <w:rPr>
          <w:cs/>
        </w:rPr>
        <w:tab/>
      </w:r>
      <w:r w:rsidR="001B0541">
        <w:rPr>
          <w:cs/>
        </w:rPr>
        <w:tab/>
      </w:r>
      <w:r w:rsidR="001B0541">
        <w:rPr>
          <w:cs/>
        </w:rPr>
        <w:tab/>
      </w:r>
      <w:r w:rsidR="00567A50">
        <w:rPr>
          <w:cs/>
        </w:rPr>
        <w:t xml:space="preserve">คณะกรรมการในวิชา </w:t>
      </w:r>
      <w:r w:rsidR="00567A50">
        <w:t>020323701</w:t>
      </w:r>
      <w:r w:rsidR="00567A50">
        <w:rPr>
          <w:cs/>
        </w:rPr>
        <w:t xml:space="preserve"> มาดําเนินการให้เป็นไปตามแผนงานที่วางไว้ภายใต้</w:t>
      </w:r>
      <w:r w:rsidR="001B0541">
        <w:rPr>
          <w:cs/>
        </w:rPr>
        <w:tab/>
      </w:r>
      <w:r w:rsidR="001B0541">
        <w:rPr>
          <w:cs/>
        </w:rPr>
        <w:tab/>
      </w:r>
      <w:r w:rsidR="001B0541">
        <w:rPr>
          <w:cs/>
        </w:rPr>
        <w:tab/>
      </w:r>
      <w:r w:rsidR="00567A50">
        <w:rPr>
          <w:cs/>
        </w:rPr>
        <w:t>คําแนะนําของอาจารย์ที่ปรึกษา วิเคราะห์และสรุปผลการวิจัยเพื่อนําเสนอต่อ</w:t>
      </w:r>
      <w:r w:rsidR="001B0541">
        <w:rPr>
          <w:cs/>
        </w:rPr>
        <w:tab/>
      </w:r>
      <w:r w:rsidR="001B0541">
        <w:rPr>
          <w:cs/>
        </w:rPr>
        <w:tab/>
      </w:r>
      <w:r w:rsidR="001B0541">
        <w:rPr>
          <w:cs/>
        </w:rPr>
        <w:tab/>
      </w:r>
      <w:r w:rsidR="001B0541">
        <w:rPr>
          <w:cs/>
        </w:rPr>
        <w:tab/>
      </w:r>
      <w:r w:rsidR="00567A50">
        <w:rPr>
          <w:cs/>
        </w:rPr>
        <w:t>คณะกรรมการ</w:t>
      </w:r>
      <w:r w:rsidR="001B0541">
        <w:t xml:space="preserve"> (</w:t>
      </w:r>
      <w:r w:rsidR="00567A50">
        <w:t xml:space="preserve">An in-depth study of the proposal approved by the project </w:t>
      </w:r>
      <w:r w:rsidR="001B0541">
        <w:tab/>
      </w:r>
      <w:r w:rsidR="001B0541">
        <w:tab/>
      </w:r>
      <w:r w:rsidR="001B0541">
        <w:tab/>
      </w:r>
      <w:r w:rsidR="00567A50">
        <w:t>committee in</w:t>
      </w:r>
      <w:r w:rsidR="001B0541">
        <w:t xml:space="preserve"> </w:t>
      </w:r>
      <w:r w:rsidR="00567A50">
        <w:t xml:space="preserve">020323701 course under the advisor’s guidance; analysis and </w:t>
      </w:r>
      <w:r w:rsidR="001B0541">
        <w:tab/>
      </w:r>
      <w:r w:rsidR="001B0541">
        <w:tab/>
      </w:r>
      <w:r w:rsidR="00567A50">
        <w:t>conclusion of the research</w:t>
      </w:r>
      <w:r w:rsidR="001B0541">
        <w:t xml:space="preserve"> </w:t>
      </w:r>
      <w:r w:rsidR="00567A50">
        <w:t xml:space="preserve">results must be orally presented to their project </w:t>
      </w:r>
      <w:r w:rsidR="001B0541">
        <w:tab/>
      </w:r>
      <w:r w:rsidR="001B0541">
        <w:tab/>
      </w:r>
      <w:r w:rsidR="00567A50">
        <w:t>committee.</w:t>
      </w:r>
      <w:r w:rsidR="001B0541">
        <w:t>)</w:t>
      </w:r>
    </w:p>
    <w:p w14:paraId="00557F67" w14:textId="77777777" w:rsidR="001B0541" w:rsidRPr="001B0541" w:rsidRDefault="001B0541" w:rsidP="001B0541"/>
    <w:p w14:paraId="746712C0" w14:textId="7F2D694E" w:rsidR="00567A50" w:rsidRDefault="00567A50" w:rsidP="006424E7">
      <w:pPr>
        <w:pStyle w:val="Heading3"/>
      </w:pPr>
      <w:r>
        <w:lastRenderedPageBreak/>
        <w:t>040113001</w:t>
      </w:r>
      <w:r>
        <w:rPr>
          <w:cs/>
        </w:rPr>
        <w:t xml:space="preserve"> </w:t>
      </w:r>
      <w:r w:rsidR="001B0541">
        <w:rPr>
          <w:rFonts w:hint="cs"/>
          <w:cs/>
        </w:rPr>
        <w:t>เคมีสําหรับวิศวกร</w:t>
      </w:r>
      <w:r w:rsidR="001B0541">
        <w:t xml:space="preserve"> (Chemistry for Engineers)</w:t>
      </w:r>
      <w:r>
        <w:rPr>
          <w:cs/>
        </w:rPr>
        <w:t xml:space="preserve"> </w:t>
      </w:r>
      <w:r w:rsidR="001B0541">
        <w:rPr>
          <w:rFonts w:hint="cs"/>
          <w:cs/>
        </w:rPr>
        <w:t xml:space="preserve">หน่วยกิต </w:t>
      </w:r>
      <w:r>
        <w:t>3(3-0-6)</w:t>
      </w:r>
    </w:p>
    <w:p w14:paraId="75961178" w14:textId="77777777" w:rsidR="001B0541" w:rsidRDefault="00567A50" w:rsidP="001B0541">
      <w:pPr>
        <w:pStyle w:val="Heading4"/>
      </w:pPr>
      <w:r>
        <w:rPr>
          <w:cs/>
        </w:rPr>
        <w:t xml:space="preserve">วิชาบังคับก่อน </w:t>
      </w:r>
      <w:r w:rsidR="001B0541">
        <w:t>(Prerequisite)</w:t>
      </w:r>
    </w:p>
    <w:p w14:paraId="66105050" w14:textId="116C17C9" w:rsidR="00567A50" w:rsidRDefault="001B0541" w:rsidP="001B0541">
      <w:pPr>
        <w:pStyle w:val="Heading5"/>
      </w:pPr>
      <w:r>
        <w:t xml:space="preserve"> </w:t>
      </w:r>
      <w:r w:rsidR="00567A50">
        <w:rPr>
          <w:cs/>
        </w:rPr>
        <w:t xml:space="preserve"> ไม่มี</w:t>
      </w:r>
      <w:r>
        <w:t>(None)</w:t>
      </w:r>
    </w:p>
    <w:p w14:paraId="485692F9" w14:textId="2E6D1C30" w:rsidR="00567A50" w:rsidRDefault="001B0541" w:rsidP="001B0541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สสารและการวัดทางวิทยาศาสตร์อะตอม โมเลกุลไอออน </w:t>
      </w:r>
      <w:r>
        <w:tab/>
      </w:r>
      <w:r>
        <w:tab/>
      </w:r>
      <w:r w:rsidR="00567A50">
        <w:rPr>
          <w:cs/>
        </w:rPr>
        <w:t>มวลสารสัมพันธ์ในปฏิกิริยาเคมีโครงสร้างของอะตอม สมบัติตามตารางธาตุธาตุเรพรีเซนเท</w:t>
      </w:r>
      <w:r>
        <w:tab/>
      </w:r>
      <w:r>
        <w:tab/>
      </w:r>
      <w:r w:rsidR="00567A50">
        <w:rPr>
          <w:cs/>
        </w:rPr>
        <w:t>ทีฟ อโลหะ โลหะทรานซิชัน พันธะเคมีรูปร่าง</w:t>
      </w:r>
      <w:r>
        <w:t xml:space="preserve"> </w:t>
      </w:r>
      <w:r w:rsidR="00567A50">
        <w:rPr>
          <w:cs/>
        </w:rPr>
        <w:t xml:space="preserve">โมเลกุล แก๊ส ของเหลว ของแข็ง สารละลาย </w:t>
      </w:r>
      <w:r>
        <w:tab/>
      </w:r>
      <w:r>
        <w:tab/>
      </w:r>
      <w:r w:rsidR="00567A50">
        <w:rPr>
          <w:cs/>
        </w:rPr>
        <w:t>อุณหพลศาสตร์เคมีจลนพลศาสตร์เคมีสมดุลเคมีสมดุล</w:t>
      </w:r>
      <w:r>
        <w:t xml:space="preserve"> </w:t>
      </w:r>
      <w:r w:rsidR="00567A50">
        <w:rPr>
          <w:cs/>
        </w:rPr>
        <w:t>ไอออน และเคมีไฟฟ้า</w:t>
      </w:r>
      <w:r>
        <w:t xml:space="preserve"> (</w:t>
      </w:r>
      <w:r w:rsidR="00567A50">
        <w:t xml:space="preserve">Matters </w:t>
      </w:r>
      <w:r>
        <w:tab/>
      </w:r>
      <w:r>
        <w:tab/>
      </w:r>
      <w:r w:rsidR="00567A50">
        <w:t>and scientific measurement; atoms; molecules; ions; stoichiometry;</w:t>
      </w:r>
    </w:p>
    <w:p w14:paraId="43EB3444" w14:textId="421BB937" w:rsidR="00567A50" w:rsidRDefault="001B0541" w:rsidP="001B0541">
      <w:r>
        <w:tab/>
      </w:r>
      <w:r>
        <w:tab/>
      </w:r>
      <w:r>
        <w:tab/>
      </w:r>
      <w:r w:rsidR="00567A50">
        <w:t xml:space="preserve">electronic structure of the atoms; periodic properties; representative </w:t>
      </w:r>
      <w:r>
        <w:tab/>
      </w:r>
      <w:r>
        <w:tab/>
      </w:r>
      <w:r>
        <w:tab/>
      </w:r>
      <w:r>
        <w:tab/>
      </w:r>
      <w:r w:rsidR="00567A50">
        <w:t>elements; nonmetal;</w:t>
      </w:r>
      <w:r>
        <w:t xml:space="preserve"> </w:t>
      </w:r>
      <w:r w:rsidR="00567A50">
        <w:t xml:space="preserve">transition metals; chemical bonds; shape of molecules; </w:t>
      </w:r>
      <w:r>
        <w:tab/>
      </w:r>
      <w:r>
        <w:tab/>
      </w:r>
      <w:r>
        <w:tab/>
      </w:r>
      <w:r w:rsidR="00567A50">
        <w:t>gas; liquid; solid; solution;</w:t>
      </w:r>
      <w:r>
        <w:t xml:space="preserve"> </w:t>
      </w:r>
      <w:r w:rsidR="00567A50">
        <w:t xml:space="preserve">thermodynamics; chemical kinetics; chemical </w:t>
      </w:r>
      <w:r>
        <w:tab/>
      </w:r>
      <w:r>
        <w:tab/>
      </w:r>
      <w:r>
        <w:tab/>
      </w:r>
      <w:r>
        <w:tab/>
      </w:r>
      <w:r w:rsidR="00567A50">
        <w:t>equilibrium; ionic equilibrium; and</w:t>
      </w:r>
      <w:r>
        <w:t xml:space="preserve"> </w:t>
      </w:r>
      <w:r w:rsidR="00567A50">
        <w:t>electrochemistry.</w:t>
      </w:r>
      <w:r>
        <w:t>)</w:t>
      </w:r>
    </w:p>
    <w:p w14:paraId="72497663" w14:textId="348246DD" w:rsidR="00567A50" w:rsidRDefault="00567A50" w:rsidP="006424E7">
      <w:pPr>
        <w:pStyle w:val="Heading3"/>
      </w:pPr>
      <w:r>
        <w:t>040113002</w:t>
      </w:r>
      <w:r>
        <w:rPr>
          <w:cs/>
        </w:rPr>
        <w:t xml:space="preserve"> </w:t>
      </w:r>
      <w:r w:rsidR="001B0541">
        <w:rPr>
          <w:rFonts w:hint="cs"/>
          <w:cs/>
        </w:rPr>
        <w:t>ปฏิบัติการเคมีสําหรับวิศวกร</w:t>
      </w:r>
      <w:r w:rsidR="001B0541">
        <w:t xml:space="preserve"> (Chemistry Laboratory for Engineers)</w:t>
      </w:r>
      <w:r>
        <w:rPr>
          <w:cs/>
        </w:rPr>
        <w:t xml:space="preserve"> </w:t>
      </w:r>
      <w:r w:rsidR="001B0541">
        <w:rPr>
          <w:cs/>
        </w:rPr>
        <w:br/>
      </w:r>
      <w:r w:rsidR="001B0541">
        <w:rPr>
          <w:cs/>
        </w:rPr>
        <w:tab/>
      </w:r>
      <w:r w:rsidR="001B0541">
        <w:rPr>
          <w:rFonts w:hint="cs"/>
          <w:cs/>
        </w:rPr>
        <w:t>หน่วยกิต</w:t>
      </w:r>
      <w:r>
        <w:t>1(0-3-1)</w:t>
      </w:r>
    </w:p>
    <w:p w14:paraId="187FD403" w14:textId="77777777" w:rsidR="001B0541" w:rsidRDefault="00567A50" w:rsidP="001B0541">
      <w:pPr>
        <w:pStyle w:val="Heading4"/>
      </w:pPr>
      <w:r>
        <w:rPr>
          <w:cs/>
        </w:rPr>
        <w:t>วิชาบังคับก่อน</w:t>
      </w:r>
      <w:r w:rsidR="001B0541">
        <w:t>(Prerequisite)</w:t>
      </w:r>
      <w:r>
        <w:rPr>
          <w:cs/>
        </w:rPr>
        <w:t xml:space="preserve"> </w:t>
      </w:r>
    </w:p>
    <w:p w14:paraId="00F6BD15" w14:textId="1464D5EF" w:rsidR="001B0541" w:rsidRDefault="00567A50" w:rsidP="001B0541">
      <w:pPr>
        <w:pStyle w:val="Heading5"/>
      </w:pPr>
      <w:r>
        <w:rPr>
          <w:cs/>
        </w:rPr>
        <w:t xml:space="preserve"> </w:t>
      </w:r>
      <w:r>
        <w:t>040113001</w:t>
      </w:r>
      <w:r>
        <w:rPr>
          <w:cs/>
        </w:rPr>
        <w:t xml:space="preserve"> เคมีสําหรับวิศวกร </w:t>
      </w:r>
      <w:r w:rsidR="001B0541">
        <w:rPr>
          <w:rFonts w:hint="cs"/>
          <w:cs/>
        </w:rPr>
        <w:t>หรือเรียนร่วมกัน</w:t>
      </w:r>
      <w:r w:rsidR="001B0541">
        <w:t xml:space="preserve"> (Chemistry for Engineers or </w:t>
      </w:r>
      <w:r w:rsidR="001B0541">
        <w:rPr>
          <w:cs/>
        </w:rPr>
        <w:br/>
      </w:r>
      <w:r w:rsidR="001B0541">
        <w:rPr>
          <w:cs/>
        </w:rPr>
        <w:tab/>
      </w:r>
      <w:r w:rsidR="001B0541">
        <w:t>co-requisite)</w:t>
      </w:r>
    </w:p>
    <w:p w14:paraId="481E285D" w14:textId="3FEB95F4" w:rsidR="00567A50" w:rsidRDefault="001B0541" w:rsidP="001B0541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ปฏิบัติการต่าง ๆ ที่มีเนื้อหาสอดคล้องและสนับสนุนทฤษฎี</w:t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ในการบรรยายรายวิชา</w:t>
      </w:r>
      <w:r>
        <w:rPr>
          <w:rFonts w:hint="cs"/>
          <w:cs/>
        </w:rPr>
        <w:t xml:space="preserve"> </w:t>
      </w:r>
      <w:r w:rsidR="00567A50">
        <w:t>040113001</w:t>
      </w:r>
      <w:r w:rsidR="00567A50">
        <w:rPr>
          <w:cs/>
        </w:rPr>
        <w:t xml:space="preserve"> เคมีสําหรับวิศวกร</w:t>
      </w:r>
      <w:r>
        <w:t>(</w:t>
      </w:r>
      <w:r w:rsidR="00567A50">
        <w:t xml:space="preserve">All experiments are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 xml:space="preserve">corresponded to the course </w:t>
      </w:r>
      <w:r>
        <w:rPr>
          <w:cs/>
        </w:rPr>
        <w:tab/>
      </w:r>
      <w:r w:rsidR="00567A50">
        <w:t>of 040113001 Chemistry</w:t>
      </w:r>
      <w:r>
        <w:rPr>
          <w:rFonts w:hint="cs"/>
          <w:cs/>
        </w:rPr>
        <w:t xml:space="preserve"> </w:t>
      </w:r>
      <w:r w:rsidR="00567A50">
        <w:t>for Engineers.</w:t>
      </w:r>
      <w:r>
        <w:t>)</w:t>
      </w:r>
    </w:p>
    <w:p w14:paraId="47FF61BC" w14:textId="16111F4E" w:rsidR="00567A50" w:rsidRDefault="00567A50" w:rsidP="006424E7">
      <w:pPr>
        <w:pStyle w:val="Heading3"/>
      </w:pPr>
      <w:r>
        <w:t>040203111</w:t>
      </w:r>
      <w:r>
        <w:rPr>
          <w:cs/>
        </w:rPr>
        <w:t xml:space="preserve"> </w:t>
      </w:r>
      <w:r w:rsidR="001B0541">
        <w:rPr>
          <w:rFonts w:hint="cs"/>
          <w:cs/>
        </w:rPr>
        <w:t>คณิตศาสตร์วิศวกรรม</w:t>
      </w:r>
      <w:r w:rsidR="001B0541">
        <w:t xml:space="preserve"> (Engineering Mathematics I)</w:t>
      </w:r>
      <w:r w:rsidR="001B0541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1 3(3-0-6)</w:t>
      </w:r>
    </w:p>
    <w:p w14:paraId="649BE00A" w14:textId="77777777" w:rsidR="001B0541" w:rsidRDefault="00567A50" w:rsidP="001B0541">
      <w:pPr>
        <w:pStyle w:val="Heading4"/>
      </w:pPr>
      <w:r>
        <w:rPr>
          <w:cs/>
        </w:rPr>
        <w:t>วิชาบังคับก่อน</w:t>
      </w:r>
      <w:r w:rsidR="001B0541">
        <w:t>(Prerequisite)</w:t>
      </w:r>
      <w:r>
        <w:rPr>
          <w:cs/>
        </w:rPr>
        <w:t xml:space="preserve"> </w:t>
      </w:r>
    </w:p>
    <w:p w14:paraId="36B232A9" w14:textId="138FC59F" w:rsidR="00567A50" w:rsidRDefault="00567A50" w:rsidP="001B0541">
      <w:pPr>
        <w:pStyle w:val="Heading5"/>
      </w:pPr>
      <w:r>
        <w:rPr>
          <w:cs/>
        </w:rPr>
        <w:t>ไม่มี</w:t>
      </w:r>
      <w:r w:rsidR="001B0541">
        <w:t>(None)</w:t>
      </w:r>
    </w:p>
    <w:p w14:paraId="3167DD4E" w14:textId="3ABCFB86" w:rsidR="00567A50" w:rsidRDefault="001B0541" w:rsidP="001B0541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ฟังก์ชัน ลิมิตและความต่อเนื่อง อนุพันธ์การหาอนุพันธ์ของ</w:t>
      </w:r>
      <w:r>
        <w:tab/>
      </w:r>
      <w:r>
        <w:tab/>
      </w:r>
      <w:r w:rsidR="00567A50">
        <w:rPr>
          <w:cs/>
        </w:rPr>
        <w:t>ฟังก์ชันค่าจริงของตัวแปรจริง สมการอิงตัวแปรเสริม การประยุกต์ของอนุพันธ์รูปแบบไม่</w:t>
      </w:r>
      <w:r>
        <w:tab/>
      </w:r>
      <w:r>
        <w:tab/>
      </w:r>
      <w:r w:rsidR="00567A50">
        <w:rPr>
          <w:cs/>
        </w:rPr>
        <w:t>กําหนด ปริพันธ์เทคนิคการหาปริพันธ์การประยุกต์ของปริพันธ์ปริพันธ์ไม่ตรงแบบ</w:t>
      </w:r>
    </w:p>
    <w:p w14:paraId="78A1BAE5" w14:textId="7F0A07C9" w:rsidR="00567A50" w:rsidRDefault="001B0541" w:rsidP="00567A50">
      <w:r>
        <w:tab/>
      </w:r>
      <w:r>
        <w:tab/>
      </w:r>
      <w:r>
        <w:tab/>
        <w:t>(</w:t>
      </w:r>
      <w:r w:rsidR="00567A50">
        <w:t>Function; limit and continuity; derivative; differentiation of real- valued</w:t>
      </w:r>
    </w:p>
    <w:p w14:paraId="64408FC7" w14:textId="03273854" w:rsidR="00567A50" w:rsidRDefault="001B0541" w:rsidP="001B0541">
      <w:r>
        <w:tab/>
      </w:r>
      <w:r>
        <w:tab/>
      </w:r>
      <w:r>
        <w:tab/>
      </w:r>
      <w:r w:rsidR="00567A50">
        <w:t xml:space="preserve">function of real variable; parametric equation; application of derivative; </w:t>
      </w:r>
      <w:r>
        <w:tab/>
      </w:r>
      <w:r>
        <w:tab/>
      </w:r>
      <w:r>
        <w:tab/>
      </w:r>
      <w:r>
        <w:tab/>
      </w:r>
      <w:r w:rsidR="00567A50">
        <w:t>indeterminate</w:t>
      </w:r>
      <w:r>
        <w:t xml:space="preserve"> </w:t>
      </w:r>
      <w:r w:rsidR="00567A50">
        <w:t xml:space="preserve">form; integral; technique of integration; applications of integral; </w:t>
      </w:r>
      <w:r>
        <w:tab/>
      </w:r>
      <w:r>
        <w:tab/>
      </w:r>
      <w:r>
        <w:tab/>
      </w:r>
      <w:r w:rsidR="00567A50">
        <w:t>improper integral.</w:t>
      </w:r>
      <w:r>
        <w:t>)</w:t>
      </w:r>
    </w:p>
    <w:p w14:paraId="680579D8" w14:textId="77777777" w:rsidR="001B0541" w:rsidRDefault="001B0541" w:rsidP="001B0541"/>
    <w:p w14:paraId="5333949E" w14:textId="77777777" w:rsidR="001B0541" w:rsidRDefault="001B0541" w:rsidP="00567A50"/>
    <w:p w14:paraId="2B49DE47" w14:textId="4BFA2C69" w:rsidR="00567A50" w:rsidRDefault="00567A50" w:rsidP="006424E7">
      <w:pPr>
        <w:pStyle w:val="Heading3"/>
      </w:pPr>
      <w:r>
        <w:lastRenderedPageBreak/>
        <w:t>040203112</w:t>
      </w:r>
      <w:r>
        <w:rPr>
          <w:cs/>
        </w:rPr>
        <w:t xml:space="preserve"> คณิตศาสตร์วิศวกรรม </w:t>
      </w:r>
      <w:r>
        <w:t>2</w:t>
      </w:r>
      <w:r w:rsidR="007C0650">
        <w:t>(Engineering Mathematics II)</w:t>
      </w:r>
      <w:r w:rsidR="007C0650">
        <w:rPr>
          <w:rFonts w:hint="cs"/>
          <w:cs/>
        </w:rPr>
        <w:t xml:space="preserve"> หน่วยกิต </w:t>
      </w:r>
      <w:r>
        <w:t>3(3-0-6)</w:t>
      </w:r>
    </w:p>
    <w:p w14:paraId="61292994" w14:textId="77777777" w:rsidR="007C0650" w:rsidRDefault="00567A50" w:rsidP="007C0650">
      <w:pPr>
        <w:pStyle w:val="Heading4"/>
      </w:pPr>
      <w:r>
        <w:rPr>
          <w:cs/>
        </w:rPr>
        <w:t>วิชาบังคับก่อน</w:t>
      </w:r>
      <w:r w:rsidR="007C0650">
        <w:t>(Prerequisite)</w:t>
      </w:r>
      <w:r>
        <w:rPr>
          <w:cs/>
        </w:rPr>
        <w:t xml:space="preserve"> </w:t>
      </w:r>
    </w:p>
    <w:p w14:paraId="1CA07872" w14:textId="073990D8" w:rsidR="00567A50" w:rsidRDefault="00567A50" w:rsidP="007C0650">
      <w:pPr>
        <w:pStyle w:val="Heading5"/>
      </w:pPr>
      <w:r>
        <w:rPr>
          <w:cs/>
        </w:rPr>
        <w:t xml:space="preserve"> </w:t>
      </w:r>
      <w:r>
        <w:t>040203111</w:t>
      </w:r>
      <w:r>
        <w:rPr>
          <w:cs/>
        </w:rPr>
        <w:t xml:space="preserve"> คณิตศาสตร์วิศวกรรม </w:t>
      </w:r>
      <w:r>
        <w:t>1</w:t>
      </w:r>
      <w:r w:rsidR="007C0650">
        <w:t>(Engineering Mathematics I)</w:t>
      </w:r>
    </w:p>
    <w:p w14:paraId="76E74543" w14:textId="0F35C811" w:rsidR="00567A50" w:rsidRDefault="007C0650" w:rsidP="007C0650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ลําดับและอนุกรมของจํานวนจริง อนุกรมอนันต์การ</w:t>
      </w:r>
      <w:r>
        <w:tab/>
      </w:r>
      <w:r>
        <w:tab/>
      </w:r>
      <w:r>
        <w:tab/>
      </w:r>
      <w:r w:rsidR="00567A50">
        <w:rPr>
          <w:cs/>
        </w:rPr>
        <w:t>กระจายอนุกรมเทย์เลอร์ของฟังก์ชันมูลฐาน พิกัดเชิงขั้ว พื้นผิวในปริภูมิสามมิติแคลคูลัส</w:t>
      </w:r>
      <w:r>
        <w:tab/>
      </w:r>
      <w:r>
        <w:tab/>
      </w:r>
      <w:r>
        <w:tab/>
      </w:r>
      <w:r w:rsidR="00567A50">
        <w:rPr>
          <w:cs/>
        </w:rPr>
        <w:t>ของฟังก์ชันหลายตัวแปร อนุพันธ์ย่อยและการประยุกต์ปริพันธ์หลายชั้นและการประยุกต์</w:t>
      </w:r>
      <w:r>
        <w:tab/>
      </w:r>
      <w:r>
        <w:tab/>
      </w:r>
      <w:r w:rsidR="00567A50">
        <w:rPr>
          <w:cs/>
        </w:rPr>
        <w:t>พีชคณิตของเวกเตอร์สมการเส้นตรงและระนาบในสามมิติ</w:t>
      </w:r>
      <w:r>
        <w:t xml:space="preserve"> (</w:t>
      </w:r>
      <w:r w:rsidR="00567A50">
        <w:t xml:space="preserve">Sequence and series of </w:t>
      </w:r>
      <w:r>
        <w:tab/>
      </w:r>
      <w:r>
        <w:tab/>
      </w:r>
      <w:r>
        <w:tab/>
      </w:r>
      <w:r w:rsidR="00567A50">
        <w:t>real number; infinite series; Taylor series expansion</w:t>
      </w:r>
      <w:r>
        <w:t xml:space="preserve"> </w:t>
      </w:r>
      <w:r w:rsidR="00567A50">
        <w:t xml:space="preserve">of elementary function; </w:t>
      </w:r>
      <w:r>
        <w:tab/>
      </w:r>
      <w:r>
        <w:tab/>
      </w:r>
      <w:r w:rsidR="00567A50">
        <w:t>polar coordinate; surface in three- dimensional space; calculus of</w:t>
      </w:r>
      <w:r>
        <w:t xml:space="preserve"> </w:t>
      </w:r>
      <w:r w:rsidR="00567A50">
        <w:t xml:space="preserve">several </w:t>
      </w:r>
      <w:r>
        <w:tab/>
      </w:r>
      <w:r>
        <w:tab/>
      </w:r>
      <w:r>
        <w:tab/>
      </w:r>
      <w:r w:rsidR="00567A50">
        <w:t>variables; partial derivative and application; multiple integral and application;</w:t>
      </w:r>
      <w:r>
        <w:t xml:space="preserve"> </w:t>
      </w:r>
      <w:r>
        <w:tab/>
      </w:r>
      <w:r>
        <w:tab/>
      </w:r>
      <w:r w:rsidR="00567A50">
        <w:t>vector algebra; equations of line and plane in three-dimension.</w:t>
      </w:r>
      <w:r>
        <w:t>)</w:t>
      </w:r>
    </w:p>
    <w:p w14:paraId="21590524" w14:textId="77777777" w:rsidR="00567A50" w:rsidRDefault="00567A50" w:rsidP="00567A50"/>
    <w:p w14:paraId="2C809AC9" w14:textId="70E7AB72" w:rsidR="00567A50" w:rsidRDefault="00567A50" w:rsidP="006424E7">
      <w:pPr>
        <w:pStyle w:val="Heading3"/>
      </w:pPr>
      <w:r>
        <w:t>040203211</w:t>
      </w:r>
      <w:r>
        <w:rPr>
          <w:cs/>
        </w:rPr>
        <w:t xml:space="preserve"> </w:t>
      </w:r>
      <w:r w:rsidR="000C0AD4">
        <w:rPr>
          <w:rFonts w:hint="cs"/>
          <w:cs/>
        </w:rPr>
        <w:t>คณิตศาสตร์วิศวกรรม</w:t>
      </w:r>
      <w:r w:rsidR="000C0AD4">
        <w:t xml:space="preserve"> (Engineering Mathematics III)</w:t>
      </w:r>
      <w:r>
        <w:rPr>
          <w:cs/>
        </w:rPr>
        <w:t xml:space="preserve"> </w:t>
      </w:r>
      <w:r w:rsidR="000C0AD4">
        <w:rPr>
          <w:rFonts w:hint="cs"/>
          <w:cs/>
        </w:rPr>
        <w:t xml:space="preserve">หน่วยกิต </w:t>
      </w:r>
      <w:r>
        <w:t>3 3(3-0-6)</w:t>
      </w:r>
    </w:p>
    <w:p w14:paraId="746678F0" w14:textId="1A3A759E" w:rsidR="007C0650" w:rsidRDefault="00567A50" w:rsidP="000C0AD4">
      <w:pPr>
        <w:pStyle w:val="Heading4"/>
      </w:pPr>
      <w:r>
        <w:rPr>
          <w:cs/>
        </w:rPr>
        <w:t>วิชาบังคับก่อน</w:t>
      </w:r>
      <w:r w:rsidR="007C0650">
        <w:t>(Prerequisite)</w:t>
      </w:r>
      <w:r>
        <w:rPr>
          <w:cs/>
        </w:rPr>
        <w:t xml:space="preserve"> </w:t>
      </w:r>
    </w:p>
    <w:p w14:paraId="2774803B" w14:textId="122D16C4" w:rsidR="00567A50" w:rsidRDefault="00567A50" w:rsidP="000C0AD4">
      <w:pPr>
        <w:pStyle w:val="Heading5"/>
      </w:pPr>
      <w:r>
        <w:t>040203112</w:t>
      </w:r>
      <w:r>
        <w:rPr>
          <w:cs/>
        </w:rPr>
        <w:t xml:space="preserve"> คณิตศาสตร์วิศวกรรม </w:t>
      </w:r>
      <w:r>
        <w:t>2</w:t>
      </w:r>
      <w:r w:rsidR="007C0650">
        <w:t>(Engineering Mathematics II)</w:t>
      </w:r>
    </w:p>
    <w:p w14:paraId="31F4953A" w14:textId="58940F39" w:rsidR="00567A50" w:rsidRDefault="000C0AD4" w:rsidP="000C0AD4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ฟังก์ชันค่าเวกเตอร์ เส้นโค้งปริภูมิ อนุพันธ์และปริพันธ์ของ</w:t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 xml:space="preserve">ฟังก์ชันค่าเวกเตอร์เกรเดียนต์เคิร์ล และไดเวอร์เจนซ์ปริพันธ์ตามเส้น ปริพันธ์ตามพื้นผิว </w:t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สมการเชิงอนุพันธ์สามัญ สมการเชิงอนุพันธ์อันดับหนึ่ง สมการเชิงอนุพันธ์อันดับสูง การ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ประยุกต์ของสมการเชิงอนุพันธ์สามัญ ระบบสมการเชิงเส้นและการดําเนินการตามแถวขั้น</w:t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มูลฐาน ค่าเฉพาะและเวกเตอร์เฉพาะ</w:t>
      </w:r>
      <w:r w:rsidR="007C0650">
        <w:t>(</w:t>
      </w:r>
      <w:r w:rsidR="00567A50">
        <w:t xml:space="preserve">Vector- valued function; space curve;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 xml:space="preserve">derivative and integral of vector-valued function; gradient, curl and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t xml:space="preserve">divergence; line integral; surface integral; </w:t>
      </w:r>
      <w:r>
        <w:t>ordinary differential</w:t>
      </w:r>
      <w:r w:rsidR="00567A50">
        <w:t xml:space="preserve"> equation; first- </w:t>
      </w:r>
      <w:r>
        <w:rPr>
          <w:cs/>
        </w:rPr>
        <w:tab/>
      </w:r>
      <w:r>
        <w:rPr>
          <w:cs/>
        </w:rPr>
        <w:tab/>
      </w:r>
      <w:r w:rsidR="00567A50">
        <w:t xml:space="preserve">order differential equation; higher- order differential </w:t>
      </w:r>
      <w:r>
        <w:t>equation; applications</w:t>
      </w:r>
      <w:r w:rsidR="00567A50">
        <w:t xml:space="preserve"> of </w:t>
      </w:r>
      <w:r>
        <w:rPr>
          <w:cs/>
        </w:rPr>
        <w:tab/>
      </w:r>
      <w:r>
        <w:rPr>
          <w:cs/>
        </w:rPr>
        <w:tab/>
      </w:r>
      <w:r w:rsidR="00567A50">
        <w:t xml:space="preserve">ordinary differential equations; system of linear equations and </w:t>
      </w:r>
      <w:r>
        <w:t>elementary row</w:t>
      </w:r>
      <w:r w:rsidR="00567A50">
        <w:t xml:space="preserve"> </w:t>
      </w:r>
      <w:r>
        <w:rPr>
          <w:cs/>
        </w:rPr>
        <w:tab/>
      </w:r>
      <w:r>
        <w:rPr>
          <w:cs/>
        </w:rPr>
        <w:tab/>
      </w:r>
      <w:r w:rsidR="00567A50">
        <w:t>operation; eigenvalue and eigenvector.</w:t>
      </w:r>
      <w:r w:rsidR="007C0650">
        <w:t>)</w:t>
      </w:r>
    </w:p>
    <w:p w14:paraId="57261B27" w14:textId="77777777" w:rsidR="000C0AD4" w:rsidRDefault="000C0AD4" w:rsidP="000C0AD4"/>
    <w:p w14:paraId="6B6B97E7" w14:textId="77777777" w:rsidR="000C0AD4" w:rsidRDefault="000C0AD4" w:rsidP="000C0AD4"/>
    <w:p w14:paraId="7C4AA60E" w14:textId="77777777" w:rsidR="000C0AD4" w:rsidRDefault="000C0AD4" w:rsidP="000C0AD4"/>
    <w:p w14:paraId="3BC4A46D" w14:textId="77777777" w:rsidR="000C0AD4" w:rsidRDefault="000C0AD4" w:rsidP="000C0AD4"/>
    <w:p w14:paraId="3CD4B7C5" w14:textId="77777777" w:rsidR="000C0AD4" w:rsidRDefault="000C0AD4" w:rsidP="000C0AD4"/>
    <w:p w14:paraId="1A1B9792" w14:textId="77777777" w:rsidR="000C0AD4" w:rsidRDefault="000C0AD4" w:rsidP="000C0AD4"/>
    <w:p w14:paraId="239880EA" w14:textId="77777777" w:rsidR="000C0AD4" w:rsidRPr="000C0AD4" w:rsidRDefault="000C0AD4" w:rsidP="000C0AD4"/>
    <w:p w14:paraId="0F0DAE89" w14:textId="4812C4BA" w:rsidR="00567A50" w:rsidRDefault="00567A50" w:rsidP="006424E7">
      <w:pPr>
        <w:pStyle w:val="Heading3"/>
      </w:pPr>
      <w:r>
        <w:lastRenderedPageBreak/>
        <w:t>040313005</w:t>
      </w:r>
      <w:r>
        <w:rPr>
          <w:cs/>
        </w:rPr>
        <w:t xml:space="preserve"> ฟิสิกส์ </w:t>
      </w:r>
      <w:r>
        <w:t>1</w:t>
      </w:r>
      <w:r w:rsidR="000C0AD4">
        <w:t>(Physics I)</w:t>
      </w:r>
      <w:r w:rsidR="000C0AD4">
        <w:rPr>
          <w:rFonts w:hint="cs"/>
          <w:cs/>
        </w:rPr>
        <w:t xml:space="preserve"> </w:t>
      </w:r>
      <w:proofErr w:type="gramStart"/>
      <w:r w:rsidR="000C0AD4">
        <w:rPr>
          <w:rFonts w:hint="cs"/>
          <w:cs/>
        </w:rPr>
        <w:t xml:space="preserve">หน่วยกิต </w:t>
      </w:r>
      <w:r>
        <w:t xml:space="preserve"> 3</w:t>
      </w:r>
      <w:proofErr w:type="gramEnd"/>
      <w:r>
        <w:t>(3-0-6)</w:t>
      </w:r>
    </w:p>
    <w:p w14:paraId="7678474D" w14:textId="77777777" w:rsidR="003D4D9C" w:rsidRDefault="00567A50" w:rsidP="00AE6120">
      <w:pPr>
        <w:pStyle w:val="Heading4"/>
      </w:pPr>
      <w:r>
        <w:rPr>
          <w:cs/>
        </w:rPr>
        <w:t>วิชาบังคับก่อน</w:t>
      </w:r>
      <w:r w:rsidR="000C0AD4">
        <w:t>(</w:t>
      </w:r>
      <w:r w:rsidR="003D4D9C">
        <w:t>Prerequisite</w:t>
      </w:r>
      <w:r w:rsidR="000C0AD4">
        <w:t>)</w:t>
      </w:r>
      <w:r>
        <w:rPr>
          <w:cs/>
        </w:rPr>
        <w:t xml:space="preserve"> </w:t>
      </w:r>
    </w:p>
    <w:p w14:paraId="1C45D8D6" w14:textId="42FC8748" w:rsidR="00567A50" w:rsidRDefault="00567A50" w:rsidP="00AE6120">
      <w:pPr>
        <w:pStyle w:val="Heading5"/>
      </w:pPr>
      <w:r>
        <w:rPr>
          <w:cs/>
        </w:rPr>
        <w:t xml:space="preserve"> ไม่มี</w:t>
      </w:r>
      <w:r w:rsidR="000C0AD4">
        <w:t>(</w:t>
      </w:r>
      <w:r w:rsidR="003D4D9C">
        <w:t>None</w:t>
      </w:r>
      <w:r w:rsidR="000C0AD4">
        <w:t>)</w:t>
      </w:r>
    </w:p>
    <w:p w14:paraId="6DF6366E" w14:textId="146E5E3C" w:rsidR="00567A50" w:rsidRDefault="000C0AD4" w:rsidP="00E672D3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เวกเตอร์กลศาสตร์การเคลื่อนที่การเคลื่อนที่แบบเส้นตรง</w:t>
      </w:r>
      <w:r w:rsidR="00C42091">
        <w:tab/>
      </w:r>
      <w:r w:rsidR="00C42091">
        <w:tab/>
      </w:r>
      <w:r w:rsidR="00567A50">
        <w:rPr>
          <w:cs/>
        </w:rPr>
        <w:t>และเส้นโค้ง กฎการเคลื่อนที่ของนิวตัน การเคลื่อนที่แบบวงกลม งาน กําลัง พลังงาน โม</w:t>
      </w:r>
      <w:r w:rsidR="00C42091">
        <w:tab/>
      </w:r>
      <w:r w:rsidR="00C42091">
        <w:tab/>
      </w:r>
      <w:r w:rsidR="00C42091">
        <w:tab/>
      </w:r>
      <w:r w:rsidR="00567A50">
        <w:rPr>
          <w:cs/>
        </w:rPr>
        <w:t>เมนตัม โมเมนต์ความเฉื่อย สมการแห่งการหมุน ทอร์ก โมเมนตัมเชิงมุม การกลิ้ง การ</w:t>
      </w:r>
      <w:r w:rsidR="00AE1001">
        <w:tab/>
      </w:r>
      <w:r w:rsidR="00AE1001">
        <w:tab/>
      </w:r>
      <w:r w:rsidR="00AE1001">
        <w:tab/>
      </w:r>
      <w:r w:rsidR="00567A50">
        <w:rPr>
          <w:cs/>
        </w:rPr>
        <w:t>เคลื่อนที่แบบซิมเปิลฮาร์โมนิกส์ การซ้อนกันของสองซิมเปิลฮาร์โมนิกส์การออสซิลเลตแบบ</w:t>
      </w:r>
      <w:r w:rsidR="00AE1001">
        <w:tab/>
      </w:r>
      <w:r w:rsidR="00AE1001">
        <w:tab/>
      </w:r>
      <w:r w:rsidR="00567A50">
        <w:rPr>
          <w:cs/>
        </w:rPr>
        <w:t>แดมป์การออสซิลเลตด้วยแรง การจําแนกคลื่น สมการคลื่นนิ่งบีตส์ความเข้มเสียง ระดับ</w:t>
      </w:r>
      <w:r w:rsidR="00AE1001">
        <w:tab/>
      </w:r>
      <w:r w:rsidR="00AE1001">
        <w:tab/>
      </w:r>
      <w:r w:rsidR="00AE1001">
        <w:tab/>
      </w:r>
      <w:r w:rsidR="00567A50">
        <w:rPr>
          <w:cs/>
        </w:rPr>
        <w:t>ความเข้มเสียง ปรากฏการณ์ดอปเปลอร์สมบัติของสสาร การส่งผ่านความร้อนสมการก๊าซ</w:t>
      </w:r>
      <w:r w:rsidR="00AE1001">
        <w:tab/>
      </w:r>
      <w:r w:rsidR="00AE1001">
        <w:tab/>
      </w:r>
      <w:r w:rsidR="00567A50">
        <w:rPr>
          <w:cs/>
        </w:rPr>
        <w:t>อุดมคติกฎแห่งอุณหพลศาสตร์กลจักรความร้อนและกลจักรทวน คุณสมบัติทางกายภาพ</w:t>
      </w:r>
      <w:r w:rsidR="00AE1001">
        <w:tab/>
      </w:r>
      <w:r w:rsidR="00AE1001">
        <w:tab/>
      </w:r>
      <w:r w:rsidR="00AE1001">
        <w:tab/>
      </w:r>
      <w:r w:rsidR="00567A50">
        <w:rPr>
          <w:cs/>
        </w:rPr>
        <w:t>ของของไหล การพยุง กฎของปาสคาล การวัดความดัน สมการแห่งความต่อเนื่อง สมการ</w:t>
      </w:r>
      <w:r w:rsidR="00AE1001">
        <w:tab/>
      </w:r>
      <w:r w:rsidR="00AE1001">
        <w:tab/>
      </w:r>
      <w:r w:rsidR="00567A50">
        <w:rPr>
          <w:cs/>
        </w:rPr>
        <w:t>แบร์นูลลีการวัดอัตราการไหล</w:t>
      </w:r>
      <w:r w:rsidR="00160A6F">
        <w:t xml:space="preserve"> </w:t>
      </w:r>
      <w:r w:rsidR="00C42091">
        <w:t>(</w:t>
      </w:r>
      <w:r w:rsidR="00567A50">
        <w:t xml:space="preserve">Vector; mechanics of motion; rectilinear and </w:t>
      </w:r>
      <w:r w:rsidR="00AE1001">
        <w:tab/>
      </w:r>
      <w:r w:rsidR="00AE1001">
        <w:tab/>
      </w:r>
      <w:r w:rsidR="00AE1001">
        <w:tab/>
      </w:r>
      <w:r w:rsidR="00567A50">
        <w:t xml:space="preserve">curvilinear motion; </w:t>
      </w:r>
      <w:r w:rsidR="00160A6F">
        <w:t>Newton’s law</w:t>
      </w:r>
      <w:r w:rsidR="00567A50">
        <w:t xml:space="preserve"> of motion; circular motion; work; power; </w:t>
      </w:r>
      <w:r w:rsidR="00AE1001">
        <w:tab/>
      </w:r>
      <w:r w:rsidR="00AE1001">
        <w:tab/>
      </w:r>
      <w:r w:rsidR="00567A50">
        <w:t xml:space="preserve">energy; momentum; moment of </w:t>
      </w:r>
      <w:r w:rsidR="00160A6F">
        <w:t>inertia; rotation</w:t>
      </w:r>
      <w:r w:rsidR="00567A50">
        <w:t xml:space="preserve"> equations; torque; angular </w:t>
      </w:r>
      <w:r w:rsidR="00AE1001">
        <w:tab/>
      </w:r>
      <w:r w:rsidR="00AE1001">
        <w:tab/>
      </w:r>
      <w:r w:rsidR="00567A50">
        <w:t xml:space="preserve">momentum; rolling; simple harmonics </w:t>
      </w:r>
      <w:r w:rsidR="00160A6F">
        <w:t>motion; superposition</w:t>
      </w:r>
      <w:r w:rsidR="00567A50">
        <w:t xml:space="preserve"> of two simple </w:t>
      </w:r>
      <w:r w:rsidR="00AE1001">
        <w:tab/>
      </w:r>
      <w:r w:rsidR="00AE1001">
        <w:tab/>
      </w:r>
      <w:r w:rsidR="00567A50">
        <w:t>harmonics; damped oscillation; forced Oscillation; types of</w:t>
      </w:r>
      <w:r w:rsidR="00160A6F">
        <w:t xml:space="preserve"> </w:t>
      </w:r>
      <w:r w:rsidR="00567A50">
        <w:t xml:space="preserve">waves; standing </w:t>
      </w:r>
      <w:r w:rsidR="00AE1001">
        <w:tab/>
      </w:r>
      <w:r w:rsidR="00AE1001">
        <w:tab/>
      </w:r>
      <w:r w:rsidR="00567A50">
        <w:t>waves; beats; intensity and sound level; Doppler effect; properties of</w:t>
      </w:r>
      <w:r w:rsidR="00160A6F">
        <w:t xml:space="preserve"> </w:t>
      </w:r>
      <w:r w:rsidR="00567A50">
        <w:t xml:space="preserve">matters; </w:t>
      </w:r>
      <w:r w:rsidR="00AE1001">
        <w:tab/>
      </w:r>
      <w:r w:rsidR="00AE1001">
        <w:tab/>
      </w:r>
      <w:r w:rsidR="00567A50">
        <w:t>heat transfer; ideal gas equation; laws of thermodynamics; heat engines and</w:t>
      </w:r>
      <w:r w:rsidR="00160A6F">
        <w:t xml:space="preserve"> </w:t>
      </w:r>
      <w:r w:rsidR="00AE1001">
        <w:tab/>
      </w:r>
      <w:r w:rsidR="00AE1001">
        <w:tab/>
      </w:r>
      <w:r w:rsidR="00567A50">
        <w:t xml:space="preserve">reverse engine; physical properties of fluid; buoyancy; Pascal’s law; pressure </w:t>
      </w:r>
      <w:r w:rsidR="00AE1001">
        <w:tab/>
      </w:r>
      <w:r w:rsidR="00AE1001">
        <w:tab/>
      </w:r>
      <w:r w:rsidR="00567A50">
        <w:t>measurement</w:t>
      </w:r>
      <w:r w:rsidR="00160A6F">
        <w:t xml:space="preserve"> </w:t>
      </w:r>
      <w:r w:rsidR="00567A50">
        <w:t xml:space="preserve">equation of continuity; Bernoulli’s equation; flow </w:t>
      </w:r>
      <w:r w:rsidR="00AE1001">
        <w:tab/>
      </w:r>
      <w:r w:rsidR="00AE1001">
        <w:tab/>
      </w:r>
      <w:r w:rsidR="00AE1001">
        <w:tab/>
      </w:r>
      <w:r w:rsidR="00AE1001">
        <w:tab/>
      </w:r>
      <w:r w:rsidR="00567A50">
        <w:t>measurement.</w:t>
      </w:r>
      <w:r w:rsidR="00C42091">
        <w:t>)</w:t>
      </w:r>
    </w:p>
    <w:p w14:paraId="4CB448CB" w14:textId="4C515B0E" w:rsidR="00567A50" w:rsidRPr="00E672D3" w:rsidRDefault="00567A50" w:rsidP="006424E7">
      <w:pPr>
        <w:pStyle w:val="Heading3"/>
      </w:pPr>
      <w:r>
        <w:t>040313006</w:t>
      </w:r>
      <w:r>
        <w:rPr>
          <w:cs/>
        </w:rPr>
        <w:t xml:space="preserve"> ปฏิบัติการฟิสิกส์ </w:t>
      </w:r>
      <w:r>
        <w:t>1</w:t>
      </w:r>
      <w:r w:rsidR="00E672D3">
        <w:t>(Physics Laboratory I)</w:t>
      </w:r>
      <w:r>
        <w:t xml:space="preserve"> </w:t>
      </w:r>
      <w:r w:rsidR="00E672D3">
        <w:rPr>
          <w:rFonts w:hint="cs"/>
          <w:cs/>
        </w:rPr>
        <w:t xml:space="preserve">หน่วยกิต </w:t>
      </w:r>
      <w:r>
        <w:t>1(0-2-1)</w:t>
      </w:r>
    </w:p>
    <w:p w14:paraId="61B6149C" w14:textId="77777777" w:rsidR="00AA239C" w:rsidRDefault="00567A50" w:rsidP="00AA239C">
      <w:pPr>
        <w:pStyle w:val="Heading4"/>
      </w:pPr>
      <w:r>
        <w:rPr>
          <w:cs/>
        </w:rPr>
        <w:t>วิชาบังคับก่อน</w:t>
      </w:r>
      <w:r w:rsidR="00E672D3">
        <w:t>(</w:t>
      </w:r>
      <w:r w:rsidR="00AA239C">
        <w:t>Prerequisite</w:t>
      </w:r>
      <w:r w:rsidR="00E672D3">
        <w:t>)</w:t>
      </w:r>
      <w:r>
        <w:rPr>
          <w:cs/>
        </w:rPr>
        <w:t xml:space="preserve">  </w:t>
      </w:r>
    </w:p>
    <w:p w14:paraId="6C0B06EE" w14:textId="01CF5784" w:rsidR="00567A50" w:rsidRDefault="00567A50" w:rsidP="00AA239C">
      <w:pPr>
        <w:pStyle w:val="Heading5"/>
      </w:pPr>
      <w:r>
        <w:t>040313005</w:t>
      </w:r>
      <w:r>
        <w:rPr>
          <w:cs/>
        </w:rPr>
        <w:t xml:space="preserve"> </w:t>
      </w:r>
      <w:r w:rsidR="00F65369">
        <w:rPr>
          <w:cs/>
        </w:rPr>
        <w:t>ฟิสิกส์</w:t>
      </w:r>
      <w:r>
        <w:rPr>
          <w:cs/>
        </w:rPr>
        <w:t xml:space="preserve"> </w:t>
      </w:r>
      <w:r>
        <w:t>1</w:t>
      </w:r>
      <w:r>
        <w:rPr>
          <w:cs/>
        </w:rPr>
        <w:t xml:space="preserve"> หรือเรียนร่วมกัน</w:t>
      </w:r>
      <w:r w:rsidR="00AA239C">
        <w:t xml:space="preserve"> (Physics I or concurrent)</w:t>
      </w:r>
    </w:p>
    <w:p w14:paraId="745359FF" w14:textId="4A5151E3" w:rsidR="00AA239C" w:rsidRDefault="00C96A92" w:rsidP="00C96A92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ปฏิบัติการต่าง ๆ มีเนื้อหาสอดคล้องและสนับสนุนทฤษฎี</w:t>
      </w:r>
      <w:r>
        <w:tab/>
      </w:r>
      <w:r>
        <w:tab/>
      </w:r>
      <w:r w:rsidR="00567A50">
        <w:rPr>
          <w:cs/>
        </w:rPr>
        <w:t>ในการบรรยายรายวิชา</w:t>
      </w:r>
      <w:r w:rsidR="00AA239C">
        <w:t xml:space="preserve"> </w:t>
      </w:r>
      <w:r w:rsidR="00567A50">
        <w:t>040313005</w:t>
      </w:r>
      <w:r w:rsidR="00567A50">
        <w:rPr>
          <w:cs/>
        </w:rPr>
        <w:t xml:space="preserve"> ฟิสิกส์ </w:t>
      </w:r>
      <w:r w:rsidR="00567A50">
        <w:t>1</w:t>
      </w:r>
      <w:r>
        <w:t xml:space="preserve"> </w:t>
      </w:r>
      <w:r w:rsidR="00AA239C">
        <w:t>(</w:t>
      </w:r>
      <w:r w:rsidR="00567A50">
        <w:t xml:space="preserve">All experiments are corresponded to </w:t>
      </w:r>
      <w:r>
        <w:tab/>
      </w:r>
      <w:r>
        <w:tab/>
      </w:r>
      <w:r w:rsidR="00567A50">
        <w:t>the course of 040313005 Physics I.</w:t>
      </w:r>
      <w:r w:rsidR="00AA239C">
        <w:t>)</w:t>
      </w:r>
    </w:p>
    <w:p w14:paraId="12EDA586" w14:textId="77777777" w:rsidR="00C96A92" w:rsidRDefault="00C96A92" w:rsidP="00C96A92"/>
    <w:p w14:paraId="3FB0F295" w14:textId="77777777" w:rsidR="00C96A92" w:rsidRDefault="00C96A92" w:rsidP="00C96A92"/>
    <w:p w14:paraId="5F7C3694" w14:textId="77777777" w:rsidR="00C96A92" w:rsidRDefault="00C96A92" w:rsidP="00C96A92"/>
    <w:p w14:paraId="22AD7892" w14:textId="77777777" w:rsidR="00C96A92" w:rsidRDefault="00C96A92" w:rsidP="00C96A92"/>
    <w:p w14:paraId="6C53F70C" w14:textId="77777777" w:rsidR="00C96A92" w:rsidRPr="00C96A92" w:rsidRDefault="00C96A92" w:rsidP="00C96A92"/>
    <w:p w14:paraId="2A65E507" w14:textId="3A9A1E4A" w:rsidR="00567A50" w:rsidRDefault="00567A50" w:rsidP="006424E7">
      <w:pPr>
        <w:pStyle w:val="Heading3"/>
      </w:pPr>
      <w:r>
        <w:lastRenderedPageBreak/>
        <w:t>040313007</w:t>
      </w:r>
      <w:r>
        <w:rPr>
          <w:cs/>
        </w:rPr>
        <w:t xml:space="preserve"> ฟิสิกส์ </w:t>
      </w:r>
      <w:r>
        <w:t>2</w:t>
      </w:r>
      <w:r w:rsidR="00C96A92">
        <w:t>(Physics II</w:t>
      </w:r>
      <w:proofErr w:type="gramStart"/>
      <w:r w:rsidR="00C96A92">
        <w:t>)</w:t>
      </w:r>
      <w:r w:rsidR="00C96A92">
        <w:rPr>
          <w:rFonts w:hint="cs"/>
          <w:cs/>
        </w:rPr>
        <w:t xml:space="preserve"> </w:t>
      </w:r>
      <w:r w:rsidR="00C96A92">
        <w:t xml:space="preserve"> </w:t>
      </w:r>
      <w:r w:rsidR="00C96A92">
        <w:rPr>
          <w:rFonts w:hint="cs"/>
          <w:cs/>
        </w:rPr>
        <w:t>หน่วยกิต</w:t>
      </w:r>
      <w:proofErr w:type="gramEnd"/>
      <w:r w:rsidR="00C96A92">
        <w:rPr>
          <w:rFonts w:hint="cs"/>
          <w:cs/>
        </w:rPr>
        <w:t xml:space="preserve"> </w:t>
      </w:r>
      <w:r>
        <w:t xml:space="preserve"> 3(3-0-6)</w:t>
      </w:r>
    </w:p>
    <w:p w14:paraId="0964FE12" w14:textId="77777777" w:rsidR="00C96A92" w:rsidRDefault="00567A50" w:rsidP="00C96A92">
      <w:pPr>
        <w:pStyle w:val="Heading4"/>
      </w:pPr>
      <w:r>
        <w:rPr>
          <w:cs/>
        </w:rPr>
        <w:t xml:space="preserve">วิชาบังคับก่อน </w:t>
      </w:r>
      <w:r w:rsidR="00C96A92">
        <w:t>(Prerequisite)</w:t>
      </w:r>
      <w:r>
        <w:rPr>
          <w:cs/>
        </w:rPr>
        <w:t xml:space="preserve"> </w:t>
      </w:r>
    </w:p>
    <w:p w14:paraId="34D27E7B" w14:textId="77777777" w:rsidR="00C96A92" w:rsidRDefault="00567A50" w:rsidP="00C96A92">
      <w:pPr>
        <w:pStyle w:val="Heading5"/>
      </w:pPr>
      <w:r>
        <w:t>040313005</w:t>
      </w:r>
      <w:r>
        <w:rPr>
          <w:cs/>
        </w:rPr>
        <w:t xml:space="preserve"> ฟิสิกส</w:t>
      </w:r>
      <w:r w:rsidR="00C96A92">
        <w:rPr>
          <w:rFonts w:hint="cs"/>
          <w:cs/>
        </w:rPr>
        <w:t>์</w:t>
      </w:r>
      <w:r>
        <w:rPr>
          <w:cs/>
        </w:rPr>
        <w:t xml:space="preserve"> </w:t>
      </w:r>
      <w:r>
        <w:t>1</w:t>
      </w:r>
      <w:r w:rsidR="00C96A92">
        <w:rPr>
          <w:rFonts w:hint="cs"/>
          <w:cs/>
        </w:rPr>
        <w:t xml:space="preserve"> </w:t>
      </w:r>
      <w:r w:rsidR="00C96A92">
        <w:t xml:space="preserve">(Physics I) </w:t>
      </w:r>
    </w:p>
    <w:p w14:paraId="2210088C" w14:textId="3E85AAE1" w:rsidR="00567A50" w:rsidRDefault="00567A50" w:rsidP="00C96A92">
      <w:pPr>
        <w:pStyle w:val="Heading5"/>
      </w:pPr>
      <w:r>
        <w:t>040313006</w:t>
      </w:r>
      <w:r>
        <w:rPr>
          <w:cs/>
        </w:rPr>
        <w:t xml:space="preserve"> ปฏิบัติการฟิสิกส์ </w:t>
      </w:r>
      <w:r>
        <w:t>1</w:t>
      </w:r>
      <w:r w:rsidR="00C96A92">
        <w:t>(Physics Laboratory I</w:t>
      </w:r>
    </w:p>
    <w:p w14:paraId="16877974" w14:textId="2AEBCB1D" w:rsidR="00567A50" w:rsidRDefault="00C96A92" w:rsidP="00C96A92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กฎของคูลอมบ์สนามไฟฟ้า กฎของเกาส์ศักย์ไฟฟ้า สารไดอิ</w:t>
      </w:r>
      <w:r>
        <w:tab/>
      </w:r>
      <w:r>
        <w:tab/>
      </w:r>
      <w:r w:rsidR="00567A50">
        <w:rPr>
          <w:cs/>
        </w:rPr>
        <w:t xml:space="preserve">เล็กตริก ตัวเก็บประจุสนามแม่เหล็ก กฎของบิโอ-ซาวาร์ต กฎของแอมแปร์ สารแม่เหล็ก </w:t>
      </w:r>
      <w:r>
        <w:tab/>
      </w:r>
      <w:r>
        <w:tab/>
      </w:r>
      <w:r w:rsidR="00567A50">
        <w:rPr>
          <w:cs/>
        </w:rPr>
        <w:t>แรงลอเรนท์แรงเคลื่อนไฟฟ้าเหนี่ยวนํา ความเหนี่ยวนํา วงจรกระแสสลับและอิเล็กทรอนิกส์</w:t>
      </w:r>
      <w:r>
        <w:tab/>
      </w:r>
      <w:r>
        <w:tab/>
      </w:r>
      <w:r w:rsidR="00567A50">
        <w:rPr>
          <w:cs/>
        </w:rPr>
        <w:t xml:space="preserve">เบื้องต้น คุณสมบัติของคลื่น การสะท้อนการหักเห การแทรกสอด การเลี้ยวเบน </w:t>
      </w:r>
      <w:r>
        <w:br/>
      </w:r>
      <w:r>
        <w:tab/>
      </w:r>
      <w:r>
        <w:tab/>
      </w:r>
      <w:r w:rsidR="00567A50">
        <w:rPr>
          <w:cs/>
        </w:rPr>
        <w:t>ทัศนศาสตร์ทางเรขาคณิต ทัศนอุปกรณ์ การแผ่รังสีของวัตถุดําอิทธิพลแสงไฟฟ้า การ</w:t>
      </w:r>
      <w:r>
        <w:tab/>
      </w:r>
      <w:r>
        <w:tab/>
      </w:r>
      <w:r>
        <w:tab/>
      </w:r>
      <w:r w:rsidR="00567A50">
        <w:rPr>
          <w:cs/>
        </w:rPr>
        <w:t>กระเจิงคอมป์ตัน รังสีเอ็กซ์อะตอมไฮโดรเจน ทวิภาคของคลื่นและอนุภาคโครงสร้าง</w:t>
      </w:r>
      <w:r>
        <w:tab/>
      </w:r>
      <w:r>
        <w:tab/>
      </w:r>
      <w:r>
        <w:tab/>
      </w:r>
      <w:r w:rsidR="00567A50">
        <w:rPr>
          <w:cs/>
        </w:rPr>
        <w:t>นิวเคลียส กัมมันตภาพรังสี ปฏิกิริยานิวเคลียร์</w:t>
      </w:r>
      <w:r>
        <w:t>(</w:t>
      </w:r>
      <w:r w:rsidR="00567A50">
        <w:t xml:space="preserve">Coulomb’s law; electric fields; </w:t>
      </w:r>
      <w:r>
        <w:tab/>
      </w:r>
      <w:r>
        <w:tab/>
      </w:r>
      <w:r>
        <w:tab/>
      </w:r>
      <w:r w:rsidR="00567A50">
        <w:t>Gauss’s law; electric potential; dielectric</w:t>
      </w:r>
      <w:r>
        <w:t xml:space="preserve"> </w:t>
      </w:r>
      <w:r w:rsidR="00567A50">
        <w:t xml:space="preserve">materials; capacitor; magnetic field; </w:t>
      </w:r>
      <w:r>
        <w:tab/>
      </w:r>
      <w:r>
        <w:tab/>
      </w:r>
      <w:proofErr w:type="spellStart"/>
      <w:r w:rsidR="00567A50">
        <w:t>Biot</w:t>
      </w:r>
      <w:proofErr w:type="spellEnd"/>
      <w:r w:rsidR="00567A50">
        <w:t>-Savart law; Ampere’s law; magnetic substance;</w:t>
      </w:r>
      <w:r>
        <w:t xml:space="preserve"> </w:t>
      </w:r>
      <w:r w:rsidR="00567A50">
        <w:t xml:space="preserve">Lorentz force; </w:t>
      </w:r>
      <w:r>
        <w:tab/>
      </w:r>
      <w:r>
        <w:tab/>
      </w:r>
      <w:r>
        <w:tab/>
      </w:r>
      <w:r>
        <w:tab/>
      </w:r>
      <w:r w:rsidR="00567A50">
        <w:t>electromotive force; inductance; alternating current and basic electronic</w:t>
      </w:r>
      <w:r>
        <w:t xml:space="preserve"> </w:t>
      </w:r>
      <w:r>
        <w:tab/>
      </w:r>
      <w:r>
        <w:tab/>
      </w:r>
      <w:r>
        <w:tab/>
      </w:r>
      <w:r w:rsidR="00567A50">
        <w:t xml:space="preserve">circuits; properties of waves; reflection; refraction; interference; diffraction; </w:t>
      </w:r>
      <w:r>
        <w:tab/>
      </w:r>
      <w:r>
        <w:tab/>
      </w:r>
      <w:r w:rsidR="00567A50">
        <w:t>geometrical</w:t>
      </w:r>
      <w:r>
        <w:t xml:space="preserve"> </w:t>
      </w:r>
      <w:r w:rsidR="00567A50">
        <w:t xml:space="preserve">optics; optical instruments; Black-body radiation; photoelectric </w:t>
      </w:r>
      <w:r>
        <w:tab/>
      </w:r>
      <w:r>
        <w:tab/>
      </w:r>
      <w:r w:rsidR="00567A50">
        <w:t>effect; Compton’s</w:t>
      </w:r>
      <w:r>
        <w:t xml:space="preserve"> </w:t>
      </w:r>
      <w:r w:rsidR="00567A50">
        <w:t xml:space="preserve">scattering; X-rays; hydrogen atom; wave-particle duality; </w:t>
      </w:r>
      <w:r>
        <w:tab/>
      </w:r>
      <w:r>
        <w:tab/>
      </w:r>
      <w:r w:rsidR="00567A50">
        <w:t>structure of nucleus; radioactivity;</w:t>
      </w:r>
      <w:r>
        <w:t xml:space="preserve"> </w:t>
      </w:r>
      <w:r w:rsidR="00567A50">
        <w:t>nuclear reactions.</w:t>
      </w:r>
      <w:r>
        <w:t>)</w:t>
      </w:r>
    </w:p>
    <w:p w14:paraId="500EA3A4" w14:textId="23F84D6A" w:rsidR="00567A50" w:rsidRPr="00C96A92" w:rsidRDefault="00567A50" w:rsidP="006424E7">
      <w:pPr>
        <w:pStyle w:val="Heading3"/>
      </w:pPr>
      <w:r>
        <w:t>040313008</w:t>
      </w:r>
      <w:r>
        <w:rPr>
          <w:cs/>
        </w:rPr>
        <w:t xml:space="preserve"> ปฏิบัติการฟิสิกส์ </w:t>
      </w:r>
      <w:r>
        <w:t>2</w:t>
      </w:r>
      <w:r w:rsidR="00C96A92">
        <w:t>(Physics Laboratory II)</w:t>
      </w:r>
      <w:r w:rsidR="00C96A92">
        <w:rPr>
          <w:rFonts w:hint="cs"/>
          <w:cs/>
        </w:rPr>
        <w:t xml:space="preserve"> </w:t>
      </w:r>
      <w:proofErr w:type="gramStart"/>
      <w:r w:rsidR="00C96A92">
        <w:rPr>
          <w:rFonts w:hint="cs"/>
          <w:cs/>
        </w:rPr>
        <w:t xml:space="preserve">หน่วยกิต </w:t>
      </w:r>
      <w:r>
        <w:t xml:space="preserve"> 1</w:t>
      </w:r>
      <w:proofErr w:type="gramEnd"/>
      <w:r>
        <w:t>(0-2-1)</w:t>
      </w:r>
    </w:p>
    <w:p w14:paraId="2552CFE1" w14:textId="77777777" w:rsidR="00C96A92" w:rsidRDefault="00567A50" w:rsidP="00C96A92">
      <w:pPr>
        <w:pStyle w:val="Heading4"/>
      </w:pPr>
      <w:r>
        <w:rPr>
          <w:cs/>
        </w:rPr>
        <w:t xml:space="preserve">วิชาบังคับก่อน </w:t>
      </w:r>
      <w:r w:rsidR="00C96A92">
        <w:t xml:space="preserve">(Prerequisite) </w:t>
      </w:r>
    </w:p>
    <w:p w14:paraId="46543479" w14:textId="77777777" w:rsidR="00C96A92" w:rsidRDefault="00567A50" w:rsidP="00C96A92">
      <w:pPr>
        <w:pStyle w:val="Heading5"/>
      </w:pPr>
      <w:r>
        <w:rPr>
          <w:cs/>
        </w:rPr>
        <w:t xml:space="preserve"> </w:t>
      </w:r>
      <w:r>
        <w:t>040313005</w:t>
      </w:r>
      <w:r>
        <w:rPr>
          <w:cs/>
        </w:rPr>
        <w:t xml:space="preserve"> ฟิสิกส</w:t>
      </w:r>
      <w:r w:rsidR="00C96A92">
        <w:rPr>
          <w:rFonts w:hint="cs"/>
          <w:cs/>
        </w:rPr>
        <w:t>์</w:t>
      </w:r>
      <w:r>
        <w:rPr>
          <w:cs/>
        </w:rPr>
        <w:t xml:space="preserve"> </w:t>
      </w:r>
      <w:r>
        <w:t>1</w:t>
      </w:r>
      <w:r w:rsidR="00C96A92">
        <w:t xml:space="preserve">(Physics I) </w:t>
      </w:r>
    </w:p>
    <w:p w14:paraId="5CA89BE0" w14:textId="74FDC3FA" w:rsidR="00567A50" w:rsidRDefault="00567A50" w:rsidP="00C96A92">
      <w:pPr>
        <w:pStyle w:val="Heading5"/>
      </w:pPr>
      <w:r>
        <w:t>040313007</w:t>
      </w:r>
      <w:r w:rsidR="00C96A92">
        <w:rPr>
          <w:rFonts w:hint="cs"/>
          <w:cs/>
        </w:rPr>
        <w:t xml:space="preserve"> ฟิสิกส์ </w:t>
      </w:r>
      <w:r>
        <w:t>2</w:t>
      </w:r>
      <w:r>
        <w:rPr>
          <w:cs/>
        </w:rPr>
        <w:t xml:space="preserve"> </w:t>
      </w:r>
      <w:proofErr w:type="gramStart"/>
      <w:r>
        <w:rPr>
          <w:cs/>
        </w:rPr>
        <w:t>หรือเรียนร่วมกัน</w:t>
      </w:r>
      <w:r w:rsidR="00C96A92">
        <w:t>(</w:t>
      </w:r>
      <w:proofErr w:type="gramEnd"/>
      <w:r w:rsidR="00C96A92">
        <w:t>Physics II or concurrent)</w:t>
      </w:r>
    </w:p>
    <w:p w14:paraId="6891C34C" w14:textId="781EFF18" w:rsidR="00567A50" w:rsidRDefault="00C96A92" w:rsidP="00EE220E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ปฏิบัติการต่าง ๆ มีเนื้อหาสอดคล้องและสนับสนุนทฤษฎี</w:t>
      </w:r>
      <w:r>
        <w:tab/>
      </w:r>
      <w:r>
        <w:tab/>
      </w:r>
      <w:r w:rsidR="00567A50">
        <w:rPr>
          <w:cs/>
        </w:rPr>
        <w:t>ในการบรรยายรายวิชา</w:t>
      </w:r>
      <w:r w:rsidR="00567A50">
        <w:t>040313007</w:t>
      </w:r>
      <w:r w:rsidR="00567A50">
        <w:rPr>
          <w:cs/>
        </w:rPr>
        <w:t xml:space="preserve"> ฟิสิกส์ </w:t>
      </w:r>
      <w:r w:rsidR="00567A50">
        <w:t>2</w:t>
      </w:r>
      <w:r w:rsidR="007C43DD">
        <w:t xml:space="preserve"> (</w:t>
      </w:r>
      <w:r w:rsidR="00567A50">
        <w:t xml:space="preserve">All experiments are corresponded to </w:t>
      </w:r>
      <w:r w:rsidR="007C43DD">
        <w:tab/>
      </w:r>
      <w:r w:rsidR="007C43DD">
        <w:tab/>
      </w:r>
      <w:r w:rsidR="00567A50">
        <w:t>the course of 040313007 Physics II.</w:t>
      </w:r>
      <w:r w:rsidR="007C43DD">
        <w:t>)</w:t>
      </w:r>
    </w:p>
    <w:p w14:paraId="6367E6F3" w14:textId="77777777" w:rsidR="001A0DF2" w:rsidRDefault="001A0DF2" w:rsidP="001A0DF2"/>
    <w:p w14:paraId="28C3CB50" w14:textId="77777777" w:rsidR="001A0DF2" w:rsidRDefault="001A0DF2" w:rsidP="001A0DF2"/>
    <w:p w14:paraId="229EBE1D" w14:textId="77777777" w:rsidR="001A0DF2" w:rsidRDefault="001A0DF2" w:rsidP="001A0DF2"/>
    <w:p w14:paraId="1F90197B" w14:textId="77777777" w:rsidR="001A0DF2" w:rsidRDefault="001A0DF2" w:rsidP="001A0DF2"/>
    <w:p w14:paraId="6A3A0132" w14:textId="77777777" w:rsidR="001A0DF2" w:rsidRDefault="001A0DF2" w:rsidP="001A0DF2"/>
    <w:p w14:paraId="62EAE10B" w14:textId="77777777" w:rsidR="001A0DF2" w:rsidRPr="001A0DF2" w:rsidRDefault="001A0DF2" w:rsidP="001A0DF2"/>
    <w:p w14:paraId="3AFE24B5" w14:textId="3B04BD28" w:rsidR="00567A50" w:rsidRDefault="00567A50" w:rsidP="006424E7">
      <w:pPr>
        <w:pStyle w:val="Heading3"/>
      </w:pPr>
      <w:r>
        <w:lastRenderedPageBreak/>
        <w:t>040503080</w:t>
      </w:r>
      <w:r>
        <w:rPr>
          <w:cs/>
        </w:rPr>
        <w:t xml:space="preserve"> </w:t>
      </w:r>
      <w:r w:rsidR="00EE220E">
        <w:rPr>
          <w:rFonts w:hint="cs"/>
          <w:cs/>
        </w:rPr>
        <w:t>หลักสถิต</w:t>
      </w:r>
      <w:r w:rsidR="00EE220E">
        <w:t xml:space="preserve"> (</w:t>
      </w:r>
      <w:r w:rsidR="007C43DD">
        <w:t>Fundamentals of Statistics)</w:t>
      </w:r>
      <w:r>
        <w:rPr>
          <w:cs/>
        </w:rPr>
        <w:t xml:space="preserve"> </w:t>
      </w:r>
      <w:r w:rsidR="007C43DD">
        <w:rPr>
          <w:rFonts w:hint="cs"/>
          <w:cs/>
        </w:rPr>
        <w:t xml:space="preserve">หน่วยกิต </w:t>
      </w:r>
      <w:r>
        <w:t>3(3-0-6)</w:t>
      </w:r>
      <w:r>
        <w:rPr>
          <w:cs/>
        </w:rPr>
        <w:t xml:space="preserve"> </w:t>
      </w:r>
    </w:p>
    <w:p w14:paraId="1663649C" w14:textId="77777777" w:rsidR="001A0DF2" w:rsidRDefault="00567A50" w:rsidP="001A0DF2">
      <w:pPr>
        <w:pStyle w:val="Heading4"/>
      </w:pPr>
      <w:r>
        <w:rPr>
          <w:cs/>
        </w:rPr>
        <w:t>วิชาบังคับก่อน</w:t>
      </w:r>
      <w:r w:rsidR="00EE220E">
        <w:t>(</w:t>
      </w:r>
      <w:r w:rsidR="001A0DF2">
        <w:t>Prerequisite</w:t>
      </w:r>
      <w:r w:rsidR="00EE220E">
        <w:t>)</w:t>
      </w:r>
      <w:r>
        <w:rPr>
          <w:cs/>
        </w:rPr>
        <w:t xml:space="preserve"> </w:t>
      </w:r>
    </w:p>
    <w:p w14:paraId="3233D4A8" w14:textId="25C2AE3B" w:rsidR="00567A50" w:rsidRDefault="00567A50" w:rsidP="00BC7890">
      <w:pPr>
        <w:pStyle w:val="Heading5"/>
      </w:pPr>
      <w:r>
        <w:rPr>
          <w:cs/>
        </w:rPr>
        <w:t xml:space="preserve"> ไม่มี</w:t>
      </w:r>
      <w:r w:rsidR="00EE220E">
        <w:t>(None)</w:t>
      </w:r>
    </w:p>
    <w:p w14:paraId="3E57B33A" w14:textId="32EAC727" w:rsidR="00567A50" w:rsidRDefault="001A0DF2" w:rsidP="00047320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ภาพรวมของสถิติสถิติเชิงพรรณนา เทคนิคการนับและ</w:t>
      </w:r>
      <w:r w:rsidR="00BC7890">
        <w:tab/>
      </w:r>
      <w:r w:rsidR="00BC7890">
        <w:tab/>
      </w:r>
      <w:r w:rsidR="00BC7890">
        <w:tab/>
      </w:r>
      <w:r w:rsidR="00567A50">
        <w:rPr>
          <w:cs/>
        </w:rPr>
        <w:t>ความน่าจะเป็น การแจกแจงความน่าจะเป็น การประมาณค่าและการทดสอบสมมติฐาน</w:t>
      </w:r>
      <w:r w:rsidR="00BC7890">
        <w:tab/>
      </w:r>
      <w:r w:rsidR="00BC7890">
        <w:tab/>
      </w:r>
      <w:r w:rsidR="00BC7890">
        <w:tab/>
      </w:r>
      <w:r w:rsidR="00567A50">
        <w:rPr>
          <w:cs/>
        </w:rPr>
        <w:t>ของค่าเฉลี่ย การวิเคราะห์ความแปรปรวนทา</w:t>
      </w:r>
      <w:r w:rsidR="00BC7890">
        <w:rPr>
          <w:rFonts w:hint="cs"/>
          <w:cs/>
        </w:rPr>
        <w:t>ง</w:t>
      </w:r>
      <w:r w:rsidR="00567A50">
        <w:rPr>
          <w:cs/>
        </w:rPr>
        <w:t>เดียว การทดสอบไคกําลังสอง ความเสี่ยง</w:t>
      </w:r>
      <w:r w:rsidR="00BC7890">
        <w:tab/>
      </w:r>
      <w:r w:rsidR="00BC7890">
        <w:tab/>
      </w:r>
      <w:r w:rsidR="00BC7890">
        <w:tab/>
      </w:r>
      <w:r w:rsidR="00567A50">
        <w:rPr>
          <w:cs/>
        </w:rPr>
        <w:t>สัมพัทธ์อัตราส่วนออดส์การวิเคราะห์การถดถอยเชิงเส้น</w:t>
      </w:r>
      <w:r w:rsidR="00BC7890">
        <w:t>(</w:t>
      </w:r>
      <w:r w:rsidR="00567A50">
        <w:t xml:space="preserve">Overview statistics; </w:t>
      </w:r>
      <w:r w:rsidR="00BC7890">
        <w:tab/>
      </w:r>
      <w:r w:rsidR="00BC7890">
        <w:tab/>
      </w:r>
      <w:r w:rsidR="00BC7890">
        <w:tab/>
      </w:r>
      <w:r w:rsidR="00567A50">
        <w:t>descriptive statistics; counting technique and</w:t>
      </w:r>
      <w:r w:rsidR="00047320">
        <w:t xml:space="preserve"> </w:t>
      </w:r>
      <w:r w:rsidR="00567A50">
        <w:t xml:space="preserve">probability; probability </w:t>
      </w:r>
      <w:r w:rsidR="00047320">
        <w:tab/>
      </w:r>
      <w:r w:rsidR="00047320">
        <w:tab/>
      </w:r>
      <w:r w:rsidR="00047320">
        <w:tab/>
      </w:r>
      <w:r w:rsidR="00567A50">
        <w:t>distribution; estimation and hypothesis testing for mean; one- way</w:t>
      </w:r>
      <w:r w:rsidR="00BC7890">
        <w:t xml:space="preserve"> </w:t>
      </w:r>
      <w:r w:rsidR="00567A50">
        <w:t xml:space="preserve">analysis of </w:t>
      </w:r>
      <w:r w:rsidR="00047320">
        <w:tab/>
      </w:r>
      <w:r w:rsidR="00047320">
        <w:tab/>
      </w:r>
      <w:r w:rsidR="00567A50">
        <w:t>variance; chi-squared test; relative risk; odds ratio; linear regression analysis.</w:t>
      </w:r>
      <w:r w:rsidR="00BC7890">
        <w:t>)</w:t>
      </w:r>
    </w:p>
    <w:p w14:paraId="45839F06" w14:textId="46757375" w:rsidR="00567A50" w:rsidRDefault="00567A50" w:rsidP="006424E7">
      <w:pPr>
        <w:pStyle w:val="Heading3"/>
      </w:pPr>
      <w:r>
        <w:t>080103001</w:t>
      </w:r>
      <w:r>
        <w:rPr>
          <w:cs/>
        </w:rPr>
        <w:t xml:space="preserve"> ภาษาอังกฤษ </w:t>
      </w:r>
      <w:r>
        <w:t>1</w:t>
      </w:r>
      <w:r w:rsidR="00BC7890">
        <w:t>(English I)</w:t>
      </w:r>
      <w:r>
        <w:t xml:space="preserve"> </w:t>
      </w:r>
      <w:r w:rsidR="00BC7890">
        <w:rPr>
          <w:rFonts w:hint="cs"/>
          <w:cs/>
        </w:rPr>
        <w:t xml:space="preserve">หน่วยกิต </w:t>
      </w:r>
      <w:r>
        <w:t>3(3-0-6)</w:t>
      </w:r>
    </w:p>
    <w:p w14:paraId="4955799D" w14:textId="77777777" w:rsidR="00BC7890" w:rsidRDefault="00567A50" w:rsidP="00BC7890">
      <w:pPr>
        <w:pStyle w:val="Heading4"/>
      </w:pPr>
      <w:r>
        <w:rPr>
          <w:cs/>
        </w:rPr>
        <w:t>วิชาบังคับก่อน</w:t>
      </w:r>
      <w:r w:rsidR="00BC7890">
        <w:t>(Prerequisite)</w:t>
      </w:r>
      <w:r>
        <w:rPr>
          <w:cs/>
        </w:rPr>
        <w:t xml:space="preserve"> </w:t>
      </w:r>
    </w:p>
    <w:p w14:paraId="6206667E" w14:textId="7C85CE65" w:rsidR="00567A50" w:rsidRDefault="00567A50" w:rsidP="00BC7890">
      <w:pPr>
        <w:pStyle w:val="Heading5"/>
      </w:pPr>
      <w:r>
        <w:rPr>
          <w:cs/>
        </w:rPr>
        <w:t>ไม่มี</w:t>
      </w:r>
      <w:r w:rsidR="00BC7890">
        <w:t>(None)</w:t>
      </w:r>
    </w:p>
    <w:p w14:paraId="5522CC0F" w14:textId="48E79604" w:rsidR="00567A50" w:rsidRDefault="00047320" w:rsidP="00047320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ทักษะการฟัง การพูด การอ่าน และการเขียน การสื่อสาร</w:t>
      </w:r>
      <w:r>
        <w:tab/>
      </w:r>
      <w:r>
        <w:tab/>
      </w:r>
      <w:r w:rsidR="00567A50">
        <w:rPr>
          <w:cs/>
        </w:rPr>
        <w:t>ในงานและกิจวัตรประจําวันแบบง่าย การอ่านย่อหน้าแบบสั้น การเขียนประโยค</w:t>
      </w:r>
      <w:r>
        <w:t xml:space="preserve"> </w:t>
      </w:r>
      <w:r>
        <w:tab/>
      </w:r>
      <w:r>
        <w:tab/>
      </w:r>
      <w:r>
        <w:tab/>
        <w:t>(</w:t>
      </w:r>
      <w:r w:rsidR="00567A50">
        <w:t>Listening, speaking, reading and writing skills; communicating in simple and</w:t>
      </w:r>
      <w:r>
        <w:t xml:space="preserve"> </w:t>
      </w:r>
      <w:r>
        <w:tab/>
      </w:r>
      <w:r>
        <w:tab/>
      </w:r>
      <w:r w:rsidR="00567A50">
        <w:t>routine tasks; reading short passages; writing sentences.</w:t>
      </w:r>
      <w:r>
        <w:t>)</w:t>
      </w:r>
    </w:p>
    <w:p w14:paraId="3A70BB4B" w14:textId="77777777" w:rsidR="00047320" w:rsidRPr="00047320" w:rsidRDefault="00047320" w:rsidP="00047320"/>
    <w:p w14:paraId="32FB4420" w14:textId="39DEC6F9" w:rsidR="00567A50" w:rsidRDefault="00567A50" w:rsidP="006424E7">
      <w:pPr>
        <w:pStyle w:val="Heading3"/>
      </w:pPr>
      <w:r>
        <w:t>080103002</w:t>
      </w:r>
      <w:r>
        <w:rPr>
          <w:cs/>
        </w:rPr>
        <w:t xml:space="preserve"> ภาษาอังกฤษ </w:t>
      </w:r>
      <w:r>
        <w:t>2</w:t>
      </w:r>
      <w:r w:rsidR="00047320">
        <w:t>(English II</w:t>
      </w:r>
      <w:proofErr w:type="gramStart"/>
      <w:r w:rsidR="00047320">
        <w:t>)</w:t>
      </w:r>
      <w:r w:rsidR="00047320">
        <w:rPr>
          <w:rFonts w:hint="cs"/>
          <w:cs/>
        </w:rPr>
        <w:t xml:space="preserve">  หน่วยกิต</w:t>
      </w:r>
      <w:proofErr w:type="gramEnd"/>
      <w:r>
        <w:t xml:space="preserve"> 3(3-0-6)</w:t>
      </w:r>
    </w:p>
    <w:p w14:paraId="5D92F299" w14:textId="6971CF9D" w:rsidR="00047320" w:rsidRDefault="00567A50" w:rsidP="00047320">
      <w:pPr>
        <w:pStyle w:val="Heading4"/>
      </w:pPr>
      <w:r>
        <w:rPr>
          <w:cs/>
        </w:rPr>
        <w:t>วิชาบังคับก่อน</w:t>
      </w:r>
      <w:r w:rsidR="00047320">
        <w:t>(Prerequisite)</w:t>
      </w:r>
      <w:r>
        <w:rPr>
          <w:cs/>
        </w:rPr>
        <w:t xml:space="preserve"> </w:t>
      </w:r>
    </w:p>
    <w:p w14:paraId="7AB8CBE0" w14:textId="6A19099E" w:rsidR="00567A50" w:rsidRDefault="00567A50" w:rsidP="00047320">
      <w:pPr>
        <w:pStyle w:val="Heading5"/>
      </w:pPr>
      <w:r>
        <w:t>080103001</w:t>
      </w:r>
      <w:r>
        <w:rPr>
          <w:cs/>
        </w:rPr>
        <w:t xml:space="preserve"> ภาษาอังกฤษ </w:t>
      </w:r>
      <w:r>
        <w:t>1</w:t>
      </w:r>
      <w:r w:rsidR="00047320">
        <w:t>(English I)</w:t>
      </w:r>
    </w:p>
    <w:p w14:paraId="5FF7E853" w14:textId="5CE71725" w:rsidR="00567A50" w:rsidRDefault="00047320" w:rsidP="00047320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ทักษะการฟัง การพูด การอ่าน และการเขียน การสื่อสาร </w:t>
      </w:r>
      <w:r>
        <w:tab/>
      </w:r>
      <w:r>
        <w:tab/>
      </w:r>
      <w:r w:rsidR="00567A50">
        <w:rPr>
          <w:cs/>
        </w:rPr>
        <w:t>และการแสดงความคิดเห็นในหัวข้อที่คุ้นเคย การอ่านบทความที่ยาวขึ้น การเขียนประโยค</w:t>
      </w:r>
      <w:r>
        <w:tab/>
      </w:r>
      <w:r>
        <w:tab/>
      </w:r>
      <w:r w:rsidR="00567A50">
        <w:rPr>
          <w:cs/>
        </w:rPr>
        <w:t>ความซ้อน และย่อหน้าอย่างง่าย</w:t>
      </w:r>
      <w:r>
        <w:t xml:space="preserve">( </w:t>
      </w:r>
      <w:r w:rsidR="00567A50">
        <w:t xml:space="preserve">Listening, speaking, reading and writing skills; </w:t>
      </w:r>
      <w:r>
        <w:tab/>
      </w:r>
      <w:r>
        <w:tab/>
      </w:r>
      <w:r>
        <w:tab/>
      </w:r>
      <w:r w:rsidR="00567A50">
        <w:t>communicating and giving</w:t>
      </w:r>
      <w:r>
        <w:t xml:space="preserve"> </w:t>
      </w:r>
      <w:r w:rsidR="00567A50">
        <w:t xml:space="preserve">opinions toward familiar topics; reading long </w:t>
      </w:r>
      <w:r>
        <w:tab/>
      </w:r>
      <w:r>
        <w:tab/>
      </w:r>
      <w:r>
        <w:tab/>
      </w:r>
      <w:r w:rsidR="00567A50">
        <w:t>passages; writing complex sentences and</w:t>
      </w:r>
      <w:r>
        <w:t xml:space="preserve"> </w:t>
      </w:r>
      <w:r w:rsidR="00567A50">
        <w:t>simple paragraphs.</w:t>
      </w:r>
      <w:r>
        <w:t>)</w:t>
      </w:r>
    </w:p>
    <w:p w14:paraId="63DCA88F" w14:textId="77777777" w:rsidR="00047320" w:rsidRDefault="00047320" w:rsidP="00047320"/>
    <w:p w14:paraId="3556EB38" w14:textId="77777777" w:rsidR="00047320" w:rsidRDefault="00047320" w:rsidP="00047320"/>
    <w:p w14:paraId="7A7AC8B8" w14:textId="77777777" w:rsidR="00047320" w:rsidRDefault="00047320" w:rsidP="00047320"/>
    <w:p w14:paraId="0390D102" w14:textId="77777777" w:rsidR="00047320" w:rsidRDefault="00047320" w:rsidP="00047320"/>
    <w:p w14:paraId="036CCE74" w14:textId="77777777" w:rsidR="00047320" w:rsidRPr="00047320" w:rsidRDefault="00047320" w:rsidP="00047320"/>
    <w:p w14:paraId="4498AFAA" w14:textId="77777777" w:rsidR="00567A50" w:rsidRDefault="00567A50" w:rsidP="00567A50"/>
    <w:p w14:paraId="532DD730" w14:textId="4E4532B3" w:rsidR="00567A50" w:rsidRDefault="00567A50" w:rsidP="006424E7">
      <w:pPr>
        <w:pStyle w:val="Heading3"/>
      </w:pPr>
      <w:r>
        <w:lastRenderedPageBreak/>
        <w:t>080103018</w:t>
      </w:r>
      <w:r>
        <w:rPr>
          <w:cs/>
        </w:rPr>
        <w:t xml:space="preserve"> </w:t>
      </w:r>
      <w:proofErr w:type="gramStart"/>
      <w:r>
        <w:rPr>
          <w:cs/>
        </w:rPr>
        <w:t>ภาษาอังกฤษเพื่อการทํางาน</w:t>
      </w:r>
      <w:r w:rsidR="0004493A">
        <w:t>(</w:t>
      </w:r>
      <w:proofErr w:type="gramEnd"/>
      <w:r w:rsidR="0004493A">
        <w:t>English for Work)</w:t>
      </w:r>
      <w:r>
        <w:rPr>
          <w:cs/>
        </w:rPr>
        <w:t xml:space="preserve"> </w:t>
      </w:r>
      <w:r w:rsidR="0004493A">
        <w:rPr>
          <w:rFonts w:hint="cs"/>
          <w:cs/>
        </w:rPr>
        <w:t xml:space="preserve">หน่วยกิต </w:t>
      </w:r>
      <w:r>
        <w:t>3(3-0-6)</w:t>
      </w:r>
    </w:p>
    <w:p w14:paraId="542FAC43" w14:textId="77777777" w:rsidR="00CB3F94" w:rsidRDefault="00567A50" w:rsidP="00CB3F94">
      <w:pPr>
        <w:pStyle w:val="Heading4"/>
      </w:pPr>
      <w:r>
        <w:rPr>
          <w:cs/>
        </w:rPr>
        <w:t>วิชาบังคับก่อน</w:t>
      </w:r>
      <w:r w:rsidR="00CB3F94" w:rsidRPr="00CB3F94">
        <w:t xml:space="preserve"> </w:t>
      </w:r>
      <w:r w:rsidR="00CB3F94">
        <w:t xml:space="preserve">(Prerequisite </w:t>
      </w:r>
      <w:r w:rsidR="0004493A">
        <w:t xml:space="preserve">) </w:t>
      </w:r>
      <w:r>
        <w:rPr>
          <w:cs/>
        </w:rPr>
        <w:t xml:space="preserve"> </w:t>
      </w:r>
    </w:p>
    <w:p w14:paraId="43FB61C8" w14:textId="44430C6C" w:rsidR="00CB3F94" w:rsidRDefault="00567A50" w:rsidP="00CB3F94">
      <w:pPr>
        <w:pStyle w:val="Heading5"/>
      </w:pPr>
      <w:r>
        <w:t>080103002</w:t>
      </w:r>
      <w:r>
        <w:rPr>
          <w:cs/>
        </w:rPr>
        <w:t xml:space="preserve"> ภาษาอังกฤษ </w:t>
      </w:r>
      <w:r>
        <w:t>2</w:t>
      </w:r>
      <w:r w:rsidR="00CB3F94">
        <w:t>(English II)</w:t>
      </w:r>
      <w:r>
        <w:rPr>
          <w:cs/>
        </w:rPr>
        <w:t xml:space="preserve"> หรือ </w:t>
      </w:r>
      <w:r>
        <w:t>080103063</w:t>
      </w:r>
      <w:r>
        <w:rPr>
          <w:cs/>
        </w:rPr>
        <w:t xml:space="preserve"> </w:t>
      </w:r>
      <w:r w:rsidR="00CB3F94">
        <w:rPr>
          <w:rFonts w:hint="cs"/>
          <w:cs/>
        </w:rPr>
        <w:t>การใช้ภาษาอังกฤษ</w:t>
      </w:r>
      <w:r w:rsidR="00CB3F94">
        <w:t xml:space="preserve"> </w:t>
      </w:r>
      <w:r w:rsidR="00CB3F94">
        <w:tab/>
        <w:t>(Practical English)</w:t>
      </w:r>
    </w:p>
    <w:p w14:paraId="1D37BA10" w14:textId="6088CED8" w:rsidR="00E37004" w:rsidRPr="00E37004" w:rsidRDefault="00CB3F94" w:rsidP="00E37004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ทักษะการใช้ภาษาเพื่อการทํางาน การสมัครงาน การ</w:t>
      </w:r>
      <w:r>
        <w:tab/>
      </w:r>
      <w:r>
        <w:tab/>
      </w:r>
      <w:r>
        <w:tab/>
      </w:r>
      <w:r w:rsidR="00567A50">
        <w:rPr>
          <w:cs/>
        </w:rPr>
        <w:t>สัมภาษณ์งาน การแนะนําตัวการสนทนาทางโทรศัพท์การเขียนอีเมล์การนัดหมาย การ</w:t>
      </w:r>
      <w:r>
        <w:tab/>
      </w:r>
      <w:r>
        <w:tab/>
      </w:r>
      <w:r>
        <w:tab/>
      </w:r>
      <w:r w:rsidR="00567A50">
        <w:rPr>
          <w:cs/>
        </w:rPr>
        <w:t>ดําเนินการประชุม การอธิบายสินค้าและบริการของบริษัท การเจรจาต่อรอง การ</w:t>
      </w:r>
      <w:r>
        <w:tab/>
      </w:r>
      <w:r>
        <w:tab/>
      </w:r>
      <w:r>
        <w:tab/>
      </w:r>
      <w:r w:rsidR="00567A50">
        <w:rPr>
          <w:cs/>
        </w:rPr>
        <w:t>ประเมินผลการปฏิบัติงาน การเดินทางเพื่อธุรกิจ</w:t>
      </w:r>
      <w:r w:rsidR="00E37004">
        <w:t xml:space="preserve"> (</w:t>
      </w:r>
      <w:r w:rsidR="00567A50">
        <w:t xml:space="preserve">Language skills for work, job </w:t>
      </w:r>
      <w:r w:rsidR="00E37004">
        <w:tab/>
      </w:r>
      <w:r w:rsidR="00E37004">
        <w:tab/>
      </w:r>
      <w:r w:rsidR="00E37004">
        <w:tab/>
      </w:r>
      <w:r w:rsidR="00567A50">
        <w:t>applications, job interviews; making</w:t>
      </w:r>
      <w:r w:rsidR="00E37004">
        <w:t xml:space="preserve"> </w:t>
      </w:r>
      <w:r w:rsidR="00567A50">
        <w:t xml:space="preserve">introductions, telephoning, emailing, </w:t>
      </w:r>
      <w:r w:rsidR="00E37004">
        <w:tab/>
      </w:r>
      <w:r w:rsidR="00E37004">
        <w:tab/>
      </w:r>
      <w:r w:rsidR="00E37004">
        <w:tab/>
      </w:r>
      <w:r w:rsidR="00567A50">
        <w:t>making appointments, running meetings, describing</w:t>
      </w:r>
      <w:r w:rsidR="00E37004">
        <w:t xml:space="preserve"> </w:t>
      </w:r>
      <w:r w:rsidR="00567A50">
        <w:t xml:space="preserve">company products and </w:t>
      </w:r>
      <w:r w:rsidR="00E37004">
        <w:tab/>
      </w:r>
      <w:r w:rsidR="00E37004">
        <w:tab/>
      </w:r>
      <w:r w:rsidR="00567A50">
        <w:t>services, negotiating, performance reviews, business travel.</w:t>
      </w:r>
      <w:r w:rsidR="00E37004">
        <w:t>)</w:t>
      </w:r>
    </w:p>
    <w:p w14:paraId="64CEFA13" w14:textId="0A6015A5" w:rsidR="00567A50" w:rsidRDefault="00567A50" w:rsidP="00E37004">
      <w:pPr>
        <w:pStyle w:val="Heading4"/>
      </w:pPr>
      <w:r>
        <w:t>080103023</w:t>
      </w:r>
      <w:r>
        <w:rPr>
          <w:cs/>
        </w:rPr>
        <w:t xml:space="preserve"> </w:t>
      </w:r>
      <w:r w:rsidR="00E37004">
        <w:rPr>
          <w:rFonts w:hint="cs"/>
          <w:cs/>
        </w:rPr>
        <w:t>ภาษาอังกฤษเพื่อการสื่อสารสําหรับวิศวกร</w:t>
      </w:r>
      <w:r w:rsidR="00E37004">
        <w:t xml:space="preserve"> (English Communication for </w:t>
      </w:r>
      <w:r w:rsidR="00E37004">
        <w:rPr>
          <w:cs/>
        </w:rPr>
        <w:tab/>
      </w:r>
      <w:r w:rsidR="00E37004">
        <w:rPr>
          <w:cs/>
        </w:rPr>
        <w:tab/>
      </w:r>
      <w:r w:rsidR="00E37004">
        <w:t>Engineers)</w:t>
      </w:r>
      <w:r>
        <w:rPr>
          <w:cs/>
        </w:rPr>
        <w:t xml:space="preserve"> </w:t>
      </w:r>
      <w:r w:rsidR="00E37004">
        <w:rPr>
          <w:rFonts w:hint="cs"/>
          <w:cs/>
        </w:rPr>
        <w:t xml:space="preserve">หน่วยกิต </w:t>
      </w:r>
      <w:r>
        <w:t>3(3-0-6)</w:t>
      </w:r>
    </w:p>
    <w:p w14:paraId="199CCA2B" w14:textId="77777777" w:rsidR="00C7655F" w:rsidRDefault="00567A50" w:rsidP="00C7655F">
      <w:pPr>
        <w:pStyle w:val="Heading4"/>
      </w:pPr>
      <w:r>
        <w:rPr>
          <w:cs/>
        </w:rPr>
        <w:t>วิชาบังคับก่อน</w:t>
      </w:r>
      <w:r w:rsidR="00E37004">
        <w:t>(Prerequisite)</w:t>
      </w:r>
      <w:r>
        <w:rPr>
          <w:cs/>
        </w:rPr>
        <w:t xml:space="preserve"> </w:t>
      </w:r>
    </w:p>
    <w:p w14:paraId="735C9719" w14:textId="1EC12FAE" w:rsidR="00567A50" w:rsidRDefault="00567A50" w:rsidP="00C7655F">
      <w:pPr>
        <w:pStyle w:val="Heading5"/>
      </w:pPr>
      <w:r>
        <w:rPr>
          <w:cs/>
        </w:rPr>
        <w:t xml:space="preserve"> </w:t>
      </w:r>
      <w:r>
        <w:t>080103002</w:t>
      </w:r>
      <w:r>
        <w:rPr>
          <w:cs/>
        </w:rPr>
        <w:t xml:space="preserve"> ภาษาอังกฤษ </w:t>
      </w:r>
      <w:r>
        <w:t>2</w:t>
      </w:r>
      <w:r>
        <w:rPr>
          <w:cs/>
        </w:rPr>
        <w:t xml:space="preserve"> </w:t>
      </w:r>
      <w:r w:rsidR="00C7655F">
        <w:t xml:space="preserve">(English II) </w:t>
      </w:r>
      <w:r>
        <w:rPr>
          <w:cs/>
        </w:rPr>
        <w:t xml:space="preserve">หรือ </w:t>
      </w:r>
      <w:r>
        <w:t>080103063</w:t>
      </w:r>
      <w:r>
        <w:rPr>
          <w:cs/>
        </w:rPr>
        <w:t xml:space="preserve"> การใช้ภาษาอังกฤษ</w:t>
      </w:r>
      <w:r w:rsidR="00C7655F">
        <w:tab/>
      </w:r>
      <w:r w:rsidR="00C7655F">
        <w:tab/>
        <w:t>(Practical English)</w:t>
      </w:r>
    </w:p>
    <w:p w14:paraId="54D5D385" w14:textId="44618BD0" w:rsidR="00567A50" w:rsidRDefault="00C7655F" w:rsidP="00C7655F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ทักษะในการสื่อสารภาษาอังกฤษ ฟัง พูด อ่าน เขียน </w:t>
      </w:r>
      <w:r>
        <w:tab/>
        <w:t>Q</w:t>
      </w:r>
      <w:r>
        <w:tab/>
      </w:r>
      <w:r>
        <w:tab/>
      </w:r>
      <w:r w:rsidR="00567A50">
        <w:rPr>
          <w:cs/>
        </w:rPr>
        <w:t>ข้อกําหนด คู่มือ ศัพท์เทคนิคบทความ บันทึกการประชุม วาระการประชุม การเขียน</w:t>
      </w:r>
      <w:r>
        <w:tab/>
      </w:r>
      <w:r>
        <w:tab/>
      </w:r>
      <w:r>
        <w:tab/>
      </w:r>
      <w:r w:rsidR="00567A50">
        <w:rPr>
          <w:cs/>
        </w:rPr>
        <w:t>ข้อแนะนําใช้การเขียนรายงาน การเขียนอีเมล การเขียนโครงการ การสนทนาเกี่ยวกับ</w:t>
      </w:r>
      <w:r>
        <w:tab/>
      </w:r>
      <w:r>
        <w:tab/>
      </w:r>
      <w:r>
        <w:tab/>
      </w:r>
      <w:r w:rsidR="00567A50">
        <w:rPr>
          <w:cs/>
        </w:rPr>
        <w:t xml:space="preserve">บรรยากาศในการเรียนและการทํางานอาชีพวิศวกร การนําเสนอผลงานการสัมภาษณ์งาน </w:t>
      </w:r>
      <w:r>
        <w:tab/>
      </w:r>
      <w:r>
        <w:tab/>
      </w:r>
      <w:r w:rsidR="00567A50">
        <w:rPr>
          <w:cs/>
        </w:rPr>
        <w:t>การใช้โทรศัพท์การประชุม</w:t>
      </w:r>
      <w:r>
        <w:t>(</w:t>
      </w:r>
      <w:r w:rsidR="00567A50">
        <w:t xml:space="preserve">English communication skills in engineering/ technical </w:t>
      </w:r>
      <w:r>
        <w:tab/>
      </w:r>
      <w:r>
        <w:tab/>
      </w:r>
      <w:r w:rsidR="00567A50">
        <w:t>contexts with</w:t>
      </w:r>
      <w:r>
        <w:t xml:space="preserve"> </w:t>
      </w:r>
      <w:r w:rsidR="00567A50">
        <w:t xml:space="preserve">emphasis on reading, writing, listening, and speaking; </w:t>
      </w:r>
      <w:r>
        <w:tab/>
      </w:r>
      <w:r>
        <w:tab/>
      </w:r>
      <w:r>
        <w:tab/>
      </w:r>
      <w:r w:rsidR="00567A50">
        <w:t>specifications, manuals, technical</w:t>
      </w:r>
      <w:r>
        <w:t xml:space="preserve"> </w:t>
      </w:r>
      <w:r w:rsidR="00567A50">
        <w:t xml:space="preserve">terms and articles, minutes, agenda, </w:t>
      </w:r>
      <w:r>
        <w:tab/>
      </w:r>
      <w:r>
        <w:tab/>
      </w:r>
      <w:r>
        <w:tab/>
      </w:r>
      <w:r w:rsidR="00567A50">
        <w:t xml:space="preserve">instructions, writing reports, writing emails, writing </w:t>
      </w:r>
      <w:r>
        <w:t>up projects</w:t>
      </w:r>
      <w:r w:rsidR="00567A50">
        <w:t xml:space="preserve">, proposals; </w:t>
      </w:r>
      <w:r>
        <w:tab/>
      </w:r>
      <w:r>
        <w:tab/>
      </w:r>
      <w:r>
        <w:tab/>
      </w:r>
      <w:r w:rsidR="00567A50">
        <w:t>conversations in relation to engineering work; giving presentations; job</w:t>
      </w:r>
      <w:r>
        <w:t xml:space="preserve"> </w:t>
      </w:r>
      <w:r>
        <w:tab/>
      </w:r>
      <w:r>
        <w:tab/>
      </w:r>
      <w:r>
        <w:tab/>
      </w:r>
      <w:r w:rsidR="00567A50">
        <w:t>interviews; negotiation; phone calls; and meetings.</w:t>
      </w:r>
      <w:r>
        <w:t>)</w:t>
      </w:r>
    </w:p>
    <w:p w14:paraId="01B230B9" w14:textId="77777777" w:rsidR="00827FA4" w:rsidRDefault="00827FA4" w:rsidP="00827FA4"/>
    <w:p w14:paraId="28225AAF" w14:textId="77777777" w:rsidR="00827FA4" w:rsidRDefault="00827FA4" w:rsidP="00827FA4"/>
    <w:p w14:paraId="4AAAE3C2" w14:textId="77777777" w:rsidR="00827FA4" w:rsidRDefault="00827FA4" w:rsidP="00827FA4"/>
    <w:p w14:paraId="580258E6" w14:textId="77777777" w:rsidR="00827FA4" w:rsidRDefault="00827FA4" w:rsidP="00827FA4"/>
    <w:p w14:paraId="01B6701D" w14:textId="77777777" w:rsidR="00827FA4" w:rsidRDefault="00827FA4" w:rsidP="00827FA4"/>
    <w:p w14:paraId="0F5C6322" w14:textId="77777777" w:rsidR="00827FA4" w:rsidRPr="00827FA4" w:rsidRDefault="00827FA4" w:rsidP="00827FA4"/>
    <w:p w14:paraId="2A20778D" w14:textId="1DBD6021" w:rsidR="00567A50" w:rsidRDefault="00567A50" w:rsidP="006424E7">
      <w:pPr>
        <w:pStyle w:val="Heading3"/>
      </w:pPr>
      <w:r>
        <w:lastRenderedPageBreak/>
        <w:t>080203914</w:t>
      </w:r>
      <w:r>
        <w:rPr>
          <w:cs/>
        </w:rPr>
        <w:t xml:space="preserve"> </w:t>
      </w:r>
      <w:r w:rsidR="00827FA4">
        <w:rPr>
          <w:rFonts w:hint="cs"/>
          <w:cs/>
        </w:rPr>
        <w:t>ผู้ประกอบการนวัตกรรม</w:t>
      </w:r>
      <w:r w:rsidR="00827FA4">
        <w:t xml:space="preserve"> (Innovative Technopreneurs)</w:t>
      </w:r>
      <w:r w:rsidR="00827FA4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4476CF22" w14:textId="77777777" w:rsidR="00827FA4" w:rsidRDefault="00567A50" w:rsidP="00827FA4">
      <w:pPr>
        <w:pStyle w:val="Heading4"/>
      </w:pPr>
      <w:r>
        <w:rPr>
          <w:cs/>
        </w:rPr>
        <w:t>วิชาบังคับก่อน</w:t>
      </w:r>
      <w:r w:rsidR="00827FA4">
        <w:t>(Prerequisite)</w:t>
      </w:r>
      <w:r>
        <w:rPr>
          <w:cs/>
        </w:rPr>
        <w:t xml:space="preserve"> </w:t>
      </w:r>
    </w:p>
    <w:p w14:paraId="30E65FAF" w14:textId="69B584E3" w:rsidR="00567A50" w:rsidRDefault="00567A50" w:rsidP="00827FA4">
      <w:pPr>
        <w:pStyle w:val="Heading5"/>
      </w:pPr>
      <w:r>
        <w:rPr>
          <w:cs/>
        </w:rPr>
        <w:t xml:space="preserve"> ไม่มี</w:t>
      </w:r>
      <w:r w:rsidR="00827FA4">
        <w:t>(None)</w:t>
      </w:r>
    </w:p>
    <w:p w14:paraId="74110DE9" w14:textId="130FD5E5" w:rsidR="00567A50" w:rsidRDefault="00827FA4" w:rsidP="00827FA4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แนวคิดเกี่ยวกับการเป็นผู้ประกอบการ การริเริ่มธุรกิจ การ</w:t>
      </w:r>
      <w:r>
        <w:tab/>
      </w:r>
      <w:r>
        <w:tab/>
      </w:r>
      <w:r w:rsidR="00567A50">
        <w:rPr>
          <w:cs/>
        </w:rPr>
        <w:t xml:space="preserve">พัฒนาสินค้าและบริการนวัตกรรม การพัฒนาโมเดลธุรกิจ เทคนิคการนําเสนอโมเดลธุรกิจ </w:t>
      </w:r>
      <w:r>
        <w:tab/>
      </w:r>
      <w:r>
        <w:tab/>
      </w:r>
      <w:r w:rsidR="00567A50">
        <w:rPr>
          <w:cs/>
        </w:rPr>
        <w:t>การจัดการทรัพย์สินทางปัญญาและกฎหมายที่เกี่ยวข้อง</w:t>
      </w:r>
      <w:r>
        <w:t xml:space="preserve"> (</w:t>
      </w:r>
      <w:r w:rsidR="00567A50">
        <w:t xml:space="preserve">Concept of </w:t>
      </w:r>
      <w:r>
        <w:tab/>
      </w:r>
      <w:r>
        <w:tab/>
      </w:r>
      <w:r>
        <w:tab/>
      </w:r>
      <w:r>
        <w:tab/>
      </w:r>
      <w:r w:rsidR="00567A50">
        <w:t>entrepreneurship; business initiatives; development of</w:t>
      </w:r>
      <w:r>
        <w:t xml:space="preserve"> </w:t>
      </w:r>
      <w:r w:rsidR="00567A50">
        <w:t xml:space="preserve">innovative products, </w:t>
      </w:r>
      <w:r w:rsidR="004A3F58">
        <w:tab/>
      </w:r>
      <w:r w:rsidR="004A3F58">
        <w:tab/>
      </w:r>
      <w:r w:rsidR="00567A50">
        <w:t>and services; business model development; pitching techniques;</w:t>
      </w:r>
    </w:p>
    <w:p w14:paraId="4D4F8FB1" w14:textId="1ED8C6AC" w:rsidR="00567A50" w:rsidRDefault="004A3F58" w:rsidP="00567A50">
      <w:r>
        <w:tab/>
      </w:r>
      <w:r>
        <w:tab/>
      </w:r>
      <w:r>
        <w:tab/>
      </w:r>
      <w:r w:rsidR="00567A50">
        <w:t>management of intellectual property and related laws.</w:t>
      </w:r>
      <w:r w:rsidR="00827FA4">
        <w:t>)</w:t>
      </w:r>
    </w:p>
    <w:p w14:paraId="00485072" w14:textId="77777777" w:rsidR="00567A50" w:rsidRDefault="00567A50" w:rsidP="00567A50"/>
    <w:p w14:paraId="5EE028D8" w14:textId="5D29A565" w:rsidR="00567A50" w:rsidRDefault="00567A50" w:rsidP="006424E7">
      <w:pPr>
        <w:pStyle w:val="Heading3"/>
      </w:pPr>
      <w:r>
        <w:t>080303501</w:t>
      </w:r>
      <w:r>
        <w:rPr>
          <w:cs/>
        </w:rPr>
        <w:t xml:space="preserve"> บาสเกตบอล</w:t>
      </w:r>
      <w:r w:rsidR="009C0EB7">
        <w:t xml:space="preserve"> </w:t>
      </w:r>
      <w:r w:rsidR="004A3F58">
        <w:t>(Basketball)</w:t>
      </w:r>
      <w:r w:rsidR="004A3F58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1(0-2-1)</w:t>
      </w:r>
    </w:p>
    <w:p w14:paraId="3910B900" w14:textId="5195F5F6" w:rsidR="00CF0520" w:rsidRDefault="00567A50" w:rsidP="00CF0520">
      <w:pPr>
        <w:pStyle w:val="Heading4"/>
      </w:pPr>
      <w:r>
        <w:rPr>
          <w:cs/>
        </w:rPr>
        <w:t>วิชาบังคับก่อน</w:t>
      </w:r>
      <w:r w:rsidR="004A3F58">
        <w:t>(Prerequisite)</w:t>
      </w:r>
      <w:r>
        <w:rPr>
          <w:cs/>
        </w:rPr>
        <w:t xml:space="preserve"> </w:t>
      </w:r>
    </w:p>
    <w:p w14:paraId="0D398E4A" w14:textId="4DC30227" w:rsidR="00567A50" w:rsidRDefault="00567A50" w:rsidP="00CF0520">
      <w:pPr>
        <w:pStyle w:val="Heading5"/>
      </w:pPr>
      <w:r>
        <w:rPr>
          <w:cs/>
        </w:rPr>
        <w:t>ไม่มี</w:t>
      </w:r>
      <w:r w:rsidR="004A3F58">
        <w:t>(None)</w:t>
      </w:r>
    </w:p>
    <w:p w14:paraId="0788F3BE" w14:textId="054EA819" w:rsidR="00567A50" w:rsidRDefault="00CF0520" w:rsidP="00CF0520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ประวัติของกีฬาบาสเกตบอล เทคนิคการเล่น กฎ กติกา </w:t>
      </w:r>
      <w:r>
        <w:tab/>
      </w:r>
      <w:r>
        <w:tab/>
      </w:r>
      <w:r w:rsidR="00567A50">
        <w:rPr>
          <w:cs/>
        </w:rPr>
        <w:t>การเลือกใช้อุปกรณ์ที่เหมาะสม การฝึกทักษะเบื้องต้นและสามารถนําทักษะไปใช้ในการเล่น</w:t>
      </w:r>
      <w:r>
        <w:tab/>
      </w:r>
      <w:r>
        <w:tab/>
      </w:r>
      <w:r w:rsidR="00567A50">
        <w:rPr>
          <w:cs/>
        </w:rPr>
        <w:t>บาสเกตบอล การเป็นผู้เล่นและผู้ชมที่ดี</w:t>
      </w:r>
      <w:r>
        <w:t>(</w:t>
      </w:r>
      <w:r w:rsidR="00567A50">
        <w:t xml:space="preserve">History of basketball; techniques; rules; </w:t>
      </w:r>
      <w:r>
        <w:tab/>
      </w:r>
      <w:r>
        <w:tab/>
      </w:r>
      <w:r>
        <w:tab/>
      </w:r>
      <w:r w:rsidR="00567A50">
        <w:t>regulations; usage of proper</w:t>
      </w:r>
      <w:r>
        <w:t xml:space="preserve"> </w:t>
      </w:r>
      <w:r w:rsidR="00567A50">
        <w:t xml:space="preserve">equipment; practice in basic skills and applying </w:t>
      </w:r>
      <w:r>
        <w:tab/>
      </w:r>
      <w:r>
        <w:tab/>
      </w:r>
      <w:r w:rsidR="00567A50">
        <w:t>the skills to play games; good</w:t>
      </w:r>
      <w:r>
        <w:t xml:space="preserve"> </w:t>
      </w:r>
      <w:r w:rsidR="00567A50">
        <w:t>sportsmanship and spectator.</w:t>
      </w:r>
      <w:r>
        <w:t>)</w:t>
      </w:r>
    </w:p>
    <w:p w14:paraId="77B75BC3" w14:textId="77777777" w:rsidR="00CF0520" w:rsidRPr="00CF0520" w:rsidRDefault="00CF0520" w:rsidP="00CF0520"/>
    <w:p w14:paraId="2BFB74ED" w14:textId="21BAF181" w:rsidR="00567A50" w:rsidRDefault="00567A50" w:rsidP="006424E7">
      <w:pPr>
        <w:pStyle w:val="Heading3"/>
      </w:pPr>
      <w:r>
        <w:t>080303502</w:t>
      </w:r>
      <w:r>
        <w:rPr>
          <w:cs/>
        </w:rPr>
        <w:t xml:space="preserve"> วอลเลย์บอล</w:t>
      </w:r>
      <w:r w:rsidR="009C0EB7">
        <w:t xml:space="preserve"> (Volleyball)</w:t>
      </w:r>
      <w:r w:rsidR="009C0EB7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1(0-2-1)</w:t>
      </w:r>
    </w:p>
    <w:p w14:paraId="6CCFA901" w14:textId="77777777" w:rsidR="009C0EB7" w:rsidRDefault="00567A50" w:rsidP="009C0EB7">
      <w:pPr>
        <w:pStyle w:val="Heading4"/>
      </w:pPr>
      <w:r>
        <w:rPr>
          <w:cs/>
        </w:rPr>
        <w:t xml:space="preserve">วิชาบังคับก่อน </w:t>
      </w:r>
      <w:r w:rsidR="009C0EB7">
        <w:t>(Prerequisite)</w:t>
      </w:r>
      <w:r>
        <w:rPr>
          <w:cs/>
        </w:rPr>
        <w:t xml:space="preserve"> </w:t>
      </w:r>
    </w:p>
    <w:p w14:paraId="62061635" w14:textId="4422D541" w:rsidR="00567A50" w:rsidRDefault="00567A50" w:rsidP="009C0EB7">
      <w:pPr>
        <w:pStyle w:val="Heading5"/>
      </w:pPr>
      <w:r>
        <w:rPr>
          <w:cs/>
        </w:rPr>
        <w:t>ไม่มี</w:t>
      </w:r>
      <w:r w:rsidR="009C0EB7">
        <w:t>(None)</w:t>
      </w:r>
    </w:p>
    <w:p w14:paraId="3449E736" w14:textId="1D4FA3F1" w:rsidR="00567A50" w:rsidRDefault="009C0EB7" w:rsidP="009C0EB7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ประวัติของกีฬาวอลเลย์บอล เทคนิคการเล่น กฎ กติกา </w:t>
      </w:r>
      <w:r>
        <w:tab/>
      </w:r>
      <w:r>
        <w:tab/>
      </w:r>
      <w:r w:rsidR="00567A50">
        <w:rPr>
          <w:cs/>
        </w:rPr>
        <w:t>การเลือกใช้อุปกรณ์ที่เหมาะสมการฝึกทักษะเบื้องต้นและสามารถนําทักษะไปใช้ในการเล่น</w:t>
      </w:r>
      <w:r>
        <w:tab/>
      </w:r>
      <w:r>
        <w:tab/>
      </w:r>
      <w:r w:rsidR="00567A50">
        <w:rPr>
          <w:cs/>
        </w:rPr>
        <w:t>วอลเลย์บอล การเป็นผู้เล่นและผู้ชมที่ดี</w:t>
      </w:r>
      <w:r>
        <w:t xml:space="preserve"> (History</w:t>
      </w:r>
      <w:r w:rsidR="00567A50">
        <w:t xml:space="preserve"> of volleyball; techniques; rules; </w:t>
      </w:r>
      <w:r>
        <w:tab/>
      </w:r>
      <w:r>
        <w:tab/>
      </w:r>
      <w:r>
        <w:tab/>
      </w:r>
      <w:r w:rsidR="00567A50">
        <w:t>regulations; usage of proper</w:t>
      </w:r>
      <w:r>
        <w:t xml:space="preserve"> </w:t>
      </w:r>
      <w:r w:rsidR="00567A50">
        <w:t xml:space="preserve">equipment; practice in basic skills and applying </w:t>
      </w:r>
      <w:r>
        <w:tab/>
      </w:r>
      <w:r>
        <w:tab/>
      </w:r>
      <w:r w:rsidR="00567A50">
        <w:t>the skills to play games; good</w:t>
      </w:r>
      <w:r>
        <w:t xml:space="preserve"> </w:t>
      </w:r>
      <w:r w:rsidR="00567A50">
        <w:t>sportsmanship and spectator.</w:t>
      </w:r>
      <w:r>
        <w:t>)</w:t>
      </w:r>
    </w:p>
    <w:p w14:paraId="27519ED8" w14:textId="77777777" w:rsidR="009C0EB7" w:rsidRDefault="009C0EB7" w:rsidP="009C0EB7"/>
    <w:p w14:paraId="32CAB74C" w14:textId="77777777" w:rsidR="009C0EB7" w:rsidRDefault="009C0EB7" w:rsidP="009C0EB7"/>
    <w:p w14:paraId="1BCC78A8" w14:textId="77777777" w:rsidR="009C0EB7" w:rsidRDefault="009C0EB7" w:rsidP="009C0EB7"/>
    <w:p w14:paraId="6945FDD0" w14:textId="77777777" w:rsidR="009C0EB7" w:rsidRDefault="009C0EB7" w:rsidP="009C0EB7"/>
    <w:p w14:paraId="1B62124C" w14:textId="77777777" w:rsidR="009C0EB7" w:rsidRPr="009C0EB7" w:rsidRDefault="009C0EB7" w:rsidP="009C0EB7"/>
    <w:p w14:paraId="1237C575" w14:textId="37888679" w:rsidR="00567A50" w:rsidRDefault="00567A50" w:rsidP="006424E7">
      <w:pPr>
        <w:pStyle w:val="Heading3"/>
      </w:pPr>
      <w:r>
        <w:lastRenderedPageBreak/>
        <w:t>080303503</w:t>
      </w:r>
      <w:r>
        <w:rPr>
          <w:cs/>
        </w:rPr>
        <w:t xml:space="preserve"> แบดมินตัน </w:t>
      </w:r>
      <w:r>
        <w:t>1</w:t>
      </w:r>
      <w:r w:rsidR="009C0EB7">
        <w:t xml:space="preserve">(Badminton) </w:t>
      </w:r>
      <w:r w:rsidR="009C0EB7">
        <w:rPr>
          <w:rFonts w:hint="cs"/>
          <w:cs/>
        </w:rPr>
        <w:t xml:space="preserve">หน่วยกิต </w:t>
      </w:r>
      <w:r>
        <w:t>(0-2-1)</w:t>
      </w:r>
    </w:p>
    <w:p w14:paraId="3696BC03" w14:textId="77777777" w:rsidR="00170910" w:rsidRDefault="00567A50" w:rsidP="009C7103">
      <w:pPr>
        <w:pStyle w:val="Heading4"/>
      </w:pPr>
      <w:r>
        <w:rPr>
          <w:cs/>
        </w:rPr>
        <w:t>วิชาบังคับก่อน</w:t>
      </w:r>
      <w:r w:rsidR="00170910">
        <w:t>(Prerequisite)</w:t>
      </w:r>
      <w:r>
        <w:rPr>
          <w:cs/>
        </w:rPr>
        <w:t xml:space="preserve"> </w:t>
      </w:r>
    </w:p>
    <w:p w14:paraId="47E02266" w14:textId="40FAA7C0" w:rsidR="00567A50" w:rsidRDefault="00567A50" w:rsidP="009C7103">
      <w:pPr>
        <w:pStyle w:val="Heading5"/>
      </w:pPr>
      <w:r>
        <w:rPr>
          <w:cs/>
        </w:rPr>
        <w:t xml:space="preserve"> ไม่มี</w:t>
      </w:r>
      <w:r w:rsidR="00170910">
        <w:t>(None)</w:t>
      </w:r>
    </w:p>
    <w:p w14:paraId="746747C6" w14:textId="44DFBB5F" w:rsidR="00567A50" w:rsidRDefault="009C7103" w:rsidP="004B6D24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ประวัติของกีฬาแบดมินตัน เทคนิคการเล่น กฎ กติกา การ</w:t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เลือกใช้อุปกรณ์ที่เหมาะสมการฝึกทักษะเบ</w:t>
      </w:r>
      <w:r>
        <w:rPr>
          <w:rFonts w:hint="cs"/>
          <w:cs/>
        </w:rPr>
        <w:t>ื้องต้</w:t>
      </w:r>
      <w:r w:rsidR="00567A50">
        <w:rPr>
          <w:cs/>
        </w:rPr>
        <w:t>นและสามารถนําทักษะไปใช้ในการเล่น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567A50">
        <w:rPr>
          <w:cs/>
        </w:rPr>
        <w:t>แบดมินตัน การเป็นผู้เล่นและผู้ชมที่ดี</w:t>
      </w:r>
      <w:r>
        <w:t xml:space="preserve"> (</w:t>
      </w:r>
      <w:r w:rsidR="00567A50">
        <w:t xml:space="preserve">History of badminton; techniques; rules; </w:t>
      </w:r>
      <w:r>
        <w:tab/>
      </w:r>
      <w:r>
        <w:tab/>
      </w:r>
      <w:r>
        <w:tab/>
      </w:r>
      <w:r w:rsidR="00567A50">
        <w:t>regulations; usage of proper</w:t>
      </w:r>
      <w:r>
        <w:t xml:space="preserve"> </w:t>
      </w:r>
      <w:r w:rsidR="00567A50">
        <w:t xml:space="preserve">equipment; practice in basic skills and applying </w:t>
      </w:r>
      <w:r>
        <w:tab/>
      </w:r>
      <w:r>
        <w:tab/>
      </w:r>
      <w:r w:rsidR="00567A50">
        <w:t>the skills to play games; good</w:t>
      </w:r>
      <w:r>
        <w:t xml:space="preserve"> </w:t>
      </w:r>
      <w:r w:rsidR="00567A50">
        <w:t>sportsmanship and spectator.</w:t>
      </w:r>
      <w:r>
        <w:t>)</w:t>
      </w:r>
    </w:p>
    <w:p w14:paraId="6A87DA12" w14:textId="78A3A587" w:rsidR="00567A50" w:rsidRDefault="00567A50" w:rsidP="006424E7">
      <w:pPr>
        <w:pStyle w:val="Heading3"/>
      </w:pPr>
      <w:r>
        <w:t>080303504</w:t>
      </w:r>
      <w:r>
        <w:rPr>
          <w:cs/>
        </w:rPr>
        <w:t xml:space="preserve"> ลีลาศ</w:t>
      </w:r>
      <w:r w:rsidR="004B6D24">
        <w:rPr>
          <w:rFonts w:hint="cs"/>
          <w:cs/>
        </w:rPr>
        <w:t xml:space="preserve"> </w:t>
      </w:r>
      <w:r w:rsidR="009C7103">
        <w:t>(Dancing)</w:t>
      </w:r>
      <w:r w:rsidR="004B6D24">
        <w:rPr>
          <w:rFonts w:hint="cs"/>
          <w:cs/>
        </w:rPr>
        <w:t>หน่วยกิต</w:t>
      </w:r>
      <w:r>
        <w:rPr>
          <w:cs/>
        </w:rPr>
        <w:t xml:space="preserve"> </w:t>
      </w:r>
      <w:r>
        <w:t>1(0-2-1)</w:t>
      </w:r>
    </w:p>
    <w:p w14:paraId="610FC201" w14:textId="77777777" w:rsidR="004B6D24" w:rsidRDefault="00567A50" w:rsidP="004B6D24">
      <w:pPr>
        <w:pStyle w:val="Heading4"/>
      </w:pPr>
      <w:r>
        <w:rPr>
          <w:cs/>
        </w:rPr>
        <w:t>วิชาบังคับก่อน</w:t>
      </w:r>
      <w:r w:rsidR="004B6D24">
        <w:t>(Prerequisite)</w:t>
      </w:r>
      <w:r>
        <w:rPr>
          <w:cs/>
        </w:rPr>
        <w:t xml:space="preserve"> </w:t>
      </w:r>
    </w:p>
    <w:p w14:paraId="1C171A93" w14:textId="48D07250" w:rsidR="00567A50" w:rsidRDefault="00567A50" w:rsidP="004B6D24">
      <w:pPr>
        <w:pStyle w:val="Heading5"/>
      </w:pPr>
      <w:r>
        <w:rPr>
          <w:cs/>
        </w:rPr>
        <w:t xml:space="preserve"> ไม่มี</w:t>
      </w:r>
      <w:r w:rsidR="004B6D24">
        <w:t>(None)</w:t>
      </w:r>
    </w:p>
    <w:p w14:paraId="3AC7AF2A" w14:textId="4BEEAF06" w:rsidR="00B37635" w:rsidRPr="00B37635" w:rsidRDefault="004B6D24" w:rsidP="00B37635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ประวัติของการลีลาศ ทักษะเบื้องต้นของการลีลาศ </w:t>
      </w:r>
      <w:r>
        <w:tab/>
      </w:r>
      <w:r>
        <w:tab/>
      </w:r>
      <w:r>
        <w:tab/>
      </w:r>
      <w:r w:rsidR="00567A50">
        <w:rPr>
          <w:cs/>
        </w:rPr>
        <w:t xml:space="preserve">มารยาทของการลีลาศ การปลูกฝังความรู้ความเข้าใจ และเจตคติที่ดีการเต้นรําแบบละติน </w:t>
      </w:r>
      <w:r>
        <w:tab/>
      </w:r>
      <w:r>
        <w:tab/>
      </w:r>
      <w:r w:rsidR="00567A50">
        <w:rPr>
          <w:cs/>
        </w:rPr>
        <w:t>และแบบบอลรูม</w:t>
      </w:r>
      <w:r w:rsidR="00B37635">
        <w:t xml:space="preserve"> </w:t>
      </w:r>
      <w:r>
        <w:t>(</w:t>
      </w:r>
      <w:r w:rsidR="00567A50">
        <w:t xml:space="preserve">History of dancing; basic dancing skills; dancing etiquette for </w:t>
      </w:r>
      <w:r w:rsidR="00B37635">
        <w:tab/>
      </w:r>
      <w:r w:rsidR="00B37635">
        <w:tab/>
      </w:r>
      <w:r w:rsidR="00567A50">
        <w:t>developing</w:t>
      </w:r>
      <w:r w:rsidR="00B37635">
        <w:t xml:space="preserve"> </w:t>
      </w:r>
      <w:r w:rsidR="00567A50">
        <w:t xml:space="preserve">knowledge; understanding and positive attitudes; Latin dancing </w:t>
      </w:r>
      <w:r w:rsidR="00B37635">
        <w:tab/>
      </w:r>
      <w:r w:rsidR="00B37635">
        <w:tab/>
      </w:r>
      <w:r w:rsidR="00567A50">
        <w:t>and ballroom dancing.</w:t>
      </w:r>
      <w:r>
        <w:t>)</w:t>
      </w:r>
    </w:p>
    <w:p w14:paraId="0E746CE2" w14:textId="68838D2C" w:rsidR="00567A50" w:rsidRDefault="00567A50" w:rsidP="006424E7">
      <w:pPr>
        <w:pStyle w:val="Heading3"/>
      </w:pPr>
      <w:r>
        <w:t>080303505</w:t>
      </w:r>
      <w:r>
        <w:rPr>
          <w:cs/>
        </w:rPr>
        <w:t xml:space="preserve"> เทเบิลเทนนิส </w:t>
      </w:r>
      <w:r>
        <w:t>1</w:t>
      </w:r>
      <w:r w:rsidR="00B37635">
        <w:t>(Table Tennis)</w:t>
      </w:r>
      <w:r w:rsidR="00B37635">
        <w:rPr>
          <w:rFonts w:hint="cs"/>
          <w:cs/>
        </w:rPr>
        <w:t xml:space="preserve"> หน่วยกิต</w:t>
      </w:r>
      <w:r w:rsidR="00B37635">
        <w:t xml:space="preserve"> </w:t>
      </w:r>
      <w:r>
        <w:t>(0-2-1)</w:t>
      </w:r>
    </w:p>
    <w:p w14:paraId="5123F607" w14:textId="77777777" w:rsidR="00BE0CBF" w:rsidRDefault="00567A50" w:rsidP="00BE0CBF">
      <w:pPr>
        <w:pStyle w:val="Heading4"/>
      </w:pPr>
      <w:r>
        <w:rPr>
          <w:cs/>
        </w:rPr>
        <w:t>วิชาบังคับก่อน</w:t>
      </w:r>
      <w:r w:rsidR="00B37635">
        <w:t>(</w:t>
      </w:r>
      <w:r w:rsidR="00BE0CBF">
        <w:t>Prerequisite</w:t>
      </w:r>
      <w:r w:rsidR="00B37635">
        <w:t xml:space="preserve">) </w:t>
      </w:r>
      <w:r>
        <w:rPr>
          <w:cs/>
        </w:rPr>
        <w:t xml:space="preserve"> </w:t>
      </w:r>
    </w:p>
    <w:p w14:paraId="6798A056" w14:textId="384B5644" w:rsidR="00567A50" w:rsidRDefault="00567A50" w:rsidP="00BE0CBF">
      <w:pPr>
        <w:pStyle w:val="Heading5"/>
      </w:pPr>
      <w:r>
        <w:rPr>
          <w:cs/>
        </w:rPr>
        <w:t xml:space="preserve"> ไม่มี</w:t>
      </w:r>
      <w:r w:rsidR="00B37635">
        <w:t>(None)</w:t>
      </w:r>
    </w:p>
    <w:p w14:paraId="4D626B89" w14:textId="25143E1A" w:rsidR="00567A50" w:rsidRDefault="00BE0CBF" w:rsidP="00BE0CBF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 xml:space="preserve">ประวัติของกีฬาเทเบิลเทนนิส เทคนิคการเล่น กฎ กติกา </w:t>
      </w:r>
      <w:r>
        <w:tab/>
      </w:r>
      <w:r>
        <w:tab/>
      </w:r>
      <w:r w:rsidR="00567A50">
        <w:rPr>
          <w:cs/>
        </w:rPr>
        <w:t>การเลือกใช้อุปกรณ์ที่เหมาะสม การฝึกทักษะเบื้องต้นและสามารถนําทักษะไปใช้ในการเล่น</w:t>
      </w:r>
      <w:r>
        <w:tab/>
      </w:r>
      <w:r>
        <w:tab/>
      </w:r>
      <w:r w:rsidR="00567A50">
        <w:rPr>
          <w:cs/>
        </w:rPr>
        <w:t>เทเบิลเทนนิส การเป็นผู้เล่นและผู้ชมที่ดี</w:t>
      </w:r>
      <w:r>
        <w:t xml:space="preserve"> (</w:t>
      </w:r>
      <w:r w:rsidR="00567A50">
        <w:t xml:space="preserve">History of table tennis; techniques; rules; </w:t>
      </w:r>
      <w:r>
        <w:tab/>
      </w:r>
      <w:r>
        <w:tab/>
      </w:r>
      <w:r w:rsidR="00567A50">
        <w:t>regulations; usage of proper</w:t>
      </w:r>
      <w:r>
        <w:t xml:space="preserve"> </w:t>
      </w:r>
      <w:r w:rsidR="00567A50">
        <w:t xml:space="preserve">equipment; practice in basic skills and applying </w:t>
      </w:r>
      <w:r>
        <w:tab/>
      </w:r>
      <w:r>
        <w:tab/>
      </w:r>
      <w:r w:rsidR="00567A50">
        <w:t>the skills to play games; good</w:t>
      </w:r>
      <w:r>
        <w:t xml:space="preserve"> </w:t>
      </w:r>
      <w:r w:rsidR="00567A50">
        <w:t>sportsmanship and spectator.</w:t>
      </w:r>
      <w:r>
        <w:t>)</w:t>
      </w:r>
    </w:p>
    <w:p w14:paraId="1DA016C9" w14:textId="77777777" w:rsidR="00BE0CBF" w:rsidRDefault="00BE0CBF" w:rsidP="00567A50"/>
    <w:p w14:paraId="31DAA909" w14:textId="77777777" w:rsidR="00BE0CBF" w:rsidRDefault="00BE0CBF" w:rsidP="00567A50"/>
    <w:p w14:paraId="3179674C" w14:textId="77777777" w:rsidR="00BE0CBF" w:rsidRDefault="00BE0CBF" w:rsidP="00567A50"/>
    <w:p w14:paraId="5ECFD004" w14:textId="77777777" w:rsidR="00BE0CBF" w:rsidRDefault="00BE0CBF" w:rsidP="00567A50"/>
    <w:p w14:paraId="7E84865C" w14:textId="77777777" w:rsidR="00BE0CBF" w:rsidRDefault="00BE0CBF" w:rsidP="00567A50"/>
    <w:p w14:paraId="1369559E" w14:textId="77777777" w:rsidR="00BE0CBF" w:rsidRDefault="00BE0CBF" w:rsidP="00567A50"/>
    <w:p w14:paraId="4C7E4480" w14:textId="77777777" w:rsidR="00BE0CBF" w:rsidRDefault="00BE0CBF" w:rsidP="00567A50"/>
    <w:p w14:paraId="3AE2402A" w14:textId="77777777" w:rsidR="00BE0CBF" w:rsidRDefault="00BE0CBF" w:rsidP="00567A50"/>
    <w:p w14:paraId="53C43B23" w14:textId="1EA8550E" w:rsidR="00567A50" w:rsidRDefault="00567A50" w:rsidP="006424E7">
      <w:pPr>
        <w:pStyle w:val="Heading3"/>
      </w:pPr>
      <w:r>
        <w:lastRenderedPageBreak/>
        <w:t>080303701</w:t>
      </w:r>
      <w:r>
        <w:rPr>
          <w:cs/>
        </w:rPr>
        <w:t xml:space="preserve"> </w:t>
      </w:r>
      <w:r w:rsidR="00BE0CBF">
        <w:rPr>
          <w:rFonts w:hint="cs"/>
          <w:cs/>
        </w:rPr>
        <w:t>กระบวนการคิดเชิงออกแบบ</w:t>
      </w:r>
      <w:r w:rsidR="00BE0CBF">
        <w:t xml:space="preserve"> (Design Thinking)</w:t>
      </w:r>
      <w:r w:rsidR="00BE0CBF">
        <w:rPr>
          <w:rFonts w:hint="cs"/>
          <w:cs/>
        </w:rPr>
        <w:t xml:space="preserve"> หน่วยกิต</w:t>
      </w:r>
      <w:r>
        <w:rPr>
          <w:cs/>
        </w:rPr>
        <w:t xml:space="preserve"> </w:t>
      </w:r>
      <w:r>
        <w:t>3(3-0-6)</w:t>
      </w:r>
    </w:p>
    <w:p w14:paraId="52B8AFA1" w14:textId="77777777" w:rsidR="00BE0CBF" w:rsidRDefault="00567A50" w:rsidP="00BE0CBF">
      <w:pPr>
        <w:pStyle w:val="Heading4"/>
      </w:pPr>
      <w:r>
        <w:rPr>
          <w:cs/>
        </w:rPr>
        <w:t>วิชาบังคับก่อ</w:t>
      </w:r>
      <w:r w:rsidR="00BE0CBF">
        <w:rPr>
          <w:rFonts w:hint="cs"/>
          <w:cs/>
        </w:rPr>
        <w:t>น</w:t>
      </w:r>
      <w:r w:rsidR="00BE0CBF">
        <w:t>(Prerequisite)</w:t>
      </w:r>
      <w:r>
        <w:rPr>
          <w:cs/>
        </w:rPr>
        <w:t xml:space="preserve"> </w:t>
      </w:r>
    </w:p>
    <w:p w14:paraId="172E6820" w14:textId="397FF927" w:rsidR="00567A50" w:rsidRDefault="00567A50" w:rsidP="00BE0CBF">
      <w:pPr>
        <w:pStyle w:val="Heading5"/>
      </w:pPr>
      <w:r>
        <w:rPr>
          <w:cs/>
        </w:rPr>
        <w:t>ไม่มี</w:t>
      </w:r>
      <w:r w:rsidR="00BE0CBF">
        <w:t>(None)</w:t>
      </w:r>
    </w:p>
    <w:p w14:paraId="3B9380C0" w14:textId="77777777" w:rsidR="00A60C97" w:rsidRDefault="00BE0CBF" w:rsidP="00A60C97">
      <w:pPr>
        <w:pStyle w:val="Heading4"/>
      </w:pPr>
      <w:r w:rsidRPr="001774AE">
        <w:rPr>
          <w:cs/>
        </w:rPr>
        <w:t>คำอธิบายรายวิชา เรียนเกี่ยวกั</w:t>
      </w:r>
      <w:r>
        <w:rPr>
          <w:rFonts w:hint="cs"/>
          <w:cs/>
        </w:rPr>
        <w:t>บ</w:t>
      </w:r>
      <w:r w:rsidR="00567A50">
        <w:rPr>
          <w:cs/>
        </w:rPr>
        <w:t>กระบวนการคิดเชิงออกแบบของนักออกแบบที่ใช้ในการ</w:t>
      </w:r>
      <w:r>
        <w:tab/>
      </w:r>
      <w:r>
        <w:tab/>
      </w:r>
      <w:r w:rsidR="00567A50">
        <w:rPr>
          <w:cs/>
        </w:rPr>
        <w:t>พัฒนาผลิตภัณฑ์บริการ และกลยุทธ์ให้เป็นนวัตกรรม การออกแบบที่มีมนุษย์เป็นศูนย์กลาง</w:t>
      </w:r>
      <w:r>
        <w:tab/>
      </w:r>
      <w:r>
        <w:tab/>
      </w:r>
      <w:r w:rsidR="00567A50">
        <w:rPr>
          <w:cs/>
        </w:rPr>
        <w:t>ผ่านกระบวนการต่าง ๆ ได้แก่การเข้าใจอย่างลึกซึ้ง การนิยามและตีกรอบปัญหา การระดม</w:t>
      </w:r>
      <w:r>
        <w:tab/>
      </w:r>
      <w:r>
        <w:tab/>
      </w:r>
      <w:r w:rsidR="00567A50">
        <w:rPr>
          <w:cs/>
        </w:rPr>
        <w:t>ความคิด การสร้างต้นแบบ และการทดสอบ การทํางานเป็นทีมและสภาวะแวดล้อมในการ</w:t>
      </w:r>
      <w:r>
        <w:tab/>
      </w:r>
      <w:r>
        <w:tab/>
      </w:r>
      <w:r w:rsidR="00567A50">
        <w:rPr>
          <w:cs/>
        </w:rPr>
        <w:t>ทํางานที่สนับสนุนความคิดสร้างสรรค์และแนวความคิ</w:t>
      </w:r>
      <w:r>
        <w:rPr>
          <w:rFonts w:hint="cs"/>
          <w:cs/>
        </w:rPr>
        <w:t>ด</w:t>
      </w:r>
      <w:r>
        <w:t>(</w:t>
      </w:r>
      <w:r w:rsidR="00567A50">
        <w:t xml:space="preserve">Design thinking for designers </w:t>
      </w:r>
      <w:r>
        <w:rPr>
          <w:cs/>
        </w:rPr>
        <w:tab/>
      </w:r>
      <w:r>
        <w:rPr>
          <w:cs/>
        </w:rPr>
        <w:tab/>
      </w:r>
      <w:r w:rsidR="00567A50">
        <w:t>to develop products, services, and strategies</w:t>
      </w:r>
      <w:r>
        <w:rPr>
          <w:rFonts w:hint="cs"/>
          <w:cs/>
        </w:rPr>
        <w:t xml:space="preserve"> </w:t>
      </w:r>
      <w:r w:rsidR="00567A50">
        <w:t xml:space="preserve">to innovations. human- centered </w:t>
      </w:r>
      <w:r>
        <w:rPr>
          <w:cs/>
        </w:rPr>
        <w:tab/>
      </w:r>
      <w:r>
        <w:rPr>
          <w:cs/>
        </w:rPr>
        <w:tab/>
      </w:r>
      <w:r w:rsidR="00567A50">
        <w:t>design via following processes; empathy, define, Ideate,</w:t>
      </w:r>
      <w:r>
        <w:rPr>
          <w:rFonts w:hint="cs"/>
          <w:cs/>
        </w:rPr>
        <w:t xml:space="preserve"> </w:t>
      </w:r>
      <w:r w:rsidR="00567A50">
        <w:t xml:space="preserve">prototype and test; </w:t>
      </w:r>
      <w:r>
        <w:rPr>
          <w:cs/>
        </w:rPr>
        <w:tab/>
      </w:r>
      <w:r>
        <w:rPr>
          <w:cs/>
        </w:rPr>
        <w:tab/>
      </w:r>
      <w:r w:rsidR="00567A50">
        <w:t>team-working and working environment to support creativity and ideas.</w:t>
      </w:r>
      <w:r>
        <w:t>)</w:t>
      </w:r>
    </w:p>
    <w:p w14:paraId="2D22DFCE" w14:textId="6DFFE4A6" w:rsidR="004C29EB" w:rsidRPr="004C29EB" w:rsidRDefault="00A60C97" w:rsidP="004C29EB">
      <w:pPr>
        <w:pStyle w:val="Heading2"/>
      </w:pPr>
      <w:r w:rsidRPr="00A60C97">
        <w:rPr>
          <w:cs/>
        </w:rPr>
        <w:t>องค์ประกอบที่ 4 การจัดกระบวนการเรียนรู้</w:t>
      </w:r>
    </w:p>
    <w:p w14:paraId="53458F5B" w14:textId="1AB55B72" w:rsidR="004C29EB" w:rsidRDefault="004C29EB" w:rsidP="006424E7">
      <w:pPr>
        <w:pStyle w:val="Heading3"/>
      </w:pPr>
      <w:r>
        <w:rPr>
          <w:cs/>
        </w:rPr>
        <w:t>ระบบการ</w:t>
      </w:r>
      <w:r>
        <w:rPr>
          <w:rFonts w:hint="cs"/>
          <w:cs/>
        </w:rPr>
        <w:t>จัดการศึ</w:t>
      </w:r>
      <w:r>
        <w:rPr>
          <w:cs/>
        </w:rPr>
        <w:t>กษา</w:t>
      </w:r>
    </w:p>
    <w:p w14:paraId="5EEFC06E" w14:textId="6A0983DD" w:rsidR="00BB15A7" w:rsidRPr="00BB15A7" w:rsidRDefault="004C29EB" w:rsidP="00BB15A7">
      <w:pPr>
        <w:pStyle w:val="Heading4"/>
      </w:pPr>
      <w:r>
        <w:rPr>
          <w:cs/>
        </w:rPr>
        <w:t>ระบบการศึกษาเป็นแบบชั้นเรียนและแบบทวิภาคโดย 1 ปีการศึกษา แบ่งออกเป็น 2 ภาค</w:t>
      </w:r>
      <w:r w:rsidR="00BB15A7">
        <w:rPr>
          <w:cs/>
        </w:rPr>
        <w:tab/>
      </w:r>
      <w:r w:rsidR="00BB15A7">
        <w:rPr>
          <w:cs/>
        </w:rPr>
        <w:tab/>
      </w:r>
      <w:r>
        <w:rPr>
          <w:cs/>
        </w:rPr>
        <w:t>การศึกษาปกติ 1 ภาคการศึกษาปกติมีระยะเวลาศึกษาไม่น้อยกว่า 15 สัปดาห์การคิดหน่วย</w:t>
      </w:r>
      <w:r w:rsidR="00BB15A7">
        <w:rPr>
          <w:cs/>
        </w:rPr>
        <w:tab/>
      </w:r>
      <w:r w:rsidR="00BB15A7">
        <w:rPr>
          <w:cs/>
        </w:rPr>
        <w:tab/>
      </w:r>
      <w:r>
        <w:rPr>
          <w:cs/>
        </w:rPr>
        <w:t>กิต คิดตามเกณฑ์มาตรฐานหลักสูตรระดับปริญญาตรีพ.ศ. 2565 สําหรับระเบียบต่าง ๆ ให้</w:t>
      </w:r>
      <w:r w:rsidR="00BB15A7">
        <w:rPr>
          <w:cs/>
        </w:rPr>
        <w:tab/>
      </w:r>
      <w:r w:rsidR="00BB15A7">
        <w:rPr>
          <w:cs/>
        </w:rPr>
        <w:tab/>
      </w:r>
      <w:r>
        <w:rPr>
          <w:cs/>
        </w:rPr>
        <w:t>เป็นไปตามระเบียบมหาวิทยาลัยเทคโนโลยีพระจอมเกล้าพระนครเหนือ ว่าด้วยการศึกษา</w:t>
      </w:r>
      <w:r w:rsidR="00BB15A7">
        <w:rPr>
          <w:cs/>
        </w:rPr>
        <w:tab/>
      </w:r>
      <w:r w:rsidR="00BB15A7">
        <w:rPr>
          <w:cs/>
        </w:rPr>
        <w:tab/>
      </w:r>
      <w:r>
        <w:rPr>
          <w:cs/>
        </w:rPr>
        <w:t>ระดับปริญญาบัณฑิต</w:t>
      </w:r>
    </w:p>
    <w:p w14:paraId="2D0F1408" w14:textId="0B568881" w:rsidR="00BB15A7" w:rsidRDefault="00BB15A7" w:rsidP="006424E7">
      <w:pPr>
        <w:pStyle w:val="Heading3"/>
      </w:pPr>
      <w:r>
        <w:rPr>
          <w:cs/>
        </w:rPr>
        <w:t>การจัดการศึกษาภาคฤดรู้อน</w:t>
      </w:r>
    </w:p>
    <w:p w14:paraId="36804030" w14:textId="53A87C85" w:rsidR="00BB15A7" w:rsidRDefault="00BB15A7" w:rsidP="00BB15A7">
      <w:pPr>
        <w:pStyle w:val="Heading4"/>
      </w:pPr>
      <w:r>
        <w:rPr>
          <w:cs/>
        </w:rPr>
        <w:t>มีการจัดการศึกษาภาคฤดูร้อน จํานวน 1 ภาคการศึกษา ภาคการศึกษาละ 6 สัปดาห์ดังนี้</w:t>
      </w:r>
    </w:p>
    <w:p w14:paraId="712B3DA3" w14:textId="204EF5E1" w:rsidR="00BB15A7" w:rsidRDefault="00BB15A7" w:rsidP="001972D9">
      <w:pPr>
        <w:pStyle w:val="Heading5"/>
      </w:pPr>
      <w:r>
        <w:rPr>
          <w:cs/>
        </w:rPr>
        <w:t>ภาคการศึกษาฤดูร้อนของชั้นปีที่ 3 เรียน 3 รายวิชารวม 6 หน่วยกิต รายละเอียดดังนี้</w:t>
      </w:r>
    </w:p>
    <w:p w14:paraId="22E88C01" w14:textId="77777777" w:rsidR="00BB15A7" w:rsidRDefault="00BB15A7" w:rsidP="001972D9">
      <w:pPr>
        <w:pStyle w:val="Heading6"/>
      </w:pPr>
      <w:r>
        <w:rPr>
          <w:cs/>
        </w:rPr>
        <w:t>020023229 การจัดการคุณภาพการศึกษา 2(2-0-4)</w:t>
      </w:r>
    </w:p>
    <w:p w14:paraId="4E4FCA85" w14:textId="5A8A404B" w:rsidR="00BB15A7" w:rsidRDefault="001972D9" w:rsidP="00BB15A7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B15A7">
        <w:rPr>
          <w:cs/>
        </w:rPr>
        <w:t>(</w:t>
      </w:r>
      <w:r w:rsidR="00BB15A7">
        <w:t>Educational Quality Management)</w:t>
      </w:r>
    </w:p>
    <w:p w14:paraId="66192715" w14:textId="77777777" w:rsidR="00BB15A7" w:rsidRDefault="00BB15A7" w:rsidP="001972D9">
      <w:pPr>
        <w:pStyle w:val="Heading6"/>
      </w:pPr>
      <w:r>
        <w:rPr>
          <w:cs/>
        </w:rPr>
        <w:t>020023232 ฝึกปฏิบัติการสอน 3 3(0-6-3)</w:t>
      </w:r>
    </w:p>
    <w:p w14:paraId="6DFD3781" w14:textId="55E07C0D" w:rsidR="00BB15A7" w:rsidRDefault="001972D9" w:rsidP="00BB15A7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B15A7">
        <w:rPr>
          <w:cs/>
        </w:rPr>
        <w:t>(</w:t>
      </w:r>
      <w:r w:rsidR="00BB15A7">
        <w:t>Teaching Practice III)</w:t>
      </w:r>
    </w:p>
    <w:p w14:paraId="264738C4" w14:textId="77777777" w:rsidR="00BB15A7" w:rsidRDefault="00BB15A7" w:rsidP="001972D9">
      <w:pPr>
        <w:pStyle w:val="Heading6"/>
      </w:pPr>
      <w:r>
        <w:rPr>
          <w:cs/>
        </w:rPr>
        <w:t>020323108 การสํารวจภาคสนาม 1(80 ชั่วโมง)</w:t>
      </w:r>
    </w:p>
    <w:p w14:paraId="1CDABF28" w14:textId="77B8BFF5" w:rsidR="00BB15A7" w:rsidRDefault="001972D9" w:rsidP="00BB15A7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BB15A7">
        <w:rPr>
          <w:cs/>
        </w:rPr>
        <w:t>(</w:t>
      </w:r>
      <w:r w:rsidR="00BB15A7">
        <w:t>Field Surveying)</w:t>
      </w:r>
    </w:p>
    <w:p w14:paraId="64C48D65" w14:textId="77777777" w:rsidR="00986306" w:rsidRDefault="00986306" w:rsidP="00BB15A7"/>
    <w:p w14:paraId="0D3B84C0" w14:textId="77777777" w:rsidR="00986306" w:rsidRDefault="00986306" w:rsidP="00BB15A7"/>
    <w:p w14:paraId="6F683177" w14:textId="77777777" w:rsidR="00986306" w:rsidRDefault="00986306" w:rsidP="00BB15A7"/>
    <w:p w14:paraId="7D1E0BBD" w14:textId="77777777" w:rsidR="00986306" w:rsidRDefault="00986306" w:rsidP="00BB15A7"/>
    <w:p w14:paraId="50576BB7" w14:textId="198524CA" w:rsidR="000F4C11" w:rsidRDefault="000F4C11" w:rsidP="006424E7">
      <w:pPr>
        <w:pStyle w:val="Heading3"/>
      </w:pPr>
      <w:r>
        <w:rPr>
          <w:cs/>
        </w:rPr>
        <w:lastRenderedPageBreak/>
        <w:t>การเทียบเคียงหน่วยกิตในระบบทวิภาค การเท</w:t>
      </w:r>
      <w:r w:rsidR="00986306">
        <w:rPr>
          <w:rFonts w:hint="cs"/>
          <w:cs/>
        </w:rPr>
        <w:t>ี</w:t>
      </w:r>
      <w:r>
        <w:rPr>
          <w:cs/>
        </w:rPr>
        <w:t>ยบโอนหน</w:t>
      </w:r>
      <w:r w:rsidR="00962420">
        <w:rPr>
          <w:rFonts w:hint="cs"/>
          <w:cs/>
        </w:rPr>
        <w:t>่ว</w:t>
      </w:r>
      <w:r>
        <w:rPr>
          <w:cs/>
        </w:rPr>
        <w:t>ยกิต รายวิชาและการลงทะเบียน</w:t>
      </w:r>
      <w:r w:rsidR="00962420">
        <w:rPr>
          <w:rFonts w:hint="cs"/>
          <w:cs/>
        </w:rPr>
        <w:t>เรียนข้าม</w:t>
      </w:r>
      <w:r w:rsidR="005211B8">
        <w:rPr>
          <w:cs/>
        </w:rPr>
        <w:tab/>
      </w:r>
      <w:r>
        <w:rPr>
          <w:cs/>
        </w:rPr>
        <w:t>มหาวิทยาลัย (ถ้ามี)</w:t>
      </w:r>
    </w:p>
    <w:p w14:paraId="63F5C5F3" w14:textId="52055D71" w:rsidR="000F4C11" w:rsidRDefault="000F4C11" w:rsidP="005211B8">
      <w:pPr>
        <w:pStyle w:val="Heading4"/>
      </w:pPr>
      <w:r>
        <w:rPr>
          <w:cs/>
        </w:rPr>
        <w:t>เป็นไปตามระเบียบมหาวิทยาลัยเทคโนโลยพระจอมเกล</w:t>
      </w:r>
      <w:r w:rsidR="005211B8">
        <w:rPr>
          <w:rFonts w:hint="cs"/>
          <w:cs/>
        </w:rPr>
        <w:t>้า</w:t>
      </w:r>
      <w:r>
        <w:rPr>
          <w:cs/>
        </w:rPr>
        <w:t xml:space="preserve">พระนครเหนือ ว่าด้วยการศึกษา </w:t>
      </w:r>
      <w:r w:rsidR="005211B8">
        <w:rPr>
          <w:cs/>
        </w:rPr>
        <w:tab/>
      </w:r>
      <w:r w:rsidR="005211B8">
        <w:rPr>
          <w:cs/>
        </w:rPr>
        <w:tab/>
      </w:r>
      <w:r>
        <w:rPr>
          <w:cs/>
        </w:rPr>
        <w:t>ระดับปริญญาบัณฑ</w:t>
      </w:r>
      <w:r w:rsidR="005211B8">
        <w:rPr>
          <w:rFonts w:hint="cs"/>
          <w:cs/>
        </w:rPr>
        <w:t>ิต</w:t>
      </w:r>
    </w:p>
    <w:p w14:paraId="396E63EB" w14:textId="17BB29E6" w:rsidR="000F4C11" w:rsidRDefault="000F4C11" w:rsidP="006424E7">
      <w:pPr>
        <w:pStyle w:val="Heading3"/>
      </w:pPr>
      <w:r>
        <w:rPr>
          <w:cs/>
        </w:rPr>
        <w:t>วัน- เวลาในการดําเนนการเร</w:t>
      </w:r>
      <w:r w:rsidR="005211B8">
        <w:rPr>
          <w:rFonts w:hint="cs"/>
          <w:cs/>
        </w:rPr>
        <w:t>ียนการสอน</w:t>
      </w:r>
    </w:p>
    <w:p w14:paraId="5AFC0AD5" w14:textId="39DF14B8" w:rsidR="000F4C11" w:rsidRDefault="000F4C11" w:rsidP="005211B8">
      <w:pPr>
        <w:pStyle w:val="Heading4"/>
      </w:pPr>
      <w:r>
        <w:rPr>
          <w:cs/>
        </w:rPr>
        <w:t xml:space="preserve">ภาคการศึกษาที่ 1 เดือนมิถุนายน – </w:t>
      </w:r>
      <w:r w:rsidR="005211B8">
        <w:rPr>
          <w:rFonts w:hint="cs"/>
          <w:cs/>
        </w:rPr>
        <w:t>เดือนกันยายน</w:t>
      </w:r>
    </w:p>
    <w:p w14:paraId="12386CC4" w14:textId="57A7E456" w:rsidR="000F4C11" w:rsidRDefault="000F4C11" w:rsidP="005211B8">
      <w:pPr>
        <w:pStyle w:val="Heading4"/>
      </w:pPr>
      <w:r>
        <w:rPr>
          <w:cs/>
        </w:rPr>
        <w:t>ภาคการศึกษาที่ 2 เดือนพฤศจิกายน – เดือนกุมภาพันธ</w:t>
      </w:r>
      <w:r w:rsidR="005211B8">
        <w:rPr>
          <w:rFonts w:hint="cs"/>
          <w:cs/>
        </w:rPr>
        <w:t>์</w:t>
      </w:r>
    </w:p>
    <w:p w14:paraId="43748BC0" w14:textId="3D80C549" w:rsidR="000F4C11" w:rsidRDefault="000F4C11" w:rsidP="005211B8">
      <w:pPr>
        <w:pStyle w:val="Heading4"/>
      </w:pPr>
      <w:r>
        <w:rPr>
          <w:cs/>
        </w:rPr>
        <w:t>ภาคการศึกษาฤดูร้อน เดือนเมษายน – เด</w:t>
      </w:r>
      <w:r w:rsidR="005211B8">
        <w:rPr>
          <w:rFonts w:hint="cs"/>
          <w:cs/>
        </w:rPr>
        <w:t>ื</w:t>
      </w:r>
      <w:r>
        <w:rPr>
          <w:cs/>
        </w:rPr>
        <w:t>อนพฤษภาคม</w:t>
      </w:r>
      <w:r w:rsidR="005211B8">
        <w:rPr>
          <w:rFonts w:hint="cs"/>
          <w:cs/>
        </w:rPr>
        <w:t>คม</w:t>
      </w:r>
    </w:p>
    <w:p w14:paraId="5F665CB8" w14:textId="5D070C86" w:rsidR="000F4C11" w:rsidRDefault="000F4C11" w:rsidP="006424E7">
      <w:pPr>
        <w:pStyle w:val="Heading3"/>
      </w:pPr>
      <w:r>
        <w:rPr>
          <w:cs/>
        </w:rPr>
        <w:t>ปัญหาของนักศึกษาแรกเข้า</w:t>
      </w:r>
    </w:p>
    <w:p w14:paraId="42A0F09F" w14:textId="77777777" w:rsidR="004A6C75" w:rsidRDefault="000F4C11" w:rsidP="004A6C75">
      <w:pPr>
        <w:pStyle w:val="Heading4"/>
      </w:pPr>
      <w:r>
        <w:rPr>
          <w:cs/>
        </w:rPr>
        <w:t>ด้วยหลักสูตรวิศวกรรมศาสตรบัณฑิต สาขาวิชาวิศวกรรมโยธาและการศึกษา (5ปี) รับผู้เข้า</w:t>
      </w:r>
      <w:r w:rsidR="004A6C75">
        <w:rPr>
          <w:cs/>
        </w:rPr>
        <w:tab/>
      </w:r>
      <w:r w:rsidR="004A6C75">
        <w:rPr>
          <w:cs/>
        </w:rPr>
        <w:tab/>
      </w:r>
      <w:r>
        <w:rPr>
          <w:cs/>
        </w:rPr>
        <w:t>ศึกษาทั้งจากผู้ที่สําเร็จการศึกษาใน</w:t>
      </w:r>
    </w:p>
    <w:p w14:paraId="1B550740" w14:textId="77777777" w:rsidR="004A6C75" w:rsidRDefault="000F4C11" w:rsidP="004A6C75">
      <w:pPr>
        <w:pStyle w:val="Heading5"/>
      </w:pPr>
      <w:r>
        <w:rPr>
          <w:cs/>
        </w:rPr>
        <w:t>ระดับประกาศนียบัตรวิชาชีพ (ปวช.)</w:t>
      </w:r>
    </w:p>
    <w:p w14:paraId="3564BB2B" w14:textId="1159952B" w:rsidR="004A6C75" w:rsidRDefault="000F4C11" w:rsidP="004A6C75">
      <w:pPr>
        <w:pStyle w:val="Heading5"/>
      </w:pPr>
      <w:r>
        <w:rPr>
          <w:cs/>
        </w:rPr>
        <w:t xml:space="preserve"> ระดับมัธยมศึกษาตอนปลาย (ม.6)</w:t>
      </w:r>
    </w:p>
    <w:p w14:paraId="66997F50" w14:textId="2803D08F" w:rsidR="000F4C11" w:rsidRDefault="000F4C11" w:rsidP="00096685">
      <w:pPr>
        <w:pStyle w:val="Heading5"/>
        <w:numPr>
          <w:ilvl w:val="0"/>
          <w:numId w:val="0"/>
        </w:numPr>
        <w:ind w:left="2126"/>
      </w:pPr>
      <w:r>
        <w:rPr>
          <w:cs/>
        </w:rPr>
        <w:t xml:space="preserve"> จึงทําให้นักศึกษามีพื้นฐานความรู้ที่แตกต่างกัน โดยนักศึกษาที่มาจากสายอาชีวศึกษา ส่วนใหญ่จะมีปัญหาในวิชาพื้นฐานทางด้านคณิตศาสตร์วิทยาศาสตร์และกลศาสตร์ทางวิศวกรรม ส่วนการประยุกต์ความรู้ทางทฤษฎีสู่การปฏิบัติสามารถทําได้ดีสําหรับนักศึกษาที่มาจากระดับมัธยมศึกษาตอนปลายสายสามัญ ซึ่งมีพื้นฐานทางด้านคณิตศาสตร์วิทยาศาสตร์และฟิสิกส์ที่ดีส่วนใหญ่จะมีปัญหาในเรื่องการปรับตัวให้เข้ากับสภาพแวดล้อม การลงฝึกปฏิบัติงาน ตลอดจนการมีส่วนร่วมในการจัดกิจกรรมต่าง ๆ ที่ส่งเสริมวิชาการ</w:t>
      </w:r>
    </w:p>
    <w:p w14:paraId="7816C1AC" w14:textId="1F0A8B0A" w:rsidR="006540AD" w:rsidRDefault="006540AD" w:rsidP="006424E7">
      <w:pPr>
        <w:pStyle w:val="Heading3"/>
      </w:pPr>
      <w:r>
        <w:rPr>
          <w:cs/>
        </w:rPr>
        <w:t>กลยุทธ</w:t>
      </w:r>
      <w:r w:rsidR="000B330C">
        <w:rPr>
          <w:rFonts w:hint="cs"/>
          <w:cs/>
        </w:rPr>
        <w:t>์</w:t>
      </w:r>
      <w:r>
        <w:rPr>
          <w:cs/>
        </w:rPr>
        <w:t>ในการดําเน</w:t>
      </w:r>
      <w:r w:rsidR="000B330C">
        <w:rPr>
          <w:rFonts w:hint="cs"/>
          <w:cs/>
        </w:rPr>
        <w:t>ิน</w:t>
      </w:r>
      <w:r>
        <w:rPr>
          <w:cs/>
        </w:rPr>
        <w:t>การเพื่อแก้ไขป</w:t>
      </w:r>
      <w:r w:rsidR="000B330C">
        <w:rPr>
          <w:rFonts w:hint="cs"/>
          <w:cs/>
        </w:rPr>
        <w:t>ั</w:t>
      </w:r>
      <w:r>
        <w:rPr>
          <w:cs/>
        </w:rPr>
        <w:t>ญหา/ ข้อจํากัดของนักศึกษาในข้อ 5</w:t>
      </w:r>
    </w:p>
    <w:p w14:paraId="507FB74D" w14:textId="11671E4A" w:rsidR="006540AD" w:rsidRDefault="006540AD" w:rsidP="000B330C">
      <w:pPr>
        <w:pStyle w:val="Heading4"/>
      </w:pPr>
      <w:r>
        <w:rPr>
          <w:cs/>
        </w:rPr>
        <w:t>จัดโครงการสอนปรับพื้นฐานความรู้ทางคณิตศาสตร์วิทยาศาสตร์และกลศาสตร์ทาง</w:t>
      </w:r>
      <w:r w:rsidR="000B330C">
        <w:rPr>
          <w:cs/>
        </w:rPr>
        <w:tab/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วิศวกรรมสําหรับนักศึกษาที่สําเร็จการศึกษาในระดับประกาศนียบัตรวิชาชีพ (ปวช.)</w:t>
      </w:r>
    </w:p>
    <w:p w14:paraId="2924349B" w14:textId="3C1313EA" w:rsidR="006540AD" w:rsidRDefault="006540AD" w:rsidP="000B330C">
      <w:pPr>
        <w:pStyle w:val="Heading4"/>
      </w:pPr>
      <w:r>
        <w:rPr>
          <w:cs/>
        </w:rPr>
        <w:t>จัดโครงการสอนปรับพื้นฐานทางด้านปฏิบัติงานก่อสร้าง และงานสํารวจให้กับนักศึกษาที่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สําเร็จการศึกษาในระดับมัธยมศึกษาตอนปลายสายสามัญ (ม.6) เพื่อเพิ่มความรู้ทักษะ</w:t>
      </w:r>
      <w:r w:rsidR="000B330C">
        <w:rPr>
          <w:cs/>
        </w:rPr>
        <w:tab/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ทางด้านช่างอุตสาหกรรม</w:t>
      </w:r>
    </w:p>
    <w:p w14:paraId="7103DBEB" w14:textId="402BBD75" w:rsidR="006540AD" w:rsidRDefault="006540AD" w:rsidP="000B330C">
      <w:pPr>
        <w:pStyle w:val="Heading4"/>
      </w:pPr>
      <w:r>
        <w:rPr>
          <w:cs/>
        </w:rPr>
        <w:t>จัดโครงการปฐมนิเทศนักศึกษาใหม่ เพื่อชี้แจงแนวทางการปฏิบัติตนตลอดระยะเวลา</w:t>
      </w:r>
      <w:r w:rsidR="000B330C">
        <w:rPr>
          <w:cs/>
        </w:rPr>
        <w:tab/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 xml:space="preserve">การศึกษาในหลักสูตร รวมทั้งเป็นการแนะนําการวางแผนการเรียน เป้าหมายการศึกษา </w:t>
      </w:r>
      <w:r w:rsidR="000B330C">
        <w:rPr>
          <w:cs/>
        </w:rPr>
        <w:tab/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และการปรับตัวเข้ากับสภาพแวดล้อม</w:t>
      </w:r>
    </w:p>
    <w:p w14:paraId="3C18BE68" w14:textId="69100B7E" w:rsidR="006540AD" w:rsidRDefault="006540AD" w:rsidP="000B330C">
      <w:pPr>
        <w:pStyle w:val="Heading4"/>
      </w:pPr>
      <w:r>
        <w:rPr>
          <w:cs/>
        </w:rPr>
        <w:t>กําหนดภาระหน้าที่ของอาจารย์ผู้สอน และอาจารย์ที่ปรึกษาให้มีส่วนช่วยในการดูแล</w:t>
      </w:r>
    </w:p>
    <w:p w14:paraId="1C4D7553" w14:textId="3BEA7EEF" w:rsidR="006540AD" w:rsidRDefault="000B330C" w:rsidP="006540AD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540AD">
        <w:rPr>
          <w:cs/>
        </w:rPr>
        <w:t>ให้คําแนะนํา ตักเตือน การปฏิบัติตัวที่ดีของนักศึกษา</w:t>
      </w:r>
    </w:p>
    <w:p w14:paraId="629AA6F3" w14:textId="2E146D38" w:rsidR="006540AD" w:rsidRDefault="006540AD" w:rsidP="000B330C">
      <w:pPr>
        <w:pStyle w:val="Heading4"/>
      </w:pPr>
      <w:r>
        <w:rPr>
          <w:cs/>
        </w:rPr>
        <w:t>จัดกิจกรรมที่ส่งเสริมงานวิชาการให้มีความเข้มแข็งมากขึ้น และจัดกิจกรรมอันจะนําไปสู่</w:t>
      </w:r>
    </w:p>
    <w:p w14:paraId="6203A226" w14:textId="71A17D34" w:rsidR="006540AD" w:rsidRDefault="000B330C" w:rsidP="006540AD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6540AD">
        <w:rPr>
          <w:cs/>
        </w:rPr>
        <w:t>การสร้างความสัมพันธ์ที่ดีระหว่างคณาจารย์กับนักศึกษา หรือระหว่างนักศึกษาเอง</w:t>
      </w:r>
    </w:p>
    <w:p w14:paraId="22EB9195" w14:textId="19B321AD" w:rsidR="006540AD" w:rsidRDefault="006540AD" w:rsidP="000B330C">
      <w:pPr>
        <w:pStyle w:val="Heading4"/>
      </w:pPr>
      <w:r>
        <w:rPr>
          <w:cs/>
        </w:rPr>
        <w:lastRenderedPageBreak/>
        <w:t>สนับสนุนการดูแล ให้คําแนะนํา และความเอื้อเฟื้อระหว่างนักศึกษารุ่นพี่ต่อนักศึกษารุ่น</w:t>
      </w:r>
      <w:r w:rsidR="000B330C">
        <w:rPr>
          <w:cs/>
        </w:rPr>
        <w:tab/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น้องเพื่อเสริมสร้างความสัมพันธ์ที่ดีก่อให้เกิดเครือข่ายระหว่างกลุ่มนักศึกษา</w:t>
      </w:r>
    </w:p>
    <w:p w14:paraId="423CB428" w14:textId="081FA711" w:rsidR="006540AD" w:rsidRDefault="006540AD" w:rsidP="006424E7">
      <w:pPr>
        <w:pStyle w:val="Heading3"/>
      </w:pPr>
      <w:r>
        <w:rPr>
          <w:cs/>
        </w:rPr>
        <w:t>องค์ประกอบเกี่ยวกับประสบการณ์ภาคสนาม (ถ้ามี)</w:t>
      </w:r>
    </w:p>
    <w:p w14:paraId="44BD607B" w14:textId="77777777" w:rsidR="000B330C" w:rsidRDefault="006540AD" w:rsidP="000B330C">
      <w:pPr>
        <w:pStyle w:val="Heading4"/>
      </w:pPr>
      <w:r>
        <w:rPr>
          <w:cs/>
        </w:rPr>
        <w:t>การฝึกประสบการณ์ภาคสนามทําให้นักศึกษาได้รู้จักการประยุกต์ใช้ความรู้ที่ได้เรียนมาไป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แก้ไขปัญหาต่าง ๆ ที่ประสบกับสภาพการทํางานจริง เพื่อเป็นการการเตรียมความพร้อมใน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ทุก ๆ ด้าน ก่อนออกไปทํางานจริง โดยได้จัดให้มีการฝึกประสบการณ์ภาคสนามอยู่ 2 ส่วน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 xml:space="preserve">ได้แก่ </w:t>
      </w:r>
    </w:p>
    <w:p w14:paraId="3E0452F7" w14:textId="77777777" w:rsidR="000B330C" w:rsidRDefault="006540AD" w:rsidP="000B330C">
      <w:pPr>
        <w:pStyle w:val="Heading5"/>
      </w:pPr>
      <w:r>
        <w:rPr>
          <w:cs/>
        </w:rPr>
        <w:t xml:space="preserve">การฝึกประสบการณ์ภาคสนามในงานด้านวิศวกรรมโยธา  </w:t>
      </w:r>
    </w:p>
    <w:p w14:paraId="310DFE4D" w14:textId="77777777" w:rsidR="000B330C" w:rsidRDefault="006540AD" w:rsidP="000B330C">
      <w:pPr>
        <w:pStyle w:val="Heading5"/>
      </w:pPr>
      <w:r>
        <w:rPr>
          <w:cs/>
        </w:rPr>
        <w:t xml:space="preserve">การฝึกประสบการณ์ภาคสนามในการเรียนการสอน </w:t>
      </w:r>
    </w:p>
    <w:p w14:paraId="6C891A74" w14:textId="6C21C8E7" w:rsidR="006540AD" w:rsidRDefault="006540AD" w:rsidP="000B330C">
      <w:pPr>
        <w:pStyle w:val="Heading5"/>
        <w:numPr>
          <w:ilvl w:val="0"/>
          <w:numId w:val="0"/>
        </w:numPr>
        <w:ind w:left="2126"/>
      </w:pPr>
      <w:r>
        <w:rPr>
          <w:cs/>
        </w:rPr>
        <w:t>นอกจากนี้แล้วหลักสูตรยังกําหนดให้นักศึกษาต้องทําโครงงานอีกด้วย โดยวิชาที่เกี่ยวข้องกับการฝึกประสบการณ์ภาคสนามของนักศึกษาสามารถอธิบายได้ดังนี้</w:t>
      </w:r>
    </w:p>
    <w:p w14:paraId="73C6813F" w14:textId="140B9D0D" w:rsidR="006540AD" w:rsidRDefault="006540AD" w:rsidP="000B330C">
      <w:pPr>
        <w:pStyle w:val="Heading6"/>
      </w:pPr>
      <w:r>
        <w:rPr>
          <w:cs/>
        </w:rPr>
        <w:t>การฝึกประสบการณ์ภาคสนามในงานวิศวกรรมโยธาบังคับให้นักศึกษาทุกคนต้อง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ผ่านการลงทะเบียนในรายวิชาการสํารวจภาคสนาม จํานวน 1 หน่วยกิตในระดับ</w:t>
      </w:r>
      <w:r w:rsidR="000B330C">
        <w:rPr>
          <w:cs/>
        </w:rPr>
        <w:tab/>
      </w:r>
      <w:r>
        <w:rPr>
          <w:cs/>
        </w:rPr>
        <w:t>ชั้นปีที่ 3 ภาคการศึกษาฤดูร้อน</w:t>
      </w:r>
    </w:p>
    <w:p w14:paraId="68567F48" w14:textId="668BA117" w:rsidR="006540AD" w:rsidRDefault="006540AD" w:rsidP="000B330C">
      <w:pPr>
        <w:pStyle w:val="Heading6"/>
      </w:pPr>
      <w:r>
        <w:rPr>
          <w:cs/>
        </w:rPr>
        <w:t>การฝึกประสบการณ์ภาคสนามในงานการเรียนการสอนบังคับให้นักศึกษาทุกคน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ต้องผ่านการลงทะเบียนในรายวิชาปฏิบัติการสอนด้านวิศวกรรมโยธาใน</w:t>
      </w:r>
      <w:r w:rsidR="000B330C">
        <w:rPr>
          <w:cs/>
        </w:rPr>
        <w:tab/>
      </w:r>
      <w:r>
        <w:rPr>
          <w:cs/>
        </w:rPr>
        <w:t>สถานศึกษา 1 และ 2 จํานวนทั้งหมด 12 หน่วยกิต ในระดับชั้นปีที่ 5 ภาค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การศึกษาที่ 1 และภาคการศึกษาที่</w:t>
      </w:r>
      <w:r w:rsidR="000B330C">
        <w:rPr>
          <w:rFonts w:hint="cs"/>
          <w:cs/>
        </w:rPr>
        <w:t xml:space="preserve"> </w:t>
      </w:r>
      <w:r>
        <w:rPr>
          <w:cs/>
        </w:rPr>
        <w:t>2 ตามลําดับ ซึ่งนักศึกษาจะปฏิบัติการสอนอยู่</w:t>
      </w:r>
      <w:r w:rsidR="000B330C">
        <w:rPr>
          <w:cs/>
        </w:rPr>
        <w:tab/>
      </w:r>
      <w:r w:rsidR="000B330C">
        <w:rPr>
          <w:cs/>
        </w:rPr>
        <w:tab/>
      </w:r>
      <w:r>
        <w:rPr>
          <w:cs/>
        </w:rPr>
        <w:t>ในสถานศึกษาที่มีการเรียนการสอนในระดับอาชีวศึกษา หรือในสถานประกอบการ</w:t>
      </w:r>
      <w:r w:rsidR="000B330C">
        <w:rPr>
          <w:cs/>
        </w:rPr>
        <w:tab/>
      </w:r>
      <w:r>
        <w:rPr>
          <w:cs/>
        </w:rPr>
        <w:t>ที่มีหน่วยงานในด้านการฝึกอบรมพัฒนาบุคลากร</w:t>
      </w:r>
    </w:p>
    <w:p w14:paraId="595DEACF" w14:textId="0BA7E551" w:rsidR="006540AD" w:rsidRDefault="006540AD" w:rsidP="006424E7">
      <w:pPr>
        <w:pStyle w:val="Heading3"/>
      </w:pPr>
      <w:r>
        <w:rPr>
          <w:cs/>
        </w:rPr>
        <w:t>มาตรฐานผลการเร</w:t>
      </w:r>
      <w:r w:rsidR="000B330C">
        <w:rPr>
          <w:rFonts w:hint="cs"/>
          <w:cs/>
        </w:rPr>
        <w:t>ียน</w:t>
      </w:r>
      <w:r>
        <w:rPr>
          <w:cs/>
        </w:rPr>
        <w:t>ของประสบการณ</w:t>
      </w:r>
      <w:r w:rsidR="00B8102F">
        <w:rPr>
          <w:rFonts w:hint="cs"/>
          <w:cs/>
        </w:rPr>
        <w:t>์</w:t>
      </w:r>
      <w:r>
        <w:rPr>
          <w:cs/>
        </w:rPr>
        <w:t>ภาคสนาม</w:t>
      </w:r>
    </w:p>
    <w:p w14:paraId="171AC5D4" w14:textId="5B2EFF83" w:rsidR="006540AD" w:rsidRDefault="006540AD" w:rsidP="00B8102F">
      <w:pPr>
        <w:pStyle w:val="Heading4"/>
      </w:pPr>
      <w:r>
        <w:rPr>
          <w:cs/>
        </w:rPr>
        <w:t>ทักษะในการปฏิบัติงานจากสถานประกอบการ ตลอดจนมีความเข้าใจในหลักการ ความ</w:t>
      </w:r>
      <w:r w:rsidR="00B8102F">
        <w:rPr>
          <w:cs/>
        </w:rPr>
        <w:tab/>
      </w:r>
      <w:r w:rsidR="00B8102F">
        <w:rPr>
          <w:cs/>
        </w:rPr>
        <w:tab/>
      </w:r>
      <w:r w:rsidR="00B8102F">
        <w:rPr>
          <w:cs/>
        </w:rPr>
        <w:tab/>
      </w:r>
      <w:r>
        <w:rPr>
          <w:cs/>
        </w:rPr>
        <w:t>จําเป็นในการเรียนรู้ทฤษฎีมากยิ่งขึ้น</w:t>
      </w:r>
    </w:p>
    <w:p w14:paraId="79241781" w14:textId="350D34FC" w:rsidR="006540AD" w:rsidRDefault="006540AD" w:rsidP="00B8102F">
      <w:pPr>
        <w:pStyle w:val="Heading4"/>
      </w:pPr>
      <w:r>
        <w:rPr>
          <w:cs/>
        </w:rPr>
        <w:t>บูรณาการความรู้ที่เรียนมาเพื่อนําไปแก้ปัญหาทางด้านวิศวกรรมโยธาได้</w:t>
      </w:r>
    </w:p>
    <w:p w14:paraId="5C9B3EEA" w14:textId="4ECA3B18" w:rsidR="006540AD" w:rsidRDefault="006540AD" w:rsidP="00B8102F">
      <w:pPr>
        <w:pStyle w:val="Heading4"/>
      </w:pPr>
      <w:r>
        <w:rPr>
          <w:cs/>
        </w:rPr>
        <w:t>ได้รับประสบการณ์ตรงจากฝึกสอนในสถานประกอบการ อันจะนําไปสู่การพัฒนาตนเอง</w:t>
      </w:r>
      <w:r w:rsidR="00B8102F">
        <w:rPr>
          <w:cs/>
        </w:rPr>
        <w:tab/>
      </w:r>
      <w:r w:rsidR="00B8102F">
        <w:rPr>
          <w:cs/>
        </w:rPr>
        <w:tab/>
      </w:r>
      <w:r w:rsidR="00B8102F">
        <w:rPr>
          <w:cs/>
        </w:rPr>
        <w:tab/>
      </w:r>
      <w:r>
        <w:rPr>
          <w:cs/>
        </w:rPr>
        <w:t>เพื่อให้มีทักษะในการถ่ายทอดความรู้ได้เพิ่มมากขึ้น</w:t>
      </w:r>
    </w:p>
    <w:p w14:paraId="4AC96E26" w14:textId="3F49F5CA" w:rsidR="006540AD" w:rsidRDefault="006540AD" w:rsidP="00B8102F">
      <w:pPr>
        <w:pStyle w:val="Heading4"/>
      </w:pPr>
      <w:r>
        <w:rPr>
          <w:cs/>
        </w:rPr>
        <w:t>มีมนุษยสัมพันธ์และสามารถทํางานร่วมกับผู้อื่นได้ดี</w:t>
      </w:r>
    </w:p>
    <w:p w14:paraId="334E7831" w14:textId="0EE1FE2E" w:rsidR="006540AD" w:rsidRDefault="006540AD" w:rsidP="00B8102F">
      <w:pPr>
        <w:pStyle w:val="Heading4"/>
      </w:pPr>
      <w:r>
        <w:rPr>
          <w:cs/>
        </w:rPr>
        <w:t>มีระเบียบวินัย ตรงเวลา และเข้าใจวัฒนธรรมขององค์กร ตลอดจนสามารถปรับตัวให้เข้า</w:t>
      </w:r>
      <w:r w:rsidR="00B8102F">
        <w:rPr>
          <w:cs/>
        </w:rPr>
        <w:tab/>
      </w:r>
      <w:r w:rsidR="00B8102F">
        <w:rPr>
          <w:cs/>
        </w:rPr>
        <w:tab/>
      </w:r>
      <w:r>
        <w:rPr>
          <w:cs/>
        </w:rPr>
        <w:t>กับสถานประกอบการได้</w:t>
      </w:r>
    </w:p>
    <w:p w14:paraId="2C327593" w14:textId="59913FD3" w:rsidR="006540AD" w:rsidRDefault="006540AD" w:rsidP="00B8102F">
      <w:pPr>
        <w:pStyle w:val="Heading4"/>
      </w:pPr>
      <w:r>
        <w:rPr>
          <w:cs/>
        </w:rPr>
        <w:t>มีความเชื่อมั่นในตนเองเพิ่มขึ้น กล้าแสดงออกความคิดเห็น และสามารถนําความคิด</w:t>
      </w:r>
      <w:r w:rsidR="00B8102F">
        <w:rPr>
          <w:cs/>
        </w:rPr>
        <w:tab/>
      </w:r>
      <w:r w:rsidR="00B8102F">
        <w:rPr>
          <w:cs/>
        </w:rPr>
        <w:tab/>
      </w:r>
      <w:r w:rsidR="00B8102F">
        <w:rPr>
          <w:cs/>
        </w:rPr>
        <w:tab/>
      </w:r>
      <w:r>
        <w:rPr>
          <w:cs/>
        </w:rPr>
        <w:t>สร้างสรรค์ไปใช้ประโยชน์ในงานได้</w:t>
      </w:r>
    </w:p>
    <w:p w14:paraId="26D56145" w14:textId="344A68AE" w:rsidR="006540AD" w:rsidRDefault="006540AD" w:rsidP="00B8102F">
      <w:pPr>
        <w:pStyle w:val="Heading4"/>
      </w:pPr>
      <w:r>
        <w:rPr>
          <w:cs/>
        </w:rPr>
        <w:t>มีทักษะการสื่อสารด้านการพูด เขียน คิดวิเคราะห์ประมวลผล</w:t>
      </w:r>
    </w:p>
    <w:p w14:paraId="630157E0" w14:textId="29E982E0" w:rsidR="006540AD" w:rsidRDefault="006540AD" w:rsidP="006424E7">
      <w:pPr>
        <w:pStyle w:val="Heading3"/>
      </w:pPr>
      <w:r>
        <w:rPr>
          <w:cs/>
        </w:rPr>
        <w:lastRenderedPageBreak/>
        <w:t>ช่วงเวลา</w:t>
      </w:r>
    </w:p>
    <w:p w14:paraId="459514FA" w14:textId="20461A75" w:rsidR="006540AD" w:rsidRDefault="006540AD" w:rsidP="00B8102F">
      <w:pPr>
        <w:pStyle w:val="Heading4"/>
      </w:pPr>
      <w:r>
        <w:rPr>
          <w:cs/>
        </w:rPr>
        <w:t>การฝึกประสบการณ์ภาคสนามในงานวิศวกรรมโยธา ใช้เวลาในภาคการศึกษาฤดูร้อนของ</w:t>
      </w:r>
      <w:r w:rsidR="00B8102F">
        <w:rPr>
          <w:cs/>
        </w:rPr>
        <w:tab/>
      </w:r>
      <w:r w:rsidR="00B8102F">
        <w:rPr>
          <w:cs/>
        </w:rPr>
        <w:tab/>
      </w:r>
      <w:r>
        <w:rPr>
          <w:cs/>
        </w:rPr>
        <w:t>ชั้นปีที่ 3</w:t>
      </w:r>
    </w:p>
    <w:p w14:paraId="0FA58585" w14:textId="4E8462D4" w:rsidR="006540AD" w:rsidRDefault="006540AD" w:rsidP="00B8102F">
      <w:pPr>
        <w:pStyle w:val="Heading4"/>
      </w:pPr>
      <w:r>
        <w:rPr>
          <w:cs/>
        </w:rPr>
        <w:t>การฝึกประสบการณ์ภาคสนามในงานการเรียนการสอน ใช้เวลาในภาคการศึกษาที่ 1 และ</w:t>
      </w:r>
      <w:r w:rsidR="00B8102F">
        <w:tab/>
      </w:r>
      <w:r w:rsidR="00B8102F">
        <w:tab/>
      </w:r>
      <w:r>
        <w:rPr>
          <w:cs/>
        </w:rPr>
        <w:t>ภาคการศึกษาที่ 2 ของชั้นปีที่ 5</w:t>
      </w:r>
    </w:p>
    <w:p w14:paraId="5C000A9F" w14:textId="47D04751" w:rsidR="006540AD" w:rsidRDefault="006540AD" w:rsidP="006424E7">
      <w:pPr>
        <w:pStyle w:val="Heading3"/>
      </w:pPr>
      <w:r>
        <w:rPr>
          <w:cs/>
        </w:rPr>
        <w:t>การจัดเวลาและตารางสอน</w:t>
      </w:r>
    </w:p>
    <w:p w14:paraId="5191308A" w14:textId="5593BC3C" w:rsidR="00096685" w:rsidRDefault="006540AD" w:rsidP="000E434F">
      <w:pPr>
        <w:pStyle w:val="Heading4"/>
      </w:pPr>
      <w:r>
        <w:rPr>
          <w:cs/>
        </w:rPr>
        <w:t>การฝึกประสบการณ์ภาคสนามด้านการเรียนการสอน จัดเต็มเวลาใน 1 ปีการศึกษา สําหรับ</w:t>
      </w:r>
      <w:r w:rsidR="000E434F">
        <w:tab/>
      </w:r>
      <w:r w:rsidR="000E434F">
        <w:tab/>
      </w:r>
      <w:r>
        <w:rPr>
          <w:cs/>
        </w:rPr>
        <w:t>การฝึกประสบการณ์ภาคสนามในงานวิศวกรรมโยธา จัดในช่วงภาคการศึกษาฤดูร้อน</w:t>
      </w:r>
    </w:p>
    <w:p w14:paraId="6202C3B3" w14:textId="35535713" w:rsidR="00DD58D3" w:rsidRDefault="00DD58D3" w:rsidP="006424E7">
      <w:pPr>
        <w:pStyle w:val="Heading3"/>
      </w:pPr>
      <w:r>
        <w:rPr>
          <w:cs/>
        </w:rPr>
        <w:t>ข้อกําหนดเกี่ยวกับการทําโครงงานหรืองานวิจัย (ถ้ามี)</w:t>
      </w:r>
    </w:p>
    <w:p w14:paraId="0BEC3BB2" w14:textId="3520AE2A" w:rsidR="00DD58D3" w:rsidRDefault="00DD58D3" w:rsidP="009E37ED">
      <w:pPr>
        <w:pStyle w:val="Heading4"/>
      </w:pPr>
      <w:r>
        <w:rPr>
          <w:cs/>
        </w:rPr>
        <w:t>ข้อกําหนดในการทําโครงงาน ต้องเป็นหัวข้อที่เกี่ยวข้องกับการประยุกต์ใช้ความรู้ทางด้าน</w:t>
      </w:r>
      <w:r w:rsidR="009E37ED">
        <w:tab/>
      </w:r>
      <w:r w:rsidR="009E37ED">
        <w:tab/>
      </w:r>
      <w:r>
        <w:rPr>
          <w:cs/>
        </w:rPr>
        <w:t>วิศวกรรมโยธาและการศึกษา มาประยุกต์ใช้ในการวิเคราะห์ออกแบบ และควบคุมงาน</w:t>
      </w:r>
      <w:r w:rsidR="009E37ED">
        <w:tab/>
      </w:r>
      <w:r w:rsidR="009E37ED">
        <w:tab/>
      </w:r>
      <w:r w:rsidR="009E37ED">
        <w:tab/>
      </w:r>
      <w:r>
        <w:rPr>
          <w:cs/>
        </w:rPr>
        <w:t>ทางด้านวิศวกรรมโยธา ได้อย่างมีประสิทธิภาพ โดยมีจํานวนผู้ร่วมโครงงาน 2-3 คน และมี</w:t>
      </w:r>
      <w:r w:rsidR="009E37ED">
        <w:tab/>
      </w:r>
      <w:r w:rsidR="009E37ED">
        <w:tab/>
      </w:r>
      <w:r>
        <w:rPr>
          <w:cs/>
        </w:rPr>
        <w:t>รายงานที่ต้องนําส่งตามรูปแบบและระยะเวลาที่หลักสูตรกําหนด อย่างเคร่งครัด อธิบายได้</w:t>
      </w:r>
      <w:r w:rsidR="009E37ED">
        <w:tab/>
      </w:r>
      <w:r w:rsidR="009E37ED">
        <w:tab/>
      </w:r>
      <w:r>
        <w:rPr>
          <w:cs/>
        </w:rPr>
        <w:t>ดังนี้</w:t>
      </w:r>
    </w:p>
    <w:p w14:paraId="00BAD30A" w14:textId="77777777" w:rsidR="00DD58D3" w:rsidRDefault="00DD58D3" w:rsidP="009E37ED">
      <w:pPr>
        <w:pStyle w:val="Heading5"/>
      </w:pPr>
      <w:r>
        <w:rPr>
          <w:cs/>
        </w:rPr>
        <w:t>โครงงานวิศวกรรมโยธาและการศึกษา</w:t>
      </w:r>
    </w:p>
    <w:p w14:paraId="7CE3AE9E" w14:textId="278516BB" w:rsidR="00DD58D3" w:rsidRDefault="00DD58D3" w:rsidP="009E37ED">
      <w:pPr>
        <w:pStyle w:val="Heading5"/>
      </w:pPr>
      <w:r>
        <w:rPr>
          <w:cs/>
        </w:rPr>
        <w:t>วิชาโครงงานวิศวกรรมโยธาและการศึกษา ประกอบด้วย 2 ส่วนได้แก่ โครงงาน</w:t>
      </w:r>
      <w:r w:rsidR="009E37ED">
        <w:tab/>
      </w:r>
      <w:r w:rsidR="009E37ED">
        <w:tab/>
      </w:r>
      <w:r>
        <w:rPr>
          <w:cs/>
        </w:rPr>
        <w:t>วิศวกรรมโยธาและการศึกษา 1 มีจํานวน 1 หน่วยกิต และโครงงานวิศวกรรมโยธาและ</w:t>
      </w:r>
      <w:r w:rsidR="009E37ED">
        <w:tab/>
      </w:r>
      <w:r>
        <w:rPr>
          <w:cs/>
        </w:rPr>
        <w:t>การศึกษา 2 มีจํานวน 2 หน่วยกิต โดยนักศึกษาสามารถเลือกทําโครงงานในหมวดวิช</w:t>
      </w:r>
      <w:r w:rsidR="009E37ED">
        <w:rPr>
          <w:rFonts w:hint="cs"/>
          <w:cs/>
        </w:rPr>
        <w:t>า</w:t>
      </w:r>
      <w:r w:rsidR="009E37ED">
        <w:rPr>
          <w:cs/>
        </w:rPr>
        <w:tab/>
      </w:r>
      <w:r>
        <w:rPr>
          <w:cs/>
        </w:rPr>
        <w:t>ที่มีความสนใจและมีความถนัด ได้แก่ด้านวิศวกรรมโครงสร้างวิศวกรรมปฐพีวิศวกรรม</w:t>
      </w:r>
      <w:r w:rsidR="009E37ED">
        <w:rPr>
          <w:cs/>
        </w:rPr>
        <w:tab/>
      </w:r>
      <w:r>
        <w:rPr>
          <w:cs/>
        </w:rPr>
        <w:t>การทาง วิศวกรรมชลศาสตร์การบริหารงานก่อสร้าง และผสมผสานกับความรู้ทางด้าน</w:t>
      </w:r>
      <w:r w:rsidR="009E37ED">
        <w:rPr>
          <w:cs/>
        </w:rPr>
        <w:tab/>
      </w:r>
      <w:r>
        <w:rPr>
          <w:cs/>
        </w:rPr>
        <w:t>การศึกษา</w:t>
      </w:r>
    </w:p>
    <w:p w14:paraId="45AED6DD" w14:textId="1240B1F6" w:rsidR="00DD58D3" w:rsidRDefault="00DD58D3" w:rsidP="009E37ED">
      <w:pPr>
        <w:pStyle w:val="Heading4"/>
      </w:pPr>
      <w:r>
        <w:rPr>
          <w:cs/>
        </w:rPr>
        <w:t>คําอธิบายโดยย่อ</w:t>
      </w:r>
    </w:p>
    <w:p w14:paraId="0ECE2BDA" w14:textId="1AA7607E" w:rsidR="00DD58D3" w:rsidRDefault="00DD58D3" w:rsidP="009E37ED">
      <w:pPr>
        <w:pStyle w:val="Heading5"/>
      </w:pPr>
      <w:r>
        <w:rPr>
          <w:cs/>
        </w:rPr>
        <w:t>หัวข้อวิชาโครงงานวิศวกรรมโยธาและการศึกษา จะเป็นหัวข้อที่นักศึกษาสนใจ โดย</w:t>
      </w:r>
      <w:r w:rsidR="009E37ED">
        <w:rPr>
          <w:cs/>
        </w:rPr>
        <w:tab/>
      </w:r>
      <w:r>
        <w:rPr>
          <w:cs/>
        </w:rPr>
        <w:t>นักศึกษาจะได้รับการฝึกค้นคว้าหาข้อมูล การวิเคราะห์งาน ตลอดจนการบริหาร</w:t>
      </w:r>
      <w:r w:rsidR="009E37ED">
        <w:rPr>
          <w:cs/>
        </w:rPr>
        <w:tab/>
      </w:r>
      <w:r>
        <w:rPr>
          <w:cs/>
        </w:rPr>
        <w:t>โครงงานให้เป็นไปตามวัตถุประสงค์ที่กําหนดภายใต้การควบคุมดูแลของอาจารย์ที่</w:t>
      </w:r>
      <w:r w:rsidR="009E37ED">
        <w:rPr>
          <w:cs/>
        </w:rPr>
        <w:tab/>
      </w:r>
      <w:r>
        <w:rPr>
          <w:cs/>
        </w:rPr>
        <w:t>ปรึกษา สําหรับโครงงานวิศวกรรมโยธาและการศึกษาในหลักสูตรนี้จะเน้นให้นักศึกษา</w:t>
      </w:r>
      <w:r w:rsidR="009E37ED">
        <w:rPr>
          <w:cs/>
        </w:rPr>
        <w:tab/>
      </w:r>
      <w:r>
        <w:rPr>
          <w:cs/>
        </w:rPr>
        <w:t>สามารถนําความรู้หรือทฤษฎีที่ได้เรียนมาประยุกต์ใช้ในการแก้ปัญหาที่ศึกษา เพื่อ</w:t>
      </w:r>
      <w:r w:rsidR="009E37ED">
        <w:rPr>
          <w:cs/>
        </w:rPr>
        <w:tab/>
      </w:r>
      <w:r>
        <w:rPr>
          <w:cs/>
        </w:rPr>
        <w:t>ประโยชน์ในงานวิศวกรรมโยธาและการศึกษาต่อไป</w:t>
      </w:r>
    </w:p>
    <w:p w14:paraId="16750AF0" w14:textId="77777777" w:rsidR="00DD58D3" w:rsidRDefault="00DD58D3" w:rsidP="00DD58D3"/>
    <w:p w14:paraId="489C846F" w14:textId="77777777" w:rsidR="00DD58D3" w:rsidRDefault="00DD58D3" w:rsidP="00DD58D3"/>
    <w:p w14:paraId="323D7B0E" w14:textId="77777777" w:rsidR="009E37ED" w:rsidRDefault="009E37ED" w:rsidP="00DD58D3"/>
    <w:p w14:paraId="3E0A0789" w14:textId="77777777" w:rsidR="009E37ED" w:rsidRDefault="009E37ED" w:rsidP="00DD58D3"/>
    <w:p w14:paraId="37915FAE" w14:textId="41AFBB3B" w:rsidR="00DD58D3" w:rsidRDefault="00DD58D3" w:rsidP="006424E7">
      <w:pPr>
        <w:pStyle w:val="Heading3"/>
        <w:rPr>
          <w:cs/>
        </w:rPr>
      </w:pPr>
      <w:r>
        <w:rPr>
          <w:cs/>
        </w:rPr>
        <w:lastRenderedPageBreak/>
        <w:t>มาตรฐานผลการ</w:t>
      </w:r>
      <w:r w:rsidR="009E37ED">
        <w:rPr>
          <w:rFonts w:hint="cs"/>
          <w:cs/>
        </w:rPr>
        <w:t>เรียนรู้</w:t>
      </w:r>
    </w:p>
    <w:p w14:paraId="20AE4FD0" w14:textId="3052FBDB" w:rsidR="00DD58D3" w:rsidRDefault="00DD58D3" w:rsidP="00C97D82">
      <w:pPr>
        <w:pStyle w:val="Heading4"/>
      </w:pPr>
      <w:r>
        <w:rPr>
          <w:cs/>
        </w:rPr>
        <w:t>นักศึกษาสามารถทํางานเป็นทีม สามารถปรับตัวทํางานร่วมกับผู้อื่นได้มีความสามารถใน</w:t>
      </w:r>
      <w:r w:rsidR="00C97D82">
        <w:rPr>
          <w:cs/>
        </w:rPr>
        <w:tab/>
      </w:r>
      <w:r w:rsidR="00C97D82">
        <w:rPr>
          <w:cs/>
        </w:rPr>
        <w:tab/>
      </w:r>
      <w:r w:rsidR="00C97D82">
        <w:rPr>
          <w:cs/>
        </w:rPr>
        <w:tab/>
      </w:r>
      <w:r>
        <w:rPr>
          <w:cs/>
        </w:rPr>
        <w:t>การประยุกต์ใช้ความรู้เพื่อแก้ไขปัญหาที่ศึกษาได้สามารถควบคุมบริหารโครงงานให้อยู่ใน</w:t>
      </w:r>
      <w:r w:rsidR="00C97D82">
        <w:rPr>
          <w:cs/>
        </w:rPr>
        <w:tab/>
      </w:r>
      <w:r w:rsidR="00C97D82">
        <w:rPr>
          <w:cs/>
        </w:rPr>
        <w:tab/>
      </w:r>
      <w:r>
        <w:rPr>
          <w:cs/>
        </w:rPr>
        <w:t>ขอบเขตที่กําหนด และสามารถดําเนินการได้เสร็จทันเวลา โดยโครงงานสามารถเป็น</w:t>
      </w:r>
      <w:r w:rsidR="00C97D82">
        <w:rPr>
          <w:cs/>
        </w:rPr>
        <w:tab/>
      </w:r>
      <w:r w:rsidR="00C97D82">
        <w:rPr>
          <w:cs/>
        </w:rPr>
        <w:tab/>
      </w:r>
      <w:r w:rsidR="00C97D82">
        <w:rPr>
          <w:cs/>
        </w:rPr>
        <w:tab/>
      </w:r>
      <w:r>
        <w:rPr>
          <w:cs/>
        </w:rPr>
        <w:t>ต้นแบบในการพัฒนาต่อได้</w:t>
      </w:r>
    </w:p>
    <w:p w14:paraId="5A38B1CE" w14:textId="7A94C830" w:rsidR="00DD58D3" w:rsidRDefault="00DD58D3" w:rsidP="00C97D82">
      <w:pPr>
        <w:pStyle w:val="Heading4"/>
      </w:pPr>
      <w:r>
        <w:rPr>
          <w:cs/>
        </w:rPr>
        <w:t>ช่วงเวลา</w:t>
      </w:r>
    </w:p>
    <w:p w14:paraId="4C0A2478" w14:textId="23A907D3" w:rsidR="00DD58D3" w:rsidRDefault="00DD58D3" w:rsidP="00633767">
      <w:pPr>
        <w:pStyle w:val="Heading5"/>
      </w:pPr>
      <w:r>
        <w:rPr>
          <w:cs/>
        </w:rPr>
        <w:t>โครงงานวิศวกรรมโยธาและการศึกษา 1 ใช้เวลาในภาคการศึกษาที่ 1 ของชั้นปีที่ 4</w:t>
      </w:r>
    </w:p>
    <w:p w14:paraId="3C25FA5E" w14:textId="269DEBD1" w:rsidR="00DD58D3" w:rsidRDefault="00DD58D3" w:rsidP="00633767">
      <w:pPr>
        <w:pStyle w:val="Heading5"/>
      </w:pPr>
      <w:r>
        <w:rPr>
          <w:cs/>
        </w:rPr>
        <w:t>โครงงานวิศวกรรมโยธาและการศึกษา 2 ใช้เวลาในภาคการศึกษาที่ 2 ของชั้นปีที่ 4</w:t>
      </w:r>
    </w:p>
    <w:p w14:paraId="1802BBC5" w14:textId="48D9264B" w:rsidR="00DD58D3" w:rsidRDefault="00DD58D3" w:rsidP="00633767">
      <w:pPr>
        <w:pStyle w:val="Heading4"/>
      </w:pPr>
      <w:r>
        <w:rPr>
          <w:cs/>
        </w:rPr>
        <w:t>จํานวนหน่วยกิต</w:t>
      </w:r>
    </w:p>
    <w:p w14:paraId="3BEA4351" w14:textId="7FF19130" w:rsidR="00DD58D3" w:rsidRDefault="00DD58D3" w:rsidP="00633767">
      <w:pPr>
        <w:pStyle w:val="Heading5"/>
      </w:pPr>
      <w:r>
        <w:rPr>
          <w:cs/>
        </w:rPr>
        <w:t>โครงงานวิศวกรรมโยธาและการศึกษา 1 จํานวน 1 หน่วยกิต</w:t>
      </w:r>
    </w:p>
    <w:p w14:paraId="25255098" w14:textId="715BEB26" w:rsidR="00DD58D3" w:rsidRDefault="00DD58D3" w:rsidP="00633767">
      <w:pPr>
        <w:pStyle w:val="Heading5"/>
      </w:pPr>
      <w:r>
        <w:rPr>
          <w:cs/>
        </w:rPr>
        <w:t>โครงงานวิศวกรรมโยธาและการศึกษา 2 จํานวน 2 หน่วยกิต</w:t>
      </w:r>
    </w:p>
    <w:p w14:paraId="2391ACB7" w14:textId="465E00B4" w:rsidR="00DD58D3" w:rsidRDefault="00DD58D3" w:rsidP="00633767">
      <w:pPr>
        <w:pStyle w:val="Heading4"/>
      </w:pPr>
      <w:r>
        <w:rPr>
          <w:cs/>
        </w:rPr>
        <w:t>การเตรียมการ</w:t>
      </w:r>
    </w:p>
    <w:p w14:paraId="3E6C3D22" w14:textId="7EFF2F15" w:rsidR="00DD58D3" w:rsidRDefault="00DD58D3" w:rsidP="00633767">
      <w:pPr>
        <w:pStyle w:val="Heading5"/>
      </w:pPr>
      <w:r>
        <w:rPr>
          <w:cs/>
        </w:rPr>
        <w:t>มีการกําหนดชั่วโมงการให้คําปรึกษา จัดทําบันทึกการให้คําปรึกษา ให้ข้อมูลข่าวสาร</w:t>
      </w:r>
      <w:r w:rsidR="00633767">
        <w:rPr>
          <w:cs/>
        </w:rPr>
        <w:tab/>
      </w:r>
      <w:r>
        <w:rPr>
          <w:cs/>
        </w:rPr>
        <w:t>เกี่ยวกับโครงงานทางเว็บไซต์และปรับปรุงให้ทันสมัยเสมอ ให้นักศึกษารายงาน</w:t>
      </w:r>
      <w:r w:rsidR="00633767">
        <w:rPr>
          <w:cs/>
        </w:rPr>
        <w:tab/>
      </w:r>
      <w:r>
        <w:rPr>
          <w:cs/>
        </w:rPr>
        <w:t>ความก้าวหน้าปัญหาอุปสรรคอย่างต่อเนื่องตลอดภาคการศึกษา อีกทั้งมีตัวอย่าง</w:t>
      </w:r>
      <w:r w:rsidR="00633767">
        <w:rPr>
          <w:cs/>
        </w:rPr>
        <w:tab/>
      </w:r>
      <w:r>
        <w:rPr>
          <w:cs/>
        </w:rPr>
        <w:t>โครงงานให้ศึกษา</w:t>
      </w:r>
    </w:p>
    <w:p w14:paraId="5972198A" w14:textId="1EBE280D" w:rsidR="00DD58D3" w:rsidRDefault="00DD58D3" w:rsidP="00633767">
      <w:pPr>
        <w:pStyle w:val="Heading4"/>
      </w:pPr>
      <w:r>
        <w:rPr>
          <w:cs/>
        </w:rPr>
        <w:t>กระบวนการประเมินผล</w:t>
      </w:r>
    </w:p>
    <w:p w14:paraId="6D742C92" w14:textId="13394404" w:rsidR="00A73C1F" w:rsidRPr="00A73C1F" w:rsidRDefault="00DD58D3" w:rsidP="00154F7F">
      <w:pPr>
        <w:pStyle w:val="Heading5"/>
      </w:pPr>
      <w:r>
        <w:rPr>
          <w:cs/>
        </w:rPr>
        <w:t xml:space="preserve">ประเมินผลจากรายงานความก้าวหน้าในการทําโครงงาน สมุดบันทึกการให้คําปรึกษา </w:t>
      </w:r>
      <w:r w:rsidR="00633767">
        <w:rPr>
          <w:cs/>
        </w:rPr>
        <w:tab/>
      </w:r>
      <w:r>
        <w:rPr>
          <w:cs/>
        </w:rPr>
        <w:t>โดยอาจารย์ที่ปรึกษา และประเมินผลจากผลสําเร็จของโครงงาน โดยนักศึกษาจะต้อง</w:t>
      </w:r>
      <w:r w:rsidR="00633767">
        <w:rPr>
          <w:cs/>
        </w:rPr>
        <w:tab/>
      </w:r>
      <w:r>
        <w:rPr>
          <w:cs/>
        </w:rPr>
        <w:t>ผ่านการนําเสนอผลการศึกษา และจัดทํารายงานฉบับสมบูรณ์ให้เสร็จทันช่วงปลาย</w:t>
      </w:r>
      <w:r w:rsidR="00633767">
        <w:rPr>
          <w:cs/>
        </w:rPr>
        <w:tab/>
      </w:r>
      <w:r>
        <w:rPr>
          <w:cs/>
        </w:rPr>
        <w:t>ภาคการศึกษา ทั้งนี้จะต้องมีคณะกรรมการสอบโครงงานไม่ต่</w:t>
      </w:r>
      <w:r w:rsidR="00633767">
        <w:rPr>
          <w:rFonts w:hint="cs"/>
          <w:cs/>
        </w:rPr>
        <w:t>ำ</w:t>
      </w:r>
      <w:r>
        <w:rPr>
          <w:cs/>
        </w:rPr>
        <w:t>กว่า 3 คน</w:t>
      </w:r>
    </w:p>
    <w:p w14:paraId="4353014B" w14:textId="497FC51A" w:rsidR="00633767" w:rsidRDefault="00A73C1F" w:rsidP="00154F7F">
      <w:pPr>
        <w:pStyle w:val="Heading2"/>
      </w:pPr>
      <w:r w:rsidRPr="00A73C1F">
        <w:rPr>
          <w:cs/>
        </w:rPr>
        <w:t>องค์ประกอบที่ 5 ความพร้อมและศักยภาพในการบร</w:t>
      </w:r>
      <w:r>
        <w:rPr>
          <w:rFonts w:hint="cs"/>
          <w:cs/>
        </w:rPr>
        <w:t>ิกหารจัดการหลักสูตร</w:t>
      </w:r>
    </w:p>
    <w:p w14:paraId="0B43DF0F" w14:textId="77777777" w:rsidR="003F2448" w:rsidRDefault="003F2448" w:rsidP="006424E7">
      <w:pPr>
        <w:pStyle w:val="Heading3"/>
      </w:pPr>
      <w:r>
        <w:rPr>
          <w:cs/>
        </w:rPr>
        <w:t>ชื่อ – นามสกุล ตำแหน่ง และคุณวุฒิการศึกษาของอาจารย์</w:t>
      </w:r>
    </w:p>
    <w:p w14:paraId="297EB04D" w14:textId="67A5D5C6" w:rsidR="00FF3EE2" w:rsidRPr="00FF3EE2" w:rsidRDefault="003F2448" w:rsidP="00306B7E">
      <w:pPr>
        <w:pStyle w:val="Heading4"/>
      </w:pPr>
      <w:r>
        <w:rPr>
          <w:cs/>
        </w:rPr>
        <w:t xml:space="preserve">อาจารย์ผู้รับผิดชอบหลักสูตร </w:t>
      </w:r>
    </w:p>
    <w:p w14:paraId="5EC2735B" w14:textId="4044A464" w:rsidR="000F06A0" w:rsidRPr="000F06A0" w:rsidRDefault="00FF3EE2" w:rsidP="00B268DB">
      <w:pPr>
        <w:pStyle w:val="Heading5"/>
      </w:pPr>
      <w:bookmarkStart w:id="2" w:name="_Hlk215260424"/>
      <w:r>
        <w:rPr>
          <w:rFonts w:hint="cs"/>
          <w:cs/>
        </w:rPr>
        <w:t>ลำ</w:t>
      </w:r>
      <w:r w:rsidR="00306B7E">
        <w:rPr>
          <w:rFonts w:hint="cs"/>
          <w:cs/>
        </w:rPr>
        <w:t>ดับที่1</w:t>
      </w:r>
    </w:p>
    <w:p w14:paraId="4A402C83" w14:textId="7491BAB7" w:rsidR="00FF3EE2" w:rsidRPr="00FF3EE2" w:rsidRDefault="005B088B" w:rsidP="00FF3EE2">
      <w:pPr>
        <w:pStyle w:val="Heading6"/>
      </w:pPr>
      <w:r>
        <w:rPr>
          <w:cs/>
        </w:rPr>
        <w:t>รองศาสตราจารย์</w:t>
      </w:r>
      <w:r w:rsidR="00E52FA2" w:rsidRPr="00E52FA2">
        <w:rPr>
          <w:cs/>
        </w:rPr>
        <w:t>นายศักดา กตเวทวารักษ์</w:t>
      </w:r>
    </w:p>
    <w:p w14:paraId="2B083AEB" w14:textId="1572EB55" w:rsidR="007827C4" w:rsidRDefault="007827C4" w:rsidP="000F06A0">
      <w:pPr>
        <w:pStyle w:val="Heading6"/>
      </w:pPr>
      <w:r>
        <w:rPr>
          <w:cs/>
        </w:rPr>
        <w:t>คุณวุฒิ</w:t>
      </w:r>
    </w:p>
    <w:p w14:paraId="75C91C77" w14:textId="77777777" w:rsidR="007827C4" w:rsidRDefault="007827C4" w:rsidP="00443B69">
      <w:pPr>
        <w:pStyle w:val="Heading7"/>
      </w:pPr>
      <w:r>
        <w:t>D.Eng. (Structural Engineering)</w:t>
      </w:r>
    </w:p>
    <w:p w14:paraId="3F55EBEE" w14:textId="77777777" w:rsidR="007827C4" w:rsidRDefault="007827C4" w:rsidP="00443B69">
      <w:pPr>
        <w:pStyle w:val="Heading7"/>
      </w:pPr>
      <w:r>
        <w:t>M.Eng. (Structural Engineering)</w:t>
      </w:r>
    </w:p>
    <w:p w14:paraId="2B4AE968" w14:textId="2706D0B8" w:rsidR="007827C4" w:rsidRDefault="007827C4" w:rsidP="00443B69">
      <w:pPr>
        <w:pStyle w:val="Heading7"/>
      </w:pPr>
      <w:r>
        <w:rPr>
          <w:cs/>
        </w:rPr>
        <w:t xml:space="preserve">วศ.บ. (วิศวกรรมโยธา) </w:t>
      </w:r>
      <w:r w:rsidR="00F70363" w:rsidRPr="00F70363">
        <w:rPr>
          <w:cs/>
        </w:rPr>
        <w:t>(เกียรตินิยมอันดับ 1 เหรียญทอง)</w:t>
      </w:r>
    </w:p>
    <w:p w14:paraId="4F2DB06B" w14:textId="60492231" w:rsidR="007827C4" w:rsidRDefault="007827C4" w:rsidP="00443B69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26D5CA9F" w14:textId="77777777" w:rsidR="007827C4" w:rsidRDefault="007827C4" w:rsidP="00443B69">
      <w:pPr>
        <w:pStyle w:val="Heading7"/>
      </w:pPr>
      <w:r>
        <w:lastRenderedPageBreak/>
        <w:t>Asian Institute of Technology, Thailand (</w:t>
      </w:r>
      <w:r>
        <w:rPr>
          <w:cs/>
        </w:rPr>
        <w:t>2554)</w:t>
      </w:r>
    </w:p>
    <w:p w14:paraId="72CAEFC1" w14:textId="77777777" w:rsidR="007827C4" w:rsidRDefault="007827C4" w:rsidP="00443B69">
      <w:pPr>
        <w:pStyle w:val="Heading7"/>
      </w:pPr>
      <w:r>
        <w:t>Asian Institute of Technology, Thailand (</w:t>
      </w:r>
      <w:r>
        <w:rPr>
          <w:cs/>
        </w:rPr>
        <w:t>2538)</w:t>
      </w:r>
    </w:p>
    <w:p w14:paraId="52949361" w14:textId="7898D3D7" w:rsidR="007827C4" w:rsidRDefault="007827C4" w:rsidP="00443B69">
      <w:pPr>
        <w:pStyle w:val="Heading7"/>
      </w:pPr>
      <w:r>
        <w:rPr>
          <w:cs/>
        </w:rPr>
        <w:t>สถาบันเทคโนโลยีราชมงคล (2535)</w:t>
      </w:r>
    </w:p>
    <w:p w14:paraId="52454769" w14:textId="67D2A38C" w:rsidR="006E3460" w:rsidRPr="006E3460" w:rsidRDefault="006E3460" w:rsidP="006E3460">
      <w:pPr>
        <w:pStyle w:val="Heading5"/>
      </w:pPr>
      <w:r>
        <w:rPr>
          <w:rFonts w:hint="cs"/>
          <w:cs/>
        </w:rPr>
        <w:t xml:space="preserve">ลำดับที่2 </w:t>
      </w:r>
    </w:p>
    <w:p w14:paraId="54173E1A" w14:textId="0D2DFE11" w:rsidR="007827C4" w:rsidRDefault="007827C4" w:rsidP="00B071F1">
      <w:pPr>
        <w:pStyle w:val="Heading6"/>
      </w:pPr>
      <w:r>
        <w:rPr>
          <w:cs/>
        </w:rPr>
        <w:t>ผู้ช่วยศาสตราจารย์</w:t>
      </w:r>
      <w:r w:rsidR="008F24F4">
        <w:rPr>
          <w:cs/>
        </w:rPr>
        <w:t>รักษ์ศิริ</w:t>
      </w:r>
      <w:r w:rsidR="008F24F4">
        <w:rPr>
          <w:rFonts w:hint="cs"/>
          <w:cs/>
        </w:rPr>
        <w:t xml:space="preserve"> </w:t>
      </w:r>
      <w:r w:rsidR="008F24F4">
        <w:rPr>
          <w:cs/>
        </w:rPr>
        <w:t>ส</w:t>
      </w:r>
      <w:r w:rsidR="008F24F4">
        <w:rPr>
          <w:rFonts w:hint="cs"/>
          <w:cs/>
        </w:rPr>
        <w:t>ุ</w:t>
      </w:r>
      <w:r w:rsidR="008F24F4">
        <w:rPr>
          <w:cs/>
        </w:rPr>
        <w:t>ขร</w:t>
      </w:r>
      <w:r w:rsidR="008F24F4">
        <w:rPr>
          <w:rFonts w:hint="cs"/>
          <w:cs/>
        </w:rPr>
        <w:t>ักษ์</w:t>
      </w:r>
    </w:p>
    <w:p w14:paraId="5F55DEA1" w14:textId="0EBCBD35" w:rsidR="007827C4" w:rsidRDefault="00B268DB" w:rsidP="000C46D2">
      <w:pPr>
        <w:pStyle w:val="Heading6"/>
      </w:pPr>
      <w:r>
        <w:rPr>
          <w:cs/>
        </w:rPr>
        <w:tab/>
      </w:r>
      <w:r w:rsidR="007827C4">
        <w:rPr>
          <w:cs/>
        </w:rPr>
        <w:t>คุณวุฒิ</w:t>
      </w:r>
    </w:p>
    <w:p w14:paraId="7C4A9CCD" w14:textId="77777777" w:rsidR="007827C4" w:rsidRDefault="007827C4" w:rsidP="000C46D2">
      <w:pPr>
        <w:pStyle w:val="Heading7"/>
      </w:pPr>
      <w:r>
        <w:rPr>
          <w:cs/>
        </w:rPr>
        <w:t>ปร.ด. (วิศวกรรมโยธา)</w:t>
      </w:r>
    </w:p>
    <w:p w14:paraId="556E6E44" w14:textId="77777777" w:rsidR="007827C4" w:rsidRDefault="007827C4" w:rsidP="000C46D2">
      <w:pPr>
        <w:pStyle w:val="Heading7"/>
      </w:pPr>
      <w:r>
        <w:rPr>
          <w:cs/>
        </w:rPr>
        <w:t>วศ.ม. (วิศวกรรมโยธา)</w:t>
      </w:r>
    </w:p>
    <w:p w14:paraId="0B202396" w14:textId="57594D20" w:rsidR="007827C4" w:rsidRDefault="007827C4" w:rsidP="000C46D2">
      <w:pPr>
        <w:pStyle w:val="Heading7"/>
      </w:pPr>
      <w:r>
        <w:rPr>
          <w:cs/>
        </w:rPr>
        <w:t>วศ.บ. (วิศวกรรมโยธา)</w:t>
      </w:r>
    </w:p>
    <w:p w14:paraId="41CE1A5F" w14:textId="06231573" w:rsidR="007827C4" w:rsidRDefault="007827C4" w:rsidP="000C46D2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1AD68090" w14:textId="77777777" w:rsidR="007827C4" w:rsidRDefault="007827C4" w:rsidP="000C46D2">
      <w:pPr>
        <w:pStyle w:val="Heading7"/>
      </w:pPr>
      <w:r>
        <w:rPr>
          <w:cs/>
        </w:rPr>
        <w:t>มหาวิทยาลัยเทคโนโลยีพระจอมเกล้าธนบุรี (2560)</w:t>
      </w:r>
    </w:p>
    <w:p w14:paraId="320EC3D1" w14:textId="77777777" w:rsidR="007827C4" w:rsidRDefault="007827C4" w:rsidP="000C46D2">
      <w:pPr>
        <w:pStyle w:val="Heading7"/>
      </w:pPr>
      <w:r>
        <w:rPr>
          <w:cs/>
        </w:rPr>
        <w:t>มหาวิทยาลัยเทคโนโลยีพระจอมเกล้าธนบุรี (2555)</w:t>
      </w:r>
    </w:p>
    <w:p w14:paraId="7B7B08E8" w14:textId="77777777" w:rsidR="007827C4" w:rsidRDefault="007827C4" w:rsidP="000C46D2">
      <w:pPr>
        <w:pStyle w:val="Heading7"/>
      </w:pPr>
      <w:r>
        <w:rPr>
          <w:cs/>
        </w:rPr>
        <w:t>มหาวิทยาลัยเทคโนโลยีพระจอมเกล้าธนบุรี (2553)</w:t>
      </w:r>
    </w:p>
    <w:p w14:paraId="513E57CC" w14:textId="2264FD79" w:rsidR="007827C4" w:rsidRDefault="00237A89" w:rsidP="00237A89">
      <w:pPr>
        <w:pStyle w:val="Heading5"/>
      </w:pPr>
      <w:r>
        <w:rPr>
          <w:rFonts w:hint="cs"/>
          <w:cs/>
        </w:rPr>
        <w:t>ลำดับที่3</w:t>
      </w:r>
    </w:p>
    <w:p w14:paraId="5FBB1A0E" w14:textId="5C0F155C" w:rsidR="007827C4" w:rsidRDefault="00B071F1" w:rsidP="00237A89">
      <w:pPr>
        <w:pStyle w:val="Heading6"/>
      </w:pPr>
      <w:r>
        <w:rPr>
          <w:cs/>
        </w:rPr>
        <w:t>ผู้ช่วยศาสตราจารย์</w:t>
      </w:r>
      <w:r w:rsidR="007827C4">
        <w:rPr>
          <w:cs/>
        </w:rPr>
        <w:t>อติชาต ม</w:t>
      </w:r>
      <w:r>
        <w:rPr>
          <w:rFonts w:hint="cs"/>
          <w:cs/>
        </w:rPr>
        <w:t>ี</w:t>
      </w:r>
      <w:r w:rsidR="007827C4">
        <w:rPr>
          <w:cs/>
        </w:rPr>
        <w:t>ผล</w:t>
      </w:r>
    </w:p>
    <w:p w14:paraId="41E7472E" w14:textId="1F182A5E" w:rsidR="007827C4" w:rsidRDefault="007827C4" w:rsidP="00C42FB8">
      <w:pPr>
        <w:pStyle w:val="Heading6"/>
      </w:pPr>
      <w:r>
        <w:rPr>
          <w:cs/>
        </w:rPr>
        <w:t>คุณวุฒิ</w:t>
      </w:r>
    </w:p>
    <w:p w14:paraId="60A27D1C" w14:textId="77777777" w:rsidR="007827C4" w:rsidRDefault="007827C4" w:rsidP="00C42FB8">
      <w:pPr>
        <w:pStyle w:val="Heading7"/>
      </w:pPr>
      <w:r>
        <w:rPr>
          <w:cs/>
        </w:rPr>
        <w:t>ปร.ด. (วิศวกรรมโยธาและการศึกษา)</w:t>
      </w:r>
    </w:p>
    <w:p w14:paraId="54A68D5D" w14:textId="77777777" w:rsidR="007827C4" w:rsidRDefault="007827C4" w:rsidP="00C42FB8">
      <w:pPr>
        <w:pStyle w:val="Heading7"/>
      </w:pPr>
      <w:r>
        <w:rPr>
          <w:cs/>
        </w:rPr>
        <w:t>วศ.ม. (เทคโนโลยีวิศวกรรมการก่อสร้าง)</w:t>
      </w:r>
    </w:p>
    <w:p w14:paraId="0C8B11B3" w14:textId="5B90DFD2" w:rsidR="007827C4" w:rsidRDefault="007827C4" w:rsidP="00C640F5">
      <w:pPr>
        <w:pStyle w:val="Heading7"/>
      </w:pPr>
      <w:r>
        <w:rPr>
          <w:cs/>
        </w:rPr>
        <w:t>วศ.บ. (วิศวกรรมโยธา)</w:t>
      </w:r>
    </w:p>
    <w:p w14:paraId="095F7613" w14:textId="65020951" w:rsidR="007827C4" w:rsidRDefault="007827C4" w:rsidP="00C640F5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2E416D60" w14:textId="77777777" w:rsidR="007827C4" w:rsidRDefault="007827C4" w:rsidP="00C640F5">
      <w:pPr>
        <w:pStyle w:val="Heading7"/>
      </w:pPr>
      <w:r>
        <w:rPr>
          <w:cs/>
        </w:rPr>
        <w:t>มหาวิทยาลัยเทคโนโลยีพระจอมเกล้าพระนครเหนือ (2560)</w:t>
      </w:r>
    </w:p>
    <w:p w14:paraId="1F0DD7BD" w14:textId="77777777" w:rsidR="007827C4" w:rsidRDefault="007827C4" w:rsidP="00C640F5">
      <w:pPr>
        <w:pStyle w:val="Heading7"/>
      </w:pPr>
      <w:r>
        <w:rPr>
          <w:cs/>
        </w:rPr>
        <w:t>มหาวิทยาลัยเทคโนโลยีพระจอมเกล้าพระนครเหนือ (2553)</w:t>
      </w:r>
    </w:p>
    <w:p w14:paraId="711A3BA8" w14:textId="77777777" w:rsidR="007827C4" w:rsidRDefault="007827C4" w:rsidP="00C640F5">
      <w:pPr>
        <w:pStyle w:val="Heading7"/>
      </w:pPr>
      <w:r>
        <w:rPr>
          <w:cs/>
        </w:rPr>
        <w:t>มหาวิทยาลัยรังสิต (2542)</w:t>
      </w:r>
    </w:p>
    <w:p w14:paraId="2F7E164C" w14:textId="77777777" w:rsidR="00C640F5" w:rsidRDefault="00C640F5" w:rsidP="00C640F5"/>
    <w:p w14:paraId="55DE6075" w14:textId="77777777" w:rsidR="00C640F5" w:rsidRDefault="00C640F5" w:rsidP="00C640F5"/>
    <w:p w14:paraId="31FD8690" w14:textId="77777777" w:rsidR="00C640F5" w:rsidRDefault="00C640F5" w:rsidP="00C640F5"/>
    <w:p w14:paraId="75E5585E" w14:textId="77777777" w:rsidR="00C640F5" w:rsidRDefault="00C640F5" w:rsidP="00C640F5"/>
    <w:p w14:paraId="02599A61" w14:textId="77777777" w:rsidR="00C640F5" w:rsidRPr="00C640F5" w:rsidRDefault="00C640F5" w:rsidP="00C640F5"/>
    <w:p w14:paraId="166F9F9C" w14:textId="77777777" w:rsidR="007827C4" w:rsidRDefault="007827C4" w:rsidP="007827C4"/>
    <w:p w14:paraId="534AD5A6" w14:textId="77777777" w:rsidR="007827C4" w:rsidRDefault="007827C4" w:rsidP="007827C4"/>
    <w:p w14:paraId="26C51E98" w14:textId="7D00F4FE" w:rsidR="00C640F5" w:rsidRDefault="00C640F5" w:rsidP="0031738C">
      <w:pPr>
        <w:pStyle w:val="Heading5"/>
      </w:pPr>
      <w:r>
        <w:rPr>
          <w:rFonts w:hint="cs"/>
          <w:cs/>
        </w:rPr>
        <w:lastRenderedPageBreak/>
        <w:t>ลำดับที่4</w:t>
      </w:r>
    </w:p>
    <w:p w14:paraId="78F3210F" w14:textId="326CB94E" w:rsidR="007827C4" w:rsidRDefault="007827C4" w:rsidP="0031738C">
      <w:pPr>
        <w:pStyle w:val="Heading6"/>
      </w:pPr>
      <w:r>
        <w:rPr>
          <w:cs/>
        </w:rPr>
        <w:t xml:space="preserve"> </w:t>
      </w:r>
      <w:r w:rsidR="0031738C">
        <w:rPr>
          <w:cs/>
        </w:rPr>
        <w:t>ผู้ช่วยศาสตราจารย์</w:t>
      </w:r>
      <w:r w:rsidR="00887C1B" w:rsidRPr="00887C1B">
        <w:rPr>
          <w:cs/>
        </w:rPr>
        <w:t>สัจจรักษ์</w:t>
      </w:r>
      <w:r w:rsidR="00887C1B">
        <w:rPr>
          <w:rFonts w:hint="cs"/>
          <w:cs/>
        </w:rPr>
        <w:t xml:space="preserve"> </w:t>
      </w:r>
      <w:r w:rsidR="00887C1B" w:rsidRPr="00887C1B">
        <w:rPr>
          <w:cs/>
        </w:rPr>
        <w:t>พรพีรเกียรติ</w:t>
      </w:r>
    </w:p>
    <w:p w14:paraId="17C23AF3" w14:textId="212DEC81" w:rsidR="007827C4" w:rsidRDefault="007827C4" w:rsidP="0031738C">
      <w:pPr>
        <w:pStyle w:val="Heading6"/>
      </w:pPr>
      <w:r>
        <w:rPr>
          <w:cs/>
        </w:rPr>
        <w:t>คุณวุฒิ</w:t>
      </w:r>
    </w:p>
    <w:p w14:paraId="115C3813" w14:textId="77777777" w:rsidR="007827C4" w:rsidRDefault="007827C4" w:rsidP="0031738C">
      <w:pPr>
        <w:pStyle w:val="Heading7"/>
      </w:pPr>
      <w:r>
        <w:t>Ph.D. (Civil and Environmental System Engineering)</w:t>
      </w:r>
    </w:p>
    <w:p w14:paraId="19DFE26F" w14:textId="77777777" w:rsidR="007827C4" w:rsidRDefault="007827C4" w:rsidP="0031738C">
      <w:pPr>
        <w:pStyle w:val="Heading7"/>
      </w:pPr>
      <w:r>
        <w:t>M.Eng. (Structural Engineering)</w:t>
      </w:r>
    </w:p>
    <w:p w14:paraId="0872B8E1" w14:textId="03C2DF59" w:rsidR="007827C4" w:rsidRDefault="007827C4" w:rsidP="00887C1B">
      <w:pPr>
        <w:pStyle w:val="Heading7"/>
      </w:pPr>
      <w:r>
        <w:rPr>
          <w:cs/>
        </w:rPr>
        <w:t>วศ.บ. (วิศวกรรม</w:t>
      </w:r>
      <w:r w:rsidR="0073307F">
        <w:rPr>
          <w:rFonts w:hint="cs"/>
          <w:cs/>
        </w:rPr>
        <w:t>ชล</w:t>
      </w:r>
      <w:r>
        <w:rPr>
          <w:cs/>
        </w:rPr>
        <w:t>ประทาน)</w:t>
      </w:r>
    </w:p>
    <w:p w14:paraId="7D4AE94B" w14:textId="7A4D146D" w:rsidR="007827C4" w:rsidRDefault="007827C4" w:rsidP="00011C05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3DE4D33D" w14:textId="77777777" w:rsidR="007827C4" w:rsidRDefault="007827C4" w:rsidP="00011C05">
      <w:pPr>
        <w:pStyle w:val="Heading7"/>
      </w:pPr>
      <w:proofErr w:type="spellStart"/>
      <w:r>
        <w:t>Konkuk</w:t>
      </w:r>
      <w:proofErr w:type="spellEnd"/>
      <w:r>
        <w:t xml:space="preserve"> University, Republic of Korea (</w:t>
      </w:r>
      <w:r>
        <w:rPr>
          <w:cs/>
        </w:rPr>
        <w:t>2555)</w:t>
      </w:r>
    </w:p>
    <w:p w14:paraId="0E88A1B5" w14:textId="77777777" w:rsidR="007827C4" w:rsidRDefault="007827C4" w:rsidP="00011C05">
      <w:pPr>
        <w:pStyle w:val="Heading7"/>
      </w:pPr>
      <w:r>
        <w:t>Asian Institute of Technology, Thailand (</w:t>
      </w:r>
      <w:r>
        <w:rPr>
          <w:cs/>
        </w:rPr>
        <w:t>2548)</w:t>
      </w:r>
    </w:p>
    <w:p w14:paraId="76156ADC" w14:textId="25DA3090" w:rsidR="004A0CF7" w:rsidRPr="004A0CF7" w:rsidRDefault="007827C4" w:rsidP="004A0CF7">
      <w:pPr>
        <w:pStyle w:val="Heading7"/>
      </w:pPr>
      <w:r>
        <w:rPr>
          <w:cs/>
        </w:rPr>
        <w:t>มหาวิทยาลัยเกษตรศาสตร์ (2546)</w:t>
      </w:r>
    </w:p>
    <w:p w14:paraId="4DA2ABAE" w14:textId="3699CF32" w:rsidR="007827C4" w:rsidRDefault="004A0CF7" w:rsidP="004A0CF7">
      <w:pPr>
        <w:pStyle w:val="Heading5"/>
      </w:pPr>
      <w:r>
        <w:rPr>
          <w:rFonts w:hint="cs"/>
          <w:cs/>
        </w:rPr>
        <w:t>ลำดับที่5</w:t>
      </w:r>
    </w:p>
    <w:p w14:paraId="5F75361F" w14:textId="59CDC1A6" w:rsidR="007827C4" w:rsidRDefault="004A0CF7" w:rsidP="004A0CF7">
      <w:pPr>
        <w:pStyle w:val="Heading6"/>
      </w:pPr>
      <w:r>
        <w:rPr>
          <w:cs/>
        </w:rPr>
        <w:t>ผู้ช่วยศาสตราจารย์</w:t>
      </w:r>
      <w:r w:rsidR="00011C05" w:rsidRPr="00011C05">
        <w:rPr>
          <w:cs/>
        </w:rPr>
        <w:t>ชิชญาสุ์</w:t>
      </w:r>
      <w:r w:rsidR="00011C05">
        <w:rPr>
          <w:rFonts w:hint="cs"/>
          <w:cs/>
        </w:rPr>
        <w:t xml:space="preserve"> </w:t>
      </w:r>
      <w:r w:rsidR="00011C05" w:rsidRPr="00011C05">
        <w:rPr>
          <w:cs/>
        </w:rPr>
        <w:t>บุญมี</w:t>
      </w:r>
    </w:p>
    <w:p w14:paraId="66C7DE19" w14:textId="4A3E8692" w:rsidR="007827C4" w:rsidRDefault="007827C4" w:rsidP="00C02905">
      <w:pPr>
        <w:pStyle w:val="Heading6"/>
      </w:pPr>
      <w:r>
        <w:rPr>
          <w:cs/>
        </w:rPr>
        <w:t>คุณวุฒิ</w:t>
      </w:r>
    </w:p>
    <w:p w14:paraId="1CA0612A" w14:textId="77777777" w:rsidR="007827C4" w:rsidRDefault="007827C4" w:rsidP="00C02905">
      <w:pPr>
        <w:pStyle w:val="Heading7"/>
      </w:pPr>
      <w:r>
        <w:rPr>
          <w:cs/>
        </w:rPr>
        <w:t>ปร.ด. (วิศวกรรมโยธาและการศึกษา)</w:t>
      </w:r>
    </w:p>
    <w:p w14:paraId="4FBC5A4E" w14:textId="77777777" w:rsidR="007827C4" w:rsidRDefault="007827C4" w:rsidP="00C02905">
      <w:pPr>
        <w:pStyle w:val="Heading7"/>
      </w:pPr>
      <w:r>
        <w:rPr>
          <w:cs/>
        </w:rPr>
        <w:t>วศ.ม. (วิศวกรรมโยธา)</w:t>
      </w:r>
    </w:p>
    <w:p w14:paraId="663602DF" w14:textId="0CBA3F69" w:rsidR="007827C4" w:rsidRDefault="007827C4" w:rsidP="00C02905">
      <w:pPr>
        <w:pStyle w:val="Heading7"/>
      </w:pPr>
      <w:r>
        <w:rPr>
          <w:cs/>
        </w:rPr>
        <w:t xml:space="preserve">ค.อ.บ. (วิศวกรรมโยธา) </w:t>
      </w:r>
      <w:r w:rsidR="00C02905" w:rsidRPr="00C02905">
        <w:rPr>
          <w:cs/>
        </w:rPr>
        <w:t>(เก</w:t>
      </w:r>
      <w:r w:rsidR="00C02905">
        <w:rPr>
          <w:rFonts w:hint="cs"/>
          <w:cs/>
        </w:rPr>
        <w:t>ี</w:t>
      </w:r>
      <w:r w:rsidR="00C02905" w:rsidRPr="00C02905">
        <w:rPr>
          <w:cs/>
        </w:rPr>
        <w:t>ยรต</w:t>
      </w:r>
      <w:r w:rsidR="00C02905">
        <w:rPr>
          <w:rFonts w:hint="cs"/>
          <w:cs/>
        </w:rPr>
        <w:t>ิ</w:t>
      </w:r>
      <w:r w:rsidR="00C02905" w:rsidRPr="00C02905">
        <w:rPr>
          <w:cs/>
        </w:rPr>
        <w:t>นิยมอันดับ 2)</w:t>
      </w:r>
    </w:p>
    <w:p w14:paraId="7AE0F5BB" w14:textId="4D48CE9F" w:rsidR="007827C4" w:rsidRDefault="007827C4" w:rsidP="00586EC7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233FF3E2" w14:textId="77777777" w:rsidR="007827C4" w:rsidRDefault="007827C4" w:rsidP="000D6B6A">
      <w:pPr>
        <w:pStyle w:val="Heading7"/>
      </w:pPr>
      <w:r>
        <w:rPr>
          <w:cs/>
        </w:rPr>
        <w:t>มหาวิทยาลัยเทคโนโลยีพระจอมเกล้าพระนครเหนือ (2561)</w:t>
      </w:r>
    </w:p>
    <w:p w14:paraId="677BDCC5" w14:textId="77777777" w:rsidR="007827C4" w:rsidRDefault="007827C4" w:rsidP="000D6B6A">
      <w:pPr>
        <w:pStyle w:val="Heading7"/>
      </w:pPr>
      <w:r>
        <w:rPr>
          <w:cs/>
        </w:rPr>
        <w:t>มหาวิทยาลัยธรรมศาสตร์ (2549)</w:t>
      </w:r>
    </w:p>
    <w:p w14:paraId="52244CEF" w14:textId="03A95C1D" w:rsidR="000C5315" w:rsidRPr="000C5315" w:rsidRDefault="007827C4" w:rsidP="003B0F11">
      <w:pPr>
        <w:pStyle w:val="Heading7"/>
      </w:pPr>
      <w:r>
        <w:rPr>
          <w:cs/>
        </w:rPr>
        <w:t>สถาบันเทคโนโลยีราชมงคล (2545)</w:t>
      </w:r>
    </w:p>
    <w:bookmarkEnd w:id="2"/>
    <w:p w14:paraId="4804C140" w14:textId="4A9F2AED" w:rsidR="00E0041B" w:rsidRPr="00E0041B" w:rsidRDefault="000C5315" w:rsidP="00E0041B">
      <w:pPr>
        <w:pStyle w:val="Heading4"/>
      </w:pPr>
      <w:r>
        <w:rPr>
          <w:cs/>
        </w:rPr>
        <w:t>อาจารย์ประจําหลัก</w:t>
      </w:r>
      <w:r>
        <w:rPr>
          <w:rFonts w:hint="cs"/>
          <w:cs/>
        </w:rPr>
        <w:t>สูตร</w:t>
      </w:r>
    </w:p>
    <w:p w14:paraId="618FE589" w14:textId="0883C1FD" w:rsidR="00E0041B" w:rsidRDefault="00E0041B" w:rsidP="00E0041B">
      <w:pPr>
        <w:pStyle w:val="Heading5"/>
      </w:pPr>
      <w:r>
        <w:rPr>
          <w:cs/>
        </w:rPr>
        <w:t>ลำดับที่1</w:t>
      </w:r>
    </w:p>
    <w:p w14:paraId="6865A08B" w14:textId="4D61A678" w:rsidR="00E0041B" w:rsidRDefault="00E0041B" w:rsidP="00E0041B">
      <w:pPr>
        <w:pStyle w:val="Heading6"/>
      </w:pPr>
      <w:r>
        <w:rPr>
          <w:cs/>
        </w:rPr>
        <w:t>รองศาสตราจารย์นายศักดา กตเวทวารักษ์</w:t>
      </w:r>
    </w:p>
    <w:p w14:paraId="1DCCE44B" w14:textId="774A6645" w:rsidR="00E0041B" w:rsidRDefault="00E0041B" w:rsidP="00E0041B">
      <w:pPr>
        <w:pStyle w:val="Heading6"/>
      </w:pPr>
      <w:r>
        <w:rPr>
          <w:cs/>
        </w:rPr>
        <w:t>คุณวุฒิ</w:t>
      </w:r>
    </w:p>
    <w:p w14:paraId="585EC505" w14:textId="45F2BEC6" w:rsidR="00E0041B" w:rsidRDefault="00E0041B" w:rsidP="00E0041B">
      <w:pPr>
        <w:pStyle w:val="Heading7"/>
      </w:pPr>
      <w:r>
        <w:t>D.Eng. (Structural Engineering)</w:t>
      </w:r>
    </w:p>
    <w:p w14:paraId="46B93E5D" w14:textId="5F07B68A" w:rsidR="00E0041B" w:rsidRDefault="00E0041B" w:rsidP="00E0041B">
      <w:pPr>
        <w:pStyle w:val="Heading7"/>
      </w:pPr>
      <w:r>
        <w:t>M.Eng. (Structural Engineering)</w:t>
      </w:r>
    </w:p>
    <w:p w14:paraId="4B9A3EB1" w14:textId="1204D90E" w:rsidR="00E0041B" w:rsidRDefault="00E0041B" w:rsidP="00E0041B">
      <w:pPr>
        <w:pStyle w:val="Heading7"/>
      </w:pPr>
      <w:r>
        <w:rPr>
          <w:cs/>
        </w:rPr>
        <w:t>วศ.บ. (วิศวกรรมโยธา) (เกียรตินิยมอันดับ 1 เหรียญทอง)</w:t>
      </w:r>
    </w:p>
    <w:p w14:paraId="7763DC05" w14:textId="3009B535" w:rsidR="00E0041B" w:rsidRDefault="00E0041B" w:rsidP="00E0041B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4CFCB635" w14:textId="730ECF20" w:rsidR="00E0041B" w:rsidRDefault="00E0041B" w:rsidP="00E0041B">
      <w:pPr>
        <w:pStyle w:val="Heading7"/>
      </w:pPr>
      <w:r>
        <w:t>Asian Institute of Technology, Thailand (</w:t>
      </w:r>
      <w:r>
        <w:rPr>
          <w:cs/>
        </w:rPr>
        <w:t>2554)</w:t>
      </w:r>
    </w:p>
    <w:p w14:paraId="15E6FBFA" w14:textId="3149B0C2" w:rsidR="00E0041B" w:rsidRDefault="00E0041B" w:rsidP="00E0041B">
      <w:pPr>
        <w:pStyle w:val="Heading7"/>
      </w:pPr>
      <w:r>
        <w:t>Asian Institute of Technology, Thailand (</w:t>
      </w:r>
      <w:r>
        <w:rPr>
          <w:cs/>
        </w:rPr>
        <w:t>2538)</w:t>
      </w:r>
    </w:p>
    <w:p w14:paraId="595D6ECD" w14:textId="2F537F5C" w:rsidR="00E0041B" w:rsidRDefault="00E0041B" w:rsidP="00E0041B">
      <w:pPr>
        <w:pStyle w:val="Heading7"/>
      </w:pPr>
      <w:r>
        <w:rPr>
          <w:cs/>
        </w:rPr>
        <w:t>สถาบันเทคโนโลยีราชมงคล (2535)</w:t>
      </w:r>
    </w:p>
    <w:p w14:paraId="70708529" w14:textId="59CE5039" w:rsidR="00E0041B" w:rsidRDefault="00E0041B" w:rsidP="00E0041B">
      <w:pPr>
        <w:pStyle w:val="Heading5"/>
      </w:pPr>
      <w:r>
        <w:rPr>
          <w:cs/>
        </w:rPr>
        <w:lastRenderedPageBreak/>
        <w:t xml:space="preserve">ลำดับที่2 </w:t>
      </w:r>
    </w:p>
    <w:p w14:paraId="27B17C2B" w14:textId="4E15DB9F" w:rsidR="00E0041B" w:rsidRDefault="00E0041B" w:rsidP="00E0041B">
      <w:pPr>
        <w:pStyle w:val="Heading6"/>
      </w:pPr>
      <w:r>
        <w:rPr>
          <w:cs/>
        </w:rPr>
        <w:t>ผู้ช่วยศาสตราจารย์รักษ์ศิริ สุขรักษ์</w:t>
      </w:r>
    </w:p>
    <w:p w14:paraId="5EF54447" w14:textId="231D2C3A" w:rsidR="00E0041B" w:rsidRDefault="00E0041B" w:rsidP="00E0041B">
      <w:pPr>
        <w:pStyle w:val="Heading6"/>
      </w:pPr>
      <w:r>
        <w:rPr>
          <w:cs/>
        </w:rPr>
        <w:t>คุณวุฒิ</w:t>
      </w:r>
    </w:p>
    <w:p w14:paraId="02493CA7" w14:textId="1498319A" w:rsidR="00E0041B" w:rsidRDefault="00E0041B" w:rsidP="00E0041B">
      <w:pPr>
        <w:pStyle w:val="Heading7"/>
      </w:pPr>
      <w:r>
        <w:rPr>
          <w:cs/>
        </w:rPr>
        <w:t>ปร.ด. (วิศวกรรมโยธา)</w:t>
      </w:r>
    </w:p>
    <w:p w14:paraId="4EA87283" w14:textId="6118EF10" w:rsidR="00E0041B" w:rsidRDefault="00E0041B" w:rsidP="00E0041B">
      <w:pPr>
        <w:pStyle w:val="Heading7"/>
      </w:pPr>
      <w:r>
        <w:rPr>
          <w:cs/>
        </w:rPr>
        <w:t>วศ.ม. (วิศวกรรมโยธา)</w:t>
      </w:r>
    </w:p>
    <w:p w14:paraId="2F3DED00" w14:textId="4D80CBD8" w:rsidR="00E0041B" w:rsidRDefault="00E0041B" w:rsidP="00E0041B">
      <w:pPr>
        <w:pStyle w:val="Heading7"/>
      </w:pPr>
      <w:r>
        <w:rPr>
          <w:cs/>
        </w:rPr>
        <w:t>วศ.บ. (วิศวกรรมโยธา)</w:t>
      </w:r>
    </w:p>
    <w:p w14:paraId="75B9E892" w14:textId="647FE4B1" w:rsidR="00E0041B" w:rsidRDefault="00E0041B" w:rsidP="00E0041B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781C257E" w14:textId="35564E67" w:rsidR="00E0041B" w:rsidRDefault="00E0041B" w:rsidP="00E0041B">
      <w:pPr>
        <w:pStyle w:val="Heading7"/>
      </w:pPr>
      <w:r>
        <w:rPr>
          <w:cs/>
        </w:rPr>
        <w:t>มหาวิทยาลัยเทคโนโลยีพระจอมเกล้าธนบุรี (2560)</w:t>
      </w:r>
    </w:p>
    <w:p w14:paraId="6AD747BC" w14:textId="1592A1CF" w:rsidR="00E0041B" w:rsidRDefault="00E0041B" w:rsidP="00E0041B">
      <w:pPr>
        <w:pStyle w:val="Heading7"/>
      </w:pPr>
      <w:r>
        <w:rPr>
          <w:cs/>
        </w:rPr>
        <w:t>มหาวิทยาลัยเทคโนโลยีพระจอมเกล้าธนบุรี (2555)</w:t>
      </w:r>
    </w:p>
    <w:p w14:paraId="5FE7E5F7" w14:textId="61ABC432" w:rsidR="00E0041B" w:rsidRDefault="00E0041B" w:rsidP="00E0041B">
      <w:pPr>
        <w:pStyle w:val="Heading7"/>
      </w:pPr>
      <w:r>
        <w:rPr>
          <w:cs/>
        </w:rPr>
        <w:t>มหาวิทยาลัยเทคโนโลยีพระจอมเกล้าธนบุรี (2553)</w:t>
      </w:r>
    </w:p>
    <w:p w14:paraId="5E6E1982" w14:textId="79F0E9AE" w:rsidR="00E0041B" w:rsidRDefault="00E0041B" w:rsidP="00E0041B">
      <w:pPr>
        <w:pStyle w:val="Heading5"/>
      </w:pPr>
      <w:r>
        <w:rPr>
          <w:cs/>
        </w:rPr>
        <w:t>ลำดับที่3</w:t>
      </w:r>
    </w:p>
    <w:p w14:paraId="40D575D4" w14:textId="5E7B6B5B" w:rsidR="00E0041B" w:rsidRDefault="00E0041B" w:rsidP="00E0041B">
      <w:pPr>
        <w:pStyle w:val="Heading6"/>
      </w:pPr>
      <w:r>
        <w:rPr>
          <w:cs/>
        </w:rPr>
        <w:t>ผู้ช่วยศาสตราจารย์อติชาต มีผล</w:t>
      </w:r>
    </w:p>
    <w:p w14:paraId="58162B8B" w14:textId="06C87973" w:rsidR="00E0041B" w:rsidRDefault="00E0041B" w:rsidP="00E0041B">
      <w:pPr>
        <w:pStyle w:val="Heading6"/>
      </w:pPr>
      <w:r>
        <w:rPr>
          <w:cs/>
        </w:rPr>
        <w:t>คุณวุฒิ</w:t>
      </w:r>
    </w:p>
    <w:p w14:paraId="6591520E" w14:textId="0753194C" w:rsidR="00E0041B" w:rsidRDefault="00E0041B" w:rsidP="00E0041B">
      <w:pPr>
        <w:pStyle w:val="Heading7"/>
      </w:pPr>
      <w:r>
        <w:rPr>
          <w:cs/>
        </w:rPr>
        <w:t>ปร.ด. (วิศวกรรมโยธาและการศึกษา)</w:t>
      </w:r>
    </w:p>
    <w:p w14:paraId="1305C5C5" w14:textId="0499475B" w:rsidR="00E0041B" w:rsidRDefault="00E0041B" w:rsidP="00E0041B">
      <w:pPr>
        <w:pStyle w:val="Heading7"/>
      </w:pPr>
      <w:r>
        <w:rPr>
          <w:cs/>
        </w:rPr>
        <w:t>วศ.ม. (เทคโนโลยีวิศวกรรมการก่อสร้าง)</w:t>
      </w:r>
    </w:p>
    <w:p w14:paraId="5F80D282" w14:textId="53E7F470" w:rsidR="00E0041B" w:rsidRDefault="00E0041B" w:rsidP="00E0041B">
      <w:pPr>
        <w:pStyle w:val="Heading7"/>
      </w:pPr>
      <w:r>
        <w:rPr>
          <w:cs/>
        </w:rPr>
        <w:t>วศ.บ. (วิศวกรรมโยธา)</w:t>
      </w:r>
    </w:p>
    <w:p w14:paraId="6C18AB0D" w14:textId="64482F95" w:rsidR="00E0041B" w:rsidRDefault="00E0041B" w:rsidP="00E0041B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09670C29" w14:textId="57CC8014" w:rsidR="00E0041B" w:rsidRDefault="00E0041B" w:rsidP="00815378">
      <w:pPr>
        <w:pStyle w:val="Heading7"/>
      </w:pPr>
      <w:r>
        <w:rPr>
          <w:cs/>
        </w:rPr>
        <w:t>มหาวิทยาลัยเทคโนโลยีพระจอมเกล้าพระนครเหนือ (2560)</w:t>
      </w:r>
    </w:p>
    <w:p w14:paraId="514A2CE0" w14:textId="3D8D4AFB" w:rsidR="00E0041B" w:rsidRDefault="00E0041B" w:rsidP="00815378">
      <w:pPr>
        <w:pStyle w:val="Heading7"/>
      </w:pPr>
      <w:r>
        <w:rPr>
          <w:cs/>
        </w:rPr>
        <w:t>มหาวิทยาลัยเทคโนโลยีพระจอมเกล้าพระนครเหนือ (2553)</w:t>
      </w:r>
    </w:p>
    <w:p w14:paraId="7F903DE3" w14:textId="4E19B7F8" w:rsidR="00E0041B" w:rsidRDefault="00E0041B" w:rsidP="00815378">
      <w:pPr>
        <w:pStyle w:val="Heading7"/>
      </w:pPr>
      <w:r>
        <w:rPr>
          <w:cs/>
        </w:rPr>
        <w:t>มหาวิทยาลัยรังสิต (2542)</w:t>
      </w:r>
    </w:p>
    <w:p w14:paraId="40614543" w14:textId="77777777" w:rsidR="00815378" w:rsidRDefault="00815378" w:rsidP="00815378"/>
    <w:p w14:paraId="314A4357" w14:textId="77777777" w:rsidR="00815378" w:rsidRDefault="00815378" w:rsidP="00815378"/>
    <w:p w14:paraId="4B3164CC" w14:textId="77777777" w:rsidR="00815378" w:rsidRDefault="00815378" w:rsidP="00815378"/>
    <w:p w14:paraId="0A298B4C" w14:textId="77777777" w:rsidR="00815378" w:rsidRDefault="00815378" w:rsidP="00815378"/>
    <w:p w14:paraId="5F83722A" w14:textId="77777777" w:rsidR="00815378" w:rsidRDefault="00815378" w:rsidP="00815378"/>
    <w:p w14:paraId="63C9D6BF" w14:textId="77777777" w:rsidR="00815378" w:rsidRDefault="00815378" w:rsidP="00815378"/>
    <w:p w14:paraId="2B0E95A7" w14:textId="77777777" w:rsidR="00815378" w:rsidRDefault="00815378" w:rsidP="00815378"/>
    <w:p w14:paraId="52CABE97" w14:textId="77777777" w:rsidR="00815378" w:rsidRDefault="00815378" w:rsidP="00815378"/>
    <w:p w14:paraId="2D9EB2B3" w14:textId="77777777" w:rsidR="00815378" w:rsidRPr="00815378" w:rsidRDefault="00815378" w:rsidP="00815378"/>
    <w:p w14:paraId="5BA31863" w14:textId="77777777" w:rsidR="00E0041B" w:rsidRDefault="00E0041B" w:rsidP="00E0041B"/>
    <w:p w14:paraId="1AEB6F99" w14:textId="3C3A3CCB" w:rsidR="00E0041B" w:rsidRDefault="00E0041B" w:rsidP="00815378">
      <w:pPr>
        <w:pStyle w:val="Heading5"/>
      </w:pPr>
      <w:r>
        <w:rPr>
          <w:cs/>
        </w:rPr>
        <w:lastRenderedPageBreak/>
        <w:t>ลำดับที่4</w:t>
      </w:r>
    </w:p>
    <w:p w14:paraId="55250E0F" w14:textId="53060C1A" w:rsidR="00E0041B" w:rsidRDefault="00E0041B" w:rsidP="00815378">
      <w:pPr>
        <w:pStyle w:val="Heading6"/>
      </w:pPr>
      <w:r>
        <w:rPr>
          <w:cs/>
        </w:rPr>
        <w:t xml:space="preserve"> ผู้ช่วยศาสตราจารย์สัจจรักษ์ พรพีรเกียรติ</w:t>
      </w:r>
    </w:p>
    <w:p w14:paraId="09992840" w14:textId="544EFE0E" w:rsidR="00E0041B" w:rsidRDefault="00E0041B" w:rsidP="00815378">
      <w:pPr>
        <w:pStyle w:val="Heading6"/>
      </w:pPr>
      <w:r>
        <w:rPr>
          <w:cs/>
        </w:rPr>
        <w:t>คุณวุฒิ</w:t>
      </w:r>
    </w:p>
    <w:p w14:paraId="53A9C7B6" w14:textId="77F5319F" w:rsidR="00E0041B" w:rsidRDefault="00E0041B" w:rsidP="0073307F">
      <w:pPr>
        <w:pStyle w:val="Heading7"/>
      </w:pPr>
      <w:r>
        <w:t>Ph.D. (Civil and Environmental System Engineering)</w:t>
      </w:r>
    </w:p>
    <w:p w14:paraId="335F6E41" w14:textId="147D8ADD" w:rsidR="00E0041B" w:rsidRDefault="00E0041B" w:rsidP="0073307F">
      <w:pPr>
        <w:pStyle w:val="Heading7"/>
      </w:pPr>
      <w:r>
        <w:t>M.Eng. (Structural Engineering)</w:t>
      </w:r>
    </w:p>
    <w:p w14:paraId="6F1584FC" w14:textId="2CFF555E" w:rsidR="00E0041B" w:rsidRDefault="00E0041B" w:rsidP="0073307F">
      <w:pPr>
        <w:pStyle w:val="Heading7"/>
      </w:pPr>
      <w:r>
        <w:rPr>
          <w:cs/>
        </w:rPr>
        <w:t>วศ.บ. (วิศวกรรม</w:t>
      </w:r>
      <w:r w:rsidR="0073307F">
        <w:rPr>
          <w:rFonts w:hint="cs"/>
          <w:cs/>
        </w:rPr>
        <w:t>ชล</w:t>
      </w:r>
      <w:r>
        <w:rPr>
          <w:cs/>
        </w:rPr>
        <w:t>ประทาน)</w:t>
      </w:r>
    </w:p>
    <w:p w14:paraId="279B9B6E" w14:textId="4F2B3F7D" w:rsidR="00E0041B" w:rsidRDefault="00E0041B" w:rsidP="0073307F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17A68362" w14:textId="6ACD0931" w:rsidR="00E0041B" w:rsidRDefault="00E0041B" w:rsidP="0073307F">
      <w:pPr>
        <w:pStyle w:val="Heading7"/>
      </w:pPr>
      <w:proofErr w:type="spellStart"/>
      <w:r>
        <w:t>Konkuk</w:t>
      </w:r>
      <w:proofErr w:type="spellEnd"/>
      <w:r>
        <w:t xml:space="preserve"> University, Republic of Korea (</w:t>
      </w:r>
      <w:r>
        <w:rPr>
          <w:cs/>
        </w:rPr>
        <w:t>2555)</w:t>
      </w:r>
    </w:p>
    <w:p w14:paraId="6A0B17D2" w14:textId="034AE202" w:rsidR="00E0041B" w:rsidRDefault="00E0041B" w:rsidP="0073307F">
      <w:pPr>
        <w:pStyle w:val="Heading7"/>
      </w:pPr>
      <w:r>
        <w:t>Asian Institute of Technology, Thailand (</w:t>
      </w:r>
      <w:r>
        <w:rPr>
          <w:cs/>
        </w:rPr>
        <w:t>2548)</w:t>
      </w:r>
    </w:p>
    <w:p w14:paraId="469DCF98" w14:textId="65FF040A" w:rsidR="00E0041B" w:rsidRDefault="00E0041B" w:rsidP="0073307F">
      <w:pPr>
        <w:pStyle w:val="Heading7"/>
      </w:pPr>
      <w:r>
        <w:rPr>
          <w:cs/>
        </w:rPr>
        <w:t>มหาวิทยาลัยเกษตรศาสตร์ (2546)</w:t>
      </w:r>
    </w:p>
    <w:p w14:paraId="2F31E12C" w14:textId="18C52615" w:rsidR="00E0041B" w:rsidRDefault="00E0041B" w:rsidP="0073307F">
      <w:pPr>
        <w:pStyle w:val="Heading5"/>
      </w:pPr>
      <w:r>
        <w:rPr>
          <w:cs/>
        </w:rPr>
        <w:t>ลำดับที่5</w:t>
      </w:r>
    </w:p>
    <w:p w14:paraId="27981E7E" w14:textId="3AD61939" w:rsidR="00E0041B" w:rsidRDefault="00E0041B" w:rsidP="0073307F">
      <w:pPr>
        <w:pStyle w:val="Heading6"/>
      </w:pPr>
      <w:r>
        <w:rPr>
          <w:cs/>
        </w:rPr>
        <w:t>ผู้ช่วยศาสตราจารย์ชิชญาสุ์ บุญมี</w:t>
      </w:r>
    </w:p>
    <w:p w14:paraId="11D68285" w14:textId="75383782" w:rsidR="00E0041B" w:rsidRDefault="00E0041B" w:rsidP="0073307F">
      <w:pPr>
        <w:pStyle w:val="Heading6"/>
      </w:pPr>
      <w:r>
        <w:rPr>
          <w:cs/>
        </w:rPr>
        <w:t>คุณวุฒิ</w:t>
      </w:r>
    </w:p>
    <w:p w14:paraId="6D59EB60" w14:textId="32B29819" w:rsidR="00E0041B" w:rsidRDefault="00E0041B" w:rsidP="0073307F">
      <w:pPr>
        <w:pStyle w:val="Heading7"/>
      </w:pPr>
      <w:r>
        <w:rPr>
          <w:cs/>
        </w:rPr>
        <w:t>ปร.ด. (วิศวกรรมโยธาและการศึกษา)</w:t>
      </w:r>
    </w:p>
    <w:p w14:paraId="2DA7B185" w14:textId="0881CC6E" w:rsidR="00E0041B" w:rsidRDefault="00E0041B" w:rsidP="0073307F">
      <w:pPr>
        <w:pStyle w:val="Heading7"/>
      </w:pPr>
      <w:r>
        <w:rPr>
          <w:cs/>
        </w:rPr>
        <w:t>วศ.ม. (วิศวกรรมโยธา)</w:t>
      </w:r>
    </w:p>
    <w:p w14:paraId="155207AC" w14:textId="768C472A" w:rsidR="00E0041B" w:rsidRDefault="00E0041B" w:rsidP="0073307F">
      <w:pPr>
        <w:pStyle w:val="Heading7"/>
      </w:pPr>
      <w:r>
        <w:rPr>
          <w:cs/>
        </w:rPr>
        <w:t>ค.อ.บ. (วิศวกรรมโยธา) (เกียรตินิยมอันดับ 2)</w:t>
      </w:r>
    </w:p>
    <w:p w14:paraId="06FD087C" w14:textId="7C147C79" w:rsidR="00E0041B" w:rsidRDefault="00E0041B" w:rsidP="0073307F">
      <w:pPr>
        <w:pStyle w:val="Heading6"/>
      </w:pPr>
      <w:r>
        <w:rPr>
          <w:cs/>
        </w:rPr>
        <w:t>สำเร็จการศึกษาจากสถาบัน/ประเทศ</w:t>
      </w:r>
    </w:p>
    <w:p w14:paraId="343B3CF6" w14:textId="629B5DEC" w:rsidR="00E0041B" w:rsidRDefault="00E0041B" w:rsidP="0073307F">
      <w:pPr>
        <w:pStyle w:val="Heading7"/>
      </w:pPr>
      <w:r>
        <w:rPr>
          <w:cs/>
        </w:rPr>
        <w:t>มหาวิทยาลัยเทคโนโลยีพระจอมเกล้าพระนครเหนือ (2561)</w:t>
      </w:r>
    </w:p>
    <w:p w14:paraId="5F9E80E2" w14:textId="16B2C0CE" w:rsidR="00E0041B" w:rsidRDefault="00E0041B" w:rsidP="0073307F">
      <w:pPr>
        <w:pStyle w:val="Heading7"/>
      </w:pPr>
      <w:r>
        <w:rPr>
          <w:cs/>
        </w:rPr>
        <w:t>มหาวิทยาลัยธรรมศาสตร์ (2549)</w:t>
      </w:r>
    </w:p>
    <w:p w14:paraId="7455C90F" w14:textId="119EDDE1" w:rsidR="0056088D" w:rsidRDefault="00E0041B" w:rsidP="0073307F">
      <w:pPr>
        <w:pStyle w:val="Heading7"/>
      </w:pPr>
      <w:r>
        <w:rPr>
          <w:cs/>
        </w:rPr>
        <w:t>สถาบันเทคโนโลยีราชมงคล (2545)</w:t>
      </w:r>
    </w:p>
    <w:p w14:paraId="4573C798" w14:textId="77777777" w:rsidR="007441D3" w:rsidRDefault="007441D3" w:rsidP="007441D3"/>
    <w:p w14:paraId="3B2073FA" w14:textId="77777777" w:rsidR="007441D3" w:rsidRDefault="007441D3" w:rsidP="007441D3"/>
    <w:p w14:paraId="20D9F526" w14:textId="77777777" w:rsidR="007441D3" w:rsidRDefault="007441D3" w:rsidP="007441D3"/>
    <w:p w14:paraId="2EA3A8DA" w14:textId="77777777" w:rsidR="007441D3" w:rsidRDefault="007441D3" w:rsidP="007441D3"/>
    <w:p w14:paraId="03895EB7" w14:textId="77777777" w:rsidR="007441D3" w:rsidRDefault="007441D3" w:rsidP="007441D3"/>
    <w:p w14:paraId="41EA2ACE" w14:textId="77777777" w:rsidR="007441D3" w:rsidRDefault="007441D3" w:rsidP="007441D3"/>
    <w:p w14:paraId="6D1C08B3" w14:textId="77777777" w:rsidR="007441D3" w:rsidRDefault="007441D3" w:rsidP="007441D3"/>
    <w:p w14:paraId="3739B336" w14:textId="77777777" w:rsidR="007441D3" w:rsidRDefault="007441D3" w:rsidP="007441D3"/>
    <w:p w14:paraId="10E30772" w14:textId="77777777" w:rsidR="007441D3" w:rsidRDefault="007441D3" w:rsidP="007441D3"/>
    <w:p w14:paraId="78867EB6" w14:textId="77777777" w:rsidR="007441D3" w:rsidRPr="007441D3" w:rsidRDefault="007441D3" w:rsidP="007441D3"/>
    <w:p w14:paraId="3A588EC0" w14:textId="78FFE4F8" w:rsidR="00BB49C5" w:rsidRPr="00BB49C5" w:rsidRDefault="00462CF1" w:rsidP="00FC0507">
      <w:pPr>
        <w:pStyle w:val="Heading4"/>
      </w:pPr>
      <w:r>
        <w:rPr>
          <w:rFonts w:hint="cs"/>
          <w:cs/>
        </w:rPr>
        <w:lastRenderedPageBreak/>
        <w:t>อาจารย์ผู้สอน</w:t>
      </w:r>
    </w:p>
    <w:p w14:paraId="73A97F5C" w14:textId="77777777" w:rsidR="00FC0507" w:rsidRDefault="00FC0507" w:rsidP="00BB49C5">
      <w:r>
        <w:rPr>
          <w:rFonts w:hint="cs"/>
          <w:cs/>
        </w:rPr>
        <w:t>ลำดับที่</w:t>
      </w:r>
      <w:r w:rsidR="00BB49C5">
        <w:rPr>
          <w:cs/>
        </w:rPr>
        <w:t xml:space="preserve">1 </w:t>
      </w:r>
    </w:p>
    <w:p w14:paraId="104EACC5" w14:textId="1D1E29A1" w:rsidR="00BB49C5" w:rsidRDefault="008029E4" w:rsidP="008029E4">
      <w:pPr>
        <w:pStyle w:val="Heading6"/>
      </w:pPr>
      <w:r>
        <w:rPr>
          <w:cs/>
        </w:rPr>
        <w:t>ผู้ช่วยศาสตราจารย์ส</w:t>
      </w:r>
      <w:r>
        <w:rPr>
          <w:rFonts w:hint="cs"/>
          <w:cs/>
        </w:rPr>
        <w:t>ุ</w:t>
      </w:r>
      <w:r>
        <w:rPr>
          <w:cs/>
        </w:rPr>
        <w:t>ชัญญา โปษยะนันทน์</w:t>
      </w:r>
    </w:p>
    <w:p w14:paraId="772B9B2E" w14:textId="073389F3" w:rsidR="00BB49C5" w:rsidRDefault="00BB49C5" w:rsidP="008029E4">
      <w:pPr>
        <w:pStyle w:val="Heading6"/>
      </w:pPr>
      <w:r>
        <w:rPr>
          <w:cs/>
        </w:rPr>
        <w:t xml:space="preserve">คุณวุฒิ </w:t>
      </w:r>
    </w:p>
    <w:p w14:paraId="5EED2095" w14:textId="5F3FD9FC" w:rsidR="00BB49C5" w:rsidRDefault="00BB49C5" w:rsidP="008029E4">
      <w:pPr>
        <w:pStyle w:val="Heading7"/>
      </w:pPr>
      <w:proofErr w:type="gramStart"/>
      <w:r>
        <w:t>D.Eng.(</w:t>
      </w:r>
      <w:proofErr w:type="gramEnd"/>
      <w:r>
        <w:t>Construction Engineering and Management)</w:t>
      </w:r>
    </w:p>
    <w:p w14:paraId="12E20F95" w14:textId="16D4A7C8" w:rsidR="00C745F5" w:rsidRDefault="00C745F5" w:rsidP="00C745F5">
      <w:pPr>
        <w:pStyle w:val="Heading7"/>
      </w:pPr>
      <w:proofErr w:type="spellStart"/>
      <w:r>
        <w:t>M.Eng.Sc</w:t>
      </w:r>
      <w:proofErr w:type="spellEnd"/>
      <w:r>
        <w:t xml:space="preserve">.(Construction Engineering and Management) </w:t>
      </w:r>
    </w:p>
    <w:p w14:paraId="5E99A4BF" w14:textId="05BF438F" w:rsidR="00BB49C5" w:rsidRDefault="00BB49C5" w:rsidP="007441D3">
      <w:pPr>
        <w:pStyle w:val="Heading7"/>
      </w:pPr>
      <w:r>
        <w:t>B.Eng. (Civil Engineering)</w:t>
      </w:r>
    </w:p>
    <w:p w14:paraId="33B24625" w14:textId="4065DFDB" w:rsidR="00BB49C5" w:rsidRDefault="00BB49C5" w:rsidP="00D67816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5939D527" w14:textId="77777777" w:rsidR="00BB49C5" w:rsidRDefault="00BB49C5" w:rsidP="00D67816">
      <w:pPr>
        <w:pStyle w:val="Heading7"/>
      </w:pPr>
      <w:r>
        <w:t xml:space="preserve">Asian Institute of Technology, Thailand | </w:t>
      </w:r>
      <w:r>
        <w:rPr>
          <w:cs/>
        </w:rPr>
        <w:t>ปี พ.ศ. 2550</w:t>
      </w:r>
    </w:p>
    <w:p w14:paraId="1AB31F99" w14:textId="77777777" w:rsidR="00BB49C5" w:rsidRDefault="00BB49C5" w:rsidP="00D67816">
      <w:pPr>
        <w:pStyle w:val="Heading7"/>
      </w:pPr>
      <w:r>
        <w:t xml:space="preserve">University of New South Wales, Australia | </w:t>
      </w:r>
      <w:r>
        <w:rPr>
          <w:cs/>
        </w:rPr>
        <w:t>ปี พ.ศ. 2543</w:t>
      </w:r>
    </w:p>
    <w:p w14:paraId="3C0365B0" w14:textId="3F5353D0" w:rsidR="00BB49C5" w:rsidRDefault="00BB49C5" w:rsidP="00D67816">
      <w:pPr>
        <w:pStyle w:val="Heading7"/>
      </w:pPr>
      <w:r>
        <w:rPr>
          <w:cs/>
        </w:rPr>
        <w:t xml:space="preserve">มหาวิทยาลัยธรรมศาสตร์ </w:t>
      </w:r>
      <w:r>
        <w:t xml:space="preserve">| </w:t>
      </w:r>
      <w:r>
        <w:rPr>
          <w:cs/>
        </w:rPr>
        <w:t>ปี พ.ศ. 2541</w:t>
      </w:r>
    </w:p>
    <w:p w14:paraId="688345F5" w14:textId="536DDE5F" w:rsidR="00D67816" w:rsidRPr="00D67816" w:rsidRDefault="00D67816" w:rsidP="00D67816">
      <w:pPr>
        <w:pStyle w:val="Heading5"/>
        <w:rPr>
          <w:cs/>
        </w:rPr>
      </w:pPr>
      <w:r>
        <w:rPr>
          <w:rFonts w:hint="cs"/>
          <w:cs/>
        </w:rPr>
        <w:t>ลำดับที่2</w:t>
      </w:r>
    </w:p>
    <w:p w14:paraId="6960F5F0" w14:textId="0FDF68E7" w:rsidR="00BB49C5" w:rsidRDefault="00D67816" w:rsidP="00D67816">
      <w:pPr>
        <w:pStyle w:val="Heading6"/>
      </w:pPr>
      <w:r>
        <w:rPr>
          <w:cs/>
        </w:rPr>
        <w:t>ผู้ช่วยศาสตราจารย์</w:t>
      </w:r>
      <w:r w:rsidR="00BB49C5">
        <w:rPr>
          <w:cs/>
        </w:rPr>
        <w:t>สยาม แกมขุนทด</w:t>
      </w:r>
    </w:p>
    <w:p w14:paraId="5DECF7B3" w14:textId="2505756F" w:rsidR="00BB49C5" w:rsidRDefault="00BB49C5" w:rsidP="00D67816">
      <w:pPr>
        <w:pStyle w:val="Heading6"/>
      </w:pPr>
      <w:r>
        <w:rPr>
          <w:cs/>
        </w:rPr>
        <w:t xml:space="preserve">คุณวุฒิ </w:t>
      </w:r>
    </w:p>
    <w:p w14:paraId="66E76624" w14:textId="77777777" w:rsidR="00BB49C5" w:rsidRDefault="00BB49C5" w:rsidP="00D67816">
      <w:pPr>
        <w:pStyle w:val="Heading7"/>
      </w:pPr>
      <w:r>
        <w:rPr>
          <w:cs/>
        </w:rPr>
        <w:t>ค.อ.ด. (วิจัยและพัฒนาหลักสูตร)</w:t>
      </w:r>
    </w:p>
    <w:p w14:paraId="5646644B" w14:textId="77777777" w:rsidR="00BB49C5" w:rsidRDefault="00BB49C5" w:rsidP="00D67816">
      <w:pPr>
        <w:pStyle w:val="Heading7"/>
      </w:pPr>
      <w:r>
        <w:rPr>
          <w:cs/>
        </w:rPr>
        <w:t>ค.อ.ม. (เทคโนโลยีเทคนิคศึกษา)</w:t>
      </w:r>
    </w:p>
    <w:p w14:paraId="59F67E45" w14:textId="210EFB09" w:rsidR="00BB49C5" w:rsidRDefault="00BB49C5" w:rsidP="00D67816">
      <w:pPr>
        <w:pStyle w:val="Heading7"/>
      </w:pPr>
      <w:r>
        <w:rPr>
          <w:cs/>
        </w:rPr>
        <w:t>ค.อ.บ. (วิศวกรรมโยธา)</w:t>
      </w:r>
    </w:p>
    <w:p w14:paraId="60571374" w14:textId="5D76D706" w:rsidR="00BB49C5" w:rsidRDefault="00BB49C5" w:rsidP="00D67816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60F57A3F" w14:textId="77777777" w:rsidR="007441D3" w:rsidRDefault="007441D3" w:rsidP="007441D3">
      <w:pPr>
        <w:pStyle w:val="Heading7"/>
      </w:pPr>
      <w:r>
        <w:rPr>
          <w:cs/>
        </w:rPr>
        <w:t xml:space="preserve">มหาวิทยาลัยเทคโนโลยีพระจอมเกล้าพระนครเหนือ </w:t>
      </w:r>
      <w:r>
        <w:t xml:space="preserve">| </w:t>
      </w:r>
      <w:r>
        <w:rPr>
          <w:cs/>
        </w:rPr>
        <w:t>ปี พ.ศ. 2554</w:t>
      </w:r>
    </w:p>
    <w:p w14:paraId="445FBF7E" w14:textId="77777777" w:rsidR="007441D3" w:rsidRDefault="007441D3" w:rsidP="007441D3">
      <w:pPr>
        <w:pStyle w:val="Heading7"/>
      </w:pPr>
      <w:r>
        <w:rPr>
          <w:cs/>
        </w:rPr>
        <w:t xml:space="preserve">สถาบันเทคโนโลยีพระจอมเกล้าพระนครเหนือ </w:t>
      </w:r>
      <w:r>
        <w:t xml:space="preserve">| </w:t>
      </w:r>
      <w:r>
        <w:rPr>
          <w:cs/>
        </w:rPr>
        <w:t>ปี พ.ศ. 2547</w:t>
      </w:r>
    </w:p>
    <w:p w14:paraId="2842213D" w14:textId="77777777" w:rsidR="007441D3" w:rsidRDefault="007441D3" w:rsidP="007441D3">
      <w:pPr>
        <w:pStyle w:val="Heading7"/>
      </w:pPr>
      <w:r>
        <w:rPr>
          <w:cs/>
        </w:rPr>
        <w:t xml:space="preserve">สถาบันเทคโนโลยีพระจอมเกล้าพระนครเหนือ </w:t>
      </w:r>
      <w:r>
        <w:t xml:space="preserve">| </w:t>
      </w:r>
      <w:r>
        <w:rPr>
          <w:cs/>
        </w:rPr>
        <w:t>ปี พ.ศ. 2542</w:t>
      </w:r>
    </w:p>
    <w:p w14:paraId="079222AF" w14:textId="77777777" w:rsidR="00BB49C5" w:rsidRDefault="00BB49C5" w:rsidP="00BB49C5"/>
    <w:p w14:paraId="0242F066" w14:textId="77777777" w:rsidR="007441D3" w:rsidRDefault="007441D3" w:rsidP="007441D3">
      <w:pPr>
        <w:pStyle w:val="Heading5"/>
      </w:pPr>
      <w:r>
        <w:rPr>
          <w:rFonts w:hint="cs"/>
          <w:cs/>
        </w:rPr>
        <w:lastRenderedPageBreak/>
        <w:t>ลำดับที่</w:t>
      </w:r>
      <w:r w:rsidR="00BB49C5">
        <w:rPr>
          <w:cs/>
        </w:rPr>
        <w:t>3</w:t>
      </w:r>
    </w:p>
    <w:p w14:paraId="41FECF41" w14:textId="3FFA595C" w:rsidR="00BB49C5" w:rsidRDefault="00BB49C5" w:rsidP="007441D3">
      <w:pPr>
        <w:pStyle w:val="Heading6"/>
      </w:pPr>
      <w:r>
        <w:rPr>
          <w:cs/>
        </w:rPr>
        <w:t xml:space="preserve"> </w:t>
      </w:r>
      <w:r w:rsidR="007441D3">
        <w:rPr>
          <w:cs/>
        </w:rPr>
        <w:t>ผู้ช่วยศาสตราจารย์</w:t>
      </w:r>
      <w:r>
        <w:rPr>
          <w:cs/>
        </w:rPr>
        <w:t>กฤษชั</w:t>
      </w:r>
      <w:r w:rsidR="00D67816">
        <w:rPr>
          <w:rFonts w:hint="cs"/>
          <w:cs/>
        </w:rPr>
        <w:t>ย</w:t>
      </w:r>
      <w:r>
        <w:rPr>
          <w:cs/>
        </w:rPr>
        <w:t xml:space="preserve"> ศรีบุญมา</w:t>
      </w:r>
    </w:p>
    <w:p w14:paraId="3DB9CD84" w14:textId="330053B0" w:rsidR="00BB49C5" w:rsidRDefault="00BB49C5" w:rsidP="007441D3">
      <w:pPr>
        <w:pStyle w:val="Heading6"/>
      </w:pPr>
      <w:r>
        <w:rPr>
          <w:cs/>
        </w:rPr>
        <w:t xml:space="preserve">คุณวุฒิ </w:t>
      </w:r>
    </w:p>
    <w:p w14:paraId="1C0E10AE" w14:textId="77777777" w:rsidR="00BB49C5" w:rsidRDefault="00BB49C5" w:rsidP="007441D3">
      <w:pPr>
        <w:pStyle w:val="Heading7"/>
      </w:pPr>
      <w:r>
        <w:t>D.Sc. (Structural Engineering)</w:t>
      </w:r>
    </w:p>
    <w:p w14:paraId="62A2A0E0" w14:textId="77777777" w:rsidR="00BB49C5" w:rsidRDefault="00BB49C5" w:rsidP="007441D3">
      <w:pPr>
        <w:pStyle w:val="Heading7"/>
      </w:pPr>
      <w:r>
        <w:t>M.Sc. (Structural Engineering)</w:t>
      </w:r>
    </w:p>
    <w:p w14:paraId="43750E31" w14:textId="18905188" w:rsidR="00BB49C5" w:rsidRDefault="00BB49C5" w:rsidP="007441D3">
      <w:pPr>
        <w:pStyle w:val="Heading7"/>
      </w:pPr>
      <w:r>
        <w:rPr>
          <w:cs/>
        </w:rPr>
        <w:t>วศ.บ.(วิศวกรรมโยธา)</w:t>
      </w:r>
    </w:p>
    <w:p w14:paraId="45248E92" w14:textId="4EB8A2CC" w:rsidR="00BB49C5" w:rsidRDefault="00BB49C5" w:rsidP="007441D3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267E414B" w14:textId="77777777" w:rsidR="00BB49C5" w:rsidRDefault="00BB49C5" w:rsidP="007441D3">
      <w:pPr>
        <w:pStyle w:val="Heading7"/>
      </w:pPr>
      <w:proofErr w:type="gramStart"/>
      <w:r>
        <w:t>The George</w:t>
      </w:r>
      <w:proofErr w:type="gramEnd"/>
      <w:r>
        <w:t xml:space="preserve"> Washington University, USA. | </w:t>
      </w:r>
      <w:r>
        <w:rPr>
          <w:cs/>
        </w:rPr>
        <w:t>ปี พ.ศ. 2550</w:t>
      </w:r>
    </w:p>
    <w:p w14:paraId="549BB44F" w14:textId="77777777" w:rsidR="00BB49C5" w:rsidRDefault="00BB49C5" w:rsidP="007441D3">
      <w:pPr>
        <w:pStyle w:val="Heading7"/>
      </w:pPr>
      <w:proofErr w:type="gramStart"/>
      <w:r>
        <w:t>The George</w:t>
      </w:r>
      <w:proofErr w:type="gramEnd"/>
      <w:r>
        <w:t xml:space="preserve"> Washington University, USA. | </w:t>
      </w:r>
      <w:r>
        <w:rPr>
          <w:cs/>
        </w:rPr>
        <w:t>ปี พ.ศ. 2547</w:t>
      </w:r>
    </w:p>
    <w:p w14:paraId="67617EC4" w14:textId="4B6A0866" w:rsidR="00BB49C5" w:rsidRDefault="00BB49C5" w:rsidP="007441D3">
      <w:pPr>
        <w:pStyle w:val="Heading7"/>
      </w:pPr>
      <w:r>
        <w:rPr>
          <w:cs/>
        </w:rPr>
        <w:t xml:space="preserve">มหาวิทยาลัยเกษตรศาสตร์ </w:t>
      </w:r>
      <w:r>
        <w:t xml:space="preserve">| </w:t>
      </w:r>
      <w:r>
        <w:rPr>
          <w:cs/>
        </w:rPr>
        <w:t>ปี พ.ศ. 2543</w:t>
      </w:r>
    </w:p>
    <w:p w14:paraId="5DC340FF" w14:textId="77777777" w:rsidR="007441D3" w:rsidRDefault="007441D3" w:rsidP="007441D3">
      <w:pPr>
        <w:pStyle w:val="Heading5"/>
      </w:pPr>
      <w:r>
        <w:rPr>
          <w:rFonts w:hint="cs"/>
          <w:cs/>
        </w:rPr>
        <w:t>ลำดับที่</w:t>
      </w:r>
      <w:r w:rsidR="00BB49C5">
        <w:rPr>
          <w:cs/>
        </w:rPr>
        <w:t>4</w:t>
      </w:r>
    </w:p>
    <w:p w14:paraId="224920B0" w14:textId="5C705D97" w:rsidR="00BB49C5" w:rsidRDefault="00BB49C5" w:rsidP="007441D3">
      <w:pPr>
        <w:pStyle w:val="Heading6"/>
      </w:pPr>
      <w:r>
        <w:rPr>
          <w:cs/>
        </w:rPr>
        <w:t xml:space="preserve"> </w:t>
      </w:r>
      <w:r w:rsidR="007441D3">
        <w:rPr>
          <w:cs/>
        </w:rPr>
        <w:t>ศาสตราจารย์</w:t>
      </w:r>
      <w:r>
        <w:rPr>
          <w:cs/>
        </w:rPr>
        <w:t>พานิช วุฒิพฤกษ์</w:t>
      </w:r>
    </w:p>
    <w:p w14:paraId="0BC479DC" w14:textId="1FA033D8" w:rsidR="00BB49C5" w:rsidRDefault="00BB49C5" w:rsidP="003C4D68">
      <w:pPr>
        <w:pStyle w:val="Heading6"/>
      </w:pPr>
      <w:r>
        <w:rPr>
          <w:cs/>
        </w:rPr>
        <w:t xml:space="preserve">คุณวุฒิ </w:t>
      </w:r>
    </w:p>
    <w:p w14:paraId="0B83B05C" w14:textId="77777777" w:rsidR="00BB49C5" w:rsidRDefault="00BB49C5" w:rsidP="003C4D68">
      <w:pPr>
        <w:pStyle w:val="Heading7"/>
      </w:pPr>
      <w:r>
        <w:t>D.Eng. (Soil Engineering)</w:t>
      </w:r>
    </w:p>
    <w:p w14:paraId="56117F2E" w14:textId="77777777" w:rsidR="00BB49C5" w:rsidRDefault="00BB49C5" w:rsidP="003C4D68">
      <w:pPr>
        <w:pStyle w:val="Heading7"/>
      </w:pPr>
      <w:r>
        <w:rPr>
          <w:cs/>
        </w:rPr>
        <w:t>วศ.ม. (โยธา)</w:t>
      </w:r>
    </w:p>
    <w:p w14:paraId="1F9FC8C9" w14:textId="64ABFB61" w:rsidR="00BB49C5" w:rsidRDefault="00BB49C5" w:rsidP="003C4D68">
      <w:pPr>
        <w:pStyle w:val="Heading7"/>
      </w:pPr>
      <w:r>
        <w:rPr>
          <w:cs/>
        </w:rPr>
        <w:t>วศ.บ. (โยธา)</w:t>
      </w:r>
    </w:p>
    <w:p w14:paraId="586EE660" w14:textId="47988512" w:rsidR="00BB49C5" w:rsidRDefault="00BB49C5" w:rsidP="003C4D68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3188DCFF" w14:textId="77777777" w:rsidR="00BB49C5" w:rsidRDefault="00BB49C5" w:rsidP="003C4D68">
      <w:pPr>
        <w:pStyle w:val="Heading7"/>
      </w:pPr>
      <w:r>
        <w:t xml:space="preserve">Asian Institute of Technology, Thailand | </w:t>
      </w:r>
      <w:r>
        <w:rPr>
          <w:cs/>
        </w:rPr>
        <w:t>ปี พ.ศ. 2543</w:t>
      </w:r>
    </w:p>
    <w:p w14:paraId="6A930098" w14:textId="77777777" w:rsidR="00BB49C5" w:rsidRDefault="00BB49C5" w:rsidP="003C4D68">
      <w:pPr>
        <w:pStyle w:val="Heading7"/>
      </w:pPr>
      <w:r>
        <w:rPr>
          <w:cs/>
        </w:rPr>
        <w:t xml:space="preserve">สถาบันเทคโนโลยีพระจอมเกล้าธนบุรี </w:t>
      </w:r>
      <w:r>
        <w:t xml:space="preserve">| </w:t>
      </w:r>
      <w:r>
        <w:rPr>
          <w:cs/>
        </w:rPr>
        <w:t>ปี พ.ศ. 2533</w:t>
      </w:r>
    </w:p>
    <w:p w14:paraId="5FC1DDB4" w14:textId="72DFF8ED" w:rsidR="00BB49C5" w:rsidRDefault="00BB49C5" w:rsidP="003C4D68">
      <w:pPr>
        <w:pStyle w:val="Heading7"/>
      </w:pPr>
      <w:r>
        <w:rPr>
          <w:cs/>
        </w:rPr>
        <w:t xml:space="preserve">สถาบันเทคโนโลยีพระจอมเกล้าธนบุรี </w:t>
      </w:r>
      <w:r>
        <w:t xml:space="preserve">| </w:t>
      </w:r>
      <w:r>
        <w:rPr>
          <w:cs/>
        </w:rPr>
        <w:t>ปี พ.ศ. 2523</w:t>
      </w:r>
    </w:p>
    <w:p w14:paraId="3EE3DA1A" w14:textId="77777777" w:rsidR="003C4D68" w:rsidRDefault="003C4D68" w:rsidP="003C4D68"/>
    <w:p w14:paraId="2C2B6603" w14:textId="77777777" w:rsidR="003C4D68" w:rsidRDefault="003C4D68" w:rsidP="003C4D68"/>
    <w:p w14:paraId="3702386C" w14:textId="77777777" w:rsidR="003C4D68" w:rsidRDefault="003C4D68" w:rsidP="003C4D68"/>
    <w:p w14:paraId="60B17FF1" w14:textId="77777777" w:rsidR="003C4D68" w:rsidRDefault="003C4D68" w:rsidP="003C4D68"/>
    <w:p w14:paraId="7B6F54CD" w14:textId="77777777" w:rsidR="003C4D68" w:rsidRDefault="003C4D68" w:rsidP="003C4D68"/>
    <w:p w14:paraId="3F66835A" w14:textId="77777777" w:rsidR="003C4D68" w:rsidRDefault="003C4D68" w:rsidP="003C4D68"/>
    <w:p w14:paraId="10906819" w14:textId="77777777" w:rsidR="003C4D68" w:rsidRDefault="003C4D68" w:rsidP="003C4D68"/>
    <w:p w14:paraId="1975F780" w14:textId="77777777" w:rsidR="003C4D68" w:rsidRPr="003C4D68" w:rsidRDefault="003C4D68" w:rsidP="003C4D68"/>
    <w:p w14:paraId="2B63351B" w14:textId="77777777" w:rsidR="00BB49C5" w:rsidRDefault="00BB49C5" w:rsidP="00BB49C5"/>
    <w:p w14:paraId="0BDB2A62" w14:textId="77777777" w:rsidR="003C4D68" w:rsidRDefault="003C4D68" w:rsidP="003C4D68">
      <w:pPr>
        <w:pStyle w:val="Heading5"/>
      </w:pPr>
      <w:r>
        <w:rPr>
          <w:rFonts w:hint="cs"/>
          <w:cs/>
        </w:rPr>
        <w:lastRenderedPageBreak/>
        <w:t>ลำดับที่</w:t>
      </w:r>
      <w:r w:rsidR="00BB49C5">
        <w:rPr>
          <w:cs/>
        </w:rPr>
        <w:t>5</w:t>
      </w:r>
    </w:p>
    <w:p w14:paraId="17F92A2C" w14:textId="1AB3EB8A" w:rsidR="00BB49C5" w:rsidRDefault="003C4D68" w:rsidP="00264831">
      <w:pPr>
        <w:pStyle w:val="Heading6"/>
      </w:pPr>
      <w:r>
        <w:rPr>
          <w:cs/>
        </w:rPr>
        <w:t>ผู้ช่วยศาสตราจารย์</w:t>
      </w:r>
      <w:r w:rsidR="00BB49C5">
        <w:rPr>
          <w:cs/>
        </w:rPr>
        <w:t>ศิริศักดิ์ คงสมศักดิ์สกุล</w:t>
      </w:r>
    </w:p>
    <w:p w14:paraId="32116660" w14:textId="6677C897" w:rsidR="00BB49C5" w:rsidRDefault="00BB49C5" w:rsidP="00264831">
      <w:pPr>
        <w:pStyle w:val="Heading6"/>
      </w:pPr>
      <w:r>
        <w:rPr>
          <w:cs/>
        </w:rPr>
        <w:t xml:space="preserve">คุณวุฒิ </w:t>
      </w:r>
    </w:p>
    <w:p w14:paraId="609130A3" w14:textId="77777777" w:rsidR="00BB49C5" w:rsidRDefault="00BB49C5" w:rsidP="00264831">
      <w:pPr>
        <w:pStyle w:val="Heading7"/>
      </w:pPr>
      <w:r>
        <w:t>Ph.D. (Transportation Engineering)</w:t>
      </w:r>
    </w:p>
    <w:p w14:paraId="3D03CD29" w14:textId="77777777" w:rsidR="00BB49C5" w:rsidRDefault="00BB49C5" w:rsidP="00264831">
      <w:pPr>
        <w:pStyle w:val="Heading7"/>
      </w:pPr>
      <w:r>
        <w:t>M.Eng. (Transportation Engineering)</w:t>
      </w:r>
    </w:p>
    <w:p w14:paraId="687AA29C" w14:textId="1803AE16" w:rsidR="00BB49C5" w:rsidRDefault="00BB49C5" w:rsidP="00264831">
      <w:pPr>
        <w:pStyle w:val="Heading7"/>
      </w:pPr>
      <w:r>
        <w:rPr>
          <w:cs/>
        </w:rPr>
        <w:t>อส.บ. (เทคโนโลยีเครงสร้าง)</w:t>
      </w:r>
    </w:p>
    <w:p w14:paraId="4B1B90FB" w14:textId="298D26EE" w:rsidR="00BB49C5" w:rsidRDefault="00BB49C5" w:rsidP="00264831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7B95CE5D" w14:textId="77777777" w:rsidR="00BB49C5" w:rsidRDefault="00BB49C5" w:rsidP="00264831">
      <w:pPr>
        <w:pStyle w:val="Heading7"/>
      </w:pPr>
      <w:r>
        <w:t xml:space="preserve">Utah State University, USA. | </w:t>
      </w:r>
      <w:r>
        <w:rPr>
          <w:cs/>
        </w:rPr>
        <w:t>ปี พ.ศ. 2550</w:t>
      </w:r>
    </w:p>
    <w:p w14:paraId="3D1AB62E" w14:textId="77777777" w:rsidR="00BB49C5" w:rsidRDefault="00BB49C5" w:rsidP="00264831">
      <w:pPr>
        <w:pStyle w:val="Heading7"/>
      </w:pPr>
      <w:r>
        <w:t xml:space="preserve">Asian Institute of Technology, Thailand | </w:t>
      </w:r>
      <w:r>
        <w:rPr>
          <w:cs/>
        </w:rPr>
        <w:t>ปี พ.ศ. 2543</w:t>
      </w:r>
    </w:p>
    <w:p w14:paraId="70734A4F" w14:textId="60D48C73" w:rsidR="00BB49C5" w:rsidRDefault="00BB49C5" w:rsidP="00264831">
      <w:pPr>
        <w:pStyle w:val="Heading7"/>
      </w:pPr>
      <w:r>
        <w:rPr>
          <w:cs/>
        </w:rPr>
        <w:t xml:space="preserve">สถาบันเทคโนโลยีพระจอมเกล้าพระนครเหนือ </w:t>
      </w:r>
      <w:r>
        <w:t xml:space="preserve">| </w:t>
      </w:r>
      <w:r>
        <w:rPr>
          <w:cs/>
        </w:rPr>
        <w:t>ปี พ.ศ. 2538</w:t>
      </w:r>
    </w:p>
    <w:p w14:paraId="7B3300BC" w14:textId="77777777" w:rsidR="00961151" w:rsidRDefault="00961151" w:rsidP="00961151">
      <w:pPr>
        <w:pStyle w:val="Heading5"/>
      </w:pPr>
      <w:r>
        <w:rPr>
          <w:rFonts w:hint="cs"/>
          <w:cs/>
        </w:rPr>
        <w:t>ลำดับที่</w:t>
      </w:r>
      <w:r w:rsidR="00BB49C5">
        <w:rPr>
          <w:cs/>
        </w:rPr>
        <w:t xml:space="preserve">6 </w:t>
      </w:r>
    </w:p>
    <w:p w14:paraId="11F6A1FA" w14:textId="32156E3E" w:rsidR="00BB49C5" w:rsidRDefault="00961151" w:rsidP="00C12EBF">
      <w:pPr>
        <w:pStyle w:val="Heading6"/>
      </w:pPr>
      <w:r>
        <w:rPr>
          <w:cs/>
        </w:rPr>
        <w:t>ผู้ช่วยศาสตราจารย์</w:t>
      </w:r>
      <w:r w:rsidR="000A64F1">
        <w:rPr>
          <w:rFonts w:hint="cs"/>
          <w:cs/>
        </w:rPr>
        <w:t>ภาณุวัฒน์</w:t>
      </w:r>
      <w:r w:rsidR="00BB49C5">
        <w:rPr>
          <w:cs/>
        </w:rPr>
        <w:t xml:space="preserve"> ปิ่นทอง</w:t>
      </w:r>
    </w:p>
    <w:p w14:paraId="27E6DBF5" w14:textId="667E7241" w:rsidR="00BB49C5" w:rsidRDefault="00BB49C5" w:rsidP="00C12EBF">
      <w:pPr>
        <w:pStyle w:val="Heading6"/>
      </w:pPr>
      <w:r>
        <w:rPr>
          <w:cs/>
        </w:rPr>
        <w:t xml:space="preserve">คุณวุฒิ </w:t>
      </w:r>
    </w:p>
    <w:p w14:paraId="5E911594" w14:textId="77777777" w:rsidR="00BB49C5" w:rsidRDefault="00BB49C5" w:rsidP="00C12EBF">
      <w:pPr>
        <w:pStyle w:val="Heading7"/>
      </w:pPr>
      <w:r>
        <w:t>Ph.D. (Water Engineering and Management)</w:t>
      </w:r>
    </w:p>
    <w:p w14:paraId="7EF5A4DB" w14:textId="32FE435D" w:rsidR="00BB49C5" w:rsidRDefault="00BB49C5" w:rsidP="00C12EBF">
      <w:pPr>
        <w:pStyle w:val="Heading7"/>
      </w:pPr>
      <w:r>
        <w:rPr>
          <w:cs/>
        </w:rPr>
        <w:t>วศ.ม. (วิศวกรรม</w:t>
      </w:r>
      <w:r w:rsidR="00C12EBF">
        <w:rPr>
          <w:rFonts w:hint="cs"/>
          <w:cs/>
        </w:rPr>
        <w:t>ชล</w:t>
      </w:r>
      <w:r>
        <w:rPr>
          <w:cs/>
        </w:rPr>
        <w:t>ประทาน)</w:t>
      </w:r>
    </w:p>
    <w:p w14:paraId="2B14AF0B" w14:textId="6A4089CC" w:rsidR="00BB49C5" w:rsidRDefault="00BB49C5" w:rsidP="00C12EBF">
      <w:pPr>
        <w:pStyle w:val="Heading7"/>
      </w:pPr>
      <w:r>
        <w:rPr>
          <w:cs/>
        </w:rPr>
        <w:t>ค.อ.บ. (วิศวกรรมโยธา)</w:t>
      </w:r>
    </w:p>
    <w:p w14:paraId="3B2F41CB" w14:textId="24A6CD68" w:rsidR="00BB49C5" w:rsidRDefault="00BB49C5" w:rsidP="00C12EBF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1EFBCF2E" w14:textId="77777777" w:rsidR="00BB49C5" w:rsidRDefault="00BB49C5" w:rsidP="00C12EBF">
      <w:pPr>
        <w:pStyle w:val="Heading7"/>
      </w:pPr>
      <w:r>
        <w:t xml:space="preserve">Asian Institute of Technology, Thailand | </w:t>
      </w:r>
      <w:r>
        <w:rPr>
          <w:cs/>
        </w:rPr>
        <w:t>ปี พ.ศ. 2552</w:t>
      </w:r>
    </w:p>
    <w:p w14:paraId="3D47E7A9" w14:textId="77777777" w:rsidR="00BB49C5" w:rsidRDefault="00BB49C5" w:rsidP="00C12EBF">
      <w:pPr>
        <w:pStyle w:val="Heading7"/>
      </w:pPr>
      <w:r>
        <w:rPr>
          <w:cs/>
        </w:rPr>
        <w:t xml:space="preserve">มหาวิทยาลัยเกษตรศาสตร์ </w:t>
      </w:r>
      <w:r>
        <w:t xml:space="preserve">| </w:t>
      </w:r>
      <w:r>
        <w:rPr>
          <w:cs/>
        </w:rPr>
        <w:t>ปี พ.ศ. 2546</w:t>
      </w:r>
    </w:p>
    <w:p w14:paraId="49AC4FDC" w14:textId="6FE9D867" w:rsidR="00BB49C5" w:rsidRDefault="00BB49C5" w:rsidP="00C12EBF">
      <w:pPr>
        <w:pStyle w:val="Heading7"/>
      </w:pPr>
      <w:r>
        <w:rPr>
          <w:cs/>
        </w:rPr>
        <w:t xml:space="preserve">สถาบันเทคโนโลยีราชมงคล </w:t>
      </w:r>
      <w:r>
        <w:t xml:space="preserve">| </w:t>
      </w:r>
      <w:r>
        <w:rPr>
          <w:cs/>
        </w:rPr>
        <w:t>ปี พ.ศ. 2541</w:t>
      </w:r>
    </w:p>
    <w:p w14:paraId="58EB8629" w14:textId="77777777" w:rsidR="00C12EBF" w:rsidRDefault="00C12EBF" w:rsidP="00C12EBF"/>
    <w:p w14:paraId="72F053AF" w14:textId="77777777" w:rsidR="00C12EBF" w:rsidRDefault="00C12EBF" w:rsidP="00C12EBF"/>
    <w:p w14:paraId="64F2375D" w14:textId="77777777" w:rsidR="00C12EBF" w:rsidRDefault="00C12EBF" w:rsidP="00C12EBF"/>
    <w:p w14:paraId="0F2FB540" w14:textId="77777777" w:rsidR="00C12EBF" w:rsidRDefault="00C12EBF" w:rsidP="00C12EBF"/>
    <w:p w14:paraId="750B256F" w14:textId="77777777" w:rsidR="00C12EBF" w:rsidRDefault="00C12EBF" w:rsidP="00C12EBF"/>
    <w:p w14:paraId="12BD795A" w14:textId="77777777" w:rsidR="00C12EBF" w:rsidRDefault="00C12EBF" w:rsidP="00C12EBF"/>
    <w:p w14:paraId="383CEA3C" w14:textId="77777777" w:rsidR="00C12EBF" w:rsidRDefault="00C12EBF" w:rsidP="00C12EBF"/>
    <w:p w14:paraId="62D11F36" w14:textId="77777777" w:rsidR="00C12EBF" w:rsidRDefault="00C12EBF" w:rsidP="00C12EBF"/>
    <w:p w14:paraId="286EDFDC" w14:textId="77777777" w:rsidR="00C12EBF" w:rsidRPr="00C12EBF" w:rsidRDefault="00C12EBF" w:rsidP="00C12EBF"/>
    <w:p w14:paraId="6941E0B1" w14:textId="77777777" w:rsidR="00D274ED" w:rsidRDefault="00D274ED" w:rsidP="00EB19EE">
      <w:pPr>
        <w:pStyle w:val="Heading5"/>
      </w:pPr>
      <w:r>
        <w:rPr>
          <w:rFonts w:hint="cs"/>
          <w:cs/>
        </w:rPr>
        <w:lastRenderedPageBreak/>
        <w:t>ลำดับที่</w:t>
      </w:r>
      <w:r w:rsidR="00BB49C5">
        <w:rPr>
          <w:cs/>
        </w:rPr>
        <w:t>7</w:t>
      </w:r>
    </w:p>
    <w:p w14:paraId="728075D9" w14:textId="5754BF75" w:rsidR="00BB49C5" w:rsidRDefault="00BB49C5" w:rsidP="00EB19EE">
      <w:pPr>
        <w:pStyle w:val="Heading6"/>
      </w:pPr>
      <w:r>
        <w:rPr>
          <w:cs/>
        </w:rPr>
        <w:t xml:space="preserve"> </w:t>
      </w:r>
      <w:r w:rsidR="00D274ED">
        <w:rPr>
          <w:cs/>
        </w:rPr>
        <w:t>อาจารย์</w:t>
      </w:r>
      <w:r>
        <w:rPr>
          <w:cs/>
        </w:rPr>
        <w:t>ป</w:t>
      </w:r>
      <w:r w:rsidR="00C12EBF">
        <w:rPr>
          <w:rFonts w:hint="cs"/>
          <w:cs/>
        </w:rPr>
        <w:t>ิ</w:t>
      </w:r>
      <w:r>
        <w:rPr>
          <w:cs/>
        </w:rPr>
        <w:t>ยรัตน์ เปาเ</w:t>
      </w:r>
      <w:r w:rsidR="00D274ED">
        <w:rPr>
          <w:rFonts w:hint="cs"/>
          <w:cs/>
        </w:rPr>
        <w:t>ล้</w:t>
      </w:r>
      <w:r>
        <w:rPr>
          <w:cs/>
        </w:rPr>
        <w:t>ง</w:t>
      </w:r>
    </w:p>
    <w:p w14:paraId="7AD1B2ED" w14:textId="0FBFE53A" w:rsidR="00BB49C5" w:rsidRDefault="00BB49C5" w:rsidP="00EB19EE">
      <w:pPr>
        <w:pStyle w:val="Heading6"/>
      </w:pPr>
      <w:r>
        <w:rPr>
          <w:cs/>
        </w:rPr>
        <w:t xml:space="preserve">คุณวุฒิ </w:t>
      </w:r>
    </w:p>
    <w:p w14:paraId="59CA265B" w14:textId="77777777" w:rsidR="00BB49C5" w:rsidRDefault="00BB49C5" w:rsidP="00EB19EE">
      <w:pPr>
        <w:pStyle w:val="Heading7"/>
      </w:pPr>
      <w:r>
        <w:rPr>
          <w:cs/>
        </w:rPr>
        <w:t>ปร.ด. (วิศวกรรมโยธา)</w:t>
      </w:r>
    </w:p>
    <w:p w14:paraId="3B2E5F6E" w14:textId="77777777" w:rsidR="00BB49C5" w:rsidRDefault="00BB49C5" w:rsidP="00EB19EE">
      <w:pPr>
        <w:pStyle w:val="Heading7"/>
      </w:pPr>
      <w:r>
        <w:rPr>
          <w:cs/>
        </w:rPr>
        <w:t>วศ.ม. (วิศวกรรมโยธา)</w:t>
      </w:r>
    </w:p>
    <w:p w14:paraId="61707F80" w14:textId="66528A02" w:rsidR="00BB49C5" w:rsidRDefault="00BB49C5" w:rsidP="00EB19EE">
      <w:pPr>
        <w:pStyle w:val="Heading7"/>
      </w:pPr>
      <w:r>
        <w:rPr>
          <w:cs/>
        </w:rPr>
        <w:t>วศ.บ. (วิศวกรรมโยธา)</w:t>
      </w:r>
    </w:p>
    <w:p w14:paraId="092B6173" w14:textId="00FC5E27" w:rsidR="00BB49C5" w:rsidRDefault="00BB49C5" w:rsidP="00EB19EE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60463A30" w14:textId="77777777" w:rsidR="00BB49C5" w:rsidRDefault="00BB49C5" w:rsidP="00EB19EE">
      <w:pPr>
        <w:pStyle w:val="Heading7"/>
      </w:pPr>
      <w:r>
        <w:rPr>
          <w:cs/>
        </w:rPr>
        <w:t xml:space="preserve">มหาวิทยาลัยเเรศวร </w:t>
      </w:r>
      <w:r>
        <w:t xml:space="preserve">| </w:t>
      </w:r>
      <w:r>
        <w:rPr>
          <w:cs/>
        </w:rPr>
        <w:t>ปี พ.ศ. 2562</w:t>
      </w:r>
    </w:p>
    <w:p w14:paraId="0133333C" w14:textId="77777777" w:rsidR="00BB49C5" w:rsidRDefault="00BB49C5" w:rsidP="00EB19EE">
      <w:pPr>
        <w:pStyle w:val="Heading7"/>
      </w:pPr>
      <w:r>
        <w:rPr>
          <w:cs/>
        </w:rPr>
        <w:t xml:space="preserve">มหาวิทยาลัยเเรศวร </w:t>
      </w:r>
      <w:r>
        <w:t xml:space="preserve">| </w:t>
      </w:r>
      <w:r>
        <w:rPr>
          <w:cs/>
        </w:rPr>
        <w:t>ปี พ.ศ. 2555</w:t>
      </w:r>
    </w:p>
    <w:p w14:paraId="5E2330F6" w14:textId="41BE1EA9" w:rsidR="00BB49C5" w:rsidRDefault="00BB49C5" w:rsidP="00EB19EE">
      <w:pPr>
        <w:pStyle w:val="Heading7"/>
      </w:pPr>
      <w:r>
        <w:rPr>
          <w:cs/>
        </w:rPr>
        <w:t xml:space="preserve">มหาวิทยาลัยเเรศวร </w:t>
      </w:r>
      <w:r>
        <w:t xml:space="preserve">| </w:t>
      </w:r>
      <w:r>
        <w:rPr>
          <w:cs/>
        </w:rPr>
        <w:t>ปี พ.ศ. 2552</w:t>
      </w:r>
    </w:p>
    <w:p w14:paraId="3C33C5AF" w14:textId="77777777" w:rsidR="002146A2" w:rsidRDefault="002146A2" w:rsidP="002146A2">
      <w:pPr>
        <w:pStyle w:val="Heading5"/>
      </w:pPr>
      <w:r>
        <w:rPr>
          <w:rFonts w:hint="cs"/>
          <w:cs/>
        </w:rPr>
        <w:t>ลำดับที่</w:t>
      </w:r>
      <w:r w:rsidR="00BB49C5">
        <w:rPr>
          <w:cs/>
        </w:rPr>
        <w:t xml:space="preserve">8 </w:t>
      </w:r>
    </w:p>
    <w:p w14:paraId="071A3A2B" w14:textId="5482E263" w:rsidR="00BB49C5" w:rsidRDefault="002146A2" w:rsidP="002146A2">
      <w:pPr>
        <w:pStyle w:val="Heading6"/>
      </w:pPr>
      <w:r>
        <w:rPr>
          <w:rFonts w:hint="cs"/>
          <w:cs/>
        </w:rPr>
        <w:t>อาจารย์</w:t>
      </w:r>
      <w:r w:rsidR="00BB49C5">
        <w:rPr>
          <w:cs/>
        </w:rPr>
        <w:t>ไกรโรจน์ มหรรณพกุล</w:t>
      </w:r>
    </w:p>
    <w:p w14:paraId="776BAAEF" w14:textId="78C98011" w:rsidR="00BB49C5" w:rsidRDefault="00BB49C5" w:rsidP="002146A2">
      <w:pPr>
        <w:pStyle w:val="Heading6"/>
      </w:pPr>
      <w:r>
        <w:rPr>
          <w:cs/>
        </w:rPr>
        <w:t xml:space="preserve">คุณวุฒิ </w:t>
      </w:r>
    </w:p>
    <w:p w14:paraId="78897C65" w14:textId="77777777" w:rsidR="00BB49C5" w:rsidRDefault="00BB49C5" w:rsidP="002146A2">
      <w:pPr>
        <w:pStyle w:val="Heading7"/>
      </w:pPr>
      <w:r>
        <w:rPr>
          <w:cs/>
        </w:rPr>
        <w:t>วศ.ด. (วิศวกรรมโยธา)</w:t>
      </w:r>
    </w:p>
    <w:p w14:paraId="4D762C58" w14:textId="77777777" w:rsidR="00BB49C5" w:rsidRDefault="00BB49C5" w:rsidP="002146A2">
      <w:pPr>
        <w:pStyle w:val="Heading7"/>
      </w:pPr>
      <w:r>
        <w:rPr>
          <w:cs/>
        </w:rPr>
        <w:t>วศ.ม. (วิศวกรรมโยธา)</w:t>
      </w:r>
    </w:p>
    <w:p w14:paraId="49901D56" w14:textId="77777777" w:rsidR="00BB49C5" w:rsidRDefault="00BB49C5" w:rsidP="002146A2">
      <w:pPr>
        <w:pStyle w:val="Heading7"/>
      </w:pPr>
      <w:r>
        <w:rPr>
          <w:cs/>
        </w:rPr>
        <w:t>วศ.บ. (วิศวกรรมโยธา)</w:t>
      </w:r>
    </w:p>
    <w:p w14:paraId="0F01D113" w14:textId="041FA149" w:rsidR="00BB49C5" w:rsidRDefault="00BB49C5" w:rsidP="00A90C89">
      <w:pPr>
        <w:pStyle w:val="Heading7"/>
      </w:pPr>
      <w:r>
        <w:rPr>
          <w:cs/>
        </w:rPr>
        <w:t>วศ.บ. (วิศวกรรมอุตสาหการ)</w:t>
      </w:r>
    </w:p>
    <w:p w14:paraId="4BE77F8F" w14:textId="23DC9970" w:rsidR="00BB49C5" w:rsidRDefault="00BB49C5" w:rsidP="00A90C89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0B156A44" w14:textId="77777777" w:rsidR="00BB49C5" w:rsidRDefault="00BB49C5" w:rsidP="00A90C89">
      <w:pPr>
        <w:pStyle w:val="Heading7"/>
      </w:pPr>
      <w:r>
        <w:rPr>
          <w:cs/>
        </w:rPr>
        <w:t xml:space="preserve">มหาวิทยาลัยเกษตรศาสตร์ </w:t>
      </w:r>
      <w:r>
        <w:t xml:space="preserve">| </w:t>
      </w:r>
      <w:r>
        <w:rPr>
          <w:cs/>
        </w:rPr>
        <w:t>ปี พ.ศ. 2562</w:t>
      </w:r>
    </w:p>
    <w:p w14:paraId="4F9A79F6" w14:textId="77777777" w:rsidR="00BB49C5" w:rsidRDefault="00BB49C5" w:rsidP="00A90C89">
      <w:pPr>
        <w:pStyle w:val="Heading7"/>
      </w:pPr>
      <w:r>
        <w:rPr>
          <w:cs/>
        </w:rPr>
        <w:t xml:space="preserve">มหาวิทยาลัยเกษตรศาสตร์ </w:t>
      </w:r>
      <w:r>
        <w:t xml:space="preserve">| </w:t>
      </w:r>
      <w:r>
        <w:rPr>
          <w:cs/>
        </w:rPr>
        <w:t>ปี พ.ศ. 2556</w:t>
      </w:r>
    </w:p>
    <w:p w14:paraId="7445A23D" w14:textId="77777777" w:rsidR="00BB49C5" w:rsidRDefault="00BB49C5" w:rsidP="00A90C89">
      <w:pPr>
        <w:pStyle w:val="Heading7"/>
      </w:pPr>
      <w:r>
        <w:rPr>
          <w:cs/>
        </w:rPr>
        <w:t xml:space="preserve">มหาวิทยาลัยเกษตรศาสตร์ </w:t>
      </w:r>
      <w:r>
        <w:t xml:space="preserve">| </w:t>
      </w:r>
      <w:r>
        <w:rPr>
          <w:cs/>
        </w:rPr>
        <w:t>ปี พ.ศ. 2553</w:t>
      </w:r>
    </w:p>
    <w:p w14:paraId="5748543F" w14:textId="6425CAE7" w:rsidR="00BB49C5" w:rsidRDefault="00BB49C5" w:rsidP="00A90C89">
      <w:pPr>
        <w:pStyle w:val="Heading7"/>
      </w:pPr>
      <w:r>
        <w:rPr>
          <w:cs/>
        </w:rPr>
        <w:t xml:space="preserve">มหาวิทยาลัยเกษตรศาสตร์ </w:t>
      </w:r>
      <w:r>
        <w:t xml:space="preserve">| </w:t>
      </w:r>
      <w:r>
        <w:rPr>
          <w:cs/>
        </w:rPr>
        <w:t>ปี พ.ศ. 2550</w:t>
      </w:r>
    </w:p>
    <w:p w14:paraId="467DA687" w14:textId="77777777" w:rsidR="00A90C89" w:rsidRDefault="00A90C89" w:rsidP="00A90C89"/>
    <w:p w14:paraId="529D2996" w14:textId="77777777" w:rsidR="00A90C89" w:rsidRDefault="00A90C89" w:rsidP="00A90C89"/>
    <w:p w14:paraId="3372A823" w14:textId="77777777" w:rsidR="00A90C89" w:rsidRDefault="00A90C89" w:rsidP="00A90C89"/>
    <w:p w14:paraId="7ED4ECFC" w14:textId="77777777" w:rsidR="00A90C89" w:rsidRDefault="00A90C89" w:rsidP="00A90C89"/>
    <w:p w14:paraId="60B67D57" w14:textId="77777777" w:rsidR="00A90C89" w:rsidRDefault="00A90C89" w:rsidP="00A90C89"/>
    <w:p w14:paraId="3AD93FC8" w14:textId="77777777" w:rsidR="00A90C89" w:rsidRDefault="00A90C89" w:rsidP="00A90C89"/>
    <w:p w14:paraId="6BFE512E" w14:textId="77777777" w:rsidR="00A90C89" w:rsidRDefault="00A90C89" w:rsidP="00A90C89"/>
    <w:p w14:paraId="5E46CC00" w14:textId="77777777" w:rsidR="00A90C89" w:rsidRDefault="00A90C89" w:rsidP="00A90C89"/>
    <w:p w14:paraId="583408C3" w14:textId="77777777" w:rsidR="00A90C89" w:rsidRPr="00A90C89" w:rsidRDefault="00A90C89" w:rsidP="00A90C89"/>
    <w:p w14:paraId="0CD4E3B6" w14:textId="77777777" w:rsidR="00BB49C5" w:rsidRDefault="00BB49C5" w:rsidP="00BB49C5"/>
    <w:p w14:paraId="5878F28C" w14:textId="77777777" w:rsidR="00ED4BBB" w:rsidRDefault="00ED4BBB" w:rsidP="00ED4BBB">
      <w:pPr>
        <w:pStyle w:val="Heading5"/>
      </w:pPr>
      <w:r>
        <w:rPr>
          <w:rFonts w:hint="cs"/>
          <w:cs/>
        </w:rPr>
        <w:lastRenderedPageBreak/>
        <w:t>ลำดับที่</w:t>
      </w:r>
      <w:r w:rsidR="00BB49C5">
        <w:rPr>
          <w:cs/>
        </w:rPr>
        <w:t xml:space="preserve">9 </w:t>
      </w:r>
    </w:p>
    <w:p w14:paraId="5E306308" w14:textId="211FB53F" w:rsidR="00BB49C5" w:rsidRDefault="00ED4BBB" w:rsidP="00ED4BBB">
      <w:pPr>
        <w:pStyle w:val="Heading6"/>
      </w:pPr>
      <w:r>
        <w:rPr>
          <w:rFonts w:hint="cs"/>
          <w:cs/>
        </w:rPr>
        <w:t>อาจารย์</w:t>
      </w:r>
      <w:r w:rsidR="00BB49C5">
        <w:rPr>
          <w:cs/>
        </w:rPr>
        <w:t>ศิริพัฒน์ มณีแก้ว</w:t>
      </w:r>
    </w:p>
    <w:p w14:paraId="1D6979DF" w14:textId="6D921982" w:rsidR="00BB49C5" w:rsidRDefault="00BB49C5" w:rsidP="00ED4BBB">
      <w:pPr>
        <w:pStyle w:val="Heading6"/>
      </w:pPr>
      <w:r>
        <w:rPr>
          <w:cs/>
        </w:rPr>
        <w:t xml:space="preserve">คุณวุฒิ </w:t>
      </w:r>
    </w:p>
    <w:p w14:paraId="72752881" w14:textId="77777777" w:rsidR="00BB49C5" w:rsidRDefault="00BB49C5" w:rsidP="00ED4BBB">
      <w:pPr>
        <w:pStyle w:val="Heading7"/>
      </w:pPr>
      <w:r>
        <w:rPr>
          <w:cs/>
        </w:rPr>
        <w:t>ปร.ด. (วิศวกรรมโยธาและการศึกษา)</w:t>
      </w:r>
    </w:p>
    <w:p w14:paraId="139FBFCF" w14:textId="77777777" w:rsidR="00BB49C5" w:rsidRDefault="00BB49C5" w:rsidP="00ED4BBB">
      <w:pPr>
        <w:pStyle w:val="Heading7"/>
      </w:pPr>
      <w:r>
        <w:rPr>
          <w:cs/>
        </w:rPr>
        <w:t>ค.อ.ม. (โยธา)</w:t>
      </w:r>
    </w:p>
    <w:p w14:paraId="52D975B9" w14:textId="0C4DBE97" w:rsidR="00BB49C5" w:rsidRDefault="00BB49C5" w:rsidP="00ED4BBB">
      <w:pPr>
        <w:pStyle w:val="Heading7"/>
      </w:pPr>
      <w:r>
        <w:rPr>
          <w:cs/>
        </w:rPr>
        <w:t>ค.อ.บ. (วิศวกรรมโยธา)</w:t>
      </w:r>
    </w:p>
    <w:p w14:paraId="63095307" w14:textId="50FCDCD2" w:rsidR="00BB49C5" w:rsidRDefault="00BB49C5" w:rsidP="00ED4BBB">
      <w:pPr>
        <w:pStyle w:val="Heading6"/>
      </w:pPr>
      <w:r>
        <w:rPr>
          <w:cs/>
        </w:rPr>
        <w:t>สำเร็จการศึกษาจาก สถาบัน/ประเทศ</w:t>
      </w:r>
    </w:p>
    <w:p w14:paraId="77C321C2" w14:textId="77777777" w:rsidR="00BB49C5" w:rsidRDefault="00BB49C5" w:rsidP="00ED4BBB">
      <w:pPr>
        <w:pStyle w:val="Heading7"/>
      </w:pPr>
      <w:r>
        <w:rPr>
          <w:cs/>
        </w:rPr>
        <w:t xml:space="preserve">มหาวิทยาลัยเทคโนโลยีพระจอมเกล้าพระนครเหนือ </w:t>
      </w:r>
      <w:r>
        <w:t xml:space="preserve">| </w:t>
      </w:r>
      <w:r>
        <w:rPr>
          <w:cs/>
        </w:rPr>
        <w:t>ปี พ.ศ. 2563</w:t>
      </w:r>
    </w:p>
    <w:p w14:paraId="13F3171A" w14:textId="77777777" w:rsidR="00BB49C5" w:rsidRDefault="00BB49C5" w:rsidP="00ED4BBB">
      <w:pPr>
        <w:pStyle w:val="Heading7"/>
      </w:pPr>
      <w:r>
        <w:rPr>
          <w:cs/>
        </w:rPr>
        <w:t xml:space="preserve">มหาวิทยาลัยเทคโนโลยีพระจอมเกล้าพระนครเหนือ </w:t>
      </w:r>
      <w:r>
        <w:t xml:space="preserve">| </w:t>
      </w:r>
      <w:r>
        <w:rPr>
          <w:cs/>
        </w:rPr>
        <w:t>ปี พ.ศ. 2557</w:t>
      </w:r>
    </w:p>
    <w:p w14:paraId="6FC9EB3A" w14:textId="77777777" w:rsidR="00BB49C5" w:rsidRDefault="00BB49C5" w:rsidP="00ED4BBB">
      <w:pPr>
        <w:pStyle w:val="Heading7"/>
      </w:pPr>
      <w:r>
        <w:rPr>
          <w:cs/>
        </w:rPr>
        <w:t xml:space="preserve">มหาวิทยาลัยเทคโนโลยีพระจอมเกล้าพระนครเหนือ </w:t>
      </w:r>
      <w:r>
        <w:t xml:space="preserve">| </w:t>
      </w:r>
      <w:r>
        <w:rPr>
          <w:cs/>
        </w:rPr>
        <w:t>ปี พ.ศ. 2553</w:t>
      </w:r>
    </w:p>
    <w:p w14:paraId="5E2A890D" w14:textId="62EF6456" w:rsidR="00863D2E" w:rsidRPr="00863D2E" w:rsidRDefault="007C2B8B" w:rsidP="00863D2E">
      <w:pPr>
        <w:pStyle w:val="Heading2"/>
      </w:pPr>
      <w:r w:rsidRPr="007C2B8B">
        <w:rPr>
          <w:cs/>
        </w:rPr>
        <w:t>องค์ประกอบที่ 6 คุณสมบ</w:t>
      </w:r>
      <w:r>
        <w:rPr>
          <w:rFonts w:hint="cs"/>
          <w:cs/>
        </w:rPr>
        <w:t>ัติ</w:t>
      </w:r>
      <w:r w:rsidRPr="007C2B8B">
        <w:rPr>
          <w:cs/>
        </w:rPr>
        <w:t>ของผ</w:t>
      </w:r>
      <w:r>
        <w:rPr>
          <w:rFonts w:hint="cs"/>
          <w:cs/>
        </w:rPr>
        <w:t>ู้เข้าศึ</w:t>
      </w:r>
      <w:r w:rsidRPr="007C2B8B">
        <w:rPr>
          <w:cs/>
        </w:rPr>
        <w:t>กษา</w:t>
      </w:r>
    </w:p>
    <w:p w14:paraId="20BF0D9D" w14:textId="35D38EE9" w:rsidR="00863D2E" w:rsidRDefault="00863D2E" w:rsidP="006424E7">
      <w:pPr>
        <w:pStyle w:val="Heading3"/>
      </w:pPr>
      <w:r>
        <w:rPr>
          <w:cs/>
        </w:rPr>
        <w:t>คุณสมบัติของผู้เข้าศึกษา</w:t>
      </w:r>
    </w:p>
    <w:p w14:paraId="579FBCB6" w14:textId="4EF4C37D" w:rsidR="00863D2E" w:rsidRDefault="00863D2E" w:rsidP="00863D2E">
      <w:pPr>
        <w:pStyle w:val="Heading4"/>
      </w:pPr>
      <w:r>
        <w:rPr>
          <w:cs/>
        </w:rPr>
        <w:t>เป็นผู้สําเร็จการศึกษาระดับประกาศนียบัตรวิชาชีพ (ปวช.) ในสาขาวิชาช่างก่อสร้าง ช่าง</w:t>
      </w:r>
      <w:r>
        <w:rPr>
          <w:cs/>
        </w:rPr>
        <w:tab/>
      </w:r>
      <w:r>
        <w:rPr>
          <w:cs/>
        </w:rPr>
        <w:tab/>
        <w:t>โยธาช่างสํารวจ หรือเทียบเท่าโดยความเห็นชอบจากภาควิชา จากสถาบันการศึกษาซึ่ง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กระทรวงศึกษาธิการรับรอง</w:t>
      </w:r>
    </w:p>
    <w:p w14:paraId="26178356" w14:textId="1EFC6655" w:rsidR="00863D2E" w:rsidRDefault="00863D2E" w:rsidP="00863D2E">
      <w:pPr>
        <w:pStyle w:val="Heading4"/>
      </w:pPr>
      <w:r>
        <w:rPr>
          <w:cs/>
        </w:rPr>
        <w:t>เป็นผู้สําเร็จการศึกษาระดับมัธยมศึกษาตอนปลาย (ม.6) เน้นกลุ่มสาระการเรียนรู้ทางด้าน</w:t>
      </w:r>
    </w:p>
    <w:p w14:paraId="43883F20" w14:textId="66DDB26A" w:rsidR="00863D2E" w:rsidRDefault="00863D2E" w:rsidP="00863D2E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คณิตศาสตร์-วิทยาศาสตร์และเทคโนโลยีที่ผ่านการเรียนรายวิชาในกลุ่มสาระการเรียนรู้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ทางด้านคณิตศาสตร์-วิทยาศาสตร์และเทคโนโลยีไม่น้อยกว่า 30 หน่วยกิต จาก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สถาบันการศึกษาซึ่งกระทรวงศึกษาธิการรับรอง</w:t>
      </w:r>
    </w:p>
    <w:p w14:paraId="0AA0AE65" w14:textId="6708DC8E" w:rsidR="00586EC7" w:rsidRDefault="00863D2E" w:rsidP="00586EC7">
      <w:pPr>
        <w:pStyle w:val="Heading4"/>
      </w:pPr>
      <w:r>
        <w:rPr>
          <w:cs/>
        </w:rPr>
        <w:lastRenderedPageBreak/>
        <w:t>คุณสมบัติอื่น ๆ เป็นไปตามระเบียบมหาวิทยาลัยเทคโนโลยีพระจอมเกล้าพระนครเหนือ ว่า</w:t>
      </w:r>
      <w:r>
        <w:rPr>
          <w:cs/>
        </w:rPr>
        <w:tab/>
      </w:r>
      <w:r>
        <w:rPr>
          <w:cs/>
        </w:rPr>
        <w:tab/>
        <w:t>ด้วยการศึกษาระดับปริญญาบัณฑิต</w:t>
      </w:r>
    </w:p>
    <w:p w14:paraId="638156B5" w14:textId="42D098AF" w:rsidR="007F49EA" w:rsidRPr="007F49EA" w:rsidRDefault="00F308CD" w:rsidP="006424E7">
      <w:pPr>
        <w:pStyle w:val="Heading3"/>
      </w:pPr>
      <w:r w:rsidRPr="00F308CD">
        <w:rPr>
          <w:cs/>
        </w:rPr>
        <w:t>องค์ประกอบที่ 7 การประเมินผลการเร</w:t>
      </w:r>
      <w:r>
        <w:rPr>
          <w:rFonts w:hint="cs"/>
          <w:cs/>
        </w:rPr>
        <w:t>ี</w:t>
      </w:r>
      <w:r w:rsidRPr="00F308CD">
        <w:rPr>
          <w:cs/>
        </w:rPr>
        <w:t>ยนและเกณฑ</w:t>
      </w:r>
      <w:r>
        <w:rPr>
          <w:rFonts w:hint="cs"/>
          <w:cs/>
        </w:rPr>
        <w:t>์การสำเร็จการศึกษา</w:t>
      </w:r>
    </w:p>
    <w:p w14:paraId="5400381F" w14:textId="28C7BC2B" w:rsidR="007F49EA" w:rsidRDefault="007F49EA" w:rsidP="00234FE7">
      <w:pPr>
        <w:pStyle w:val="Heading4"/>
      </w:pPr>
      <w:r>
        <w:rPr>
          <w:cs/>
        </w:rPr>
        <w:t>กฎระเบียบหรือหลักเกณฑ์ในการให้ระดับคะแนน (เกรด)</w:t>
      </w:r>
    </w:p>
    <w:p w14:paraId="722DEB0F" w14:textId="0A7F01AE" w:rsidR="007F49EA" w:rsidRDefault="007F49EA" w:rsidP="00234FE7">
      <w:pPr>
        <w:pStyle w:val="Heading5"/>
      </w:pPr>
      <w:r>
        <w:rPr>
          <w:cs/>
        </w:rPr>
        <w:t>เป็นไปตามระเบียบมหาวิทยาลัยเทคโนโลยพระจอมเกล</w:t>
      </w:r>
      <w:r>
        <w:rPr>
          <w:rFonts w:hint="cs"/>
          <w:cs/>
        </w:rPr>
        <w:t>้า</w:t>
      </w:r>
      <w:r>
        <w:rPr>
          <w:cs/>
        </w:rPr>
        <w:t>พระนครเหนือ ว่าด้วย</w:t>
      </w:r>
      <w:r w:rsidR="00234FE7">
        <w:rPr>
          <w:cs/>
        </w:rPr>
        <w:tab/>
      </w:r>
      <w:r w:rsidR="00234FE7">
        <w:rPr>
          <w:cs/>
        </w:rPr>
        <w:tab/>
      </w:r>
      <w:r>
        <w:rPr>
          <w:cs/>
        </w:rPr>
        <w:t>การศึกษาระดับปริญญาบัณฑ</w:t>
      </w:r>
      <w:r>
        <w:rPr>
          <w:rFonts w:hint="cs"/>
          <w:cs/>
        </w:rPr>
        <w:t>ิต</w:t>
      </w:r>
    </w:p>
    <w:p w14:paraId="669F8D44" w14:textId="45702B67" w:rsidR="007F49EA" w:rsidRDefault="007F49EA" w:rsidP="0065028E">
      <w:pPr>
        <w:pStyle w:val="Heading4"/>
      </w:pPr>
      <w:r>
        <w:rPr>
          <w:cs/>
        </w:rPr>
        <w:t>กระบวนการทวนสอบมาตรฐานผลสัมฤทธิ์ของนักศ</w:t>
      </w:r>
      <w:r>
        <w:rPr>
          <w:rFonts w:hint="cs"/>
          <w:cs/>
        </w:rPr>
        <w:t>ึกษา</w:t>
      </w:r>
    </w:p>
    <w:p w14:paraId="7315523B" w14:textId="1607004C" w:rsidR="007F49EA" w:rsidRDefault="007F49EA" w:rsidP="0065028E">
      <w:pPr>
        <w:pStyle w:val="Heading5"/>
      </w:pPr>
      <w:r>
        <w:rPr>
          <w:cs/>
        </w:rPr>
        <w:t>กระบวนการที่ใช้ในการทวนสอบตามมาตรฐานผลการเรียนรู้ของหลักสูตรโดยให้</w:t>
      </w:r>
      <w:r w:rsidR="0065028E">
        <w:rPr>
          <w:cs/>
        </w:rPr>
        <w:tab/>
      </w:r>
      <w:r w:rsidR="0065028E">
        <w:rPr>
          <w:cs/>
        </w:rPr>
        <w:tab/>
      </w:r>
      <w:r>
        <w:rPr>
          <w:cs/>
        </w:rPr>
        <w:t>ครอบคลุมนักศึกษาที่ยังไม่สําเร็จการศึกษา และนักศึกษาที่</w:t>
      </w:r>
      <w:r>
        <w:rPr>
          <w:rFonts w:hint="cs"/>
          <w:cs/>
        </w:rPr>
        <w:t>ส</w:t>
      </w:r>
      <w:r w:rsidR="00234FE7">
        <w:rPr>
          <w:rFonts w:hint="cs"/>
          <w:cs/>
        </w:rPr>
        <w:t>ำเร็จการศึกษา</w:t>
      </w:r>
      <w:r>
        <w:rPr>
          <w:cs/>
        </w:rPr>
        <w:t>แล</w:t>
      </w:r>
      <w:r w:rsidR="00234FE7">
        <w:rPr>
          <w:rFonts w:hint="cs"/>
          <w:cs/>
        </w:rPr>
        <w:t>้ว</w:t>
      </w:r>
    </w:p>
    <w:p w14:paraId="140087B7" w14:textId="1954DC12" w:rsidR="007F49EA" w:rsidRDefault="007F49EA" w:rsidP="0065028E">
      <w:pPr>
        <w:pStyle w:val="Heading4"/>
      </w:pPr>
      <w:r>
        <w:rPr>
          <w:cs/>
        </w:rPr>
        <w:t>เกณฑ์การสําเร็จการศึกษาตามหลักส</w:t>
      </w:r>
      <w:r w:rsidR="0065028E">
        <w:rPr>
          <w:rFonts w:hint="cs"/>
          <w:cs/>
        </w:rPr>
        <w:t>ูตร</w:t>
      </w:r>
    </w:p>
    <w:p w14:paraId="0EF2BF85" w14:textId="26FC18CC" w:rsidR="007F49EA" w:rsidRDefault="007F49EA" w:rsidP="0065028E">
      <w:pPr>
        <w:pStyle w:val="Heading5"/>
      </w:pPr>
      <w:r>
        <w:rPr>
          <w:cs/>
        </w:rPr>
        <w:t>นักศึกษาต้องเรียนครบตามจํานวนหน่วยกิตที่กําหนดไว้ในหลักสูตร โดยมีค่าลําดับขั้น</w:t>
      </w:r>
      <w:r w:rsidR="0065028E">
        <w:rPr>
          <w:cs/>
        </w:rPr>
        <w:tab/>
      </w:r>
      <w:r>
        <w:rPr>
          <w:cs/>
        </w:rPr>
        <w:t>สะสมเฉลี่ยตลอดทั้งหลักสูตร ไม่น้อยกว่า 2.00 จากระบบ 4 ระดับคะแนนหรือ</w:t>
      </w:r>
      <w:r w:rsidR="0065028E">
        <w:rPr>
          <w:cs/>
        </w:rPr>
        <w:tab/>
      </w:r>
      <w:r>
        <w:rPr>
          <w:cs/>
        </w:rPr>
        <w:t>เทียบเท่า และบรรลุผลลัพธ์การเรียนรู้ตามมาตรฐานคุณวุฒิระดับปริญญาตรี</w:t>
      </w:r>
    </w:p>
    <w:p w14:paraId="47403CC4" w14:textId="73AC6B51" w:rsidR="005D4D0A" w:rsidRPr="002C48BC" w:rsidRDefault="007F49EA" w:rsidP="0065028E">
      <w:pPr>
        <w:pStyle w:val="Heading5"/>
        <w:rPr>
          <w:cs/>
        </w:rPr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</w:t>
      </w:r>
      <w:r w:rsidR="0065028E">
        <w:rPr>
          <w:cs/>
        </w:rPr>
        <w:tab/>
      </w:r>
      <w:r>
        <w:rPr>
          <w:cs/>
        </w:rPr>
        <w:t>การศึกษาระดับปริญญาบัณฑิต</w:t>
      </w:r>
    </w:p>
    <w:sectPr w:rsidR="005D4D0A" w:rsidRPr="002C48BC" w:rsidSect="00115118">
      <w:type w:val="continuous"/>
      <w:pgSz w:w="11907" w:h="16840" w:code="9"/>
      <w:pgMar w:top="1985" w:right="907" w:bottom="1440" w:left="136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0432" w14:textId="77777777" w:rsidR="00E93DA4" w:rsidRDefault="00E93DA4" w:rsidP="00001A31">
      <w:r>
        <w:separator/>
      </w:r>
    </w:p>
  </w:endnote>
  <w:endnote w:type="continuationSeparator" w:id="0">
    <w:p w14:paraId="2F723024" w14:textId="77777777" w:rsidR="00E93DA4" w:rsidRDefault="00E93DA4" w:rsidP="0000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C85E7" w14:textId="77777777" w:rsidR="00E93DA4" w:rsidRDefault="00E93DA4" w:rsidP="00001A31">
      <w:r>
        <w:separator/>
      </w:r>
    </w:p>
  </w:footnote>
  <w:footnote w:type="continuationSeparator" w:id="0">
    <w:p w14:paraId="4253BFD3" w14:textId="77777777" w:rsidR="00E93DA4" w:rsidRDefault="00E93DA4" w:rsidP="00001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multilevel"/>
    <w:tmpl w:val="1422DC52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0" w:firstLine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0" w:firstLine="124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pStyle w:val="Heading5"/>
      <w:lvlText w:val="%5)"/>
      <w:lvlJc w:val="left"/>
      <w:pPr>
        <w:tabs>
          <w:tab w:val="num" w:pos="2552"/>
        </w:tabs>
        <w:ind w:left="0" w:firstLine="2126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none"/>
      <w:pStyle w:val="Heading6"/>
      <w:lvlText w:val="-"/>
      <w:lvlJc w:val="left"/>
      <w:pPr>
        <w:tabs>
          <w:tab w:val="num" w:pos="2835"/>
        </w:tabs>
        <w:ind w:left="0" w:firstLine="2552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Restart w:val="1"/>
      <w:pStyle w:val="Heading8"/>
      <w:suff w:val="nothing"/>
      <w:lvlText w:val="ภาพที่  %1-%8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  <w:lvl w:ilvl="8">
      <w:start w:val="1"/>
      <w:numFmt w:val="decimal"/>
      <w:lvlRestart w:val="1"/>
      <w:pStyle w:val="Heading9"/>
      <w:suff w:val="nothing"/>
      <w:lvlText w:val="ตารางที่  %1-%9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</w:abstractNum>
  <w:abstractNum w:abstractNumId="1" w15:restartNumberingAfterBreak="0">
    <w:nsid w:val="0DB041FF"/>
    <w:multiLevelType w:val="hybridMultilevel"/>
    <w:tmpl w:val="8C9CD674"/>
    <w:lvl w:ilvl="0" w:tplc="B504D5AA">
      <w:start w:val="2"/>
      <w:numFmt w:val="bullet"/>
      <w:lvlText w:val="-"/>
      <w:lvlJc w:val="left"/>
      <w:pPr>
        <w:ind w:left="3457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7" w:hanging="360"/>
      </w:pPr>
      <w:rPr>
        <w:rFonts w:ascii="Wingdings" w:hAnsi="Wingdings" w:hint="default"/>
      </w:rPr>
    </w:lvl>
  </w:abstractNum>
  <w:abstractNum w:abstractNumId="2" w15:restartNumberingAfterBreak="0">
    <w:nsid w:val="0F64162E"/>
    <w:multiLevelType w:val="hybridMultilevel"/>
    <w:tmpl w:val="EF6ED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641D3B"/>
    <w:multiLevelType w:val="multilevel"/>
    <w:tmpl w:val="3AA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285F"/>
    <w:multiLevelType w:val="multilevel"/>
    <w:tmpl w:val="1D9A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F1377"/>
    <w:multiLevelType w:val="multilevel"/>
    <w:tmpl w:val="CC6CBF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1871" w:hanging="73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suff w:val="space"/>
      <w:lvlText w:val="%1.%2.%3.%4.%5"/>
      <w:lvlJc w:val="left"/>
      <w:pPr>
        <w:ind w:left="2722" w:hanging="87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suff w:val="space"/>
      <w:lvlText w:val="%1.%2.%3.%4.%5.%6"/>
      <w:lvlJc w:val="left"/>
      <w:pPr>
        <w:ind w:left="3742" w:hanging="104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37E76429"/>
    <w:multiLevelType w:val="multilevel"/>
    <w:tmpl w:val="AE2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A67F1"/>
    <w:multiLevelType w:val="multilevel"/>
    <w:tmpl w:val="C2F820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8890FDD"/>
    <w:multiLevelType w:val="multilevel"/>
    <w:tmpl w:val="8FF883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9" w15:restartNumberingAfterBreak="0">
    <w:nsid w:val="72A90A79"/>
    <w:multiLevelType w:val="multilevel"/>
    <w:tmpl w:val="2EDAEF42"/>
    <w:lvl w:ilvl="0">
      <w:start w:val="1"/>
      <w:numFmt w:val="decimal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E252F0C"/>
    <w:multiLevelType w:val="multilevel"/>
    <w:tmpl w:val="2016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730622">
    <w:abstractNumId w:val="0"/>
  </w:num>
  <w:num w:numId="2" w16cid:durableId="518812176">
    <w:abstractNumId w:val="0"/>
  </w:num>
  <w:num w:numId="3" w16cid:durableId="978729405">
    <w:abstractNumId w:val="0"/>
  </w:num>
  <w:num w:numId="4" w16cid:durableId="1446269163">
    <w:abstractNumId w:val="0"/>
  </w:num>
  <w:num w:numId="5" w16cid:durableId="432938027">
    <w:abstractNumId w:val="0"/>
  </w:num>
  <w:num w:numId="6" w16cid:durableId="1922446592">
    <w:abstractNumId w:val="0"/>
  </w:num>
  <w:num w:numId="7" w16cid:durableId="1711108581">
    <w:abstractNumId w:val="0"/>
  </w:num>
  <w:num w:numId="8" w16cid:durableId="1230652334">
    <w:abstractNumId w:val="0"/>
  </w:num>
  <w:num w:numId="9" w16cid:durableId="250941391">
    <w:abstractNumId w:val="5"/>
  </w:num>
  <w:num w:numId="10" w16cid:durableId="437675022">
    <w:abstractNumId w:val="7"/>
  </w:num>
  <w:num w:numId="11" w16cid:durableId="18025323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1584615">
    <w:abstractNumId w:val="9"/>
  </w:num>
  <w:num w:numId="13" w16cid:durableId="2139368674">
    <w:abstractNumId w:val="8"/>
  </w:num>
  <w:num w:numId="14" w16cid:durableId="781531068">
    <w:abstractNumId w:val="1"/>
  </w:num>
  <w:num w:numId="15" w16cid:durableId="7846144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5479501">
    <w:abstractNumId w:val="2"/>
  </w:num>
  <w:num w:numId="17" w16cid:durableId="4355590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0883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3790945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4820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80415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70147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392546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986495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877326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94020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3207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3917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92726901">
    <w:abstractNumId w:val="3"/>
  </w:num>
  <w:num w:numId="30" w16cid:durableId="923338500">
    <w:abstractNumId w:val="6"/>
  </w:num>
  <w:num w:numId="31" w16cid:durableId="40326195">
    <w:abstractNumId w:val="10"/>
  </w:num>
  <w:num w:numId="32" w16cid:durableId="272905035">
    <w:abstractNumId w:val="4"/>
  </w:num>
  <w:num w:numId="33" w16cid:durableId="12158505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07742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5414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mirrorMargins/>
  <w:proofState w:spelling="clean" w:grammar="clean"/>
  <w:attachedTemplate r:id="rId1"/>
  <w:linkStyles/>
  <w:defaultTabStop w:val="720"/>
  <w:evenAndOddHeaders/>
  <w:drawingGridHorizontalSpacing w:val="15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64"/>
    <w:rsid w:val="00001A31"/>
    <w:rsid w:val="00002ADD"/>
    <w:rsid w:val="0000302A"/>
    <w:rsid w:val="00004857"/>
    <w:rsid w:val="00005DAD"/>
    <w:rsid w:val="000109D2"/>
    <w:rsid w:val="00010DA2"/>
    <w:rsid w:val="00011193"/>
    <w:rsid w:val="00011C05"/>
    <w:rsid w:val="000222B6"/>
    <w:rsid w:val="00030460"/>
    <w:rsid w:val="00031695"/>
    <w:rsid w:val="0003238C"/>
    <w:rsid w:val="0004493A"/>
    <w:rsid w:val="00047320"/>
    <w:rsid w:val="00047BFE"/>
    <w:rsid w:val="000579DC"/>
    <w:rsid w:val="00062877"/>
    <w:rsid w:val="00064319"/>
    <w:rsid w:val="000758AF"/>
    <w:rsid w:val="0008069C"/>
    <w:rsid w:val="00080925"/>
    <w:rsid w:val="000827AC"/>
    <w:rsid w:val="000923F3"/>
    <w:rsid w:val="00094F59"/>
    <w:rsid w:val="00096685"/>
    <w:rsid w:val="00096C6B"/>
    <w:rsid w:val="000A1B6F"/>
    <w:rsid w:val="000A1FD8"/>
    <w:rsid w:val="000A64F1"/>
    <w:rsid w:val="000A7D3B"/>
    <w:rsid w:val="000B0D9C"/>
    <w:rsid w:val="000B330C"/>
    <w:rsid w:val="000B5814"/>
    <w:rsid w:val="000B6047"/>
    <w:rsid w:val="000C0AD4"/>
    <w:rsid w:val="000C0E81"/>
    <w:rsid w:val="000C415E"/>
    <w:rsid w:val="000C442C"/>
    <w:rsid w:val="000C45AE"/>
    <w:rsid w:val="000C46D2"/>
    <w:rsid w:val="000C5315"/>
    <w:rsid w:val="000C5466"/>
    <w:rsid w:val="000D1B2F"/>
    <w:rsid w:val="000D2C12"/>
    <w:rsid w:val="000D68BA"/>
    <w:rsid w:val="000D6B6A"/>
    <w:rsid w:val="000E1897"/>
    <w:rsid w:val="000E434F"/>
    <w:rsid w:val="000E5792"/>
    <w:rsid w:val="000E7321"/>
    <w:rsid w:val="000F06A0"/>
    <w:rsid w:val="000F2C89"/>
    <w:rsid w:val="000F2E79"/>
    <w:rsid w:val="000F4C11"/>
    <w:rsid w:val="000F55FF"/>
    <w:rsid w:val="000F6E5B"/>
    <w:rsid w:val="00100994"/>
    <w:rsid w:val="00102BD0"/>
    <w:rsid w:val="00104E03"/>
    <w:rsid w:val="00104F33"/>
    <w:rsid w:val="00105E68"/>
    <w:rsid w:val="001062AF"/>
    <w:rsid w:val="0010694E"/>
    <w:rsid w:val="001069FF"/>
    <w:rsid w:val="00106FAA"/>
    <w:rsid w:val="00111057"/>
    <w:rsid w:val="00111FAF"/>
    <w:rsid w:val="00112C78"/>
    <w:rsid w:val="00113742"/>
    <w:rsid w:val="001143FF"/>
    <w:rsid w:val="001145CD"/>
    <w:rsid w:val="00114829"/>
    <w:rsid w:val="00115118"/>
    <w:rsid w:val="00124BDD"/>
    <w:rsid w:val="00130422"/>
    <w:rsid w:val="001324C3"/>
    <w:rsid w:val="0013344F"/>
    <w:rsid w:val="00133D18"/>
    <w:rsid w:val="001371B3"/>
    <w:rsid w:val="001427C4"/>
    <w:rsid w:val="00142842"/>
    <w:rsid w:val="0015129F"/>
    <w:rsid w:val="001513FA"/>
    <w:rsid w:val="001519FA"/>
    <w:rsid w:val="001520A2"/>
    <w:rsid w:val="001547DE"/>
    <w:rsid w:val="00154F7F"/>
    <w:rsid w:val="00156032"/>
    <w:rsid w:val="0015789C"/>
    <w:rsid w:val="001600AC"/>
    <w:rsid w:val="00160A6F"/>
    <w:rsid w:val="00161234"/>
    <w:rsid w:val="0016264E"/>
    <w:rsid w:val="00162FA1"/>
    <w:rsid w:val="0016584E"/>
    <w:rsid w:val="00166D1E"/>
    <w:rsid w:val="00170910"/>
    <w:rsid w:val="001724DB"/>
    <w:rsid w:val="00172F9F"/>
    <w:rsid w:val="00173C6C"/>
    <w:rsid w:val="001774AE"/>
    <w:rsid w:val="001807A1"/>
    <w:rsid w:val="00181F8D"/>
    <w:rsid w:val="00182198"/>
    <w:rsid w:val="00185E46"/>
    <w:rsid w:val="00192E8B"/>
    <w:rsid w:val="00194BA4"/>
    <w:rsid w:val="001972D9"/>
    <w:rsid w:val="001A0DF2"/>
    <w:rsid w:val="001A118D"/>
    <w:rsid w:val="001A31E0"/>
    <w:rsid w:val="001A410C"/>
    <w:rsid w:val="001A5EC7"/>
    <w:rsid w:val="001A6A7A"/>
    <w:rsid w:val="001B0541"/>
    <w:rsid w:val="001B6E61"/>
    <w:rsid w:val="001C41BF"/>
    <w:rsid w:val="001C7165"/>
    <w:rsid w:val="001D62B4"/>
    <w:rsid w:val="001D71E2"/>
    <w:rsid w:val="001E070C"/>
    <w:rsid w:val="001E268B"/>
    <w:rsid w:val="001E3CBD"/>
    <w:rsid w:val="001F7529"/>
    <w:rsid w:val="00201304"/>
    <w:rsid w:val="00201330"/>
    <w:rsid w:val="00204022"/>
    <w:rsid w:val="00206963"/>
    <w:rsid w:val="00210EEE"/>
    <w:rsid w:val="00213DD5"/>
    <w:rsid w:val="002146A2"/>
    <w:rsid w:val="00215B6D"/>
    <w:rsid w:val="002168FE"/>
    <w:rsid w:val="00221C2F"/>
    <w:rsid w:val="00222C0F"/>
    <w:rsid w:val="00223D7B"/>
    <w:rsid w:val="002329A1"/>
    <w:rsid w:val="00234FE7"/>
    <w:rsid w:val="00237A89"/>
    <w:rsid w:val="00241B1A"/>
    <w:rsid w:val="00243D73"/>
    <w:rsid w:val="00245E4E"/>
    <w:rsid w:val="0024673D"/>
    <w:rsid w:val="002550E6"/>
    <w:rsid w:val="00260E2C"/>
    <w:rsid w:val="002612A3"/>
    <w:rsid w:val="00264831"/>
    <w:rsid w:val="002654F9"/>
    <w:rsid w:val="00265E6F"/>
    <w:rsid w:val="00271505"/>
    <w:rsid w:val="00274C76"/>
    <w:rsid w:val="00275537"/>
    <w:rsid w:val="00275B78"/>
    <w:rsid w:val="0027633E"/>
    <w:rsid w:val="002763EC"/>
    <w:rsid w:val="0028202D"/>
    <w:rsid w:val="0028237E"/>
    <w:rsid w:val="0028795C"/>
    <w:rsid w:val="0029373E"/>
    <w:rsid w:val="00295B00"/>
    <w:rsid w:val="002A0919"/>
    <w:rsid w:val="002A62A0"/>
    <w:rsid w:val="002A6450"/>
    <w:rsid w:val="002A65F3"/>
    <w:rsid w:val="002A7D62"/>
    <w:rsid w:val="002B07B2"/>
    <w:rsid w:val="002B2FB7"/>
    <w:rsid w:val="002B43B9"/>
    <w:rsid w:val="002B4E1B"/>
    <w:rsid w:val="002C4559"/>
    <w:rsid w:val="002C48BC"/>
    <w:rsid w:val="002C5165"/>
    <w:rsid w:val="002C7329"/>
    <w:rsid w:val="002E0C34"/>
    <w:rsid w:val="002E4AE0"/>
    <w:rsid w:val="002E5C97"/>
    <w:rsid w:val="002F084A"/>
    <w:rsid w:val="002F1369"/>
    <w:rsid w:val="002F1CE1"/>
    <w:rsid w:val="002F26BA"/>
    <w:rsid w:val="002F344B"/>
    <w:rsid w:val="002F36A9"/>
    <w:rsid w:val="002F7AF5"/>
    <w:rsid w:val="00302EBC"/>
    <w:rsid w:val="00303659"/>
    <w:rsid w:val="00306B7E"/>
    <w:rsid w:val="00306DDD"/>
    <w:rsid w:val="0030797C"/>
    <w:rsid w:val="00314049"/>
    <w:rsid w:val="0031738C"/>
    <w:rsid w:val="003208AC"/>
    <w:rsid w:val="00320B9D"/>
    <w:rsid w:val="00325B55"/>
    <w:rsid w:val="0033076D"/>
    <w:rsid w:val="00330B00"/>
    <w:rsid w:val="00332CD3"/>
    <w:rsid w:val="0033675B"/>
    <w:rsid w:val="00336FE0"/>
    <w:rsid w:val="003404AE"/>
    <w:rsid w:val="00346DFE"/>
    <w:rsid w:val="00347228"/>
    <w:rsid w:val="00353878"/>
    <w:rsid w:val="003574F8"/>
    <w:rsid w:val="00362D5F"/>
    <w:rsid w:val="00362EBE"/>
    <w:rsid w:val="00367212"/>
    <w:rsid w:val="0036777B"/>
    <w:rsid w:val="003746FA"/>
    <w:rsid w:val="003831E5"/>
    <w:rsid w:val="00387F43"/>
    <w:rsid w:val="00387FDE"/>
    <w:rsid w:val="00391733"/>
    <w:rsid w:val="0039453B"/>
    <w:rsid w:val="00397BF3"/>
    <w:rsid w:val="003A0482"/>
    <w:rsid w:val="003B0F11"/>
    <w:rsid w:val="003B450E"/>
    <w:rsid w:val="003B4E08"/>
    <w:rsid w:val="003B745C"/>
    <w:rsid w:val="003C4B35"/>
    <w:rsid w:val="003C4D68"/>
    <w:rsid w:val="003C73AC"/>
    <w:rsid w:val="003D0788"/>
    <w:rsid w:val="003D0ABE"/>
    <w:rsid w:val="003D0D8B"/>
    <w:rsid w:val="003D25D0"/>
    <w:rsid w:val="003D2857"/>
    <w:rsid w:val="003D2CAD"/>
    <w:rsid w:val="003D32B6"/>
    <w:rsid w:val="003D33FB"/>
    <w:rsid w:val="003D4827"/>
    <w:rsid w:val="003D4D9C"/>
    <w:rsid w:val="003D4E73"/>
    <w:rsid w:val="003D4F6B"/>
    <w:rsid w:val="003D64EF"/>
    <w:rsid w:val="003D7585"/>
    <w:rsid w:val="003E176C"/>
    <w:rsid w:val="003E1AEC"/>
    <w:rsid w:val="003E4EBA"/>
    <w:rsid w:val="003E60C9"/>
    <w:rsid w:val="003E798F"/>
    <w:rsid w:val="003F0AE6"/>
    <w:rsid w:val="003F2448"/>
    <w:rsid w:val="003F729F"/>
    <w:rsid w:val="003F7837"/>
    <w:rsid w:val="003F7856"/>
    <w:rsid w:val="00400B79"/>
    <w:rsid w:val="00401394"/>
    <w:rsid w:val="004017B1"/>
    <w:rsid w:val="00402A2D"/>
    <w:rsid w:val="00404C8A"/>
    <w:rsid w:val="00404FE0"/>
    <w:rsid w:val="00405DD9"/>
    <w:rsid w:val="00407047"/>
    <w:rsid w:val="004142C7"/>
    <w:rsid w:val="004150B0"/>
    <w:rsid w:val="00416768"/>
    <w:rsid w:val="00416EC5"/>
    <w:rsid w:val="00416F18"/>
    <w:rsid w:val="0042010F"/>
    <w:rsid w:val="004214AF"/>
    <w:rsid w:val="004226B9"/>
    <w:rsid w:val="0042778B"/>
    <w:rsid w:val="00430548"/>
    <w:rsid w:val="00431285"/>
    <w:rsid w:val="004339D8"/>
    <w:rsid w:val="00434B06"/>
    <w:rsid w:val="00435200"/>
    <w:rsid w:val="00437C8B"/>
    <w:rsid w:val="0044075B"/>
    <w:rsid w:val="00441A01"/>
    <w:rsid w:val="00441F68"/>
    <w:rsid w:val="00443B69"/>
    <w:rsid w:val="00443BF0"/>
    <w:rsid w:val="00443C4F"/>
    <w:rsid w:val="00447973"/>
    <w:rsid w:val="004550E7"/>
    <w:rsid w:val="004569A4"/>
    <w:rsid w:val="00461E75"/>
    <w:rsid w:val="00461FAC"/>
    <w:rsid w:val="00462CF1"/>
    <w:rsid w:val="004632CA"/>
    <w:rsid w:val="0047641A"/>
    <w:rsid w:val="00476D4F"/>
    <w:rsid w:val="00482263"/>
    <w:rsid w:val="0048473E"/>
    <w:rsid w:val="00486424"/>
    <w:rsid w:val="00486760"/>
    <w:rsid w:val="0049058C"/>
    <w:rsid w:val="00496B06"/>
    <w:rsid w:val="004A0CF7"/>
    <w:rsid w:val="004A3F58"/>
    <w:rsid w:val="004A419C"/>
    <w:rsid w:val="004A458C"/>
    <w:rsid w:val="004A6C75"/>
    <w:rsid w:val="004A7130"/>
    <w:rsid w:val="004B3662"/>
    <w:rsid w:val="004B5DFE"/>
    <w:rsid w:val="004B6D24"/>
    <w:rsid w:val="004C1690"/>
    <w:rsid w:val="004C1A4E"/>
    <w:rsid w:val="004C29EB"/>
    <w:rsid w:val="004C3110"/>
    <w:rsid w:val="004D56A7"/>
    <w:rsid w:val="004D65E3"/>
    <w:rsid w:val="004E03A6"/>
    <w:rsid w:val="004E2DB9"/>
    <w:rsid w:val="004F2FC6"/>
    <w:rsid w:val="004F7376"/>
    <w:rsid w:val="004F7C6B"/>
    <w:rsid w:val="005001FF"/>
    <w:rsid w:val="00502933"/>
    <w:rsid w:val="00510207"/>
    <w:rsid w:val="00512764"/>
    <w:rsid w:val="00512F68"/>
    <w:rsid w:val="00514B96"/>
    <w:rsid w:val="00520F4D"/>
    <w:rsid w:val="00521138"/>
    <w:rsid w:val="005211B8"/>
    <w:rsid w:val="00522659"/>
    <w:rsid w:val="00525229"/>
    <w:rsid w:val="0052742B"/>
    <w:rsid w:val="00530BFC"/>
    <w:rsid w:val="0053392E"/>
    <w:rsid w:val="0053551C"/>
    <w:rsid w:val="00537807"/>
    <w:rsid w:val="00543615"/>
    <w:rsid w:val="00546248"/>
    <w:rsid w:val="00546475"/>
    <w:rsid w:val="0054740B"/>
    <w:rsid w:val="0056088D"/>
    <w:rsid w:val="00562251"/>
    <w:rsid w:val="00563B9F"/>
    <w:rsid w:val="00566C49"/>
    <w:rsid w:val="00567A50"/>
    <w:rsid w:val="005854D3"/>
    <w:rsid w:val="00586EC7"/>
    <w:rsid w:val="005875DF"/>
    <w:rsid w:val="00587946"/>
    <w:rsid w:val="00590DF9"/>
    <w:rsid w:val="00594DDE"/>
    <w:rsid w:val="0059680D"/>
    <w:rsid w:val="00597364"/>
    <w:rsid w:val="005A021A"/>
    <w:rsid w:val="005A10D2"/>
    <w:rsid w:val="005A2C6E"/>
    <w:rsid w:val="005A2E97"/>
    <w:rsid w:val="005A4EEB"/>
    <w:rsid w:val="005A5AA1"/>
    <w:rsid w:val="005A72BF"/>
    <w:rsid w:val="005A7B33"/>
    <w:rsid w:val="005B088B"/>
    <w:rsid w:val="005B09C0"/>
    <w:rsid w:val="005B1401"/>
    <w:rsid w:val="005B1869"/>
    <w:rsid w:val="005B1AFB"/>
    <w:rsid w:val="005B22A8"/>
    <w:rsid w:val="005C06FB"/>
    <w:rsid w:val="005C10EB"/>
    <w:rsid w:val="005C2907"/>
    <w:rsid w:val="005D0DE3"/>
    <w:rsid w:val="005D3C65"/>
    <w:rsid w:val="005D4D0A"/>
    <w:rsid w:val="005D78A6"/>
    <w:rsid w:val="005E0FB3"/>
    <w:rsid w:val="005E3AE5"/>
    <w:rsid w:val="005E6BF9"/>
    <w:rsid w:val="005F0EBE"/>
    <w:rsid w:val="005F14DC"/>
    <w:rsid w:val="005F3D01"/>
    <w:rsid w:val="005F69A4"/>
    <w:rsid w:val="0060028E"/>
    <w:rsid w:val="006071A0"/>
    <w:rsid w:val="0060725A"/>
    <w:rsid w:val="00610395"/>
    <w:rsid w:val="006123D8"/>
    <w:rsid w:val="0061266E"/>
    <w:rsid w:val="00617B17"/>
    <w:rsid w:val="00627621"/>
    <w:rsid w:val="00632C03"/>
    <w:rsid w:val="00633767"/>
    <w:rsid w:val="006362C8"/>
    <w:rsid w:val="006370D1"/>
    <w:rsid w:val="006379A5"/>
    <w:rsid w:val="006424E7"/>
    <w:rsid w:val="00642E68"/>
    <w:rsid w:val="0065028E"/>
    <w:rsid w:val="0065402F"/>
    <w:rsid w:val="006540AD"/>
    <w:rsid w:val="0065539C"/>
    <w:rsid w:val="00661004"/>
    <w:rsid w:val="006613DE"/>
    <w:rsid w:val="006628A9"/>
    <w:rsid w:val="006629E1"/>
    <w:rsid w:val="00663B67"/>
    <w:rsid w:val="006668A3"/>
    <w:rsid w:val="006669CC"/>
    <w:rsid w:val="00670E4E"/>
    <w:rsid w:val="006710E6"/>
    <w:rsid w:val="00673406"/>
    <w:rsid w:val="0067446E"/>
    <w:rsid w:val="00676B6C"/>
    <w:rsid w:val="006826B1"/>
    <w:rsid w:val="00687071"/>
    <w:rsid w:val="00692312"/>
    <w:rsid w:val="006940EC"/>
    <w:rsid w:val="006A0DAB"/>
    <w:rsid w:val="006A104C"/>
    <w:rsid w:val="006A22FF"/>
    <w:rsid w:val="006A2A1A"/>
    <w:rsid w:val="006A48E2"/>
    <w:rsid w:val="006A75D5"/>
    <w:rsid w:val="006B0505"/>
    <w:rsid w:val="006B26ED"/>
    <w:rsid w:val="006B5920"/>
    <w:rsid w:val="006B62D4"/>
    <w:rsid w:val="006B6F3B"/>
    <w:rsid w:val="006C2110"/>
    <w:rsid w:val="006C3077"/>
    <w:rsid w:val="006C41B1"/>
    <w:rsid w:val="006C4738"/>
    <w:rsid w:val="006C5249"/>
    <w:rsid w:val="006C7142"/>
    <w:rsid w:val="006D6500"/>
    <w:rsid w:val="006E053D"/>
    <w:rsid w:val="006E2AF2"/>
    <w:rsid w:val="006E3460"/>
    <w:rsid w:val="006E6C65"/>
    <w:rsid w:val="006F0675"/>
    <w:rsid w:val="007002A2"/>
    <w:rsid w:val="007013D1"/>
    <w:rsid w:val="007025E2"/>
    <w:rsid w:val="00704429"/>
    <w:rsid w:val="00704752"/>
    <w:rsid w:val="00705CF1"/>
    <w:rsid w:val="0071109C"/>
    <w:rsid w:val="007150BE"/>
    <w:rsid w:val="00717411"/>
    <w:rsid w:val="00717AD2"/>
    <w:rsid w:val="007214CD"/>
    <w:rsid w:val="00723281"/>
    <w:rsid w:val="00725C24"/>
    <w:rsid w:val="00732D44"/>
    <w:rsid w:val="0073307F"/>
    <w:rsid w:val="007341C2"/>
    <w:rsid w:val="007378E4"/>
    <w:rsid w:val="00740D69"/>
    <w:rsid w:val="007441D3"/>
    <w:rsid w:val="0074436A"/>
    <w:rsid w:val="007454B9"/>
    <w:rsid w:val="00745C60"/>
    <w:rsid w:val="00747187"/>
    <w:rsid w:val="00747BA2"/>
    <w:rsid w:val="00754956"/>
    <w:rsid w:val="00760765"/>
    <w:rsid w:val="0076151C"/>
    <w:rsid w:val="00761C3B"/>
    <w:rsid w:val="00764D36"/>
    <w:rsid w:val="007650A2"/>
    <w:rsid w:val="00771549"/>
    <w:rsid w:val="00771AEF"/>
    <w:rsid w:val="00772EF4"/>
    <w:rsid w:val="00775C9B"/>
    <w:rsid w:val="00776667"/>
    <w:rsid w:val="00781B47"/>
    <w:rsid w:val="00781D26"/>
    <w:rsid w:val="007825C9"/>
    <w:rsid w:val="007827C4"/>
    <w:rsid w:val="00782D92"/>
    <w:rsid w:val="00785691"/>
    <w:rsid w:val="0078657F"/>
    <w:rsid w:val="0078783D"/>
    <w:rsid w:val="00790717"/>
    <w:rsid w:val="00792CDF"/>
    <w:rsid w:val="0079323D"/>
    <w:rsid w:val="00793BCD"/>
    <w:rsid w:val="00796419"/>
    <w:rsid w:val="00797A1F"/>
    <w:rsid w:val="00797BF2"/>
    <w:rsid w:val="007A119D"/>
    <w:rsid w:val="007A44D9"/>
    <w:rsid w:val="007A6537"/>
    <w:rsid w:val="007A7042"/>
    <w:rsid w:val="007B079D"/>
    <w:rsid w:val="007B0C95"/>
    <w:rsid w:val="007B359F"/>
    <w:rsid w:val="007B5C56"/>
    <w:rsid w:val="007B6719"/>
    <w:rsid w:val="007B7A47"/>
    <w:rsid w:val="007C0650"/>
    <w:rsid w:val="007C1FF5"/>
    <w:rsid w:val="007C2B8B"/>
    <w:rsid w:val="007C3728"/>
    <w:rsid w:val="007C43DD"/>
    <w:rsid w:val="007C4A1C"/>
    <w:rsid w:val="007C7F4C"/>
    <w:rsid w:val="007D0705"/>
    <w:rsid w:val="007D1060"/>
    <w:rsid w:val="007D21FF"/>
    <w:rsid w:val="007D4393"/>
    <w:rsid w:val="007E0A4B"/>
    <w:rsid w:val="007E1A44"/>
    <w:rsid w:val="007E1F16"/>
    <w:rsid w:val="007E315A"/>
    <w:rsid w:val="007E4376"/>
    <w:rsid w:val="007E47EF"/>
    <w:rsid w:val="007E6465"/>
    <w:rsid w:val="007E675D"/>
    <w:rsid w:val="007F00B4"/>
    <w:rsid w:val="007F49EA"/>
    <w:rsid w:val="007F4E61"/>
    <w:rsid w:val="007F67EC"/>
    <w:rsid w:val="007F7C29"/>
    <w:rsid w:val="008029E4"/>
    <w:rsid w:val="0081056F"/>
    <w:rsid w:val="00815378"/>
    <w:rsid w:val="008155B5"/>
    <w:rsid w:val="00816A4E"/>
    <w:rsid w:val="00821EFC"/>
    <w:rsid w:val="0082259F"/>
    <w:rsid w:val="00822CAA"/>
    <w:rsid w:val="00827FA4"/>
    <w:rsid w:val="00830CC6"/>
    <w:rsid w:val="00834281"/>
    <w:rsid w:val="00836338"/>
    <w:rsid w:val="00842B11"/>
    <w:rsid w:val="008448A0"/>
    <w:rsid w:val="008528BB"/>
    <w:rsid w:val="00853399"/>
    <w:rsid w:val="00853535"/>
    <w:rsid w:val="00853FF8"/>
    <w:rsid w:val="00854BC7"/>
    <w:rsid w:val="00854C68"/>
    <w:rsid w:val="00854D55"/>
    <w:rsid w:val="00862D21"/>
    <w:rsid w:val="00863D2E"/>
    <w:rsid w:val="0086689C"/>
    <w:rsid w:val="00870EF6"/>
    <w:rsid w:val="00873F06"/>
    <w:rsid w:val="00874CD8"/>
    <w:rsid w:val="00874EEF"/>
    <w:rsid w:val="008772B9"/>
    <w:rsid w:val="008776BB"/>
    <w:rsid w:val="00880EE1"/>
    <w:rsid w:val="0088232E"/>
    <w:rsid w:val="0088501A"/>
    <w:rsid w:val="0088503A"/>
    <w:rsid w:val="00886B11"/>
    <w:rsid w:val="00887C1B"/>
    <w:rsid w:val="00892D4C"/>
    <w:rsid w:val="00895836"/>
    <w:rsid w:val="00897FA5"/>
    <w:rsid w:val="008A225B"/>
    <w:rsid w:val="008A3060"/>
    <w:rsid w:val="008B5A48"/>
    <w:rsid w:val="008B5F92"/>
    <w:rsid w:val="008B78E9"/>
    <w:rsid w:val="008C0D40"/>
    <w:rsid w:val="008C1774"/>
    <w:rsid w:val="008C29A1"/>
    <w:rsid w:val="008C6835"/>
    <w:rsid w:val="008D165C"/>
    <w:rsid w:val="008D2C5B"/>
    <w:rsid w:val="008D7C46"/>
    <w:rsid w:val="008E3E17"/>
    <w:rsid w:val="008F24F4"/>
    <w:rsid w:val="008F35CA"/>
    <w:rsid w:val="008F76F2"/>
    <w:rsid w:val="00900ABD"/>
    <w:rsid w:val="00900FD7"/>
    <w:rsid w:val="00901375"/>
    <w:rsid w:val="00902689"/>
    <w:rsid w:val="0090272F"/>
    <w:rsid w:val="00902BDA"/>
    <w:rsid w:val="00903715"/>
    <w:rsid w:val="00906D22"/>
    <w:rsid w:val="00910138"/>
    <w:rsid w:val="00914E00"/>
    <w:rsid w:val="00920800"/>
    <w:rsid w:val="00921969"/>
    <w:rsid w:val="0092356A"/>
    <w:rsid w:val="00926F52"/>
    <w:rsid w:val="00931952"/>
    <w:rsid w:val="00932228"/>
    <w:rsid w:val="00934607"/>
    <w:rsid w:val="00936BF9"/>
    <w:rsid w:val="00943F9A"/>
    <w:rsid w:val="00944DBE"/>
    <w:rsid w:val="00950F02"/>
    <w:rsid w:val="00951DA6"/>
    <w:rsid w:val="00952088"/>
    <w:rsid w:val="00952F7F"/>
    <w:rsid w:val="009552EE"/>
    <w:rsid w:val="00956B13"/>
    <w:rsid w:val="00961151"/>
    <w:rsid w:val="00962420"/>
    <w:rsid w:val="00963ACE"/>
    <w:rsid w:val="009644D2"/>
    <w:rsid w:val="0096456D"/>
    <w:rsid w:val="00966A9D"/>
    <w:rsid w:val="0096796E"/>
    <w:rsid w:val="00975928"/>
    <w:rsid w:val="00976FB8"/>
    <w:rsid w:val="009811D1"/>
    <w:rsid w:val="0098547C"/>
    <w:rsid w:val="00986306"/>
    <w:rsid w:val="00991DF0"/>
    <w:rsid w:val="0099523A"/>
    <w:rsid w:val="009978D9"/>
    <w:rsid w:val="009A3456"/>
    <w:rsid w:val="009A5532"/>
    <w:rsid w:val="009A5912"/>
    <w:rsid w:val="009B2A09"/>
    <w:rsid w:val="009B2A26"/>
    <w:rsid w:val="009B458C"/>
    <w:rsid w:val="009B4977"/>
    <w:rsid w:val="009C075A"/>
    <w:rsid w:val="009C0A34"/>
    <w:rsid w:val="009C0EB7"/>
    <w:rsid w:val="009C360D"/>
    <w:rsid w:val="009C436B"/>
    <w:rsid w:val="009C49CD"/>
    <w:rsid w:val="009C5039"/>
    <w:rsid w:val="009C7103"/>
    <w:rsid w:val="009C7B90"/>
    <w:rsid w:val="009D029A"/>
    <w:rsid w:val="009D11AA"/>
    <w:rsid w:val="009D4D39"/>
    <w:rsid w:val="009E0702"/>
    <w:rsid w:val="009E147D"/>
    <w:rsid w:val="009E3017"/>
    <w:rsid w:val="009E37ED"/>
    <w:rsid w:val="009E4F12"/>
    <w:rsid w:val="009E5208"/>
    <w:rsid w:val="009F0252"/>
    <w:rsid w:val="009F1AA8"/>
    <w:rsid w:val="009F2D14"/>
    <w:rsid w:val="009F6ECE"/>
    <w:rsid w:val="009F75D9"/>
    <w:rsid w:val="00A01152"/>
    <w:rsid w:val="00A01609"/>
    <w:rsid w:val="00A02B31"/>
    <w:rsid w:val="00A10201"/>
    <w:rsid w:val="00A1224D"/>
    <w:rsid w:val="00A173EE"/>
    <w:rsid w:val="00A17A88"/>
    <w:rsid w:val="00A2311E"/>
    <w:rsid w:val="00A23A86"/>
    <w:rsid w:val="00A23F68"/>
    <w:rsid w:val="00A3140B"/>
    <w:rsid w:val="00A318E9"/>
    <w:rsid w:val="00A32028"/>
    <w:rsid w:val="00A3261E"/>
    <w:rsid w:val="00A367E5"/>
    <w:rsid w:val="00A41A38"/>
    <w:rsid w:val="00A4205F"/>
    <w:rsid w:val="00A42747"/>
    <w:rsid w:val="00A45950"/>
    <w:rsid w:val="00A461A1"/>
    <w:rsid w:val="00A478F3"/>
    <w:rsid w:val="00A5308F"/>
    <w:rsid w:val="00A55CB1"/>
    <w:rsid w:val="00A56CC3"/>
    <w:rsid w:val="00A60C97"/>
    <w:rsid w:val="00A6119F"/>
    <w:rsid w:val="00A641DE"/>
    <w:rsid w:val="00A65162"/>
    <w:rsid w:val="00A71E69"/>
    <w:rsid w:val="00A722B5"/>
    <w:rsid w:val="00A73C1F"/>
    <w:rsid w:val="00A775E9"/>
    <w:rsid w:val="00A810B1"/>
    <w:rsid w:val="00A82A68"/>
    <w:rsid w:val="00A82C9D"/>
    <w:rsid w:val="00A82D25"/>
    <w:rsid w:val="00A85615"/>
    <w:rsid w:val="00A9004D"/>
    <w:rsid w:val="00A90C89"/>
    <w:rsid w:val="00A93ABE"/>
    <w:rsid w:val="00A9415B"/>
    <w:rsid w:val="00A96765"/>
    <w:rsid w:val="00AA239C"/>
    <w:rsid w:val="00AA28C1"/>
    <w:rsid w:val="00AA7109"/>
    <w:rsid w:val="00AB6A96"/>
    <w:rsid w:val="00AC3291"/>
    <w:rsid w:val="00AC59F8"/>
    <w:rsid w:val="00AC5D61"/>
    <w:rsid w:val="00AC790C"/>
    <w:rsid w:val="00AD18D6"/>
    <w:rsid w:val="00AD2270"/>
    <w:rsid w:val="00AD314B"/>
    <w:rsid w:val="00AD5785"/>
    <w:rsid w:val="00AE1001"/>
    <w:rsid w:val="00AE1704"/>
    <w:rsid w:val="00AE44F1"/>
    <w:rsid w:val="00AE6120"/>
    <w:rsid w:val="00AE6E9A"/>
    <w:rsid w:val="00AE739A"/>
    <w:rsid w:val="00AE7601"/>
    <w:rsid w:val="00B006B9"/>
    <w:rsid w:val="00B01413"/>
    <w:rsid w:val="00B03188"/>
    <w:rsid w:val="00B05981"/>
    <w:rsid w:val="00B0617A"/>
    <w:rsid w:val="00B071F1"/>
    <w:rsid w:val="00B20D92"/>
    <w:rsid w:val="00B21ECA"/>
    <w:rsid w:val="00B22BF6"/>
    <w:rsid w:val="00B22CDD"/>
    <w:rsid w:val="00B23BAE"/>
    <w:rsid w:val="00B24F2F"/>
    <w:rsid w:val="00B264E7"/>
    <w:rsid w:val="00B268DB"/>
    <w:rsid w:val="00B317E9"/>
    <w:rsid w:val="00B33C12"/>
    <w:rsid w:val="00B3444D"/>
    <w:rsid w:val="00B37635"/>
    <w:rsid w:val="00B379BE"/>
    <w:rsid w:val="00B41077"/>
    <w:rsid w:val="00B4379B"/>
    <w:rsid w:val="00B44D74"/>
    <w:rsid w:val="00B46C25"/>
    <w:rsid w:val="00B544E3"/>
    <w:rsid w:val="00B55295"/>
    <w:rsid w:val="00B56DAB"/>
    <w:rsid w:val="00B574D1"/>
    <w:rsid w:val="00B60835"/>
    <w:rsid w:val="00B64A43"/>
    <w:rsid w:val="00B72B32"/>
    <w:rsid w:val="00B77B10"/>
    <w:rsid w:val="00B8102F"/>
    <w:rsid w:val="00B83C08"/>
    <w:rsid w:val="00B8628F"/>
    <w:rsid w:val="00B87449"/>
    <w:rsid w:val="00B87BE9"/>
    <w:rsid w:val="00B916E0"/>
    <w:rsid w:val="00BA10BA"/>
    <w:rsid w:val="00BA6FF1"/>
    <w:rsid w:val="00BA7129"/>
    <w:rsid w:val="00BA72B1"/>
    <w:rsid w:val="00BB0FF5"/>
    <w:rsid w:val="00BB15A7"/>
    <w:rsid w:val="00BB49C5"/>
    <w:rsid w:val="00BB5D32"/>
    <w:rsid w:val="00BB7AF5"/>
    <w:rsid w:val="00BC37C5"/>
    <w:rsid w:val="00BC7890"/>
    <w:rsid w:val="00BD08C4"/>
    <w:rsid w:val="00BD175D"/>
    <w:rsid w:val="00BD58A3"/>
    <w:rsid w:val="00BE0CBF"/>
    <w:rsid w:val="00BE0D2C"/>
    <w:rsid w:val="00BE6D36"/>
    <w:rsid w:val="00BE6F5A"/>
    <w:rsid w:val="00BE7C59"/>
    <w:rsid w:val="00BF350A"/>
    <w:rsid w:val="00BF76E2"/>
    <w:rsid w:val="00C00FEC"/>
    <w:rsid w:val="00C021A7"/>
    <w:rsid w:val="00C02905"/>
    <w:rsid w:val="00C05198"/>
    <w:rsid w:val="00C12DEA"/>
    <w:rsid w:val="00C12EBF"/>
    <w:rsid w:val="00C14617"/>
    <w:rsid w:val="00C14816"/>
    <w:rsid w:val="00C20B4C"/>
    <w:rsid w:val="00C23366"/>
    <w:rsid w:val="00C272BE"/>
    <w:rsid w:val="00C30C33"/>
    <w:rsid w:val="00C30CEE"/>
    <w:rsid w:val="00C35C34"/>
    <w:rsid w:val="00C401DB"/>
    <w:rsid w:val="00C40D8C"/>
    <w:rsid w:val="00C4198B"/>
    <w:rsid w:val="00C42091"/>
    <w:rsid w:val="00C42FB8"/>
    <w:rsid w:val="00C4330C"/>
    <w:rsid w:val="00C47389"/>
    <w:rsid w:val="00C47398"/>
    <w:rsid w:val="00C517EB"/>
    <w:rsid w:val="00C53106"/>
    <w:rsid w:val="00C54192"/>
    <w:rsid w:val="00C54440"/>
    <w:rsid w:val="00C60442"/>
    <w:rsid w:val="00C605AE"/>
    <w:rsid w:val="00C60C6B"/>
    <w:rsid w:val="00C62CA6"/>
    <w:rsid w:val="00C6392F"/>
    <w:rsid w:val="00C63BCF"/>
    <w:rsid w:val="00C640F5"/>
    <w:rsid w:val="00C660B7"/>
    <w:rsid w:val="00C66927"/>
    <w:rsid w:val="00C66D5B"/>
    <w:rsid w:val="00C67CD8"/>
    <w:rsid w:val="00C72EDE"/>
    <w:rsid w:val="00C745F5"/>
    <w:rsid w:val="00C75281"/>
    <w:rsid w:val="00C7655F"/>
    <w:rsid w:val="00C81507"/>
    <w:rsid w:val="00C83DCE"/>
    <w:rsid w:val="00C9036F"/>
    <w:rsid w:val="00C90B0F"/>
    <w:rsid w:val="00C93653"/>
    <w:rsid w:val="00C938A2"/>
    <w:rsid w:val="00C9516D"/>
    <w:rsid w:val="00C96A92"/>
    <w:rsid w:val="00C971C3"/>
    <w:rsid w:val="00C97D82"/>
    <w:rsid w:val="00CA068D"/>
    <w:rsid w:val="00CA305A"/>
    <w:rsid w:val="00CA3EF4"/>
    <w:rsid w:val="00CA4893"/>
    <w:rsid w:val="00CB3F94"/>
    <w:rsid w:val="00CB4CF1"/>
    <w:rsid w:val="00CB507C"/>
    <w:rsid w:val="00CB6730"/>
    <w:rsid w:val="00CB780A"/>
    <w:rsid w:val="00CB78C6"/>
    <w:rsid w:val="00CC5590"/>
    <w:rsid w:val="00CD0CCE"/>
    <w:rsid w:val="00CD2FCA"/>
    <w:rsid w:val="00CD42D8"/>
    <w:rsid w:val="00CD6333"/>
    <w:rsid w:val="00CE111E"/>
    <w:rsid w:val="00CE47BB"/>
    <w:rsid w:val="00CE56D7"/>
    <w:rsid w:val="00CF0520"/>
    <w:rsid w:val="00CF082F"/>
    <w:rsid w:val="00CF5F62"/>
    <w:rsid w:val="00D03100"/>
    <w:rsid w:val="00D054DD"/>
    <w:rsid w:val="00D063BD"/>
    <w:rsid w:val="00D07167"/>
    <w:rsid w:val="00D07B35"/>
    <w:rsid w:val="00D1022D"/>
    <w:rsid w:val="00D10490"/>
    <w:rsid w:val="00D10E00"/>
    <w:rsid w:val="00D12903"/>
    <w:rsid w:val="00D12E23"/>
    <w:rsid w:val="00D13336"/>
    <w:rsid w:val="00D23B9C"/>
    <w:rsid w:val="00D25B0F"/>
    <w:rsid w:val="00D268C3"/>
    <w:rsid w:val="00D274ED"/>
    <w:rsid w:val="00D313A5"/>
    <w:rsid w:val="00D31F78"/>
    <w:rsid w:val="00D3489F"/>
    <w:rsid w:val="00D3543D"/>
    <w:rsid w:val="00D3578C"/>
    <w:rsid w:val="00D370A2"/>
    <w:rsid w:val="00D42217"/>
    <w:rsid w:val="00D4451D"/>
    <w:rsid w:val="00D45ABA"/>
    <w:rsid w:val="00D546E1"/>
    <w:rsid w:val="00D575EA"/>
    <w:rsid w:val="00D604A4"/>
    <w:rsid w:val="00D66AFB"/>
    <w:rsid w:val="00D67816"/>
    <w:rsid w:val="00D700FC"/>
    <w:rsid w:val="00D702D2"/>
    <w:rsid w:val="00D74BAE"/>
    <w:rsid w:val="00D75082"/>
    <w:rsid w:val="00D76219"/>
    <w:rsid w:val="00D8491C"/>
    <w:rsid w:val="00D9261D"/>
    <w:rsid w:val="00D92FE4"/>
    <w:rsid w:val="00DA29DD"/>
    <w:rsid w:val="00DA3862"/>
    <w:rsid w:val="00DA42C7"/>
    <w:rsid w:val="00DB0B14"/>
    <w:rsid w:val="00DB14E8"/>
    <w:rsid w:val="00DB366C"/>
    <w:rsid w:val="00DB50FA"/>
    <w:rsid w:val="00DB6EAD"/>
    <w:rsid w:val="00DC15AD"/>
    <w:rsid w:val="00DC3044"/>
    <w:rsid w:val="00DC3C8B"/>
    <w:rsid w:val="00DC4722"/>
    <w:rsid w:val="00DC7E82"/>
    <w:rsid w:val="00DD23B6"/>
    <w:rsid w:val="00DD553C"/>
    <w:rsid w:val="00DD58D3"/>
    <w:rsid w:val="00DD7230"/>
    <w:rsid w:val="00DE3010"/>
    <w:rsid w:val="00DE5E4E"/>
    <w:rsid w:val="00DE7E06"/>
    <w:rsid w:val="00DF2759"/>
    <w:rsid w:val="00DF30CF"/>
    <w:rsid w:val="00DF3104"/>
    <w:rsid w:val="00DF496A"/>
    <w:rsid w:val="00DF75B9"/>
    <w:rsid w:val="00E0041B"/>
    <w:rsid w:val="00E025BD"/>
    <w:rsid w:val="00E069D3"/>
    <w:rsid w:val="00E12245"/>
    <w:rsid w:val="00E134E9"/>
    <w:rsid w:val="00E138D4"/>
    <w:rsid w:val="00E139F8"/>
    <w:rsid w:val="00E13BF0"/>
    <w:rsid w:val="00E17552"/>
    <w:rsid w:val="00E179EA"/>
    <w:rsid w:val="00E20975"/>
    <w:rsid w:val="00E20BA3"/>
    <w:rsid w:val="00E24C86"/>
    <w:rsid w:val="00E25287"/>
    <w:rsid w:val="00E27DA1"/>
    <w:rsid w:val="00E30E37"/>
    <w:rsid w:val="00E31DE0"/>
    <w:rsid w:val="00E339CB"/>
    <w:rsid w:val="00E33B5B"/>
    <w:rsid w:val="00E35D65"/>
    <w:rsid w:val="00E36A83"/>
    <w:rsid w:val="00E37004"/>
    <w:rsid w:val="00E37101"/>
    <w:rsid w:val="00E41C02"/>
    <w:rsid w:val="00E43DB9"/>
    <w:rsid w:val="00E462DC"/>
    <w:rsid w:val="00E472A9"/>
    <w:rsid w:val="00E52FA2"/>
    <w:rsid w:val="00E549E9"/>
    <w:rsid w:val="00E574BE"/>
    <w:rsid w:val="00E57B74"/>
    <w:rsid w:val="00E620B2"/>
    <w:rsid w:val="00E6232E"/>
    <w:rsid w:val="00E668ED"/>
    <w:rsid w:val="00E672D3"/>
    <w:rsid w:val="00E7394E"/>
    <w:rsid w:val="00E74D02"/>
    <w:rsid w:val="00E75BC0"/>
    <w:rsid w:val="00E84F7F"/>
    <w:rsid w:val="00E8796C"/>
    <w:rsid w:val="00E9346E"/>
    <w:rsid w:val="00E93DA4"/>
    <w:rsid w:val="00E97193"/>
    <w:rsid w:val="00E97D5F"/>
    <w:rsid w:val="00E97DF6"/>
    <w:rsid w:val="00EA7E67"/>
    <w:rsid w:val="00EB056B"/>
    <w:rsid w:val="00EB19EE"/>
    <w:rsid w:val="00EB5503"/>
    <w:rsid w:val="00EB6DEB"/>
    <w:rsid w:val="00EB7323"/>
    <w:rsid w:val="00EB7460"/>
    <w:rsid w:val="00EC5098"/>
    <w:rsid w:val="00ED0313"/>
    <w:rsid w:val="00ED4BBB"/>
    <w:rsid w:val="00ED6666"/>
    <w:rsid w:val="00ED7F3E"/>
    <w:rsid w:val="00EE220E"/>
    <w:rsid w:val="00EE2D5C"/>
    <w:rsid w:val="00EE3FDE"/>
    <w:rsid w:val="00EE5AE4"/>
    <w:rsid w:val="00EE7A18"/>
    <w:rsid w:val="00EF002A"/>
    <w:rsid w:val="00EF2332"/>
    <w:rsid w:val="00EF429F"/>
    <w:rsid w:val="00F004D3"/>
    <w:rsid w:val="00F02D54"/>
    <w:rsid w:val="00F05AD0"/>
    <w:rsid w:val="00F063C6"/>
    <w:rsid w:val="00F06E39"/>
    <w:rsid w:val="00F1276D"/>
    <w:rsid w:val="00F15720"/>
    <w:rsid w:val="00F16C40"/>
    <w:rsid w:val="00F21F2A"/>
    <w:rsid w:val="00F24B1D"/>
    <w:rsid w:val="00F24B7C"/>
    <w:rsid w:val="00F308CD"/>
    <w:rsid w:val="00F30CBD"/>
    <w:rsid w:val="00F32824"/>
    <w:rsid w:val="00F3305C"/>
    <w:rsid w:val="00F3336C"/>
    <w:rsid w:val="00F36A8F"/>
    <w:rsid w:val="00F36C48"/>
    <w:rsid w:val="00F400C5"/>
    <w:rsid w:val="00F431A2"/>
    <w:rsid w:val="00F46BEC"/>
    <w:rsid w:val="00F51918"/>
    <w:rsid w:val="00F610B0"/>
    <w:rsid w:val="00F63C8F"/>
    <w:rsid w:val="00F64D99"/>
    <w:rsid w:val="00F65369"/>
    <w:rsid w:val="00F669C5"/>
    <w:rsid w:val="00F7030B"/>
    <w:rsid w:val="00F70363"/>
    <w:rsid w:val="00F72EF5"/>
    <w:rsid w:val="00F75FE5"/>
    <w:rsid w:val="00F802F3"/>
    <w:rsid w:val="00F80D80"/>
    <w:rsid w:val="00F8222B"/>
    <w:rsid w:val="00F82325"/>
    <w:rsid w:val="00F87B0C"/>
    <w:rsid w:val="00F907C0"/>
    <w:rsid w:val="00F91206"/>
    <w:rsid w:val="00F93FA7"/>
    <w:rsid w:val="00F94617"/>
    <w:rsid w:val="00F97243"/>
    <w:rsid w:val="00F97563"/>
    <w:rsid w:val="00FA4DAB"/>
    <w:rsid w:val="00FB4081"/>
    <w:rsid w:val="00FB4B7A"/>
    <w:rsid w:val="00FC0507"/>
    <w:rsid w:val="00FC0FA9"/>
    <w:rsid w:val="00FC6B32"/>
    <w:rsid w:val="00FC7097"/>
    <w:rsid w:val="00FD1A58"/>
    <w:rsid w:val="00FD20FC"/>
    <w:rsid w:val="00FD27BE"/>
    <w:rsid w:val="00FD4E78"/>
    <w:rsid w:val="00FD7C7C"/>
    <w:rsid w:val="00FE01F3"/>
    <w:rsid w:val="00FE1483"/>
    <w:rsid w:val="00FE2941"/>
    <w:rsid w:val="00FE2B27"/>
    <w:rsid w:val="00FE4AC8"/>
    <w:rsid w:val="00FF1D0C"/>
    <w:rsid w:val="00FF201B"/>
    <w:rsid w:val="00FF3A44"/>
    <w:rsid w:val="00FF3C72"/>
    <w:rsid w:val="00FF3EE2"/>
    <w:rsid w:val="00FF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7D03"/>
  <w15:chartTrackingRefBased/>
  <w15:docId w15:val="{47655922-CE5F-4888-B8B4-B9960973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rdia New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FF5"/>
    <w:pPr>
      <w:spacing w:after="0" w:line="240" w:lineRule="auto"/>
      <w:ind w:firstLine="567"/>
      <w:jc w:val="thaiDistribute"/>
    </w:pPr>
    <w:rPr>
      <w:rFonts w:ascii="TH SarabunPSK" w:hAnsi="TH SarabunPSK" w:cs="TH SarabunPSK"/>
      <w:kern w:val="0"/>
      <w:sz w:val="32"/>
      <w:szCs w:val="32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0FF5"/>
    <w:pPr>
      <w:keepNext/>
      <w:keepLines/>
      <w:numPr>
        <w:numId w:val="25"/>
      </w:numPr>
      <w:spacing w:before="70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0FF5"/>
    <w:pPr>
      <w:keepNext/>
      <w:keepLines/>
      <w:numPr>
        <w:ilvl w:val="1"/>
        <w:numId w:val="25"/>
      </w:numPr>
      <w:spacing w:before="32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B0FF5"/>
    <w:pPr>
      <w:keepNext/>
      <w:keepLines/>
      <w:numPr>
        <w:ilvl w:val="2"/>
        <w:numId w:val="25"/>
      </w:numPr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0FF5"/>
    <w:pPr>
      <w:keepNext/>
      <w:keepLines/>
      <w:numPr>
        <w:ilvl w:val="3"/>
        <w:numId w:val="25"/>
      </w:numPr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BB0FF5"/>
    <w:pPr>
      <w:keepNext/>
      <w:keepLines/>
      <w:numPr>
        <w:ilvl w:val="4"/>
        <w:numId w:val="25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B0FF5"/>
    <w:pPr>
      <w:keepNext/>
      <w:keepLines/>
      <w:numPr>
        <w:ilvl w:val="5"/>
        <w:numId w:val="25"/>
      </w:numPr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B0FF5"/>
    <w:pPr>
      <w:keepNext/>
      <w:keepLines/>
      <w:numPr>
        <w:ilvl w:val="6"/>
        <w:numId w:val="25"/>
      </w:numPr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BB0FF5"/>
    <w:pPr>
      <w:keepNext/>
      <w:keepLines/>
      <w:numPr>
        <w:ilvl w:val="7"/>
        <w:numId w:val="25"/>
      </w:numPr>
      <w:spacing w:before="320" w:after="320"/>
      <w:jc w:val="center"/>
      <w:outlineLvl w:val="7"/>
    </w:pPr>
    <w:rPr>
      <w:rFonts w:eastAsiaTheme="majorEastAsia"/>
      <w:color w:val="000000" w:themeColor="text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BB0FF5"/>
    <w:pPr>
      <w:keepNext/>
      <w:keepLines/>
      <w:numPr>
        <w:ilvl w:val="8"/>
        <w:numId w:val="25"/>
      </w:numPr>
      <w:spacing w:before="320"/>
      <w:outlineLvl w:val="8"/>
    </w:pPr>
    <w:rPr>
      <w:rFonts w:eastAsiaTheme="majorEastAsia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  <w:rsid w:val="00BB0FF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0FF5"/>
  </w:style>
  <w:style w:type="paragraph" w:styleId="BalloonText">
    <w:name w:val="Balloon Text"/>
    <w:basedOn w:val="Normal"/>
    <w:link w:val="BalloonTextChar"/>
    <w:uiPriority w:val="99"/>
    <w:semiHidden/>
    <w:unhideWhenUsed/>
    <w:rsid w:val="00BB0FF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FF5"/>
    <w:rPr>
      <w:rFonts w:ascii="Tahoma" w:hAnsi="Tahoma" w:cs="Angsana New"/>
      <w:kern w:val="0"/>
      <w:sz w:val="16"/>
      <w:szCs w:val="2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0FF5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B0FF5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B0FF5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B0FF5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B0FF5"/>
    <w:rPr>
      <w:rFonts w:ascii="TH SarabunPSK" w:eastAsiaTheme="majorEastAsia" w:hAnsi="TH SarabunPSK" w:cs="TH SarabunPSK"/>
      <w:b/>
      <w:bCs/>
      <w:kern w:val="0"/>
      <w:sz w:val="40"/>
      <w:szCs w:val="40"/>
      <w:lang w:bidi="th-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0FF5"/>
    <w:rPr>
      <w:rFonts w:ascii="TH SarabunPSK" w:eastAsiaTheme="majorEastAsia" w:hAnsi="TH SarabunPSK" w:cs="TH SarabunPSK"/>
      <w:b/>
      <w:bCs/>
      <w:kern w:val="0"/>
      <w:sz w:val="32"/>
      <w:szCs w:val="32"/>
      <w:lang w:bidi="th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0FF5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B0FF5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B0FF5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BB0FF5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BB0FF5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BB0FF5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BB0FF5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00BB0FF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51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68"/>
    <w:rPr>
      <w:rFonts w:ascii="TH SarabunPSK" w:eastAsia="Cordia New" w:hAnsi="TH SarabunPSK" w:cs="TH SarabunPSK"/>
      <w:i/>
      <w:iCs/>
      <w:color w:val="2F5496" w:themeColor="accent1" w:themeShade="BF"/>
      <w:kern w:val="0"/>
      <w:sz w:val="32"/>
      <w:szCs w:val="32"/>
      <w:lang w:bidi="th-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2F68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BB0FF5"/>
    <w:pPr>
      <w:ind w:left="720"/>
      <w:contextualSpacing/>
    </w:pPr>
    <w:rPr>
      <w:rFonts w:cs="Angsana New"/>
      <w:szCs w:val="40"/>
    </w:rPr>
  </w:style>
  <w:style w:type="paragraph" w:styleId="NoSpacing">
    <w:name w:val="No Spacing"/>
    <w:uiPriority w:val="1"/>
    <w:qFormat/>
    <w:rsid w:val="00BB0FF5"/>
    <w:pPr>
      <w:spacing w:after="0" w:line="240" w:lineRule="auto"/>
    </w:pPr>
    <w:rPr>
      <w:rFonts w:eastAsiaTheme="minorHAnsi"/>
      <w:kern w:val="0"/>
      <w:sz w:val="22"/>
      <w:szCs w:val="28"/>
      <w:lang w:bidi="th-TH"/>
      <w14:ligatures w14:val="none"/>
    </w:rPr>
  </w:style>
  <w:style w:type="paragraph" w:styleId="NormalWeb">
    <w:name w:val="Normal (Web)"/>
    <w:basedOn w:val="Normal"/>
    <w:uiPriority w:val="99"/>
    <w:unhideWhenUsed/>
    <w:rsid w:val="00BB0FF5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68"/>
    <w:rPr>
      <w:rFonts w:ascii="TH SarabunPSK" w:eastAsia="Cordia New" w:hAnsi="TH SarabunPSK" w:cs="TH SarabunPSK"/>
      <w:i/>
      <w:iCs/>
      <w:color w:val="404040" w:themeColor="text1" w:themeTint="BF"/>
      <w:kern w:val="0"/>
      <w:sz w:val="32"/>
      <w:szCs w:val="32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BB0FF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6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68"/>
    <w:rPr>
      <w:rFonts w:ascii="TH SarabunPSK" w:eastAsiaTheme="majorEastAsia" w:hAnsi="TH SarabunPSK" w:cstheme="majorBidi"/>
      <w:color w:val="595959" w:themeColor="text1" w:themeTint="A6"/>
      <w:spacing w:val="15"/>
      <w:kern w:val="0"/>
      <w:sz w:val="28"/>
      <w:szCs w:val="28"/>
      <w:lang w:bidi="th-TH"/>
      <w14:ligatures w14:val="none"/>
    </w:rPr>
  </w:style>
  <w:style w:type="table" w:styleId="TableGrid">
    <w:name w:val="Table Grid"/>
    <w:basedOn w:val="TableNormal"/>
    <w:uiPriority w:val="39"/>
    <w:rsid w:val="00BB0FF5"/>
    <w:pPr>
      <w:spacing w:after="0" w:line="240" w:lineRule="auto"/>
    </w:pPr>
    <w:rPr>
      <w:rFonts w:ascii="Angsana New" w:eastAsiaTheme="minorHAnsi" w:hAnsi="Angsana New" w:cs="Angsana New"/>
      <w:kern w:val="0"/>
      <w:sz w:val="32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BB0FF5"/>
    <w:pPr>
      <w:tabs>
        <w:tab w:val="center" w:pos="8064"/>
      </w:tabs>
    </w:pPr>
    <w:rPr>
      <w:color w:val="000000" w:themeColor="text1"/>
    </w:rPr>
  </w:style>
  <w:style w:type="paragraph" w:styleId="Title">
    <w:name w:val="Title"/>
    <w:basedOn w:val="Normal"/>
    <w:link w:val="TitleChar"/>
    <w:qFormat/>
    <w:rsid w:val="00BB0FF5"/>
    <w:pPr>
      <w:tabs>
        <w:tab w:val="left" w:pos="284"/>
      </w:tabs>
      <w:ind w:firstLine="0"/>
      <w:jc w:val="center"/>
    </w:pPr>
    <w:rPr>
      <w:rFonts w:ascii="Browallia New" w:hAnsi="Browallia New" w:cs="Browallia New"/>
    </w:rPr>
  </w:style>
  <w:style w:type="character" w:customStyle="1" w:styleId="TitleChar">
    <w:name w:val="Title Char"/>
    <w:basedOn w:val="DefaultParagraphFont"/>
    <w:link w:val="Title"/>
    <w:rsid w:val="00BB0FF5"/>
    <w:rPr>
      <w:rFonts w:ascii="Browallia New" w:hAnsi="Browallia New" w:cs="Browallia New"/>
      <w:kern w:val="0"/>
      <w:sz w:val="32"/>
      <w:szCs w:val="32"/>
      <w:lang w:bidi="th-TH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BB0FF5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B0FF5"/>
    <w:pPr>
      <w:tabs>
        <w:tab w:val="center" w:pos="8064"/>
      </w:tabs>
      <w:ind w:firstLine="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BB0FF5"/>
    <w:pPr>
      <w:tabs>
        <w:tab w:val="center" w:pos="8064"/>
      </w:tabs>
      <w:spacing w:after="100"/>
      <w:ind w:left="144" w:firstLine="562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BB0FF5"/>
    <w:pPr>
      <w:spacing w:after="100"/>
      <w:ind w:left="64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BB0FF5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35"/>
      <w:szCs w:val="35"/>
      <w:cs/>
    </w:rPr>
  </w:style>
  <w:style w:type="paragraph" w:customStyle="1" w:styleId="a">
    <w:name w:val="ภาพ"/>
    <w:basedOn w:val="Normal"/>
    <w:autoRedefine/>
    <w:qFormat/>
    <w:rsid w:val="00BB0FF5"/>
    <w:pPr>
      <w:spacing w:before="120"/>
      <w:ind w:firstLine="0"/>
      <w:jc w:val="center"/>
    </w:pPr>
  </w:style>
  <w:style w:type="paragraph" w:customStyle="1" w:styleId="a0">
    <w:name w:val="ตาราง"/>
    <w:basedOn w:val="a"/>
    <w:qFormat/>
    <w:rsid w:val="00BB0FF5"/>
    <w:pPr>
      <w:spacing w:before="0"/>
    </w:pPr>
  </w:style>
  <w:style w:type="paragraph" w:customStyle="1" w:styleId="a1">
    <w:name w:val="ที่มา"/>
    <w:basedOn w:val="a"/>
    <w:autoRedefine/>
    <w:qFormat/>
    <w:rsid w:val="00BB0FF5"/>
    <w:pPr>
      <w:spacing w:before="0" w:after="120"/>
    </w:pPr>
  </w:style>
  <w:style w:type="character" w:styleId="UnresolvedMention">
    <w:name w:val="Unresolved Mention"/>
    <w:basedOn w:val="DefaultParagraphFont"/>
    <w:uiPriority w:val="99"/>
    <w:semiHidden/>
    <w:unhideWhenUsed/>
    <w:rsid w:val="00BB0FF5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BB0FF5"/>
    <w:pPr>
      <w:spacing w:after="0" w:line="240" w:lineRule="auto"/>
    </w:pPr>
    <w:rPr>
      <w:rFonts w:ascii="Aptos" w:eastAsiaTheme="minorHAnsi" w:hAnsi="Aptos" w:cs="Cordia New"/>
      <w:szCs w:val="30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B0FF5"/>
    <w:pPr>
      <w:spacing w:after="0" w:line="240" w:lineRule="auto"/>
    </w:pPr>
    <w:rPr>
      <w:rFonts w:ascii="Aptos" w:eastAsiaTheme="minorHAnsi" w:hAnsi="Aptos" w:cs="Cordia New"/>
      <w:szCs w:val="30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0C546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3611;&#3619;&#3636;&#3597;&#3597;&#3634;&#3609;&#3636;&#3614;&#3609;&#3608;&#3660;\&#3648;&#3621;&#3656;&#3617;&#3611;&#3619;&#3636;&#3597;&#3597;&#3634;&#3609;&#3636;&#3614;&#3609;&#3608;&#3660;\&#3592;&#3633;&#3604;&#3648;&#3621;&#3656;&#3617;&#3629;&#3633;&#3605;&#3650;&#3609;&#3617;&#3633;&#3605;&#3636;-&#3650;&#3611;&#3619;&#3648;&#3592;&#3588;-&#3619;&#3623;&#3617;&#3648;&#3621;&#3656;&#3617;%20(1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E0519-98FB-44BC-A8EE-20F9F58AB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จัดเล่มอัตโนมัติ-โปรเจค-รวมเล่ม (1)</Template>
  <TotalTime>1</TotalTime>
  <Pages>92</Pages>
  <Words>20746</Words>
  <Characters>114109</Characters>
  <Application>Microsoft Office Word</Application>
  <DocSecurity>0</DocSecurity>
  <Lines>2427</Lines>
  <Paragraphs>1204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AMONRAT NGAMSOMPON</dc:creator>
  <cp:keywords/>
  <dc:description/>
  <cp:lastModifiedBy>AMONRAT NGAMSOMPON</cp:lastModifiedBy>
  <cp:revision>2</cp:revision>
  <cp:lastPrinted>2025-12-03T09:03:00Z</cp:lastPrinted>
  <dcterms:created xsi:type="dcterms:W3CDTF">2025-12-03T09:03:00Z</dcterms:created>
  <dcterms:modified xsi:type="dcterms:W3CDTF">2025-12-03T09:03:00Z</dcterms:modified>
</cp:coreProperties>
</file>