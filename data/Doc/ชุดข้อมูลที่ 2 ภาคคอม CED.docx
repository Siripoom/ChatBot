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CB5D" w14:textId="74559CD7" w:rsidR="001E36F6" w:rsidRPr="001E36F6" w:rsidRDefault="0014482B" w:rsidP="0042296E">
      <w:pPr>
        <w:pStyle w:val="Heading1"/>
      </w:pPr>
      <w:r>
        <w:rPr>
          <w:rFonts w:hint="cs"/>
          <w:cs/>
        </w:rPr>
        <w:t>ชุดข้อมูล</w:t>
      </w:r>
      <w:r>
        <w:rPr>
          <w:cs/>
        </w:rPr>
        <w:t>หลักสูตรครุศาสตร์อุตสาหกรรมบัณฑิตสาขาวิชาเทคโนโลยีคอมพิวเตอร์(</w:t>
      </w:r>
      <w:r>
        <w:t>4</w:t>
      </w:r>
      <w:r>
        <w:rPr>
          <w:cs/>
        </w:rPr>
        <w:t xml:space="preserve"> ปี)</w:t>
      </w:r>
      <w:r w:rsidR="001E36F6">
        <w:rPr>
          <w:rFonts w:hint="cs"/>
          <w:cs/>
        </w:rPr>
        <w:t xml:space="preserve"> </w:t>
      </w:r>
      <w:r>
        <w:t>(</w:t>
      </w:r>
      <w:r>
        <w:rPr>
          <w:cs/>
        </w:rPr>
        <w:t xml:space="preserve">หลักสูตรปรับปรุง พ.ศ. </w:t>
      </w:r>
      <w:r>
        <w:t>2564)</w:t>
      </w:r>
    </w:p>
    <w:p w14:paraId="368D6D47" w14:textId="7AFEAEC2" w:rsidR="001E36F6" w:rsidRDefault="001E36F6" w:rsidP="001E36F6">
      <w:pPr>
        <w:pStyle w:val="Heading2"/>
      </w:pPr>
      <w:r>
        <w:rPr>
          <w:cs/>
        </w:rPr>
        <w:t>หมวดที่ 1 ข้อมูลทั่วไป</w:t>
      </w:r>
    </w:p>
    <w:p w14:paraId="6AA60D90" w14:textId="57EA51D5" w:rsidR="001E36F6" w:rsidRDefault="001E36F6" w:rsidP="001E36F6">
      <w:pPr>
        <w:pStyle w:val="Heading3"/>
      </w:pPr>
      <w:r>
        <w:rPr>
          <w:cs/>
        </w:rPr>
        <w:t xml:space="preserve"> รหัสและชื่อหลักสูตร</w:t>
      </w:r>
    </w:p>
    <w:p w14:paraId="7F63462B" w14:textId="792F866B" w:rsidR="001E36F6" w:rsidRDefault="00513078" w:rsidP="00E36916">
      <w:pPr>
        <w:pStyle w:val="Heading4"/>
      </w:pPr>
      <w:r>
        <w:rPr>
          <w:cs/>
        </w:rPr>
        <w:t>ชื่อหลักสูตร</w:t>
      </w:r>
      <w:r w:rsidR="001E36F6">
        <w:rPr>
          <w:cs/>
        </w:rPr>
        <w:t xml:space="preserve">ภาษาไทย </w:t>
      </w:r>
      <w:r w:rsidR="00E36916">
        <w:rPr>
          <w:rFonts w:hint="cs"/>
          <w:cs/>
        </w:rPr>
        <w:t xml:space="preserve">คือ </w:t>
      </w:r>
      <w:r w:rsidR="001E36F6">
        <w:rPr>
          <w:cs/>
        </w:rPr>
        <w:t>หลักสูตรครุศาสตร์อุตสาหกรรมบัณฑิต สาขาวิชาเทคโนโลยี</w:t>
      </w:r>
      <w:r w:rsidR="00E36916">
        <w:rPr>
          <w:cs/>
        </w:rPr>
        <w:tab/>
      </w:r>
      <w:r w:rsidR="00E36916">
        <w:rPr>
          <w:cs/>
        </w:rPr>
        <w:tab/>
      </w:r>
      <w:r w:rsidR="00E36916">
        <w:rPr>
          <w:cs/>
        </w:rPr>
        <w:tab/>
      </w:r>
      <w:r w:rsidR="001E36F6">
        <w:rPr>
          <w:cs/>
        </w:rPr>
        <w:t>คอมพิวเตอร์(4ปี)</w:t>
      </w:r>
    </w:p>
    <w:p w14:paraId="38422B4F" w14:textId="179FEC61" w:rsidR="001E36F6" w:rsidRDefault="00684CF0" w:rsidP="00684CF0">
      <w:pPr>
        <w:pStyle w:val="Heading4"/>
      </w:pPr>
      <w:r>
        <w:rPr>
          <w:cs/>
        </w:rPr>
        <w:t>ชื่อหลักสูตร</w:t>
      </w:r>
      <w:r w:rsidR="001E36F6">
        <w:rPr>
          <w:cs/>
        </w:rPr>
        <w:t>ภาษาอังกฤษ</w:t>
      </w:r>
      <w:r>
        <w:rPr>
          <w:rFonts w:hint="cs"/>
          <w:cs/>
        </w:rPr>
        <w:t xml:space="preserve"> คือ  </w:t>
      </w:r>
      <w:r w:rsidR="001E36F6">
        <w:rPr>
          <w:cs/>
        </w:rPr>
        <w:t xml:space="preserve"> </w:t>
      </w:r>
      <w:r w:rsidR="001E36F6">
        <w:t xml:space="preserve">Bachelor of Science in Technical Education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1E36F6">
        <w:t>Program in Computer</w:t>
      </w:r>
      <w:r w:rsidR="001E36F6">
        <w:rPr>
          <w:rFonts w:hint="cs"/>
          <w:cs/>
        </w:rPr>
        <w:t xml:space="preserve"> </w:t>
      </w:r>
      <w:r w:rsidR="001E36F6">
        <w:rPr>
          <w:cs/>
        </w:rPr>
        <w:tab/>
      </w:r>
      <w:r w:rsidR="001E36F6">
        <w:t>Technology</w:t>
      </w:r>
    </w:p>
    <w:p w14:paraId="5D84414D" w14:textId="046D4D3A" w:rsidR="001E36F6" w:rsidRDefault="001E36F6" w:rsidP="001E36F6">
      <w:pPr>
        <w:pStyle w:val="Heading3"/>
      </w:pPr>
      <w:r>
        <w:rPr>
          <w:cs/>
        </w:rPr>
        <w:t>ชื่อปริญญาและสาขาวิชา</w:t>
      </w:r>
    </w:p>
    <w:p w14:paraId="35CA0B61" w14:textId="7D433407" w:rsidR="001E36F6" w:rsidRDefault="00C9266F" w:rsidP="00C9266F">
      <w:pPr>
        <w:pStyle w:val="Heading4"/>
      </w:pPr>
      <w:r>
        <w:rPr>
          <w:cs/>
        </w:rPr>
        <w:t>ชื่อ</w:t>
      </w:r>
      <w:r>
        <w:rPr>
          <w:rFonts w:hint="cs"/>
          <w:cs/>
        </w:rPr>
        <w:t>เต็ม</w:t>
      </w:r>
      <w:r>
        <w:rPr>
          <w:cs/>
        </w:rPr>
        <w:t>ปริญญาและสาขาวิชา</w:t>
      </w:r>
      <w:r w:rsidR="001E36F6">
        <w:rPr>
          <w:cs/>
        </w:rPr>
        <w:t>ภาษาไทย</w:t>
      </w:r>
      <w:r>
        <w:rPr>
          <w:rFonts w:hint="cs"/>
          <w:cs/>
        </w:rPr>
        <w:t xml:space="preserve"> คือ </w:t>
      </w:r>
      <w:r w:rsidR="001E36F6">
        <w:rPr>
          <w:cs/>
        </w:rPr>
        <w:t xml:space="preserve">ครุศาสตร์อุตสาหกรรมบัณฑิต 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</w:r>
      <w:r w:rsidR="001E36F6">
        <w:rPr>
          <w:cs/>
        </w:rPr>
        <w:t>(เทคโนโลยีคอมพิวเตอร์)</w:t>
      </w:r>
    </w:p>
    <w:p w14:paraId="23234B00" w14:textId="53088188" w:rsidR="001E36F6" w:rsidRDefault="00C9266F" w:rsidP="00C9266F">
      <w:pPr>
        <w:pStyle w:val="Heading4"/>
      </w:pPr>
      <w:r>
        <w:rPr>
          <w:cs/>
        </w:rPr>
        <w:t>ชื่อ</w:t>
      </w:r>
      <w:r>
        <w:rPr>
          <w:rFonts w:hint="cs"/>
          <w:cs/>
        </w:rPr>
        <w:t>ย่อ</w:t>
      </w:r>
      <w:r>
        <w:rPr>
          <w:cs/>
        </w:rPr>
        <w:t>ปริญญาและสาขาวิชา</w:t>
      </w:r>
      <w:r w:rsidR="001E36F6">
        <w:rPr>
          <w:cs/>
        </w:rPr>
        <w:t>ภาษาไทย</w:t>
      </w:r>
      <w:r>
        <w:rPr>
          <w:rFonts w:hint="cs"/>
          <w:cs/>
        </w:rPr>
        <w:t xml:space="preserve"> คือ </w:t>
      </w:r>
      <w:r w:rsidR="001E36F6">
        <w:rPr>
          <w:cs/>
        </w:rPr>
        <w:t xml:space="preserve"> ค.อ.บ. (เทคโนโลยีคอมพิวเตอร์)</w:t>
      </w:r>
    </w:p>
    <w:p w14:paraId="1C0112C6" w14:textId="2F97C7A4" w:rsidR="001E36F6" w:rsidRDefault="00C9266F" w:rsidP="00C9266F">
      <w:pPr>
        <w:pStyle w:val="Heading4"/>
      </w:pPr>
      <w:r>
        <w:rPr>
          <w:cs/>
        </w:rPr>
        <w:t>ชื่อ</w:t>
      </w:r>
      <w:r>
        <w:rPr>
          <w:rFonts w:hint="cs"/>
          <w:cs/>
        </w:rPr>
        <w:t>เต็ม</w:t>
      </w:r>
      <w:r>
        <w:rPr>
          <w:cs/>
        </w:rPr>
        <w:t>ปริญญาและสาขาวิชา</w:t>
      </w:r>
      <w:r w:rsidR="001E36F6">
        <w:rPr>
          <w:cs/>
        </w:rPr>
        <w:t>ภาษาอังกฤษ</w:t>
      </w:r>
      <w:r>
        <w:rPr>
          <w:rFonts w:hint="cs"/>
          <w:cs/>
        </w:rPr>
        <w:t xml:space="preserve"> คือ </w:t>
      </w:r>
      <w:r w:rsidR="001E36F6">
        <w:rPr>
          <w:cs/>
        </w:rPr>
        <w:t xml:space="preserve"> </w:t>
      </w:r>
      <w:r w:rsidR="001E36F6">
        <w:t xml:space="preserve">Bachelor of Science in Technical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1E36F6">
        <w:t>Education (Computer Technology)</w:t>
      </w:r>
    </w:p>
    <w:p w14:paraId="79294789" w14:textId="2CB532FE" w:rsidR="001E36F6" w:rsidRDefault="001E36F6" w:rsidP="002823AA">
      <w:pPr>
        <w:pStyle w:val="Heading4"/>
      </w:pPr>
      <w:r>
        <w:rPr>
          <w:cs/>
        </w:rPr>
        <w:t>ชื่อย่อ</w:t>
      </w:r>
      <w:r w:rsidR="00C9266F">
        <w:rPr>
          <w:cs/>
        </w:rPr>
        <w:t>ปริญญาและสาขาวิชา</w:t>
      </w:r>
      <w:r>
        <w:rPr>
          <w:cs/>
        </w:rPr>
        <w:t xml:space="preserve">ภาษาอังกฤษ </w:t>
      </w:r>
      <w:r w:rsidR="00C9266F">
        <w:rPr>
          <w:rFonts w:hint="cs"/>
          <w:cs/>
        </w:rPr>
        <w:t xml:space="preserve"> </w:t>
      </w:r>
      <w:r w:rsidR="002823AA">
        <w:rPr>
          <w:rFonts w:hint="cs"/>
          <w:cs/>
        </w:rPr>
        <w:t xml:space="preserve">คือ </w:t>
      </w:r>
      <w:r>
        <w:rPr>
          <w:cs/>
        </w:rPr>
        <w:t xml:space="preserve"> </w:t>
      </w:r>
      <w:proofErr w:type="spellStart"/>
      <w:r>
        <w:t>B.S.Tech.Ed</w:t>
      </w:r>
      <w:proofErr w:type="spellEnd"/>
      <w:r>
        <w:t>. (Computer Technology)</w:t>
      </w:r>
    </w:p>
    <w:p w14:paraId="3FAA4F60" w14:textId="7509A4EC" w:rsidR="001E36F6" w:rsidRDefault="001E36F6" w:rsidP="001E36F6">
      <w:pPr>
        <w:pStyle w:val="Heading3"/>
      </w:pPr>
      <w:r>
        <w:rPr>
          <w:cs/>
        </w:rPr>
        <w:t xml:space="preserve"> วิชาเอก</w:t>
      </w:r>
    </w:p>
    <w:p w14:paraId="29678C80" w14:textId="405DDD69" w:rsidR="001E36F6" w:rsidRDefault="001E36F6" w:rsidP="00422B99">
      <w:pPr>
        <w:pStyle w:val="Heading4"/>
      </w:pPr>
      <w:r>
        <w:rPr>
          <w:cs/>
        </w:rPr>
        <w:t>ไม่มี</w:t>
      </w:r>
    </w:p>
    <w:p w14:paraId="0485C2A0" w14:textId="72777FDB" w:rsidR="001E36F6" w:rsidRDefault="001E36F6" w:rsidP="00422B99">
      <w:pPr>
        <w:pStyle w:val="Heading3"/>
      </w:pPr>
      <w:r>
        <w:rPr>
          <w:cs/>
        </w:rPr>
        <w:t xml:space="preserve"> จ</w:t>
      </w:r>
      <w:r w:rsidR="00422B99">
        <w:rPr>
          <w:rFonts w:hint="cs"/>
          <w:cs/>
        </w:rPr>
        <w:t>ำ</w:t>
      </w:r>
      <w:r>
        <w:rPr>
          <w:cs/>
        </w:rPr>
        <w:t>นวนหน่วยกิตที่เรียนตลอดหลักสูตร</w:t>
      </w:r>
    </w:p>
    <w:p w14:paraId="74ABED62" w14:textId="320D5928" w:rsidR="001E36F6" w:rsidRDefault="001E36F6" w:rsidP="00422B99">
      <w:pPr>
        <w:pStyle w:val="Heading4"/>
      </w:pPr>
      <w:r>
        <w:rPr>
          <w:cs/>
        </w:rPr>
        <w:t>142 หน่วยกิต</w:t>
      </w:r>
    </w:p>
    <w:p w14:paraId="02BEAE0F" w14:textId="0411DAB6" w:rsidR="001E36F6" w:rsidRDefault="001E36F6" w:rsidP="00422B99">
      <w:pPr>
        <w:pStyle w:val="Heading3"/>
      </w:pPr>
      <w:r>
        <w:rPr>
          <w:cs/>
        </w:rPr>
        <w:t>รูปแบบของหลักสูตร</w:t>
      </w:r>
    </w:p>
    <w:p w14:paraId="67666164" w14:textId="77777777" w:rsidR="001E36F6" w:rsidRDefault="001E36F6" w:rsidP="00422B99">
      <w:pPr>
        <w:pStyle w:val="Heading4"/>
      </w:pPr>
      <w:r>
        <w:rPr>
          <w:cs/>
        </w:rPr>
        <w:t>หลักสูตรระดับปริญญาตรี หลักสูตร 4 ปีที่มีการจัดการเรียนการสอนรูปแบบเสริมทักษะ</w:t>
      </w:r>
    </w:p>
    <w:p w14:paraId="5DB32A05" w14:textId="24416042" w:rsidR="001E36F6" w:rsidRDefault="00422B99" w:rsidP="001E36F6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1E36F6">
        <w:rPr>
          <w:cs/>
        </w:rPr>
        <w:t>ภาษาอังกฤษในระหว่างการศึกษาไม่น้อยกว่าร้อยละ 20 ของหน่วยกิตตลอดหลักสูตร</w:t>
      </w:r>
    </w:p>
    <w:p w14:paraId="3D5FE2D9" w14:textId="5DCCE535" w:rsidR="001E36F6" w:rsidRDefault="001E36F6" w:rsidP="00422B99">
      <w:pPr>
        <w:pStyle w:val="Heading3"/>
      </w:pPr>
      <w:r>
        <w:rPr>
          <w:cs/>
        </w:rPr>
        <w:t>ประเภทของหลักสูตร</w:t>
      </w:r>
    </w:p>
    <w:p w14:paraId="228E814A" w14:textId="77777777" w:rsidR="001E36F6" w:rsidRDefault="001E36F6" w:rsidP="00422B99">
      <w:pPr>
        <w:pStyle w:val="Heading4"/>
      </w:pPr>
      <w:r>
        <w:rPr>
          <w:cs/>
        </w:rPr>
        <w:t>หลักสูตรปริญญาตรีทางวิชาชีพ</w:t>
      </w:r>
    </w:p>
    <w:p w14:paraId="32B80A7B" w14:textId="77777777" w:rsidR="001E36F6" w:rsidRDefault="001E36F6" w:rsidP="001E36F6"/>
    <w:p w14:paraId="5976E2CE" w14:textId="7CC7B5D8" w:rsidR="001E36F6" w:rsidRDefault="001E36F6" w:rsidP="00422B99">
      <w:pPr>
        <w:pStyle w:val="Heading3"/>
      </w:pPr>
      <w:r>
        <w:rPr>
          <w:cs/>
        </w:rPr>
        <w:lastRenderedPageBreak/>
        <w:t>ภาษาที่ใช้</w:t>
      </w:r>
    </w:p>
    <w:p w14:paraId="18FD0359" w14:textId="4FF522F5" w:rsidR="001E36F6" w:rsidRDefault="001E36F6" w:rsidP="00422B99">
      <w:pPr>
        <w:pStyle w:val="Heading4"/>
      </w:pPr>
      <w:r>
        <w:rPr>
          <w:cs/>
        </w:rPr>
        <w:t>การจัดการเรียนการสอนใช้ภาษาไทยและภาษาอังกฤษ ส</w:t>
      </w:r>
      <w:r w:rsidR="00422B99">
        <w:rPr>
          <w:rFonts w:hint="cs"/>
          <w:cs/>
        </w:rPr>
        <w:t>ำ</w:t>
      </w:r>
      <w:r>
        <w:rPr>
          <w:cs/>
        </w:rPr>
        <w:t>หรับเอกสารและต</w:t>
      </w:r>
      <w:r w:rsidR="00422B99">
        <w:rPr>
          <w:rFonts w:hint="cs"/>
          <w:cs/>
        </w:rPr>
        <w:t>ำ</w:t>
      </w:r>
      <w:r>
        <w:rPr>
          <w:cs/>
        </w:rPr>
        <w:t>ราที่ใช้</w:t>
      </w:r>
      <w:r w:rsidR="00422B99">
        <w:rPr>
          <w:cs/>
        </w:rPr>
        <w:tab/>
      </w:r>
      <w:r w:rsidR="00422B99">
        <w:rPr>
          <w:cs/>
        </w:rPr>
        <w:tab/>
      </w:r>
      <w:r w:rsidR="00422B99">
        <w:rPr>
          <w:cs/>
        </w:rPr>
        <w:tab/>
      </w:r>
      <w:r>
        <w:rPr>
          <w:cs/>
        </w:rPr>
        <w:t>ประกอบการเรียนการสอนในรายวิชาของหลักสูตรมีทั้งที่เป็นภาษาไทยและภาษาอังกฤษ</w:t>
      </w:r>
    </w:p>
    <w:p w14:paraId="3D763B55" w14:textId="0A4AF7BC" w:rsidR="001E36F6" w:rsidRDefault="001E36F6" w:rsidP="00422B99">
      <w:pPr>
        <w:pStyle w:val="Heading3"/>
      </w:pPr>
      <w:r>
        <w:rPr>
          <w:cs/>
        </w:rPr>
        <w:t>การรับเข้าศึกษา</w:t>
      </w:r>
    </w:p>
    <w:p w14:paraId="7BCF0916" w14:textId="77777777" w:rsidR="001E36F6" w:rsidRDefault="001E36F6" w:rsidP="00422B99">
      <w:pPr>
        <w:pStyle w:val="Heading4"/>
      </w:pPr>
      <w:r>
        <w:rPr>
          <w:cs/>
        </w:rPr>
        <w:t>รับนักศึกษาไทยและนักศึกษาต่างชาติที่สามารถใช้ภาษาไทยได้</w:t>
      </w:r>
    </w:p>
    <w:p w14:paraId="509C8FB2" w14:textId="74094E49" w:rsidR="001E36F6" w:rsidRDefault="001E36F6" w:rsidP="00422B99">
      <w:pPr>
        <w:pStyle w:val="Heading3"/>
      </w:pPr>
      <w:r>
        <w:rPr>
          <w:cs/>
        </w:rPr>
        <w:t>ความร่วมมือกับสถาบันอื่น</w:t>
      </w:r>
    </w:p>
    <w:p w14:paraId="21417F80" w14:textId="77777777" w:rsidR="001E36F6" w:rsidRDefault="001E36F6" w:rsidP="00422B99">
      <w:pPr>
        <w:pStyle w:val="Heading4"/>
      </w:pPr>
      <w:r>
        <w:rPr>
          <w:cs/>
        </w:rPr>
        <w:t>ไม่มี</w:t>
      </w:r>
    </w:p>
    <w:p w14:paraId="68C51130" w14:textId="2F112FD0" w:rsidR="001E36F6" w:rsidRDefault="001E36F6" w:rsidP="00422B99">
      <w:pPr>
        <w:pStyle w:val="Heading3"/>
      </w:pPr>
      <w:r>
        <w:rPr>
          <w:cs/>
        </w:rPr>
        <w:t>การให้ปริญญาแก่ผู้ส</w:t>
      </w:r>
      <w:r w:rsidR="00422B99">
        <w:rPr>
          <w:rFonts w:hint="cs"/>
          <w:cs/>
        </w:rPr>
        <w:t>ำ</w:t>
      </w:r>
      <w:r>
        <w:rPr>
          <w:cs/>
        </w:rPr>
        <w:t>เร็จการศึกษา</w:t>
      </w:r>
    </w:p>
    <w:p w14:paraId="5C8D7357" w14:textId="3C3FBDBC" w:rsidR="001E36F6" w:rsidRDefault="001E36F6" w:rsidP="00422B99">
      <w:pPr>
        <w:pStyle w:val="Heading4"/>
      </w:pPr>
      <w:r>
        <w:rPr>
          <w:cs/>
        </w:rPr>
        <w:t>ให้ปริญญาเพียงสาขาวิชาเดียว</w:t>
      </w:r>
    </w:p>
    <w:p w14:paraId="0623AB52" w14:textId="681C33FB" w:rsidR="001E36F6" w:rsidRDefault="001E36F6" w:rsidP="00422B99">
      <w:pPr>
        <w:pStyle w:val="Heading3"/>
      </w:pPr>
      <w:r>
        <w:rPr>
          <w:cs/>
        </w:rPr>
        <w:t xml:space="preserve"> อาชีพที่สามารถประกอบได้หลังส</w:t>
      </w:r>
      <w:r w:rsidR="00422B99">
        <w:rPr>
          <w:rFonts w:hint="cs"/>
          <w:cs/>
        </w:rPr>
        <w:t>ำ</w:t>
      </w:r>
      <w:r>
        <w:rPr>
          <w:cs/>
        </w:rPr>
        <w:t>เร็จการศึกษา</w:t>
      </w:r>
    </w:p>
    <w:p w14:paraId="21701AEB" w14:textId="4F17AD7D" w:rsidR="001E36F6" w:rsidRDefault="001E36F6" w:rsidP="00422B99">
      <w:pPr>
        <w:pStyle w:val="Heading4"/>
      </w:pPr>
      <w:r>
        <w:rPr>
          <w:cs/>
        </w:rPr>
        <w:t>บุคลากรทางการศึกษา ในสถานศึกษา</w:t>
      </w:r>
    </w:p>
    <w:p w14:paraId="64C570B3" w14:textId="32763A43" w:rsidR="001E36F6" w:rsidRDefault="001E36F6" w:rsidP="00422B99">
      <w:pPr>
        <w:pStyle w:val="Heading4"/>
      </w:pPr>
      <w:r>
        <w:rPr>
          <w:cs/>
        </w:rPr>
        <w:t>วิทยากรฝึกอบรมในสถานประกอบการ</w:t>
      </w:r>
    </w:p>
    <w:p w14:paraId="6FC1525E" w14:textId="79613415" w:rsidR="001E36F6" w:rsidRDefault="001E36F6" w:rsidP="00422B99">
      <w:pPr>
        <w:pStyle w:val="Heading4"/>
      </w:pPr>
      <w:r>
        <w:rPr>
          <w:cs/>
        </w:rPr>
        <w:t xml:space="preserve"> ครูฝึกในสถานประกอบการ</w:t>
      </w:r>
    </w:p>
    <w:p w14:paraId="6681C2D4" w14:textId="3F7B993A" w:rsidR="001E36F6" w:rsidRDefault="001E36F6" w:rsidP="00422B99">
      <w:pPr>
        <w:pStyle w:val="Heading4"/>
      </w:pPr>
      <w:r>
        <w:rPr>
          <w:cs/>
        </w:rPr>
        <w:t>นักพัฒนาหลักสูตรด้านคอมพิวเตอร์</w:t>
      </w:r>
    </w:p>
    <w:p w14:paraId="1B1C2166" w14:textId="2A87153C" w:rsidR="001E36F6" w:rsidRDefault="001E36F6" w:rsidP="00422B99">
      <w:pPr>
        <w:pStyle w:val="Heading4"/>
      </w:pPr>
      <w:r>
        <w:rPr>
          <w:cs/>
        </w:rPr>
        <w:t>นักวิชาการคอมพิวเตอร์</w:t>
      </w:r>
    </w:p>
    <w:p w14:paraId="213A0C7D" w14:textId="01196EBF" w:rsidR="001E36F6" w:rsidRDefault="001E36F6" w:rsidP="00422B99">
      <w:pPr>
        <w:pStyle w:val="Heading4"/>
      </w:pPr>
      <w:r>
        <w:rPr>
          <w:cs/>
        </w:rPr>
        <w:t xml:space="preserve"> นักวิจัย/ผู้ช่วยวิจัยด้านเทคโนโลยีคอมพิวเตอร์</w:t>
      </w:r>
    </w:p>
    <w:p w14:paraId="4AFDE75C" w14:textId="6C81B1A6" w:rsidR="001E36F6" w:rsidRDefault="001E36F6" w:rsidP="00422B99">
      <w:pPr>
        <w:pStyle w:val="Heading4"/>
      </w:pPr>
      <w:r>
        <w:rPr>
          <w:cs/>
        </w:rPr>
        <w:t>นักออกแบบและพัฒนาสื่อการสอน</w:t>
      </w:r>
    </w:p>
    <w:p w14:paraId="09A186FF" w14:textId="69DE5742" w:rsidR="001E36F6" w:rsidRDefault="001E36F6" w:rsidP="00422B99">
      <w:pPr>
        <w:pStyle w:val="Heading4"/>
      </w:pPr>
      <w:r>
        <w:rPr>
          <w:cs/>
        </w:rPr>
        <w:t xml:space="preserve"> นักประดิษฐ์นวัตกรรมด้านเทคโนโลยีคอมพิวเตอร์</w:t>
      </w:r>
    </w:p>
    <w:p w14:paraId="14C49E8F" w14:textId="6D433A42" w:rsidR="001E36F6" w:rsidRDefault="001E36F6" w:rsidP="00422B99">
      <w:pPr>
        <w:pStyle w:val="Heading4"/>
      </w:pPr>
      <w:r>
        <w:rPr>
          <w:cs/>
        </w:rPr>
        <w:t xml:space="preserve"> นักพัฒนาโปรแกรม</w:t>
      </w:r>
    </w:p>
    <w:p w14:paraId="56039715" w14:textId="74C23912" w:rsidR="001E36F6" w:rsidRDefault="001E36F6" w:rsidP="00422B99">
      <w:pPr>
        <w:pStyle w:val="Heading4"/>
      </w:pPr>
      <w:r>
        <w:rPr>
          <w:cs/>
        </w:rPr>
        <w:t xml:space="preserve"> นักวิเคราะห์และออกแบบระบบ</w:t>
      </w:r>
    </w:p>
    <w:p w14:paraId="62C7F73D" w14:textId="206D9701" w:rsidR="001E36F6" w:rsidRDefault="001E36F6" w:rsidP="00422B99">
      <w:pPr>
        <w:pStyle w:val="Heading4"/>
      </w:pPr>
      <w:r>
        <w:rPr>
          <w:cs/>
        </w:rPr>
        <w:t>ผู้ดูแลระบบคอมพิวเตอร์</w:t>
      </w:r>
    </w:p>
    <w:p w14:paraId="297631AD" w14:textId="2B580E9A" w:rsidR="001E36F6" w:rsidRDefault="001E36F6" w:rsidP="00422B99">
      <w:pPr>
        <w:pStyle w:val="Heading4"/>
      </w:pPr>
      <w:r>
        <w:rPr>
          <w:cs/>
        </w:rPr>
        <w:t xml:space="preserve"> ผู้ประกอบอาชีพอิสระด้านคอมพิวเตอร์</w:t>
      </w:r>
    </w:p>
    <w:p w14:paraId="117CDDB6" w14:textId="4D5062BC" w:rsidR="00422B99" w:rsidRDefault="00422B99" w:rsidP="00422B99">
      <w:pPr>
        <w:pStyle w:val="Heading3"/>
      </w:pPr>
      <w:r w:rsidRPr="00422B99">
        <w:rPr>
          <w:cs/>
        </w:rPr>
        <w:t>ชื่อ-นามสกุล ต</w:t>
      </w:r>
      <w:r>
        <w:rPr>
          <w:rFonts w:hint="cs"/>
          <w:cs/>
        </w:rPr>
        <w:t>ำ</w:t>
      </w:r>
      <w:r w:rsidRPr="00422B99">
        <w:rPr>
          <w:cs/>
        </w:rPr>
        <w:t>แหน่ง และคุณวุฒิการศึกษาของอาจารย์ ผู้รับผิดชอบหลักสูตร</w:t>
      </w:r>
    </w:p>
    <w:p w14:paraId="7E56EA01" w14:textId="0D7C83D3" w:rsidR="007E3DA5" w:rsidRDefault="007E3DA5" w:rsidP="007E3DA5">
      <w:pPr>
        <w:pStyle w:val="Heading4"/>
      </w:pPr>
      <w:r>
        <w:rPr>
          <w:cs/>
        </w:rPr>
        <w:t>ผู้ช่วยศาสตราจารย์</w:t>
      </w:r>
      <w:r w:rsidRPr="007E3DA5">
        <w:rPr>
          <w:cs/>
        </w:rPr>
        <w:t>กฤช สินธนะกุล</w:t>
      </w:r>
    </w:p>
    <w:p w14:paraId="50F0B038" w14:textId="01716492" w:rsidR="007E3DA5" w:rsidRDefault="007E3DA5" w:rsidP="0035372E">
      <w:pPr>
        <w:pStyle w:val="Heading5"/>
      </w:pPr>
      <w:r w:rsidRPr="007E3DA5">
        <w:rPr>
          <w:cs/>
        </w:rPr>
        <w:t>คุณวุฒิ</w:t>
      </w:r>
    </w:p>
    <w:p w14:paraId="46C9FE72" w14:textId="12B0FFB8" w:rsidR="007E3DA5" w:rsidRDefault="007E3DA5" w:rsidP="0035372E">
      <w:pPr>
        <w:pStyle w:val="Heading6"/>
      </w:pPr>
      <w:r>
        <w:rPr>
          <w:cs/>
        </w:rPr>
        <w:t xml:space="preserve">ค.อ.ด. (วิจัยและพัฒนาหลักสูตร) </w:t>
      </w:r>
    </w:p>
    <w:p w14:paraId="418B9B02" w14:textId="0F7F574D" w:rsidR="007E3DA5" w:rsidRDefault="007E3DA5" w:rsidP="0035372E">
      <w:pPr>
        <w:pStyle w:val="Heading6"/>
      </w:pPr>
      <w:r>
        <w:rPr>
          <w:cs/>
        </w:rPr>
        <w:t>วท.ม. (เทคโนโลยีสารสนเทศ)(หลักสูตรนานาชาติ)</w:t>
      </w:r>
    </w:p>
    <w:p w14:paraId="26EDBA63" w14:textId="091423C3" w:rsidR="007E3DA5" w:rsidRDefault="007E3DA5" w:rsidP="0035372E">
      <w:pPr>
        <w:pStyle w:val="Heading6"/>
      </w:pPr>
      <w:r>
        <w:rPr>
          <w:cs/>
        </w:rPr>
        <w:t>ค.อ.บ. (เทคโนโลยีคอมพิวเตอร์)</w:t>
      </w:r>
    </w:p>
    <w:p w14:paraId="4DB76F76" w14:textId="6A2617E0" w:rsidR="007E3DA5" w:rsidRDefault="007E3DA5" w:rsidP="0035372E">
      <w:pPr>
        <w:pStyle w:val="Heading5"/>
      </w:pPr>
      <w:r w:rsidRPr="007E3DA5">
        <w:rPr>
          <w:cs/>
        </w:rPr>
        <w:t>ส</w:t>
      </w:r>
      <w:r>
        <w:rPr>
          <w:rFonts w:hint="cs"/>
          <w:cs/>
        </w:rPr>
        <w:t>ำ</w:t>
      </w:r>
      <w:r w:rsidRPr="007E3DA5">
        <w:rPr>
          <w:cs/>
        </w:rPr>
        <w:t>เร็จการศึกษาจากสถาบัน/ประเทศ</w:t>
      </w:r>
    </w:p>
    <w:p w14:paraId="2E3BF201" w14:textId="026E72D9" w:rsidR="007E3DA5" w:rsidRDefault="007E3DA5" w:rsidP="0035372E">
      <w:pPr>
        <w:pStyle w:val="Heading6"/>
      </w:pPr>
      <w:r>
        <w:rPr>
          <w:cs/>
        </w:rPr>
        <w:t>มหาวิทยาลัยเทคโนโลยีพระจอมเกล้าพระนครเหนือ 2555</w:t>
      </w:r>
    </w:p>
    <w:p w14:paraId="4CBFE5C8" w14:textId="77777777" w:rsidR="007E3DA5" w:rsidRDefault="007E3DA5" w:rsidP="0035372E">
      <w:pPr>
        <w:pStyle w:val="Heading6"/>
      </w:pPr>
      <w:r>
        <w:rPr>
          <w:cs/>
        </w:rPr>
        <w:t>สถาบันเทคโนโลยีพระจอมเกล้าพระนครเหนือ 2546</w:t>
      </w:r>
    </w:p>
    <w:p w14:paraId="1165888C" w14:textId="526EDF04" w:rsidR="007E3DA5" w:rsidRDefault="007E3DA5" w:rsidP="0035372E">
      <w:pPr>
        <w:pStyle w:val="Heading6"/>
      </w:pPr>
      <w:r>
        <w:rPr>
          <w:cs/>
        </w:rPr>
        <w:t>สถาบันเทคโนโลยีพระจอมเกล้าพระนครเหนือ 2536</w:t>
      </w:r>
    </w:p>
    <w:p w14:paraId="770985A1" w14:textId="69B460F0" w:rsidR="007E3DA5" w:rsidRDefault="007E3DA5" w:rsidP="007E3DA5">
      <w:pPr>
        <w:pStyle w:val="Heading4"/>
      </w:pPr>
      <w:r>
        <w:rPr>
          <w:cs/>
        </w:rPr>
        <w:lastRenderedPageBreak/>
        <w:t>ผู้ช่วยศาสตราจารย์</w:t>
      </w:r>
      <w:r w:rsidRPr="007E3DA5">
        <w:rPr>
          <w:cs/>
        </w:rPr>
        <w:t>ธัญญรัตน์ น้อมพลกรัง</w:t>
      </w:r>
    </w:p>
    <w:p w14:paraId="1B0E173F" w14:textId="77777777" w:rsidR="007E3DA5" w:rsidRDefault="007E3DA5" w:rsidP="0035372E">
      <w:pPr>
        <w:pStyle w:val="Heading5"/>
      </w:pPr>
      <w:r w:rsidRPr="007E3DA5">
        <w:rPr>
          <w:cs/>
        </w:rPr>
        <w:t>คุณวุฒิ</w:t>
      </w:r>
    </w:p>
    <w:p w14:paraId="3E1821D3" w14:textId="77777777" w:rsidR="007E3DA5" w:rsidRDefault="007E3DA5" w:rsidP="0035372E">
      <w:pPr>
        <w:pStyle w:val="Heading6"/>
      </w:pPr>
      <w:r>
        <w:rPr>
          <w:cs/>
        </w:rPr>
        <w:t>ปร.ด. (คอมพิวเตอร์ศึกษา)</w:t>
      </w:r>
    </w:p>
    <w:p w14:paraId="49747A22" w14:textId="3ED66BE7" w:rsidR="007E3DA5" w:rsidRDefault="007E3DA5" w:rsidP="0035372E">
      <w:pPr>
        <w:pStyle w:val="Heading6"/>
      </w:pPr>
      <w:r>
        <w:rPr>
          <w:cs/>
        </w:rPr>
        <w:t xml:space="preserve">ค.อ.ม. (เทคโนโลยีคอมพิวเตอร์) </w:t>
      </w:r>
    </w:p>
    <w:p w14:paraId="773382D2" w14:textId="3079BDD6" w:rsidR="007E3DA5" w:rsidRDefault="007E3DA5" w:rsidP="0035372E">
      <w:pPr>
        <w:pStyle w:val="Heading6"/>
      </w:pPr>
      <w:r>
        <w:rPr>
          <w:cs/>
        </w:rPr>
        <w:t>ค.อ.บ. (เทคโนโลยีคอมพิวเตอร์)</w:t>
      </w:r>
    </w:p>
    <w:p w14:paraId="3CF8CDA6" w14:textId="0730B871" w:rsidR="007E3DA5" w:rsidRDefault="007E3DA5" w:rsidP="0035372E">
      <w:pPr>
        <w:pStyle w:val="Heading5"/>
      </w:pPr>
      <w:r w:rsidRPr="007E3DA5">
        <w:rPr>
          <w:cs/>
        </w:rPr>
        <w:t>ส</w:t>
      </w:r>
      <w:r>
        <w:rPr>
          <w:rFonts w:hint="cs"/>
          <w:cs/>
        </w:rPr>
        <w:t>ำ</w:t>
      </w:r>
      <w:r w:rsidRPr="007E3DA5">
        <w:rPr>
          <w:cs/>
        </w:rPr>
        <w:t>เร็จการศึกษาจาก</w:t>
      </w:r>
      <w:r w:rsidRPr="0035372E">
        <w:rPr>
          <w:cs/>
        </w:rPr>
        <w:t>สถาบัน</w:t>
      </w:r>
      <w:r w:rsidRPr="007E3DA5">
        <w:rPr>
          <w:cs/>
        </w:rPr>
        <w:t>/ประเทศ</w:t>
      </w:r>
    </w:p>
    <w:p w14:paraId="223C9881" w14:textId="36B79C6D" w:rsidR="007E3DA5" w:rsidRDefault="007E3DA5" w:rsidP="0035372E">
      <w:pPr>
        <w:pStyle w:val="Heading6"/>
      </w:pPr>
      <w:r>
        <w:rPr>
          <w:cs/>
        </w:rPr>
        <w:t xml:space="preserve"> มหาวิทยาลัยเทคโนโลยีพระจอมเกล้าพระนครเหนือ 2557</w:t>
      </w:r>
    </w:p>
    <w:p w14:paraId="09B34F41" w14:textId="2FF64128" w:rsidR="007E3DA5" w:rsidRDefault="007E3DA5" w:rsidP="0035372E">
      <w:pPr>
        <w:pStyle w:val="Heading6"/>
      </w:pPr>
      <w:r>
        <w:rPr>
          <w:cs/>
        </w:rPr>
        <w:t>สถาบันเทคโนโลยีพระจอมเกล้าพระนครเหนือ 2548</w:t>
      </w:r>
    </w:p>
    <w:p w14:paraId="67C09B3C" w14:textId="59BB081F" w:rsidR="007E3DA5" w:rsidRDefault="007E3DA5" w:rsidP="0035372E">
      <w:pPr>
        <w:pStyle w:val="Heading6"/>
      </w:pPr>
      <w:r>
        <w:rPr>
          <w:cs/>
        </w:rPr>
        <w:t>สถาบันเทคโนโลยีพระจอมเกล้าพระนครเหนือ 2542</w:t>
      </w:r>
    </w:p>
    <w:p w14:paraId="6F8393D9" w14:textId="0015C098" w:rsidR="007E3DA5" w:rsidRDefault="007E3DA5" w:rsidP="00B12551">
      <w:pPr>
        <w:pStyle w:val="Heading4"/>
      </w:pPr>
      <w:r>
        <w:rPr>
          <w:cs/>
        </w:rPr>
        <w:t>ผู้ช่วยศาสตราจารย์วรรณชัย วรรณสวัสดิ์</w:t>
      </w:r>
    </w:p>
    <w:p w14:paraId="7AA8B092" w14:textId="4C450C60" w:rsidR="00B12551" w:rsidRDefault="007E3DA5" w:rsidP="0035372E">
      <w:pPr>
        <w:pStyle w:val="Heading5"/>
      </w:pPr>
      <w:r w:rsidRPr="007E3DA5">
        <w:rPr>
          <w:cs/>
        </w:rPr>
        <w:t>คุณวุฒิ</w:t>
      </w:r>
    </w:p>
    <w:p w14:paraId="348ACF72" w14:textId="77777777" w:rsidR="00B12551" w:rsidRDefault="00B12551" w:rsidP="0035372E">
      <w:pPr>
        <w:pStyle w:val="Heading6"/>
      </w:pPr>
      <w:r>
        <w:rPr>
          <w:cs/>
        </w:rPr>
        <w:t xml:space="preserve">ค.อ.ด. (วิจัยและพัฒนาหลักสูตร) </w:t>
      </w:r>
    </w:p>
    <w:p w14:paraId="59892C65" w14:textId="77777777" w:rsidR="00B12551" w:rsidRDefault="00B12551" w:rsidP="0035372E">
      <w:pPr>
        <w:pStyle w:val="Heading6"/>
      </w:pPr>
      <w:r>
        <w:rPr>
          <w:cs/>
        </w:rPr>
        <w:t>วศ.ม. (วิศวกรรมคอมพิวเตอร์)</w:t>
      </w:r>
    </w:p>
    <w:p w14:paraId="17D24D8F" w14:textId="10E40F51" w:rsidR="007E3DA5" w:rsidRDefault="00B12551" w:rsidP="0035372E">
      <w:pPr>
        <w:pStyle w:val="Heading6"/>
      </w:pPr>
      <w:r>
        <w:rPr>
          <w:cs/>
        </w:rPr>
        <w:t>ค.อ.บ. (เทคโนโลยีคอมพิวเตอร์)</w:t>
      </w:r>
    </w:p>
    <w:p w14:paraId="17BE8B6D" w14:textId="77777777" w:rsidR="007E3DA5" w:rsidRDefault="007E3DA5" w:rsidP="0035372E">
      <w:pPr>
        <w:pStyle w:val="Heading5"/>
      </w:pPr>
      <w:r w:rsidRPr="007E3DA5">
        <w:rPr>
          <w:cs/>
        </w:rPr>
        <w:t>ส</w:t>
      </w:r>
      <w:r>
        <w:rPr>
          <w:rFonts w:hint="cs"/>
          <w:cs/>
        </w:rPr>
        <w:t>ำ</w:t>
      </w:r>
      <w:r w:rsidRPr="007E3DA5">
        <w:rPr>
          <w:cs/>
        </w:rPr>
        <w:t>เร็จการศึกษาจากสถาบัน/ประเทศ</w:t>
      </w:r>
    </w:p>
    <w:p w14:paraId="1333EA89" w14:textId="2DFEC29F" w:rsidR="007E3DA5" w:rsidRDefault="007E3DA5" w:rsidP="0035372E">
      <w:pPr>
        <w:pStyle w:val="Heading6"/>
      </w:pPr>
      <w:r>
        <w:rPr>
          <w:cs/>
        </w:rPr>
        <w:t>มหาวิทยาลัยเทคโนโลยีพระจอมเกล้าพระนครเหนือ 2555</w:t>
      </w:r>
    </w:p>
    <w:p w14:paraId="49B943C4" w14:textId="7ADBB3AF" w:rsidR="007E3DA5" w:rsidRDefault="007E3DA5" w:rsidP="0035372E">
      <w:pPr>
        <w:pStyle w:val="Heading6"/>
      </w:pPr>
      <w:r>
        <w:rPr>
          <w:cs/>
        </w:rPr>
        <w:t>มหาวิทยาลัยเกษตรศาสตร์ 2548</w:t>
      </w:r>
    </w:p>
    <w:p w14:paraId="3E3F940A" w14:textId="14E4A635" w:rsidR="007E3DA5" w:rsidRDefault="007E3DA5" w:rsidP="0035372E">
      <w:pPr>
        <w:pStyle w:val="Heading6"/>
      </w:pPr>
      <w:r>
        <w:rPr>
          <w:cs/>
        </w:rPr>
        <w:t>สถาบันเทคโนโลยีพระจอมเกล้าพระนครเหนือ 2536</w:t>
      </w:r>
    </w:p>
    <w:p w14:paraId="6622D546" w14:textId="2D5C09B0" w:rsidR="00B12551" w:rsidRDefault="00B12551" w:rsidP="00B12551">
      <w:pPr>
        <w:pStyle w:val="Heading4"/>
      </w:pPr>
      <w:r>
        <w:rPr>
          <w:cs/>
        </w:rPr>
        <w:t>ผู้ช่วยศาสตราจารย์เทวา ค</w:t>
      </w:r>
      <w:r>
        <w:rPr>
          <w:rFonts w:hint="cs"/>
          <w:cs/>
        </w:rPr>
        <w:t>ำ</w:t>
      </w:r>
      <w:r>
        <w:rPr>
          <w:cs/>
        </w:rPr>
        <w:t>ปาเชื้อ</w:t>
      </w:r>
    </w:p>
    <w:p w14:paraId="3523E503" w14:textId="1C5C0816" w:rsidR="00B12551" w:rsidRDefault="00B12551" w:rsidP="0035372E">
      <w:pPr>
        <w:pStyle w:val="Heading5"/>
      </w:pPr>
      <w:r w:rsidRPr="007E3DA5">
        <w:rPr>
          <w:cs/>
        </w:rPr>
        <w:t>คุณวุฒิ</w:t>
      </w:r>
    </w:p>
    <w:p w14:paraId="3D157B62" w14:textId="77777777" w:rsidR="00B12551" w:rsidRDefault="00B12551" w:rsidP="0035372E">
      <w:pPr>
        <w:pStyle w:val="Heading6"/>
      </w:pPr>
      <w:r>
        <w:rPr>
          <w:cs/>
        </w:rPr>
        <w:t>ปร.ด. (คอมพิวเตอร์ศึกษา)</w:t>
      </w:r>
    </w:p>
    <w:p w14:paraId="7C2B2987" w14:textId="77777777" w:rsidR="00B12551" w:rsidRDefault="00B12551" w:rsidP="0035372E">
      <w:pPr>
        <w:pStyle w:val="Heading6"/>
      </w:pPr>
      <w:r>
        <w:rPr>
          <w:cs/>
        </w:rPr>
        <w:t>วศ.ม. (วิศวกรรมคอมพิวเตอร์)</w:t>
      </w:r>
    </w:p>
    <w:p w14:paraId="1EE51276" w14:textId="0DB61855" w:rsidR="00B12551" w:rsidRDefault="00B12551" w:rsidP="0035372E">
      <w:pPr>
        <w:pStyle w:val="Heading6"/>
      </w:pPr>
      <w:r>
        <w:rPr>
          <w:cs/>
        </w:rPr>
        <w:t>ค.อ.บ. (เทคโนโลยีคอมพิวเตอร์)</w:t>
      </w:r>
    </w:p>
    <w:p w14:paraId="3FF811B1" w14:textId="297651D7" w:rsidR="00B12551" w:rsidRDefault="00B12551" w:rsidP="0035372E">
      <w:pPr>
        <w:pStyle w:val="Heading5"/>
      </w:pPr>
      <w:r w:rsidRPr="00B12551">
        <w:rPr>
          <w:cs/>
        </w:rPr>
        <w:t>สำเร็จการศึกษาจากสถาบัน/ประเทศ</w:t>
      </w:r>
    </w:p>
    <w:p w14:paraId="5501FA6E" w14:textId="7FD8B441" w:rsidR="00B12551" w:rsidRDefault="00B12551" w:rsidP="0035372E">
      <w:pPr>
        <w:pStyle w:val="Heading6"/>
      </w:pPr>
      <w:r>
        <w:rPr>
          <w:cs/>
        </w:rPr>
        <w:t>มหาวิทยาลัยเทคโนโลยีพระจอมเกล้าพระนครเหนือ2561</w:t>
      </w:r>
    </w:p>
    <w:p w14:paraId="47F12554" w14:textId="38E75CA8" w:rsidR="00B12551" w:rsidRDefault="00B12551" w:rsidP="0035372E">
      <w:pPr>
        <w:pStyle w:val="Heading6"/>
      </w:pPr>
      <w:r>
        <w:rPr>
          <w:cs/>
        </w:rPr>
        <w:t>มหาวิทยาลัยเกษตรศาสตร์</w:t>
      </w:r>
      <w:r>
        <w:rPr>
          <w:rFonts w:hint="cs"/>
          <w:cs/>
        </w:rPr>
        <w:t xml:space="preserve"> </w:t>
      </w:r>
      <w:r>
        <w:rPr>
          <w:cs/>
        </w:rPr>
        <w:t>25</w:t>
      </w:r>
      <w:r>
        <w:rPr>
          <w:rFonts w:hint="cs"/>
          <w:cs/>
        </w:rPr>
        <w:t>48</w:t>
      </w:r>
    </w:p>
    <w:p w14:paraId="5A88907B" w14:textId="27E33359" w:rsidR="006D2EA8" w:rsidRDefault="00B12551" w:rsidP="006D2EA8">
      <w:pPr>
        <w:pStyle w:val="Heading6"/>
      </w:pPr>
      <w:r>
        <w:rPr>
          <w:cs/>
        </w:rPr>
        <w:t>สถาบันเทคโนโลยีพระจอมเกล้าพระนครเหนือ 2539</w:t>
      </w:r>
    </w:p>
    <w:p w14:paraId="714FA301" w14:textId="77777777" w:rsidR="006D2EA8" w:rsidRDefault="006D2EA8" w:rsidP="006D2EA8"/>
    <w:p w14:paraId="2A187510" w14:textId="77777777" w:rsidR="0035372E" w:rsidRPr="0035372E" w:rsidRDefault="0035372E" w:rsidP="0035372E"/>
    <w:p w14:paraId="59D3CBC4" w14:textId="4DE9C4BD" w:rsidR="0035372E" w:rsidRDefault="0035372E" w:rsidP="0035372E">
      <w:pPr>
        <w:pStyle w:val="Heading4"/>
      </w:pPr>
      <w:r>
        <w:rPr>
          <w:cs/>
        </w:rPr>
        <w:lastRenderedPageBreak/>
        <w:t>อาจารย์วิทวัส ทิพย์สุวรรณ</w:t>
      </w:r>
    </w:p>
    <w:p w14:paraId="12BF4CFA" w14:textId="483A4D74" w:rsidR="0035372E" w:rsidRPr="0035372E" w:rsidRDefault="0035372E" w:rsidP="0035372E">
      <w:pPr>
        <w:pStyle w:val="Heading5"/>
      </w:pPr>
      <w:r w:rsidRPr="007E3DA5">
        <w:rPr>
          <w:cs/>
        </w:rPr>
        <w:t>คุณวุฒิ</w:t>
      </w:r>
    </w:p>
    <w:p w14:paraId="32398BDA" w14:textId="6A297FD5" w:rsidR="0035372E" w:rsidRDefault="0035372E" w:rsidP="0035372E">
      <w:pPr>
        <w:pStyle w:val="Heading6"/>
      </w:pPr>
      <w:r>
        <w:rPr>
          <w:cs/>
        </w:rPr>
        <w:t>อาจารย์ บธ.ด. (การพัฒนาธุรกิจอุตสาหกรรมและทรัพยากรมนุษย์)</w:t>
      </w:r>
    </w:p>
    <w:p w14:paraId="64B6FC17" w14:textId="77777777" w:rsidR="0035372E" w:rsidRDefault="0035372E" w:rsidP="0035372E">
      <w:pPr>
        <w:pStyle w:val="Heading6"/>
      </w:pPr>
      <w:r>
        <w:rPr>
          <w:cs/>
        </w:rPr>
        <w:t>ค.อ.ม. (ไฟฟ้า)</w:t>
      </w:r>
    </w:p>
    <w:p w14:paraId="4EB7E9C3" w14:textId="008FCAF1" w:rsidR="0035372E" w:rsidRDefault="0035372E" w:rsidP="0035372E">
      <w:pPr>
        <w:pStyle w:val="Heading6"/>
      </w:pPr>
      <w:r>
        <w:rPr>
          <w:cs/>
        </w:rPr>
        <w:t>ค.อ.บ. (เทคโนโลยีคอมพิวเตอร์)</w:t>
      </w:r>
    </w:p>
    <w:p w14:paraId="5AF1ECA6" w14:textId="4E82869C" w:rsidR="0035372E" w:rsidRDefault="0035372E" w:rsidP="0035372E">
      <w:pPr>
        <w:pStyle w:val="Heading5"/>
      </w:pPr>
      <w:r w:rsidRPr="00B12551">
        <w:rPr>
          <w:cs/>
        </w:rPr>
        <w:t>สำเร็จการศึกษาจากสถาบัน/ประเทศ</w:t>
      </w:r>
    </w:p>
    <w:p w14:paraId="0E108489" w14:textId="24BFBF97" w:rsidR="0035372E" w:rsidRDefault="0035372E" w:rsidP="0035372E">
      <w:pPr>
        <w:pStyle w:val="Heading6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2561</w:t>
      </w:r>
    </w:p>
    <w:p w14:paraId="2AB92249" w14:textId="1745A614" w:rsidR="0035372E" w:rsidRDefault="0035372E" w:rsidP="0035372E">
      <w:pPr>
        <w:pStyle w:val="Heading6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2545</w:t>
      </w:r>
    </w:p>
    <w:p w14:paraId="0215E94D" w14:textId="5EA16207" w:rsidR="0035372E" w:rsidRDefault="0035372E" w:rsidP="0035372E">
      <w:pPr>
        <w:pStyle w:val="Heading6"/>
      </w:pPr>
      <w:r>
        <w:rPr>
          <w:cs/>
        </w:rPr>
        <w:t>สถาบันเทคโนโลยีพระจอมเกล้าพระนครเหนือ 2537</w:t>
      </w:r>
    </w:p>
    <w:p w14:paraId="37817E36" w14:textId="77777777" w:rsidR="006D2EA8" w:rsidRDefault="006D2EA8" w:rsidP="006D2EA8">
      <w:pPr>
        <w:pStyle w:val="Heading3"/>
      </w:pPr>
      <w:r>
        <w:rPr>
          <w:cs/>
        </w:rPr>
        <w:t>สถานที่จัดการเรียนการสอน</w:t>
      </w:r>
    </w:p>
    <w:p w14:paraId="7DD3ACF6" w14:textId="77777777" w:rsidR="006D2EA8" w:rsidRDefault="006D2EA8" w:rsidP="006D2EA8">
      <w:pPr>
        <w:pStyle w:val="Heading4"/>
      </w:pPr>
      <w:r>
        <w:rPr>
          <w:cs/>
        </w:rPr>
        <w:t>มหาวิทยาลัยเทคโนโลยีพระจอมเกล้าพระนครเหนือ</w:t>
      </w:r>
    </w:p>
    <w:p w14:paraId="1A7BCCDE" w14:textId="465599BF" w:rsidR="00176DAD" w:rsidRDefault="00176DAD" w:rsidP="00176DAD">
      <w:pPr>
        <w:pStyle w:val="Heading2"/>
      </w:pPr>
      <w:r w:rsidRPr="00176DAD">
        <w:rPr>
          <w:cs/>
        </w:rPr>
        <w:t>หมวดที่ 2 ข้อมูลเฉพาะของหลักสูตร</w:t>
      </w:r>
    </w:p>
    <w:p w14:paraId="148F504B" w14:textId="43F5A690" w:rsidR="00176DAD" w:rsidRDefault="00176DAD" w:rsidP="00176DAD">
      <w:pPr>
        <w:pStyle w:val="Heading3"/>
      </w:pPr>
      <w:r>
        <w:rPr>
          <w:cs/>
        </w:rPr>
        <w:t>ปรัชญา</w:t>
      </w:r>
    </w:p>
    <w:p w14:paraId="22EE0C6F" w14:textId="5E5A2B41" w:rsidR="00176DAD" w:rsidRDefault="00176DAD" w:rsidP="00176DAD">
      <w:pPr>
        <w:pStyle w:val="Heading4"/>
      </w:pPr>
      <w:r>
        <w:rPr>
          <w:cs/>
        </w:rPr>
        <w:t>พัฒนาผู้เรียนให้มีองค์ความรู้ทักษะในการสอน การสื่อสาร ด้านการใช้เทคโนโลยี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คอมพิวเตอร์ ให้เป็นผู้ที่มีความรับผิดชอบ สร้างสรรค์นวัตกรรมที่มีประโยชน์ต่อสังคม</w:t>
      </w:r>
    </w:p>
    <w:p w14:paraId="215FBC71" w14:textId="735F2B17" w:rsidR="00176DAD" w:rsidRDefault="00176DAD" w:rsidP="00176DAD">
      <w:pPr>
        <w:pStyle w:val="Heading4"/>
      </w:pPr>
      <w:r>
        <w:rPr>
          <w:cs/>
        </w:rPr>
        <w:t>ความส</w:t>
      </w:r>
      <w:r>
        <w:rPr>
          <w:rFonts w:hint="cs"/>
          <w:cs/>
        </w:rPr>
        <w:t>ำ</w:t>
      </w:r>
      <w:r>
        <w:rPr>
          <w:cs/>
        </w:rPr>
        <w:t>คัญของหลักสูตร</w:t>
      </w:r>
    </w:p>
    <w:p w14:paraId="70CD04C7" w14:textId="77777777" w:rsidR="00176DAD" w:rsidRDefault="00176DAD" w:rsidP="00176DAD">
      <w:pPr>
        <w:pStyle w:val="Heading5"/>
      </w:pPr>
      <w:r>
        <w:rPr>
          <w:cs/>
        </w:rPr>
        <w:t>เป็นหลักสูตรสร้างครูช่างที่มีความรู้ด้านเทคโนโลยีคอมพิวเตอร์</w:t>
      </w:r>
    </w:p>
    <w:p w14:paraId="043D3C4F" w14:textId="1709B35C" w:rsidR="00176DAD" w:rsidRDefault="00176DAD" w:rsidP="00176DAD">
      <w:pPr>
        <w:pStyle w:val="Heading4"/>
      </w:pPr>
      <w:r>
        <w:rPr>
          <w:cs/>
        </w:rPr>
        <w:t>วัตถุประสงค์ของหลักสูตร</w:t>
      </w:r>
    </w:p>
    <w:p w14:paraId="06DBA266" w14:textId="11B7E59D" w:rsidR="00176DAD" w:rsidRDefault="00176DAD" w:rsidP="00176DAD">
      <w:pPr>
        <w:pStyle w:val="Heading5"/>
      </w:pPr>
      <w:r>
        <w:rPr>
          <w:cs/>
        </w:rPr>
        <w:t xml:space="preserve">เพื่อผลิตบัณฑิตที่มีความรู้และทักษะด้านการสอน การฝึกอบรม การออกแบบ </w:t>
      </w:r>
      <w:r>
        <w:rPr>
          <w:cs/>
        </w:rPr>
        <w:br/>
      </w:r>
      <w:r>
        <w:rPr>
          <w:cs/>
        </w:rPr>
        <w:tab/>
        <w:t xml:space="preserve">การประยุกต์ใช้เทคโนโลยีคอมพิวเตอร์ในการประกอบอาชีพด้านการสอน </w:t>
      </w:r>
      <w:r>
        <w:rPr>
          <w:cs/>
        </w:rPr>
        <w:br/>
      </w:r>
      <w:r w:rsidR="00C32C9F">
        <w:rPr>
          <w:cs/>
        </w:rPr>
        <w:tab/>
      </w:r>
      <w:r>
        <w:rPr>
          <w:cs/>
        </w:rPr>
        <w:t>การฝึกอบรมและการจัดการให้แก่สถานศึกษา ธุรกิจอุตสาหกรรม ทั้งภาครัฐแล</w:t>
      </w:r>
      <w:r>
        <w:rPr>
          <w:rFonts w:hint="cs"/>
          <w:cs/>
        </w:rPr>
        <w:t>ะ</w:t>
      </w:r>
      <w:r w:rsidR="00C32C9F">
        <w:rPr>
          <w:cs/>
        </w:rPr>
        <w:tab/>
      </w:r>
      <w:r>
        <w:rPr>
          <w:cs/>
        </w:rPr>
        <w:t>เอกชน</w:t>
      </w:r>
    </w:p>
    <w:p w14:paraId="037AC8AD" w14:textId="45F69D1C" w:rsidR="00176DAD" w:rsidRDefault="00176DAD" w:rsidP="00C32C9F">
      <w:pPr>
        <w:pStyle w:val="Heading5"/>
      </w:pPr>
      <w:r>
        <w:rPr>
          <w:cs/>
        </w:rPr>
        <w:t xml:space="preserve">เพื่อผลิตบัณฑิตให้มีศักยภาพในการพัฒนาวิชาการด้านเทคโนโลยีคอมพิวเตอร์ </w:t>
      </w:r>
      <w:r w:rsidR="00C32C9F">
        <w:rPr>
          <w:cs/>
        </w:rPr>
        <w:br/>
      </w:r>
      <w:r w:rsidR="00C32C9F">
        <w:rPr>
          <w:cs/>
        </w:rPr>
        <w:tab/>
      </w:r>
      <w:r>
        <w:rPr>
          <w:cs/>
        </w:rPr>
        <w:t>ที่จะตอบสนองความต้องการของสถานศึกษาและธุรกิจอุตสาหกรรมของประเทศ</w:t>
      </w:r>
    </w:p>
    <w:p w14:paraId="1871488D" w14:textId="20F61A68" w:rsidR="00176DAD" w:rsidRDefault="00176DAD" w:rsidP="00C32C9F">
      <w:pPr>
        <w:pStyle w:val="Heading5"/>
      </w:pPr>
      <w:r>
        <w:rPr>
          <w:cs/>
        </w:rPr>
        <w:t>เพื่อผลิตบัณฑิตที่มีความคิดสร้างสรรค์ มีคุณธรรมและจริยธรรมต่อวิชาชีพ</w:t>
      </w:r>
    </w:p>
    <w:p w14:paraId="4CF90970" w14:textId="7F52DCA7" w:rsidR="00176DAD" w:rsidRDefault="00176DAD" w:rsidP="00C32C9F">
      <w:pPr>
        <w:pStyle w:val="Heading4"/>
      </w:pPr>
      <w:r>
        <w:rPr>
          <w:cs/>
        </w:rPr>
        <w:t>จุดเด่นเฉพาะของหลักสูตร</w:t>
      </w:r>
    </w:p>
    <w:p w14:paraId="57E68FF8" w14:textId="3E1F5D52" w:rsidR="00176DAD" w:rsidRPr="00176DAD" w:rsidRDefault="00176DAD" w:rsidP="00C32C9F">
      <w:pPr>
        <w:pStyle w:val="Heading5"/>
      </w:pPr>
      <w:r>
        <w:rPr>
          <w:cs/>
        </w:rPr>
        <w:t>เป็นหลักสูตรที่มุ่งเน้นให้ผู้ส</w:t>
      </w:r>
      <w:r w:rsidR="00C32C9F">
        <w:rPr>
          <w:rFonts w:hint="cs"/>
          <w:cs/>
        </w:rPr>
        <w:t>ำ</w:t>
      </w:r>
      <w:r>
        <w:rPr>
          <w:cs/>
        </w:rPr>
        <w:t>เร็จการศึกษามีสมรรถนะทั้งด้านศาสตร์ทางด้าน</w:t>
      </w:r>
      <w:r w:rsidR="00C32C9F">
        <w:rPr>
          <w:cs/>
        </w:rPr>
        <w:tab/>
      </w:r>
      <w:r w:rsidR="00C32C9F">
        <w:rPr>
          <w:cs/>
        </w:rPr>
        <w:tab/>
      </w:r>
      <w:r>
        <w:rPr>
          <w:cs/>
        </w:rPr>
        <w:t xml:space="preserve">เทคโนโลยีคอมพิวเตอร์และศาสตร์ทางด้านการสอน การฝึกอบรม ตามเกณฑ์ มคอ.1 </w:t>
      </w:r>
      <w:r w:rsidR="00C32C9F">
        <w:rPr>
          <w:cs/>
        </w:rPr>
        <w:tab/>
      </w:r>
      <w:r>
        <w:rPr>
          <w:cs/>
        </w:rPr>
        <w:t>ครุศาสตร์อุตสาหกรรม 4 ปี และตามเกณฑ์ของคุรุสภา สามารถท างานด้าน</w:t>
      </w:r>
      <w:r w:rsidR="00C32C9F">
        <w:rPr>
          <w:cs/>
        </w:rPr>
        <w:tab/>
      </w:r>
      <w:r>
        <w:rPr>
          <w:cs/>
        </w:rPr>
        <w:t>คอมพิวเตอร์และการสอนได้อย่างมีประสิทธิภาพ</w:t>
      </w:r>
    </w:p>
    <w:p w14:paraId="11A17C6D" w14:textId="77777777" w:rsidR="00176DAD" w:rsidRPr="00176DAD" w:rsidRDefault="00176DAD" w:rsidP="00176DAD"/>
    <w:p w14:paraId="24DEF1D1" w14:textId="25F2D405" w:rsidR="00C32C9F" w:rsidRDefault="00C32C9F" w:rsidP="00C32C9F">
      <w:pPr>
        <w:pStyle w:val="Heading4"/>
      </w:pPr>
      <w:r>
        <w:rPr>
          <w:cs/>
        </w:rPr>
        <w:lastRenderedPageBreak/>
        <w:t>ความคาดหวังของผลลัพธ์การเรียนรู้ เมื่อสิ้นปีการศึกษา</w:t>
      </w:r>
    </w:p>
    <w:p w14:paraId="467C8D0B" w14:textId="6AD78822" w:rsidR="00C32C9F" w:rsidRDefault="00C32C9F" w:rsidP="00C32C9F">
      <w:pPr>
        <w:pStyle w:val="Heading5"/>
      </w:pPr>
      <w:r>
        <w:rPr>
          <w:cs/>
        </w:rPr>
        <w:t>หลักสูตรครุศาสตร์อุตสาหกรรม สาขาวิชาเทคโนโลยีคอมพิวเตอร์ มีความคาดหวังผล</w:t>
      </w:r>
      <w:r>
        <w:tab/>
      </w:r>
      <w:r>
        <w:rPr>
          <w:cs/>
        </w:rPr>
        <w:t>การเรียนรู้ของผู้เรียนแต่ละปีดังนี้</w:t>
      </w:r>
    </w:p>
    <w:p w14:paraId="16ED1E0C" w14:textId="7987FAC1" w:rsidR="00C32C9F" w:rsidRDefault="00C32C9F" w:rsidP="00C32C9F">
      <w:pPr>
        <w:pStyle w:val="Heading6"/>
      </w:pPr>
      <w:r>
        <w:rPr>
          <w:rFonts w:hint="cs"/>
          <w:cs/>
        </w:rPr>
        <w:t>ในปีที่1 นักศึกษาสามารถ</w:t>
      </w:r>
      <w:r>
        <w:rPr>
          <w:cs/>
        </w:rPr>
        <w:t>สื่อสารด้วยภาษาไทยและภาษาอังกฤษ ท</w:t>
      </w:r>
      <w:r>
        <w:rPr>
          <w:rFonts w:hint="cs"/>
          <w:cs/>
        </w:rPr>
        <w:t>ำ</w:t>
      </w:r>
      <w:r>
        <w:rPr>
          <w:cs/>
        </w:rPr>
        <w:t>งานเป็นทีม</w:t>
      </w:r>
      <w:r>
        <w:rPr>
          <w:cs/>
        </w:rPr>
        <w:tab/>
      </w:r>
      <w:r>
        <w:rPr>
          <w:cs/>
        </w:rPr>
        <w:tab/>
        <w:t>ร่วมกับผู้อื่น มีทักษะในการต่อวงจรอิเล็กทรอนิกส์พื้นฐาน แก้ปัญหาทาง</w:t>
      </w:r>
      <w:r>
        <w:rPr>
          <w:cs/>
        </w:rPr>
        <w:tab/>
        <w:t>คณิตศาสตร์ที่เกี่ยวข้องกับคอมพิวเตอร์ เข้าใจการท</w:t>
      </w:r>
      <w:r>
        <w:rPr>
          <w:rFonts w:hint="cs"/>
          <w:cs/>
        </w:rPr>
        <w:t>ำ</w:t>
      </w:r>
      <w:r>
        <w:rPr>
          <w:cs/>
        </w:rPr>
        <w:t>งานของระบบคอมพิวเตอร์</w:t>
      </w:r>
      <w:r>
        <w:rPr>
          <w:cs/>
        </w:rPr>
        <w:tab/>
        <w:t>เข้าใจพื้นฐานด้านคุณธรรมจริยธรรมของครู</w:t>
      </w:r>
    </w:p>
    <w:p w14:paraId="070A42AD" w14:textId="30218A9C" w:rsidR="00C32C9F" w:rsidRDefault="00C32C9F" w:rsidP="00C32C9F">
      <w:pPr>
        <w:pStyle w:val="Heading6"/>
      </w:pPr>
      <w:r>
        <w:rPr>
          <w:rFonts w:hint="cs"/>
          <w:cs/>
        </w:rPr>
        <w:t>ในปีที่2 นักศึกษา</w:t>
      </w:r>
      <w:r w:rsidR="00C164FE">
        <w:rPr>
          <w:rFonts w:hint="cs"/>
          <w:cs/>
        </w:rPr>
        <w:t>สามารถ</w:t>
      </w:r>
      <w:r>
        <w:rPr>
          <w:cs/>
        </w:rPr>
        <w:t xml:space="preserve">ออกแบบและพัฒนาอุปกรณ์ทางด้าน </w:t>
      </w:r>
      <w:r>
        <w:t xml:space="preserve">IoT </w:t>
      </w:r>
      <w:r>
        <w:rPr>
          <w:cs/>
        </w:rPr>
        <w:t>มีความเข้าใจ</w:t>
      </w:r>
      <w:r w:rsidR="00C164FE">
        <w:rPr>
          <w:cs/>
        </w:rPr>
        <w:tab/>
      </w:r>
      <w:r>
        <w:rPr>
          <w:cs/>
        </w:rPr>
        <w:t>ในการท</w:t>
      </w:r>
      <w:r>
        <w:rPr>
          <w:rFonts w:hint="cs"/>
          <w:cs/>
        </w:rPr>
        <w:t>ำ</w:t>
      </w:r>
      <w:r>
        <w:rPr>
          <w:cs/>
        </w:rPr>
        <w:t xml:space="preserve">งานและการปฏิบัติการเชื่อมต่อของระบบเครือข่าย การสื่อสารข้อมูล </w:t>
      </w:r>
      <w:r>
        <w:rPr>
          <w:cs/>
        </w:rPr>
        <w:tab/>
        <w:t>ระบบปฏิบัติการคอมพิวเตอร์</w:t>
      </w:r>
      <w:r w:rsidR="00C164FE">
        <w:rPr>
          <w:rFonts w:hint="cs"/>
          <w:cs/>
        </w:rPr>
        <w:t xml:space="preserve"> </w:t>
      </w:r>
      <w:r>
        <w:rPr>
          <w:rFonts w:hint="cs"/>
          <w:cs/>
        </w:rPr>
        <w:t>มี</w:t>
      </w:r>
      <w:r>
        <w:rPr>
          <w:cs/>
        </w:rPr>
        <w:t>ทักษะพื้นฐานด้านการสอนการพัฒนาสื่อการสอนที่</w:t>
      </w:r>
      <w:r>
        <w:rPr>
          <w:cs/>
        </w:rPr>
        <w:tab/>
        <w:t>ใช้ในการสอนประเด็นที่ก</w:t>
      </w:r>
      <w:r>
        <w:rPr>
          <w:rFonts w:hint="cs"/>
          <w:cs/>
        </w:rPr>
        <w:t>ำ</w:t>
      </w:r>
      <w:r>
        <w:rPr>
          <w:cs/>
        </w:rPr>
        <w:t xml:space="preserve">หนดให้ตามขั้นตอนเรียนรู้ </w:t>
      </w:r>
      <w:r>
        <w:t>MIAP</w:t>
      </w:r>
    </w:p>
    <w:p w14:paraId="67738401" w14:textId="36CCC4B0" w:rsidR="00C164FE" w:rsidRDefault="00C164FE" w:rsidP="00C164FE">
      <w:pPr>
        <w:pStyle w:val="Heading6"/>
      </w:pPr>
      <w:r>
        <w:rPr>
          <w:rFonts w:hint="cs"/>
          <w:cs/>
        </w:rPr>
        <w:t>ในปีที่3 นักศึกษาสามารถ</w:t>
      </w:r>
      <w:r>
        <w:rPr>
          <w:cs/>
        </w:rPr>
        <w:t>วิเคราะห์ ออกแบบ พัฒนาระบบสารสนเทศบนเว็บและ</w:t>
      </w:r>
      <w:r>
        <w:rPr>
          <w:cs/>
        </w:rPr>
        <w:tab/>
      </w:r>
      <w:r>
        <w:rPr>
          <w:cs/>
        </w:rPr>
        <w:tab/>
        <w:t>บนอุปกรณ์เคลื่อนที่ตามสถานการณ์ที่ก</w:t>
      </w:r>
      <w:r>
        <w:rPr>
          <w:rFonts w:hint="cs"/>
          <w:cs/>
        </w:rPr>
        <w:t>ำ</w:t>
      </w:r>
      <w:r>
        <w:rPr>
          <w:cs/>
        </w:rPr>
        <w:t>หนด วิเคราะห์ข้อมูลโดยใช้ศาสตร์</w:t>
      </w:r>
      <w:r>
        <w:rPr>
          <w:cs/>
        </w:rPr>
        <w:tab/>
        <w:t>ทางด้านวิทยาการข้อมูล ออกแบบและพัฒนาสื่อการสอนที่สามารถน</w:t>
      </w:r>
      <w:r>
        <w:rPr>
          <w:rFonts w:hint="cs"/>
          <w:cs/>
        </w:rPr>
        <w:t>ำ</w:t>
      </w:r>
      <w:r>
        <w:rPr>
          <w:cs/>
        </w:rPr>
        <w:t>มาใช้ได้อย่าง</w:t>
      </w:r>
      <w:r>
        <w:rPr>
          <w:cs/>
        </w:rPr>
        <w:tab/>
        <w:t>มีประสิทธิภาพ มีทักษะในการพัฒนาหลักสูตร/แผนการสอนฐานสมรรถนะ มี</w:t>
      </w:r>
      <w:r>
        <w:rPr>
          <w:cs/>
        </w:rPr>
        <w:tab/>
        <w:t>ทักษะในการสอนและฝึกอบรมในหัวข้อที่ทันสมัยโดยใช้นวัตกรรมและเทคโนโลยี</w:t>
      </w:r>
      <w:r>
        <w:rPr>
          <w:cs/>
        </w:rPr>
        <w:tab/>
        <w:t>คอมพิวเตอร์ที่เหมาะสม</w:t>
      </w:r>
    </w:p>
    <w:p w14:paraId="5C6EF3D5" w14:textId="7E92FCD3" w:rsidR="00C164FE" w:rsidRPr="00C164FE" w:rsidRDefault="00C164FE" w:rsidP="00C164FE">
      <w:pPr>
        <w:pStyle w:val="Heading6"/>
      </w:pPr>
      <w:r>
        <w:rPr>
          <w:rFonts w:hint="cs"/>
          <w:cs/>
        </w:rPr>
        <w:t>ในปีที่ 4 นักศึกษา</w:t>
      </w:r>
      <w:r>
        <w:rPr>
          <w:cs/>
        </w:rPr>
        <w:t>สามารถสอนด้านเทคโนโลยีคอมพิวเตอร์ในสถานศึกษา ฝึกอบรม</w:t>
      </w:r>
      <w:r>
        <w:rPr>
          <w:cs/>
        </w:rPr>
        <w:tab/>
        <w:t>ในสถานประกอบการ ด้วยความมีคุณธรรมจริยธรรม สามารถปรับตัวให้เข้ากับ</w:t>
      </w:r>
      <w:r>
        <w:rPr>
          <w:cs/>
        </w:rPr>
        <w:tab/>
        <w:t>สถานการณ์ในห้องเรียนและห้องอบรมที่พบสามารถบริหารจัดการห้องเรียนให้</w:t>
      </w:r>
      <w:r>
        <w:rPr>
          <w:cs/>
        </w:rPr>
        <w:tab/>
        <w:t>บรรลุเป้าหมายได้อย่างมีประสิทธิภาพ มีความสามารถในการท</w:t>
      </w:r>
      <w:r>
        <w:rPr>
          <w:rFonts w:hint="cs"/>
          <w:cs/>
        </w:rPr>
        <w:t>ำ</w:t>
      </w:r>
      <w:r>
        <w:rPr>
          <w:cs/>
        </w:rPr>
        <w:t>งานด้านเทคโนโลยี</w:t>
      </w:r>
      <w:r>
        <w:rPr>
          <w:cs/>
        </w:rPr>
        <w:tab/>
        <w:t>คอมพิวเตอร์ที่นอกเหนือจากการสอนได้อย่างมีประสิทธิภาพ เช่น การดูแลระบบ</w:t>
      </w:r>
      <w:r>
        <w:rPr>
          <w:cs/>
        </w:rPr>
        <w:tab/>
        <w:t>เครือข่าย การดูแลศูนย์ข้อมูล การท</w:t>
      </w:r>
      <w:r>
        <w:rPr>
          <w:rFonts w:hint="cs"/>
          <w:cs/>
        </w:rPr>
        <w:t>ไ</w:t>
      </w:r>
      <w:r>
        <w:rPr>
          <w:cs/>
        </w:rPr>
        <w:t>งานประชาสัมพันธ์ เป็นต้น</w:t>
      </w:r>
    </w:p>
    <w:p w14:paraId="429D532E" w14:textId="7607BBAA" w:rsidR="00C164FE" w:rsidRDefault="00C164FE" w:rsidP="0042296E">
      <w:pPr>
        <w:pStyle w:val="Heading2"/>
      </w:pPr>
      <w:r w:rsidRPr="00C164FE">
        <w:rPr>
          <w:cs/>
        </w:rPr>
        <w:t>หมวดที่ 3 ระบบการจัดการศึกษา การด</w:t>
      </w:r>
      <w:r>
        <w:rPr>
          <w:rFonts w:hint="cs"/>
          <w:cs/>
        </w:rPr>
        <w:t>ำ</w:t>
      </w:r>
      <w:r w:rsidRPr="00C164FE">
        <w:rPr>
          <w:cs/>
        </w:rPr>
        <w:t>เนินการ และโครงสร้างของหลักสูตร</w:t>
      </w:r>
    </w:p>
    <w:p w14:paraId="6F5952B7" w14:textId="77777777" w:rsidR="00D6481F" w:rsidRDefault="00D6481F" w:rsidP="00D6481F">
      <w:pPr>
        <w:pStyle w:val="Heading3"/>
      </w:pPr>
      <w:r>
        <w:rPr>
          <w:cs/>
        </w:rPr>
        <w:t>ระบบการจัดการศึกษา</w:t>
      </w:r>
    </w:p>
    <w:p w14:paraId="28A3776A" w14:textId="17DFDE50" w:rsidR="0042296E" w:rsidRDefault="0042296E" w:rsidP="00D6481F">
      <w:pPr>
        <w:pStyle w:val="Heading4"/>
      </w:pPr>
      <w:r>
        <w:rPr>
          <w:cs/>
        </w:rPr>
        <w:t xml:space="preserve">ระบบการศึกษาใช้ระบบแบบทวิภาค โดย </w:t>
      </w:r>
      <w:r>
        <w:t>1</w:t>
      </w:r>
      <w:r>
        <w:rPr>
          <w:cs/>
        </w:rPr>
        <w:t xml:space="preserve"> ปีการศึกษาแบ่งออกเป็น </w:t>
      </w:r>
      <w:r>
        <w:t>2</w:t>
      </w:r>
      <w:r>
        <w:rPr>
          <w:cs/>
        </w:rPr>
        <w:t xml:space="preserve"> ภาคการศึกษา</w:t>
      </w:r>
      <w:r>
        <w:rPr>
          <w:cs/>
        </w:rPr>
        <w:tab/>
        <w:t xml:space="preserve">ปกติและ </w:t>
      </w:r>
      <w:r>
        <w:t>1</w:t>
      </w:r>
      <w:r>
        <w:rPr>
          <w:cs/>
        </w:rPr>
        <w:t xml:space="preserve"> ภาคการศึกษาปกติมีระยะเวลาศึกษาไม่น้อยกว่า </w:t>
      </w:r>
      <w:r>
        <w:t>15</w:t>
      </w:r>
      <w:r>
        <w:rPr>
          <w:cs/>
        </w:rPr>
        <w:t xml:space="preserve"> สัปดาห์</w:t>
      </w:r>
    </w:p>
    <w:p w14:paraId="2E349333" w14:textId="00AD83F7" w:rsidR="0042296E" w:rsidRDefault="0042296E" w:rsidP="00D6481F">
      <w:pPr>
        <w:pStyle w:val="Heading4"/>
      </w:pPr>
      <w:r>
        <w:rPr>
          <w:cs/>
        </w:rPr>
        <w:t xml:space="preserve">การคิดหน่วยกิต คิดตามเกณฑ์มาตรฐานหลักสูตรระดับปริญญาตรี พ.ศ. </w:t>
      </w:r>
      <w:r>
        <w:t>2558</w:t>
      </w:r>
      <w:r>
        <w:rPr>
          <w:cs/>
        </w:rPr>
        <w:br/>
        <w:t xml:space="preserve"> </w:t>
      </w:r>
      <w:r>
        <w:rPr>
          <w:cs/>
        </w:rPr>
        <w:tab/>
        <w:t>ส</w:t>
      </w:r>
      <w:r>
        <w:rPr>
          <w:rFonts w:hint="cs"/>
          <w:cs/>
        </w:rPr>
        <w:t>ำ</w:t>
      </w:r>
      <w:r>
        <w:rPr>
          <w:cs/>
        </w:rPr>
        <w:t>าหรับระเบียบอื่น ๆ ให้เป็นไปตามระเบียบข้อบังคับของมหาวิทยาลัยเทคโนโลยี</w:t>
      </w:r>
      <w:r>
        <w:rPr>
          <w:cs/>
        </w:rPr>
        <w:br/>
      </w:r>
      <w:r>
        <w:rPr>
          <w:cs/>
        </w:rPr>
        <w:tab/>
        <w:t>พระจอมเกล้</w:t>
      </w:r>
      <w:r>
        <w:rPr>
          <w:rFonts w:hint="cs"/>
          <w:cs/>
        </w:rPr>
        <w:t>า</w:t>
      </w:r>
      <w:r>
        <w:rPr>
          <w:cs/>
        </w:rPr>
        <w:t>พระนครเหนือ</w:t>
      </w:r>
    </w:p>
    <w:p w14:paraId="0AB717BB" w14:textId="77777777" w:rsidR="00A74735" w:rsidRPr="00A74735" w:rsidRDefault="00A74735" w:rsidP="00A74735"/>
    <w:p w14:paraId="46CE1060" w14:textId="31FFD75B" w:rsidR="0042296E" w:rsidRDefault="0042296E" w:rsidP="00D6481F">
      <w:pPr>
        <w:pStyle w:val="Heading3"/>
      </w:pPr>
      <w:r>
        <w:rPr>
          <w:cs/>
        </w:rPr>
        <w:lastRenderedPageBreak/>
        <w:t>การจัดการศึกษา</w:t>
      </w:r>
      <w:r w:rsidRPr="0042296E">
        <w:rPr>
          <w:cs/>
        </w:rPr>
        <w:t>ภาค</w:t>
      </w:r>
      <w:r>
        <w:rPr>
          <w:cs/>
        </w:rPr>
        <w:t>ฤดูร้อน</w:t>
      </w:r>
    </w:p>
    <w:p w14:paraId="68E67258" w14:textId="34B3D9DD" w:rsidR="0042296E" w:rsidRDefault="0042296E" w:rsidP="00D6481F">
      <w:pPr>
        <w:pStyle w:val="Heading4"/>
      </w:pPr>
      <w:r>
        <w:rPr>
          <w:cs/>
        </w:rPr>
        <w:t xml:space="preserve">มีการจัดการศึกษาภาคฤดูร้อน จ านวน </w:t>
      </w:r>
      <w:r>
        <w:t>1</w:t>
      </w:r>
      <w:r>
        <w:rPr>
          <w:cs/>
        </w:rPr>
        <w:t xml:space="preserve"> ภาค ภาคละ </w:t>
      </w:r>
      <w:r>
        <w:t>6</w:t>
      </w:r>
      <w:r>
        <w:rPr>
          <w:cs/>
        </w:rPr>
        <w:t xml:space="preserve"> สัปดาห์โดยการจัดการศึกษา</w:t>
      </w:r>
      <w:r>
        <w:rPr>
          <w:cs/>
        </w:rPr>
        <w:tab/>
      </w:r>
      <w:r w:rsidR="00D6481F">
        <w:rPr>
          <w:cs/>
        </w:rPr>
        <w:tab/>
      </w:r>
      <w:r w:rsidR="00D6481F">
        <w:rPr>
          <w:cs/>
        </w:rPr>
        <w:tab/>
      </w:r>
      <w:r>
        <w:rPr>
          <w:cs/>
        </w:rPr>
        <w:t>ภาคฤดูร้อนก</w:t>
      </w:r>
      <w:r>
        <w:rPr>
          <w:rFonts w:hint="cs"/>
          <w:cs/>
        </w:rPr>
        <w:t>ำ</w:t>
      </w:r>
      <w:r>
        <w:rPr>
          <w:cs/>
        </w:rPr>
        <w:t>หนดให้มีระยะเวลาและจ</w:t>
      </w:r>
      <w:r>
        <w:rPr>
          <w:rFonts w:hint="cs"/>
          <w:cs/>
        </w:rPr>
        <w:t>ำ</w:t>
      </w:r>
      <w:r>
        <w:rPr>
          <w:cs/>
        </w:rPr>
        <w:t>นวนหน่วยกิตเทียบเคียงกันได้กับการศึกษา</w:t>
      </w:r>
      <w:r>
        <w:rPr>
          <w:cs/>
        </w:rPr>
        <w:tab/>
      </w:r>
      <w:r w:rsidR="00D6481F">
        <w:rPr>
          <w:cs/>
        </w:rPr>
        <w:tab/>
      </w:r>
      <w:r w:rsidR="00D6481F">
        <w:rPr>
          <w:cs/>
        </w:rPr>
        <w:tab/>
      </w:r>
      <w:r>
        <w:rPr>
          <w:cs/>
        </w:rPr>
        <w:t>ภาคปกติทั้งนี้ให้ขึ้นอยู่กับการพิจารณาของคณะกรรมการประจ</w:t>
      </w:r>
      <w:r>
        <w:rPr>
          <w:rFonts w:hint="cs"/>
          <w:cs/>
        </w:rPr>
        <w:t>ำ</w:t>
      </w:r>
      <w:r>
        <w:rPr>
          <w:cs/>
        </w:rPr>
        <w:t>หลักสูตร โดยเป็นไป</w:t>
      </w:r>
      <w:r>
        <w:rPr>
          <w:cs/>
        </w:rPr>
        <w:tab/>
      </w:r>
      <w:r w:rsidR="00D6481F">
        <w:rPr>
          <w:cs/>
        </w:rPr>
        <w:tab/>
      </w:r>
      <w:r w:rsidR="00D6481F">
        <w:rPr>
          <w:cs/>
        </w:rPr>
        <w:tab/>
      </w:r>
      <w:r>
        <w:rPr>
          <w:cs/>
        </w:rPr>
        <w:t>ตามระเบียบมหาวิทยาลัยเทคโนโลยีพระจอมเกล้าพระนครเหนือ</w:t>
      </w:r>
    </w:p>
    <w:p w14:paraId="6BBD7D79" w14:textId="4C5C7C57" w:rsidR="0042296E" w:rsidRDefault="0042296E" w:rsidP="00D6481F">
      <w:pPr>
        <w:pStyle w:val="Heading3"/>
      </w:pPr>
      <w:r>
        <w:rPr>
          <w:cs/>
        </w:rPr>
        <w:t>การเทียบเคียงหน่วยกิตในระบบทวิภาค</w:t>
      </w:r>
    </w:p>
    <w:p w14:paraId="5F836D30" w14:textId="77777777" w:rsidR="0042296E" w:rsidRDefault="0042296E" w:rsidP="00D6481F">
      <w:pPr>
        <w:pStyle w:val="Heading4"/>
      </w:pPr>
      <w:r>
        <w:rPr>
          <w:cs/>
        </w:rPr>
        <w:t>ไม่มี</w:t>
      </w:r>
    </w:p>
    <w:p w14:paraId="5000A95F" w14:textId="1E90F03E" w:rsidR="0042296E" w:rsidRDefault="0042296E" w:rsidP="0042296E">
      <w:pPr>
        <w:pStyle w:val="Heading3"/>
      </w:pPr>
      <w:r>
        <w:rPr>
          <w:cs/>
        </w:rPr>
        <w:t>การด</w:t>
      </w:r>
      <w:r>
        <w:rPr>
          <w:rFonts w:hint="cs"/>
          <w:cs/>
        </w:rPr>
        <w:t>ำ</w:t>
      </w:r>
      <w:r>
        <w:rPr>
          <w:cs/>
        </w:rPr>
        <w:t>เนินการหลักสูตร</w:t>
      </w:r>
    </w:p>
    <w:p w14:paraId="446E80AC" w14:textId="5C26FDB8" w:rsidR="0042296E" w:rsidRDefault="0042296E" w:rsidP="0042296E">
      <w:pPr>
        <w:pStyle w:val="Heading4"/>
      </w:pPr>
      <w:r>
        <w:rPr>
          <w:cs/>
        </w:rPr>
        <w:t>วัน- เวลาในการด</w:t>
      </w:r>
      <w:r>
        <w:rPr>
          <w:rFonts w:hint="cs"/>
          <w:cs/>
        </w:rPr>
        <w:t>ำ</w:t>
      </w:r>
      <w:r>
        <w:rPr>
          <w:cs/>
        </w:rPr>
        <w:t>เนินการเรียนการสอน</w:t>
      </w:r>
    </w:p>
    <w:p w14:paraId="5E4B142F" w14:textId="77777777" w:rsidR="0042296E" w:rsidRDefault="0042296E" w:rsidP="0042296E">
      <w:pPr>
        <w:pStyle w:val="Heading5"/>
      </w:pPr>
      <w:r>
        <w:rPr>
          <w:cs/>
        </w:rPr>
        <w:t xml:space="preserve">ภาคการศึกษาที่ </w:t>
      </w:r>
      <w:r>
        <w:t>1</w:t>
      </w:r>
      <w:r>
        <w:rPr>
          <w:cs/>
        </w:rPr>
        <w:t xml:space="preserve"> เดือนมิถุนายน – เดือนกันยายน</w:t>
      </w:r>
    </w:p>
    <w:p w14:paraId="015236C7" w14:textId="77777777" w:rsidR="0042296E" w:rsidRDefault="0042296E" w:rsidP="0042296E">
      <w:pPr>
        <w:pStyle w:val="Heading5"/>
      </w:pPr>
      <w:r>
        <w:rPr>
          <w:cs/>
        </w:rPr>
        <w:t xml:space="preserve">ภาคการศึกษาที่ </w:t>
      </w:r>
      <w:r>
        <w:t>2</w:t>
      </w:r>
      <w:r>
        <w:rPr>
          <w:cs/>
        </w:rPr>
        <w:t xml:space="preserve"> เดือนพฤศจิกายน – เดือนกุมภาพันธ์</w:t>
      </w:r>
    </w:p>
    <w:p w14:paraId="4A0C32C1" w14:textId="77777777" w:rsidR="0042296E" w:rsidRDefault="0042296E" w:rsidP="0042296E">
      <w:pPr>
        <w:pStyle w:val="Heading5"/>
      </w:pPr>
      <w:r>
        <w:rPr>
          <w:cs/>
        </w:rPr>
        <w:t>ภาคการศึกษาฤดูร้อน เดือนเมษายน – เดือนพฤษภาคม</w:t>
      </w:r>
    </w:p>
    <w:p w14:paraId="5103F460" w14:textId="46B1CA50" w:rsidR="0042296E" w:rsidRDefault="0042296E" w:rsidP="00D6481F">
      <w:pPr>
        <w:pStyle w:val="Heading3"/>
      </w:pPr>
      <w:r>
        <w:rPr>
          <w:cs/>
        </w:rPr>
        <w:t>คุณสมบัติของผู้เข้าศึกษา</w:t>
      </w:r>
    </w:p>
    <w:p w14:paraId="3243F2B2" w14:textId="1F773A25" w:rsidR="0042296E" w:rsidRDefault="0042296E" w:rsidP="00D6481F">
      <w:pPr>
        <w:pStyle w:val="Heading4"/>
      </w:pPr>
      <w:r>
        <w:rPr>
          <w:cs/>
        </w:rPr>
        <w:t>ผู้ที่ได้รับประกาศนียบัตรวิชาชีพ (ปวช.) สาขาเทคโนโลยีคอมพิวเตอร์ สาขาเทคนิค</w:t>
      </w:r>
      <w: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คอมพิวเตอร์สาขาเทคโนโลยีสารสนเทศ สาขาคอมพิวเตอร์ธุรกิจ และสาขา</w:t>
      </w:r>
      <w:r>
        <w:tab/>
      </w:r>
      <w:r w:rsidR="0091431B"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อิเล็กทรอนิกส์หรือเทียบเท่า โดยความเห็นชอบจากภาควิชา</w:t>
      </w:r>
    </w:p>
    <w:p w14:paraId="6F733FD2" w14:textId="27AC6AF3" w:rsidR="0042296E" w:rsidRDefault="0042296E" w:rsidP="00D6481F">
      <w:pPr>
        <w:pStyle w:val="Heading4"/>
      </w:pPr>
      <w:r>
        <w:rPr>
          <w:cs/>
        </w:rPr>
        <w:t>ผู้ส</w:t>
      </w:r>
      <w:r>
        <w:rPr>
          <w:rFonts w:hint="cs"/>
          <w:cs/>
        </w:rPr>
        <w:t>ำ</w:t>
      </w:r>
      <w:r>
        <w:rPr>
          <w:cs/>
        </w:rPr>
        <w:t>เร็จการศึกษาประกาศนียบัตรวิชาชีพ (ปวช.) โรงเรียนเตรียมวิศวกรรมศาสตร์</w:t>
      </w:r>
      <w:r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สาขาไฟฟ้าและสาขาอิเล็กทรอนิกส์หรือเทียบเท่า โดยความเห็นชอบจากภาควิชา</w:t>
      </w:r>
    </w:p>
    <w:p w14:paraId="2BE5E4CC" w14:textId="3B466F3E" w:rsidR="0042296E" w:rsidRDefault="0042296E" w:rsidP="00D6481F">
      <w:pPr>
        <w:pStyle w:val="Heading4"/>
      </w:pPr>
      <w:r>
        <w:t xml:space="preserve"> </w:t>
      </w:r>
      <w:r>
        <w:rPr>
          <w:cs/>
        </w:rPr>
        <w:t>ผู้ที่ส</w:t>
      </w:r>
      <w:r>
        <w:rPr>
          <w:rFonts w:hint="cs"/>
          <w:cs/>
        </w:rPr>
        <w:t>ำ</w:t>
      </w:r>
      <w:r>
        <w:rPr>
          <w:cs/>
        </w:rPr>
        <w:t>เร็จการศึกษาไม่ต</w:t>
      </w:r>
      <w:r>
        <w:rPr>
          <w:rFonts w:hint="cs"/>
          <w:cs/>
        </w:rPr>
        <w:t>่ำ</w:t>
      </w:r>
      <w:r>
        <w:rPr>
          <w:cs/>
        </w:rPr>
        <w:t>กว่าระดับมัธยมศึกษาตอนปลายหรือเทียบเท่า ที่ผ่านการ</w:t>
      </w:r>
      <w:r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 xml:space="preserve">เรียนรายวิชาทางคณิตศาสตร์-วิทยาศาสตร์และรายวิชาที่เกี่ยวข้องรวมกันไม่น้อยกว่า </w:t>
      </w:r>
      <w:r>
        <w:rPr>
          <w:cs/>
        </w:rPr>
        <w:tab/>
      </w:r>
      <w:r w:rsidR="0091431B">
        <w:rPr>
          <w:cs/>
        </w:rPr>
        <w:br/>
      </w:r>
      <w:r w:rsidR="0091431B">
        <w:rPr>
          <w:cs/>
        </w:rPr>
        <w:tab/>
      </w:r>
      <w:r w:rsidR="0091431B">
        <w:rPr>
          <w:cs/>
        </w:rPr>
        <w:tab/>
      </w:r>
      <w:r>
        <w:t>30</w:t>
      </w:r>
      <w:r>
        <w:rPr>
          <w:cs/>
        </w:rPr>
        <w:t xml:space="preserve"> หน่วยกิต</w:t>
      </w:r>
    </w:p>
    <w:p w14:paraId="0ABD05B4" w14:textId="11ADADEF" w:rsidR="0042296E" w:rsidRDefault="0042296E" w:rsidP="00D6481F">
      <w:pPr>
        <w:pStyle w:val="Heading4"/>
      </w:pPr>
      <w:r>
        <w:rPr>
          <w:cs/>
        </w:rPr>
        <w:t>ผู้ที่</w:t>
      </w:r>
      <w:r>
        <w:rPr>
          <w:rFonts w:hint="cs"/>
          <w:cs/>
        </w:rPr>
        <w:t>สำ</w:t>
      </w:r>
      <w:r>
        <w:rPr>
          <w:cs/>
        </w:rPr>
        <w:t>เร็จการศึกษาระดับประกาศนียบัตรวิชาชีพชั้นสูง (ปวส.) สาขาเทคโนโลยี</w:t>
      </w:r>
      <w:r>
        <w:rPr>
          <w:cs/>
        </w:rPr>
        <w:tab/>
      </w:r>
      <w:r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คอมพิวเตอร์สาขาเทคนิคคอมพิวเตอร์ สาขาเทคโนโลยีสารสนเทศ สาขาคอมพิวเตอร์</w:t>
      </w:r>
      <w:r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ธุรกิจ และสาขาอิเล็กทรอนิกส์หรือเทียบเท่า ต้องเรียนรายวิชาต่าง ๆ ตามที่หลักสูตร</w:t>
      </w:r>
      <w:r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ก</w:t>
      </w:r>
      <w:r>
        <w:rPr>
          <w:rFonts w:hint="cs"/>
          <w:cs/>
        </w:rPr>
        <w:t>ำ</w:t>
      </w:r>
      <w:r>
        <w:rPr>
          <w:cs/>
        </w:rPr>
        <w:t>หนด โดยการเทียบโอนผลการเรียนรายวิชา</w:t>
      </w:r>
    </w:p>
    <w:p w14:paraId="51F88D5A" w14:textId="5FF55BA6" w:rsidR="0042296E" w:rsidRDefault="0042296E" w:rsidP="00D6481F">
      <w:pPr>
        <w:pStyle w:val="Heading4"/>
      </w:pPr>
      <w:r>
        <w:rPr>
          <w:cs/>
        </w:rPr>
        <w:t>ผู้ที่มีคุณสมบัติอื่น ๆ เป็นไปตามเกณฑ์ของกระทรวงศึกษาธิการ และระเบียบของ</w:t>
      </w:r>
      <w:r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มหาวิทยาลัยเทคโนโลยีพระจอมเกล้าพระนครเหนือ</w:t>
      </w:r>
    </w:p>
    <w:p w14:paraId="467D08B6" w14:textId="01EBBAA3" w:rsidR="0042296E" w:rsidRDefault="0042296E" w:rsidP="00D6481F">
      <w:pPr>
        <w:pStyle w:val="Heading4"/>
      </w:pPr>
      <w:r>
        <w:rPr>
          <w:cs/>
        </w:rPr>
        <w:t>ผู้เข้าศึกษา “ต้องมีค่าเจตคติที่ดีและมีคุณลักษณะที่เหมาะสมกับวิชาชีพครู สอบผ่าน</w:t>
      </w:r>
      <w:r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การวัดคุณลักษณะความเป็นครู และ/หรือเป็นไปตามระเบียบข้อบังคับการคัดเลือกซึ่ง</w:t>
      </w:r>
      <w:r>
        <w:rPr>
          <w:cs/>
        </w:rPr>
        <w:tab/>
      </w:r>
      <w:r w:rsidR="0091431B">
        <w:rPr>
          <w:cs/>
        </w:rPr>
        <w:tab/>
      </w:r>
      <w:r w:rsidR="0091431B">
        <w:rPr>
          <w:cs/>
        </w:rPr>
        <w:tab/>
      </w:r>
      <w:r>
        <w:rPr>
          <w:cs/>
        </w:rPr>
        <w:t>สถาบันการศึกษาเป็นผู้ก</w:t>
      </w:r>
      <w:r>
        <w:rPr>
          <w:rFonts w:hint="cs"/>
          <w:cs/>
        </w:rPr>
        <w:t>ำ</w:t>
      </w:r>
      <w:r>
        <w:rPr>
          <w:cs/>
        </w:rPr>
        <w:t>หนด”</w:t>
      </w:r>
    </w:p>
    <w:p w14:paraId="7A4BA396" w14:textId="77777777" w:rsidR="0042296E" w:rsidRPr="0042296E" w:rsidRDefault="0042296E" w:rsidP="0042296E"/>
    <w:p w14:paraId="0F5D720E" w14:textId="419AEAF8" w:rsidR="0042296E" w:rsidRDefault="0042296E" w:rsidP="0042296E">
      <w:pPr>
        <w:pStyle w:val="Heading3"/>
      </w:pPr>
      <w:r>
        <w:rPr>
          <w:cs/>
        </w:rPr>
        <w:lastRenderedPageBreak/>
        <w:t>ปัญหาของนักศึกษาแรกเข้า</w:t>
      </w:r>
    </w:p>
    <w:p w14:paraId="2AEBC4FC" w14:textId="3D66A4AB" w:rsidR="006D2EA8" w:rsidRDefault="0042296E" w:rsidP="0042296E">
      <w:pPr>
        <w:pStyle w:val="Heading4"/>
      </w:pPr>
      <w:r>
        <w:rPr>
          <w:cs/>
        </w:rPr>
        <w:t>จากการรวบรวมรายวิชาพื้นฐานทางคณิตศาสตร์ วิทยาศาสตร์และพื้นฐานงานช่างของผู้ที่</w:t>
      </w:r>
      <w:r>
        <w:rPr>
          <w:cs/>
        </w:rPr>
        <w:tab/>
      </w:r>
      <w:r>
        <w:rPr>
          <w:cs/>
        </w:rPr>
        <w:tab/>
        <w:t>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เร็จการศึกษาระดับมัธยมศึกษาตอนปลายและระดับประกาศนียบัตรวิชาชีพ พบว่าผู้ที่</w:t>
      </w:r>
      <w:r>
        <w:rPr>
          <w:cs/>
        </w:rPr>
        <w:tab/>
      </w:r>
      <w:r>
        <w:rPr>
          <w:cs/>
        </w:rPr>
        <w:tab/>
        <w:t>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เร็จการศึกษาระดับธยมศึกษาตอนปลายมีความสามารถทางพื้นฐานวิชาความรู้ทาง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คณิตศาสตร์ วิทยาศาสตร์มากกว่าผู้ที่ส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เร็จการศึกษาระดับประกาศนียบัตรวิชาชีพ และผู้ที่</w:t>
      </w:r>
      <w:r>
        <w:rPr>
          <w:cs/>
        </w:rPr>
        <w:tab/>
      </w:r>
      <w:r>
        <w:rPr>
          <w:cs/>
        </w:rPr>
        <w:tab/>
        <w:t>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เร็จการศึกษาระดับมัธยมศึกษาตอนปลายมีความรู้พื้นฐานทางช่างหรือการท</w:t>
      </w:r>
      <w:r>
        <w:rPr>
          <w:rFonts w:hint="cs"/>
          <w:cs/>
        </w:rPr>
        <w:t>ำ</w:t>
      </w:r>
      <w:r>
        <w:rPr>
          <w:cs/>
        </w:rPr>
        <w:t>โครงงาน</w:t>
      </w:r>
      <w:r>
        <w:rPr>
          <w:cs/>
        </w:rPr>
        <w:tab/>
      </w:r>
      <w:r>
        <w:rPr>
          <w:cs/>
        </w:rPr>
        <w:tab/>
        <w:t>โดยใช้พื้นฐานด้านช่างน้อยกว่าผู้ที่ส</w:t>
      </w:r>
      <w:r>
        <w:rPr>
          <w:rFonts w:hint="cs"/>
          <w:cs/>
        </w:rPr>
        <w:t>ำ</w:t>
      </w:r>
      <w:r>
        <w:rPr>
          <w:cs/>
        </w:rPr>
        <w:t>เร็จการศึกษาระดับประกาศนียบัตรวิชาชีพ</w:t>
      </w:r>
    </w:p>
    <w:p w14:paraId="35D4FAF2" w14:textId="25C819E0" w:rsidR="0042296E" w:rsidRDefault="0042296E" w:rsidP="0042296E">
      <w:pPr>
        <w:pStyle w:val="Heading3"/>
      </w:pPr>
      <w:r>
        <w:rPr>
          <w:cs/>
        </w:rPr>
        <w:t>ระบบการศึกษา</w:t>
      </w:r>
    </w:p>
    <w:p w14:paraId="4D0291D2" w14:textId="234E76CF" w:rsidR="0042296E" w:rsidRDefault="0042296E" w:rsidP="0042296E">
      <w:pPr>
        <w:pStyle w:val="Heading4"/>
      </w:pPr>
      <w:r>
        <w:rPr>
          <w:cs/>
        </w:rPr>
        <w:t>ระบบการศึกษาเป็นแบบชั้นเรียนและเป็นไปตามระเบียบมหาวิทยาลัยเทคโนโลยี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  <w:t>พระจอมเกล้าพระนครเหนือ ว่าด้วยการศึกษาระดับปริญญาบัณฑิต</w:t>
      </w:r>
    </w:p>
    <w:p w14:paraId="76A0F948" w14:textId="1430B9F8" w:rsidR="0042296E" w:rsidRDefault="0042296E" w:rsidP="0042296E">
      <w:pPr>
        <w:pStyle w:val="Heading3"/>
      </w:pPr>
      <w:r>
        <w:rPr>
          <w:cs/>
        </w:rPr>
        <w:t>การเทียบโอนหน่วยกิตรายวิชาและการลงทะเบียนเรียนข้ามมหาวิทยาลัย</w:t>
      </w:r>
    </w:p>
    <w:p w14:paraId="188830C0" w14:textId="77777777" w:rsidR="0042296E" w:rsidRDefault="0042296E" w:rsidP="0042296E">
      <w:pPr>
        <w:pStyle w:val="Heading4"/>
      </w:pPr>
      <w:r>
        <w:rPr>
          <w:cs/>
        </w:rPr>
        <w:t>เป็นไปตามระเบียบมหาวิทยาลัยเทคโนโลยีพระจอมเกล้าพระนครเหนือ ว่าด้วยการศึกษา</w:t>
      </w:r>
    </w:p>
    <w:p w14:paraId="6B125AE9" w14:textId="3B7F59A9" w:rsidR="0042296E" w:rsidRDefault="0042296E" w:rsidP="0042296E"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>ระดับปริญญาบัณฑิต</w:t>
      </w:r>
    </w:p>
    <w:p w14:paraId="0E1385C9" w14:textId="1F9F7FD7" w:rsidR="0042296E" w:rsidRDefault="0042296E" w:rsidP="0042296E">
      <w:pPr>
        <w:pStyle w:val="Heading2"/>
      </w:pPr>
      <w:r>
        <w:rPr>
          <w:cs/>
        </w:rPr>
        <w:lastRenderedPageBreak/>
        <w:t>หลักสูตรและอาจารย์ผู้สอน</w:t>
      </w:r>
    </w:p>
    <w:p w14:paraId="1E001AF5" w14:textId="13DA38C2" w:rsidR="0042296E" w:rsidRDefault="0042296E" w:rsidP="0042296E">
      <w:pPr>
        <w:pStyle w:val="Heading3"/>
      </w:pPr>
      <w:r>
        <w:rPr>
          <w:cs/>
        </w:rPr>
        <w:t>หลักสูตร</w:t>
      </w:r>
    </w:p>
    <w:p w14:paraId="0516DF8E" w14:textId="5257409B" w:rsidR="0042296E" w:rsidRDefault="008D6263" w:rsidP="0042296E">
      <w:pPr>
        <w:pStyle w:val="Heading4"/>
      </w:pPr>
      <w:r>
        <w:rPr>
          <w:rFonts w:hint="cs"/>
          <w:cs/>
        </w:rPr>
        <w:t>หลักสูตรคอมพิวเตอร์ศึกษามี</w:t>
      </w:r>
      <w:r w:rsidR="0042296E">
        <w:rPr>
          <w:cs/>
        </w:rPr>
        <w:t>จ</w:t>
      </w:r>
      <w:r w:rsidR="0042296E">
        <w:rPr>
          <w:rFonts w:hint="cs"/>
          <w:cs/>
        </w:rPr>
        <w:t>ำ</w:t>
      </w:r>
      <w:r w:rsidR="0042296E">
        <w:rPr>
          <w:cs/>
        </w:rPr>
        <w:t xml:space="preserve">นวนหน่วยกิต รวมตลอดหลักสูตร </w:t>
      </w:r>
      <w:r w:rsidR="0042296E">
        <w:t>142</w:t>
      </w:r>
      <w:r w:rsidR="0042296E">
        <w:rPr>
          <w:cs/>
        </w:rPr>
        <w:t xml:space="preserve"> หน่วยกิต</w:t>
      </w:r>
    </w:p>
    <w:p w14:paraId="459A6DF7" w14:textId="2DB07495" w:rsidR="0042296E" w:rsidRDefault="0042296E" w:rsidP="0042296E">
      <w:pPr>
        <w:pStyle w:val="Heading3"/>
      </w:pPr>
      <w:r>
        <w:rPr>
          <w:cs/>
        </w:rPr>
        <w:t>โครงสร้างหลักสูตร</w:t>
      </w:r>
    </w:p>
    <w:p w14:paraId="50797A51" w14:textId="277511FB" w:rsidR="0042296E" w:rsidRDefault="0042296E" w:rsidP="0042296E">
      <w:pPr>
        <w:pStyle w:val="Heading4"/>
      </w:pPr>
      <w:r>
        <w:rPr>
          <w:cs/>
        </w:rPr>
        <w:t xml:space="preserve">หมวดวิชาศึกษาทั่วไป </w:t>
      </w:r>
      <w:r>
        <w:t>30</w:t>
      </w:r>
      <w:r>
        <w:rPr>
          <w:cs/>
        </w:rPr>
        <w:t xml:space="preserve"> หน่วยกิต</w:t>
      </w:r>
    </w:p>
    <w:p w14:paraId="5F564A3E" w14:textId="65754DEB" w:rsidR="0042296E" w:rsidRDefault="0042296E" w:rsidP="0042296E">
      <w:pPr>
        <w:pStyle w:val="Heading4"/>
      </w:pPr>
      <w:r>
        <w:rPr>
          <w:cs/>
        </w:rPr>
        <w:t xml:space="preserve">กลุ่มวิชาสังคมศาสตร์และมนุษยศาสตร์ </w:t>
      </w:r>
      <w:r>
        <w:t>6</w:t>
      </w:r>
      <w:r>
        <w:rPr>
          <w:cs/>
        </w:rPr>
        <w:t xml:space="preserve"> หน่วยกิต</w:t>
      </w:r>
    </w:p>
    <w:p w14:paraId="0C6B1E0B" w14:textId="26E61504" w:rsidR="0042296E" w:rsidRDefault="0042296E" w:rsidP="0042296E">
      <w:pPr>
        <w:pStyle w:val="Heading4"/>
      </w:pPr>
      <w:r>
        <w:rPr>
          <w:cs/>
        </w:rPr>
        <w:t xml:space="preserve">กลุ่มวิชาภาษา </w:t>
      </w:r>
      <w:r>
        <w:t>12</w:t>
      </w:r>
      <w:r>
        <w:rPr>
          <w:cs/>
        </w:rPr>
        <w:t xml:space="preserve"> หน่วยกิต</w:t>
      </w:r>
    </w:p>
    <w:p w14:paraId="046C4698" w14:textId="2FB83712" w:rsidR="0042296E" w:rsidRDefault="0042296E" w:rsidP="0042296E">
      <w:pPr>
        <w:pStyle w:val="Heading5"/>
      </w:pPr>
      <w:r>
        <w:rPr>
          <w:cs/>
        </w:rPr>
        <w:t xml:space="preserve">วิชาบังคับ </w:t>
      </w:r>
      <w:r>
        <w:t>6</w:t>
      </w:r>
      <w:r>
        <w:rPr>
          <w:cs/>
        </w:rPr>
        <w:t xml:space="preserve"> หน่วยกิต</w:t>
      </w:r>
    </w:p>
    <w:p w14:paraId="48DCEA58" w14:textId="333260BE" w:rsidR="0042296E" w:rsidRDefault="0042296E" w:rsidP="0042296E">
      <w:pPr>
        <w:pStyle w:val="Heading5"/>
      </w:pPr>
      <w:r>
        <w:rPr>
          <w:cs/>
        </w:rPr>
        <w:t>ว</w:t>
      </w:r>
      <w:r>
        <w:rPr>
          <w:rFonts w:hint="cs"/>
          <w:cs/>
        </w:rPr>
        <w:t>ิ</w:t>
      </w:r>
      <w:r>
        <w:rPr>
          <w:cs/>
        </w:rPr>
        <w:t xml:space="preserve">ชาเลือก </w:t>
      </w:r>
      <w:r>
        <w:t>6</w:t>
      </w:r>
      <w:r>
        <w:rPr>
          <w:cs/>
        </w:rPr>
        <w:t xml:space="preserve"> หน่วยกิต</w:t>
      </w:r>
    </w:p>
    <w:p w14:paraId="5E17037D" w14:textId="578D425E" w:rsidR="0042296E" w:rsidRDefault="0042296E" w:rsidP="0042296E">
      <w:pPr>
        <w:pStyle w:val="Heading4"/>
      </w:pPr>
      <w:r>
        <w:rPr>
          <w:cs/>
        </w:rPr>
        <w:t xml:space="preserve">กลุ่มวิชาวิทยาศาสตร์และคณิตศาสตร์ </w:t>
      </w:r>
      <w:r>
        <w:t>7</w:t>
      </w:r>
      <w:r>
        <w:rPr>
          <w:cs/>
        </w:rPr>
        <w:t xml:space="preserve"> หน่วยกิต</w:t>
      </w:r>
    </w:p>
    <w:p w14:paraId="33EDC43A" w14:textId="5491FD8B" w:rsidR="0042296E" w:rsidRDefault="0042296E" w:rsidP="0042296E">
      <w:pPr>
        <w:pStyle w:val="Heading4"/>
      </w:pPr>
      <w:r>
        <w:rPr>
          <w:cs/>
        </w:rPr>
        <w:t xml:space="preserve">กลุ่มวิชากีฬาและนันทนาการ </w:t>
      </w:r>
      <w:r>
        <w:t>2</w:t>
      </w:r>
      <w:r>
        <w:rPr>
          <w:cs/>
        </w:rPr>
        <w:t xml:space="preserve"> หน่วยกิต</w:t>
      </w:r>
    </w:p>
    <w:p w14:paraId="438DBB8A" w14:textId="20AACF5C" w:rsidR="0042296E" w:rsidRDefault="0042296E" w:rsidP="0042296E">
      <w:pPr>
        <w:pStyle w:val="Heading4"/>
      </w:pPr>
      <w:r>
        <w:rPr>
          <w:cs/>
        </w:rPr>
        <w:t xml:space="preserve">กลุ่มวิชาบูรณาการ </w:t>
      </w:r>
      <w:r>
        <w:t>3</w:t>
      </w:r>
      <w:r>
        <w:rPr>
          <w:cs/>
        </w:rPr>
        <w:t xml:space="preserve"> หน่วยกิต</w:t>
      </w:r>
    </w:p>
    <w:p w14:paraId="2F606823" w14:textId="0D6BE405" w:rsidR="0042296E" w:rsidRDefault="0042296E" w:rsidP="0042296E">
      <w:pPr>
        <w:pStyle w:val="Heading3"/>
      </w:pPr>
      <w:r>
        <w:rPr>
          <w:cs/>
        </w:rPr>
        <w:t xml:space="preserve">หมวดวิชาเฉพาะ </w:t>
      </w:r>
      <w:r>
        <w:t>106</w:t>
      </w:r>
      <w:r>
        <w:rPr>
          <w:cs/>
        </w:rPr>
        <w:t xml:space="preserve"> หน่วยกิต</w:t>
      </w:r>
    </w:p>
    <w:p w14:paraId="2087D9BD" w14:textId="22BE9242" w:rsidR="0042296E" w:rsidRDefault="0042296E" w:rsidP="0042296E">
      <w:pPr>
        <w:pStyle w:val="Heading4"/>
      </w:pPr>
      <w:r>
        <w:rPr>
          <w:cs/>
        </w:rPr>
        <w:t xml:space="preserve">กลุ่มวิชาแกน </w:t>
      </w:r>
      <w:r>
        <w:t>70</w:t>
      </w:r>
      <w:r>
        <w:rPr>
          <w:cs/>
        </w:rPr>
        <w:t xml:space="preserve"> หน่วยกิต</w:t>
      </w:r>
    </w:p>
    <w:p w14:paraId="16B8E507" w14:textId="5954DD42" w:rsidR="0042296E" w:rsidRDefault="0042296E" w:rsidP="0042296E">
      <w:pPr>
        <w:pStyle w:val="Heading5"/>
      </w:pPr>
      <w:r>
        <w:rPr>
          <w:cs/>
        </w:rPr>
        <w:t xml:space="preserve">วิชาการศึกษา </w:t>
      </w:r>
      <w:r>
        <w:t>42</w:t>
      </w:r>
      <w:r>
        <w:rPr>
          <w:cs/>
        </w:rPr>
        <w:t xml:space="preserve"> หน่วยกิต</w:t>
      </w:r>
    </w:p>
    <w:p w14:paraId="4E370E51" w14:textId="30050BC1" w:rsidR="0042296E" w:rsidRDefault="0042296E" w:rsidP="0042296E">
      <w:pPr>
        <w:pStyle w:val="Heading5"/>
      </w:pPr>
      <w:r>
        <w:rPr>
          <w:cs/>
        </w:rPr>
        <w:t xml:space="preserve">วิชาพื้นฐานทางเทคโนโลยีคอมพิวเตอร์ </w:t>
      </w:r>
      <w:r>
        <w:t>28</w:t>
      </w:r>
      <w:r>
        <w:rPr>
          <w:cs/>
        </w:rPr>
        <w:t xml:space="preserve"> หน่วยกิต</w:t>
      </w:r>
    </w:p>
    <w:p w14:paraId="312D0BEC" w14:textId="172903DF" w:rsidR="0042296E" w:rsidRDefault="0042296E" w:rsidP="0042296E">
      <w:pPr>
        <w:pStyle w:val="Heading4"/>
      </w:pPr>
      <w:r>
        <w:rPr>
          <w:cs/>
        </w:rPr>
        <w:t xml:space="preserve">กลุ่มวิชาชีพ </w:t>
      </w:r>
      <w:r>
        <w:t>36</w:t>
      </w:r>
      <w:r>
        <w:rPr>
          <w:cs/>
        </w:rPr>
        <w:t xml:space="preserve"> หน่วยกิต</w:t>
      </w:r>
    </w:p>
    <w:p w14:paraId="282F360D" w14:textId="4D92F449" w:rsidR="0042296E" w:rsidRDefault="0042296E" w:rsidP="0042296E">
      <w:pPr>
        <w:pStyle w:val="Heading5"/>
      </w:pPr>
      <w:r>
        <w:t xml:space="preserve"> </w:t>
      </w:r>
      <w:r>
        <w:rPr>
          <w:cs/>
        </w:rPr>
        <w:t xml:space="preserve">วิชาบังคับ </w:t>
      </w:r>
      <w:r>
        <w:t>36</w:t>
      </w:r>
      <w:r>
        <w:rPr>
          <w:cs/>
        </w:rPr>
        <w:t xml:space="preserve"> หน่วยกิต</w:t>
      </w:r>
    </w:p>
    <w:p w14:paraId="363957FB" w14:textId="5ED65DF2" w:rsidR="0042296E" w:rsidRDefault="0042296E" w:rsidP="0042296E">
      <w:pPr>
        <w:pStyle w:val="Heading5"/>
      </w:pPr>
      <w:r>
        <w:rPr>
          <w:cs/>
        </w:rPr>
        <w:t xml:space="preserve">วิชาฝึกงาน ( </w:t>
      </w:r>
      <w:r>
        <w:t xml:space="preserve">S/U </w:t>
      </w:r>
      <w:r>
        <w:rPr>
          <w:cs/>
        </w:rPr>
        <w:t xml:space="preserve">เป็นวิชาไม่นับหน่วยกิต) </w:t>
      </w:r>
      <w:r>
        <w:t>3(280</w:t>
      </w:r>
      <w:r>
        <w:rPr>
          <w:cs/>
        </w:rPr>
        <w:t xml:space="preserve"> ชั่วโมง)</w:t>
      </w:r>
    </w:p>
    <w:p w14:paraId="2CB54F26" w14:textId="41B02D1B" w:rsidR="00422B99" w:rsidRDefault="0042296E" w:rsidP="0042296E">
      <w:pPr>
        <w:pStyle w:val="Heading4"/>
      </w:pPr>
      <w:r>
        <w:rPr>
          <w:cs/>
        </w:rPr>
        <w:t xml:space="preserve">หมวดวิชาเลือกเสรี </w:t>
      </w:r>
      <w:r>
        <w:t>6</w:t>
      </w:r>
      <w:r>
        <w:rPr>
          <w:cs/>
        </w:rPr>
        <w:t xml:space="preserve"> หน่วยกิต</w:t>
      </w:r>
    </w:p>
    <w:p w14:paraId="75D086CD" w14:textId="46D0F9E2" w:rsidR="0042296E" w:rsidRDefault="0042296E" w:rsidP="0042296E">
      <w:pPr>
        <w:pStyle w:val="Heading3"/>
      </w:pPr>
      <w:r>
        <w:rPr>
          <w:cs/>
        </w:rPr>
        <w:t>รายวิชาในแต่ละหมวดวิชาและจ</w:t>
      </w:r>
      <w:r>
        <w:rPr>
          <w:rFonts w:hint="cs"/>
          <w:cs/>
        </w:rPr>
        <w:t>ำ</w:t>
      </w:r>
      <w:r>
        <w:rPr>
          <w:cs/>
        </w:rPr>
        <w:t>นวนหน่วยกิต</w:t>
      </w:r>
    </w:p>
    <w:p w14:paraId="5BD04EC5" w14:textId="1EBF4997" w:rsidR="0042296E" w:rsidRDefault="0042296E" w:rsidP="0042296E">
      <w:pPr>
        <w:pStyle w:val="Heading4"/>
      </w:pPr>
      <w:r>
        <w:rPr>
          <w:cs/>
        </w:rPr>
        <w:t>หมวดวิชาศึกษาทั่วไป 30 หน่วยกิต</w:t>
      </w:r>
    </w:p>
    <w:p w14:paraId="616AD5C6" w14:textId="7766D9F1" w:rsidR="0042296E" w:rsidRDefault="0042296E" w:rsidP="0042296E">
      <w:pPr>
        <w:pStyle w:val="Heading5"/>
      </w:pPr>
      <w:r>
        <w:rPr>
          <w:cs/>
        </w:rPr>
        <w:t>กลุ่มวิชาสังคมศาสตร์และมนุษยศาสตร์ 6 หน่วยกิต</w:t>
      </w:r>
    </w:p>
    <w:p w14:paraId="7ED244D0" w14:textId="6FD7B78D" w:rsidR="0042296E" w:rsidRDefault="0042296E" w:rsidP="0042296E">
      <w:pPr>
        <w:pStyle w:val="Heading6"/>
      </w:pPr>
      <w:r w:rsidRPr="0042296E">
        <w:rPr>
          <w:cs/>
        </w:rPr>
        <w:t>ในหลักสูตรของภาควิชาคอมพิวเตอร์ศึกษา หมวดศึกษาทั่วไป กลุ่มวิชา</w:t>
      </w:r>
      <w:r>
        <w:rPr>
          <w:cs/>
        </w:rPr>
        <w:tab/>
      </w:r>
      <w:r w:rsidRPr="0042296E">
        <w:rPr>
          <w:cs/>
        </w:rPr>
        <w:t>สังคมศาสตร์และมนุษยศาสตร์ต้องเรียน</w:t>
      </w:r>
      <w:r w:rsidRPr="0042296E">
        <w:t xml:space="preserve"> 6 </w:t>
      </w:r>
      <w:r w:rsidRPr="0042296E">
        <w:rPr>
          <w:cs/>
        </w:rPr>
        <w:t>หน่วยกิต</w:t>
      </w:r>
      <w:r w:rsidRPr="0042296E">
        <w:t xml:space="preserve"> </w:t>
      </w:r>
      <w:r w:rsidRPr="0042296E">
        <w:rPr>
          <w:cs/>
        </w:rPr>
        <w:t>มีรายวิชาดังนี้</w:t>
      </w:r>
    </w:p>
    <w:p w14:paraId="4B9F2DDE" w14:textId="6B7BF642" w:rsidR="0042296E" w:rsidRDefault="0042296E" w:rsidP="0042296E">
      <w:pPr>
        <w:pStyle w:val="Heading7"/>
      </w:pPr>
      <w:r>
        <w:rPr>
          <w:cs/>
        </w:rPr>
        <w:t>080203907 ธุรกิจในชีวิตประจ</w:t>
      </w:r>
      <w:r>
        <w:rPr>
          <w:rFonts w:hint="cs"/>
          <w:cs/>
        </w:rPr>
        <w:t>ำวัน</w:t>
      </w:r>
      <w:r>
        <w:rPr>
          <w:cs/>
        </w:rPr>
        <w:t>3(3-0-6)(</w:t>
      </w:r>
      <w:r>
        <w:t>Business for Everyday Life)</w:t>
      </w:r>
    </w:p>
    <w:p w14:paraId="0122637F" w14:textId="01170734" w:rsidR="0042296E" w:rsidRDefault="0042296E" w:rsidP="0042296E">
      <w:pPr>
        <w:pStyle w:val="Heading7"/>
      </w:pPr>
      <w:r>
        <w:rPr>
          <w:cs/>
        </w:rPr>
        <w:t>080303606 การคิดเชิงระบบและความคิดสร้างสรรค์ 3(3-0-6)(</w:t>
      </w:r>
      <w:r>
        <w:t>Systematic and Creative Thinking)</w:t>
      </w:r>
    </w:p>
    <w:p w14:paraId="1F4FB5D6" w14:textId="77777777" w:rsidR="0042296E" w:rsidRDefault="0042296E" w:rsidP="0042296E"/>
    <w:p w14:paraId="1C3C87F2" w14:textId="2963DBA9" w:rsidR="0042296E" w:rsidRDefault="0042296E" w:rsidP="0042296E">
      <w:pPr>
        <w:pStyle w:val="Heading7"/>
      </w:pPr>
      <w:r>
        <w:rPr>
          <w:cs/>
        </w:rPr>
        <w:lastRenderedPageBreak/>
        <w:t>หรือเลือกเรียนรายวิชาจากกลุ่มวิชาสังคมศาสตร์และมนุษยศาสตร์ในหมวดวิชาศึกษาทั่วไปที่มหาวิทยาลัยเทคโนโลยีพระจอมเกล้าพระนครเหนือเปิดสอนโดยความเห็นชอบของภาควิชา</w:t>
      </w:r>
    </w:p>
    <w:p w14:paraId="78BB056E" w14:textId="76EEAFDE" w:rsidR="0042296E" w:rsidRDefault="0042296E" w:rsidP="0042296E">
      <w:pPr>
        <w:pStyle w:val="Heading5"/>
      </w:pPr>
      <w:r>
        <w:rPr>
          <w:cs/>
        </w:rPr>
        <w:t>กลุ่มวิชาภาษา 12 หน่วยกิต</w:t>
      </w:r>
    </w:p>
    <w:p w14:paraId="045A231C" w14:textId="75058865" w:rsidR="0042296E" w:rsidRPr="0042296E" w:rsidRDefault="0042296E" w:rsidP="0042296E">
      <w:pPr>
        <w:pStyle w:val="Heading6"/>
      </w:pPr>
      <w:r w:rsidRPr="0042296E">
        <w:rPr>
          <w:cs/>
        </w:rPr>
        <w:t>ในหลักสูตรของภาควิชาคอมพิวเตอร์ศึกษา ในหมวดศึกษาทั่วไป กลุ่มวิชาภาษา</w:t>
      </w:r>
      <w:r w:rsidRPr="0042296E">
        <w:br/>
      </w:r>
      <w:r>
        <w:tab/>
      </w:r>
      <w:r w:rsidRPr="0042296E">
        <w:rPr>
          <w:cs/>
        </w:rPr>
        <w:t xml:space="preserve">บังคับต้องเรียน </w:t>
      </w:r>
      <w:r w:rsidRPr="0042296E">
        <w:t xml:space="preserve">6 </w:t>
      </w:r>
      <w:r w:rsidRPr="0042296E">
        <w:rPr>
          <w:cs/>
        </w:rPr>
        <w:t>หน่วยกิต มีรายวิชาดังนี้</w:t>
      </w:r>
    </w:p>
    <w:p w14:paraId="190A91BC" w14:textId="326B7396" w:rsidR="0042296E" w:rsidRDefault="0042296E" w:rsidP="0042296E">
      <w:pPr>
        <w:pStyle w:val="Heading7"/>
      </w:pPr>
      <w:r>
        <w:rPr>
          <w:cs/>
        </w:rPr>
        <w:t>080103001 ภาษาอังกฤษ 1 3(3-0-6)(</w:t>
      </w:r>
      <w:r>
        <w:t>English I)</w:t>
      </w:r>
    </w:p>
    <w:p w14:paraId="1AFC8DE5" w14:textId="5F3E1E40" w:rsidR="0042296E" w:rsidRDefault="0042296E" w:rsidP="0042296E">
      <w:pPr>
        <w:pStyle w:val="Heading7"/>
      </w:pPr>
      <w:r>
        <w:rPr>
          <w:cs/>
        </w:rPr>
        <w:t>080103002 ภาษาอังกฤษ 2 3(3-0-6)(</w:t>
      </w:r>
      <w:r>
        <w:t>English II)</w:t>
      </w:r>
    </w:p>
    <w:p w14:paraId="51A8E794" w14:textId="75AD3C26" w:rsidR="0042296E" w:rsidRDefault="0042296E" w:rsidP="0042296E">
      <w:pPr>
        <w:pStyle w:val="Heading6"/>
      </w:pPr>
      <w:r w:rsidRPr="0042296E">
        <w:rPr>
          <w:cs/>
        </w:rPr>
        <w:t>ในหลักสูตรของภาควิชาคอมพิวเตอร์ศึกษา ในหมวดศึกษาทั่วไป</w:t>
      </w:r>
      <w:r w:rsidRPr="0042296E">
        <w:br/>
      </w:r>
      <w:r>
        <w:tab/>
      </w:r>
      <w:r>
        <w:tab/>
      </w:r>
      <w:r w:rsidRPr="0042296E">
        <w:rPr>
          <w:cs/>
        </w:rPr>
        <w:t xml:space="preserve">กลุ่มวิชาภาษา เลือกเรียน </w:t>
      </w:r>
      <w:r w:rsidRPr="0042296E">
        <w:t xml:space="preserve">6 </w:t>
      </w:r>
      <w:r w:rsidRPr="0042296E">
        <w:rPr>
          <w:cs/>
        </w:rPr>
        <w:t>หน่วยกิต จากรายวิชาต่อไปนี้</w:t>
      </w:r>
    </w:p>
    <w:p w14:paraId="42603B1C" w14:textId="4A5C06C6" w:rsidR="0042296E" w:rsidRPr="0042296E" w:rsidRDefault="0042296E" w:rsidP="0042296E">
      <w:pPr>
        <w:pStyle w:val="Heading7"/>
      </w:pPr>
      <w:r>
        <w:rPr>
          <w:cs/>
        </w:rPr>
        <w:t>080103018 ภาษาอังกฤษเพื่อการท</w:t>
      </w:r>
      <w:r>
        <w:rPr>
          <w:rFonts w:hint="cs"/>
          <w:cs/>
        </w:rPr>
        <w:t>ำ</w:t>
      </w:r>
      <w:r>
        <w:rPr>
          <w:cs/>
        </w:rPr>
        <w:t>งาน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English for Work)</w:t>
      </w:r>
    </w:p>
    <w:p w14:paraId="3077A0E8" w14:textId="6BE4FA1C" w:rsidR="0042296E" w:rsidRDefault="0042296E" w:rsidP="0042296E">
      <w:pPr>
        <w:pStyle w:val="Heading7"/>
      </w:pPr>
      <w:r>
        <w:rPr>
          <w:cs/>
        </w:rPr>
        <w:t>080103034 การสนทนาภาษาอังกฤษ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English Conversation)</w:t>
      </w:r>
    </w:p>
    <w:p w14:paraId="488C7186" w14:textId="6053049E" w:rsidR="0042296E" w:rsidRDefault="0042296E" w:rsidP="0042296E">
      <w:pPr>
        <w:pStyle w:val="Heading7"/>
      </w:pPr>
      <w:r>
        <w:rPr>
          <w:cs/>
        </w:rPr>
        <w:t>**080103061 การใช้ภาษาอังกฤษ 1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Practical English I)</w:t>
      </w:r>
    </w:p>
    <w:p w14:paraId="7227E7EC" w14:textId="4B01A908" w:rsidR="0042296E" w:rsidRDefault="0042296E" w:rsidP="0042296E">
      <w:pPr>
        <w:pStyle w:val="Heading7"/>
      </w:pPr>
      <w:r>
        <w:rPr>
          <w:cs/>
        </w:rPr>
        <w:t>**080103062 การใช้ภาษาอังกฤษ 2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Practical English II)</w:t>
      </w:r>
    </w:p>
    <w:p w14:paraId="198CAFA5" w14:textId="463FABA4" w:rsidR="0042296E" w:rsidRDefault="0042296E" w:rsidP="0042296E">
      <w:pPr>
        <w:pStyle w:val="Heading7"/>
      </w:pPr>
      <w:r>
        <w:rPr>
          <w:cs/>
        </w:rPr>
        <w:t>หรือเลือกเรียนจากกลุ่มวิชาภาษาในหมวดวิชาศึกษาทั่วไปที่มหาวิทยาลัยเทคโนโลยีพระจอมเกล้าพระนครเหนือเปิดสอนโดยความเห็นชอบของภาควิชา</w:t>
      </w:r>
    </w:p>
    <w:p w14:paraId="453B042A" w14:textId="2D2B11B3" w:rsidR="0042296E" w:rsidRDefault="0042296E" w:rsidP="0042296E">
      <w:pPr>
        <w:pStyle w:val="Heading7"/>
      </w:pPr>
      <w:r>
        <w:rPr>
          <w:cs/>
        </w:rPr>
        <w:t>หมายเหตุ ** รายวิชาส</w:t>
      </w:r>
      <w:r>
        <w:rPr>
          <w:rFonts w:hint="cs"/>
          <w:cs/>
        </w:rPr>
        <w:t>ำ</w:t>
      </w:r>
      <w:r>
        <w:rPr>
          <w:cs/>
        </w:rPr>
        <w:t>หรับหลักสูตรเทียบโอน</w:t>
      </w:r>
    </w:p>
    <w:p w14:paraId="10926671" w14:textId="77777777" w:rsidR="0042296E" w:rsidRDefault="0042296E" w:rsidP="0042296E"/>
    <w:p w14:paraId="110AF05C" w14:textId="77777777" w:rsidR="0042296E" w:rsidRDefault="0042296E" w:rsidP="0042296E"/>
    <w:p w14:paraId="67CE9BC9" w14:textId="77777777" w:rsidR="0042296E" w:rsidRDefault="0042296E" w:rsidP="0042296E"/>
    <w:p w14:paraId="0A1B0AC5" w14:textId="77777777" w:rsidR="0042296E" w:rsidRDefault="0042296E" w:rsidP="0042296E"/>
    <w:p w14:paraId="187B120D" w14:textId="77777777" w:rsidR="0042296E" w:rsidRDefault="0042296E" w:rsidP="0042296E"/>
    <w:p w14:paraId="217F88F9" w14:textId="77777777" w:rsidR="0042296E" w:rsidRDefault="0042296E" w:rsidP="0042296E"/>
    <w:p w14:paraId="596DD26C" w14:textId="77777777" w:rsidR="0042296E" w:rsidRDefault="0042296E" w:rsidP="0042296E"/>
    <w:p w14:paraId="3C8F1913" w14:textId="77777777" w:rsidR="0042296E" w:rsidRPr="0042296E" w:rsidRDefault="0042296E" w:rsidP="0042296E"/>
    <w:p w14:paraId="041B9415" w14:textId="77777777" w:rsidR="0042296E" w:rsidRDefault="0042296E" w:rsidP="0042296E"/>
    <w:p w14:paraId="310C8E6C" w14:textId="4CAC0BCA" w:rsidR="0042296E" w:rsidRDefault="0042296E" w:rsidP="0042296E">
      <w:pPr>
        <w:pStyle w:val="Heading5"/>
      </w:pPr>
      <w:r>
        <w:rPr>
          <w:cs/>
        </w:rPr>
        <w:lastRenderedPageBreak/>
        <w:t>กลุ่มวิชาวิทยาศาสตร์และคณิตศาสตร์ 7 หน่วยกิต</w:t>
      </w:r>
    </w:p>
    <w:p w14:paraId="78F4C380" w14:textId="589EB01D" w:rsidR="0042296E" w:rsidRDefault="0042296E" w:rsidP="0042296E">
      <w:pPr>
        <w:pStyle w:val="Heading6"/>
      </w:pPr>
      <w:r>
        <w:rPr>
          <w:cs/>
        </w:rPr>
        <w:t xml:space="preserve"> </w:t>
      </w:r>
      <w:r w:rsidRPr="0042296E">
        <w:rPr>
          <w:cs/>
        </w:rPr>
        <w:t>ในหลักสูตรของภาควิชาคอมพิวเตอร์ศึกษา ในหมวดศึกษาทั่วไป กลุ่มวิชา</w:t>
      </w:r>
      <w:r>
        <w:rPr>
          <w:cs/>
        </w:rPr>
        <w:tab/>
      </w:r>
      <w:r w:rsidRPr="0042296E">
        <w:rPr>
          <w:cs/>
        </w:rPr>
        <w:t>วิทยาศาสตร์และคณิตศาสตร์ ต้อง</w:t>
      </w:r>
      <w:r>
        <w:rPr>
          <w:cs/>
        </w:rPr>
        <w:tab/>
      </w:r>
      <w:r w:rsidRPr="0042296E">
        <w:rPr>
          <w:cs/>
        </w:rPr>
        <w:t xml:space="preserve">เรียน </w:t>
      </w:r>
      <w:r w:rsidRPr="0042296E">
        <w:t xml:space="preserve">7 </w:t>
      </w:r>
      <w:r w:rsidRPr="0042296E">
        <w:rPr>
          <w:cs/>
        </w:rPr>
        <w:t xml:space="preserve">หน่วยกิต แบ่งเป็นรายวิชาบังคับ </w:t>
      </w:r>
      <w:r w:rsidRPr="0042296E">
        <w:t xml:space="preserve">4 </w:t>
      </w:r>
      <w:r>
        <w:rPr>
          <w:cs/>
        </w:rPr>
        <w:tab/>
      </w:r>
      <w:r w:rsidRPr="0042296E">
        <w:rPr>
          <w:cs/>
        </w:rPr>
        <w:t>หน่วยกิต</w:t>
      </w:r>
      <w:r>
        <w:rPr>
          <w:rFonts w:hint="cs"/>
          <w:cs/>
        </w:rPr>
        <w:t xml:space="preserve"> มีรายวิชาดังนี้ </w:t>
      </w:r>
    </w:p>
    <w:p w14:paraId="1CD8319C" w14:textId="0E64D0D4" w:rsidR="0042296E" w:rsidRDefault="0042296E" w:rsidP="0042296E">
      <w:pPr>
        <w:pStyle w:val="Heading7"/>
      </w:pPr>
      <w:r>
        <w:rPr>
          <w:cs/>
        </w:rPr>
        <w:t>020003101 คอมพิวเตอร์เพื่อการศึกษาเบื้องต้น 1(1-1-2)(</w:t>
      </w:r>
      <w:r>
        <w:t>Basic Computer for Education)</w:t>
      </w:r>
    </w:p>
    <w:p w14:paraId="5A13E4AA" w14:textId="4DFA5EA5" w:rsidR="0042296E" w:rsidRDefault="0042296E" w:rsidP="0042296E">
      <w:pPr>
        <w:pStyle w:val="Heading7"/>
      </w:pPr>
      <w:r>
        <w:rPr>
          <w:cs/>
        </w:rPr>
        <w:t>020003103* คอมพิวเตอร์และการโปรแกรม 3(2-2-5)(</w:t>
      </w:r>
      <w:r>
        <w:t>Computer and Programming)</w:t>
      </w:r>
    </w:p>
    <w:p w14:paraId="24D93CEB" w14:textId="21B68661" w:rsidR="0042296E" w:rsidRDefault="0042296E" w:rsidP="0042296E">
      <w:pPr>
        <w:pStyle w:val="Heading6"/>
      </w:pPr>
      <w:r w:rsidRPr="0042296E">
        <w:rPr>
          <w:cs/>
        </w:rPr>
        <w:t>ในหลักสูตรของภาควิชาคอมพิวเตอร์ศึกษา ในหมวดศึกษาทั่วไป กลุ่มวิชา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 xml:space="preserve">วิทยาศาสตร์และคณิตศาสตร์ มีรายวิชาเลือกจำนวน </w:t>
      </w:r>
      <w:r w:rsidRPr="0042296E">
        <w:t xml:space="preserve">3 </w:t>
      </w:r>
      <w:r w:rsidRPr="0042296E">
        <w:rPr>
          <w:cs/>
        </w:rPr>
        <w:t>หน่วยกิต ดังนี้</w:t>
      </w:r>
    </w:p>
    <w:p w14:paraId="6633C026" w14:textId="62B0E60C" w:rsidR="0042296E" w:rsidRDefault="0042296E" w:rsidP="0042296E">
      <w:pPr>
        <w:pStyle w:val="Heading7"/>
      </w:pPr>
      <w:r>
        <w:rPr>
          <w:cs/>
        </w:rPr>
        <w:t>040203100 คณิตศาสตร์ทั่วไป 3(3-0-6)</w:t>
      </w:r>
      <w:r>
        <w:rPr>
          <w:rFonts w:hint="cs"/>
          <w:cs/>
        </w:rPr>
        <w:t xml:space="preserve"> </w:t>
      </w:r>
      <w:r>
        <w:rPr>
          <w:cs/>
        </w:rPr>
        <w:br/>
        <w:t>(</w:t>
      </w:r>
      <w:r>
        <w:t>General Mathematics)</w:t>
      </w:r>
    </w:p>
    <w:p w14:paraId="029B0292" w14:textId="00C26356" w:rsidR="0042296E" w:rsidRDefault="0042296E" w:rsidP="0042296E">
      <w:pPr>
        <w:pStyle w:val="Heading7"/>
      </w:pPr>
      <w:r>
        <w:rPr>
          <w:cs/>
        </w:rPr>
        <w:t>หรือเลือกเรียนจากกลุ่มวิชาวิทยาศาสตร์และคณิตศาสตร์ในหมวดวิชาศึกษาทั่วไปที่มหาวิทยาลัยเทคโนโลยี</w:t>
      </w:r>
      <w:r>
        <w:rPr>
          <w:cs/>
        </w:rPr>
        <w:br/>
        <w:t>พระจอมเกล้าพระนครเหนือ เปิดสอนโดยความเห็นชอบของภาควิชา</w:t>
      </w:r>
    </w:p>
    <w:p w14:paraId="0FBE5124" w14:textId="190DB8BC" w:rsidR="0042296E" w:rsidRDefault="0042296E" w:rsidP="0042296E">
      <w:pPr>
        <w:pStyle w:val="Heading5"/>
      </w:pPr>
      <w:r>
        <w:rPr>
          <w:cs/>
        </w:rPr>
        <w:t>กลุ่มวิชากีฬาและนันทนาการ 2 หน่วยกิต</w:t>
      </w:r>
    </w:p>
    <w:p w14:paraId="133B8B1B" w14:textId="46EE9CC5" w:rsidR="0042296E" w:rsidRDefault="0042296E" w:rsidP="0042296E">
      <w:pPr>
        <w:pStyle w:val="Heading6"/>
      </w:pPr>
      <w:r w:rsidRPr="0042296E">
        <w:rPr>
          <w:cs/>
        </w:rPr>
        <w:t>ในหลักสูตรของภาควิชาคอมพิวเตอร์ศึกษา ในหมวดศึกษาทั่วไป กลุ่มวิชากีฬาและ</w:t>
      </w:r>
      <w:r>
        <w:rPr>
          <w:cs/>
        </w:rPr>
        <w:tab/>
      </w:r>
      <w:r w:rsidRPr="0042296E">
        <w:rPr>
          <w:cs/>
        </w:rPr>
        <w:t xml:space="preserve">นันทนาการ ต้องเรียนจำนวน </w:t>
      </w:r>
      <w:r w:rsidRPr="0042296E">
        <w:t xml:space="preserve">2 </w:t>
      </w:r>
      <w:r w:rsidRPr="0042296E">
        <w:rPr>
          <w:cs/>
        </w:rPr>
        <w:t>หน่วยกิต โดยมีรายวิชาดังนี้</w:t>
      </w:r>
    </w:p>
    <w:p w14:paraId="6E70A8EC" w14:textId="15A37228" w:rsidR="0042296E" w:rsidRDefault="0042296E" w:rsidP="0042296E">
      <w:pPr>
        <w:pStyle w:val="Heading7"/>
      </w:pPr>
      <w:r>
        <w:rPr>
          <w:cs/>
        </w:rPr>
        <w:t>080303503 แบดมินตัน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Badminton)</w:t>
      </w:r>
    </w:p>
    <w:p w14:paraId="6D442EBC" w14:textId="39504B6F" w:rsidR="0042296E" w:rsidRDefault="0042296E" w:rsidP="0042296E">
      <w:pPr>
        <w:pStyle w:val="Heading7"/>
      </w:pPr>
      <w:r>
        <w:rPr>
          <w:cs/>
        </w:rPr>
        <w:t>080303504 ลีลาศ 1(0-2-1)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Dancing)</w:t>
      </w:r>
    </w:p>
    <w:p w14:paraId="44C54F0E" w14:textId="7C93580A" w:rsidR="0042296E" w:rsidRDefault="0042296E" w:rsidP="0042296E">
      <w:pPr>
        <w:pStyle w:val="Heading7"/>
      </w:pPr>
      <w:r>
        <w:rPr>
          <w:cs/>
        </w:rPr>
        <w:t>หรือเลือกเรียนรายวิชาจากกลุ่มวิชากีฬาและนันทนาการในหมวดวิชาศึกษาทั่วไปที่มหาวิทยาลัยเทคโนโลยี</w:t>
      </w:r>
      <w:r>
        <w:rPr>
          <w:cs/>
        </w:rPr>
        <w:br/>
        <w:t>พระจอมเกล้าพระนครเหนือเปิดสอน โดยความเห็นชอบของภาควิชา</w:t>
      </w:r>
    </w:p>
    <w:p w14:paraId="6076A0C1" w14:textId="2CD05EFC" w:rsidR="0042296E" w:rsidRDefault="0042296E" w:rsidP="0042296E">
      <w:pPr>
        <w:pStyle w:val="Heading5"/>
      </w:pPr>
      <w:r>
        <w:rPr>
          <w:cs/>
        </w:rPr>
        <w:t>กลุ่มวิชาบูรณาการ 3 หน่วยกิต</w:t>
      </w:r>
    </w:p>
    <w:p w14:paraId="5759D86B" w14:textId="240A65A8" w:rsidR="0042296E" w:rsidRDefault="0042296E" w:rsidP="0042296E">
      <w:pPr>
        <w:pStyle w:val="Heading6"/>
      </w:pPr>
      <w:r w:rsidRPr="0042296E">
        <w:rPr>
          <w:cs/>
        </w:rPr>
        <w:t xml:space="preserve">ในหลักสูตรของภาควิชาคอมพิวเตอร์ศึกษา ในหมวดศึกษาทั่วไป </w:t>
      </w:r>
      <w:r>
        <w:rPr>
          <w:cs/>
        </w:rPr>
        <w:br/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 xml:space="preserve">กลุ่มวิชาบูรณาการ ต้องเรียนจำนวน </w:t>
      </w:r>
      <w:r w:rsidRPr="0042296E">
        <w:t xml:space="preserve">3 </w:t>
      </w:r>
      <w:r w:rsidRPr="0042296E">
        <w:rPr>
          <w:cs/>
        </w:rPr>
        <w:t>หน่วยกิต โดยมีรายวิชาดังนี้</w:t>
      </w:r>
    </w:p>
    <w:p w14:paraId="00D1569A" w14:textId="51CECB56" w:rsidR="0042296E" w:rsidRDefault="0042296E" w:rsidP="0042296E">
      <w:pPr>
        <w:pStyle w:val="Heading7"/>
      </w:pPr>
      <w:r>
        <w:rPr>
          <w:cs/>
        </w:rPr>
        <w:t xml:space="preserve">040003004 กระบวนการคิดเชิงออกแบบ </w:t>
      </w:r>
      <w:r>
        <w:rPr>
          <w:cs/>
        </w:rPr>
        <w:br/>
        <w:t>3(3-0-6)(</w:t>
      </w:r>
      <w:r>
        <w:t>Design Thinking)</w:t>
      </w:r>
    </w:p>
    <w:p w14:paraId="1F4D6B42" w14:textId="77777777" w:rsidR="0042296E" w:rsidRDefault="0042296E" w:rsidP="0042296E"/>
    <w:p w14:paraId="3D9394DF" w14:textId="52144863" w:rsidR="0042296E" w:rsidRDefault="0042296E" w:rsidP="0042296E">
      <w:pPr>
        <w:pStyle w:val="Heading4"/>
      </w:pPr>
      <w:r>
        <w:rPr>
          <w:cs/>
        </w:rPr>
        <w:lastRenderedPageBreak/>
        <w:t>หมวดวิชาเฉพาะ 106 หน่วยกิต</w:t>
      </w:r>
    </w:p>
    <w:p w14:paraId="61C301BB" w14:textId="08E257CE" w:rsidR="0042296E" w:rsidRDefault="0042296E" w:rsidP="0042296E">
      <w:pPr>
        <w:pStyle w:val="Heading5"/>
      </w:pPr>
      <w:r>
        <w:rPr>
          <w:cs/>
        </w:rPr>
        <w:t xml:space="preserve"> กลุ่มวิชาแกน 70 หน่วยกิต</w:t>
      </w:r>
    </w:p>
    <w:p w14:paraId="11265128" w14:textId="4E99969E" w:rsidR="0042296E" w:rsidRDefault="0042296E" w:rsidP="0042296E">
      <w:pPr>
        <w:pStyle w:val="Heading6"/>
      </w:pPr>
      <w:r w:rsidRPr="0042296E">
        <w:rPr>
          <w:cs/>
        </w:rPr>
        <w:t>ในหลักสูตรของภาควิชาคอมพิวเตอร์ศึกษา กลุ่มวิชาการศึกษาเป็นกลุ่มวิชาที่มุ่ง</w:t>
      </w:r>
      <w:r>
        <w:rPr>
          <w:cs/>
        </w:rPr>
        <w:tab/>
      </w:r>
      <w:r w:rsidRPr="0042296E">
        <w:rPr>
          <w:cs/>
        </w:rPr>
        <w:t xml:space="preserve">พัฒนาทักษะด้านวิชาชีพครูและความเข้าใจในศาสตร์การสอน รวมจำนวน </w:t>
      </w:r>
      <w:r w:rsidRPr="0042296E">
        <w:t xml:space="preserve">42 </w:t>
      </w:r>
      <w:r>
        <w:rPr>
          <w:cs/>
        </w:rPr>
        <w:tab/>
      </w:r>
      <w:r w:rsidRPr="0042296E">
        <w:rPr>
          <w:cs/>
        </w:rPr>
        <w:t>หน่วยกิต โดยมีรายวิชาดังนี้</w:t>
      </w:r>
    </w:p>
    <w:p w14:paraId="539EB6EF" w14:textId="57D6950E" w:rsidR="0042296E" w:rsidRDefault="0042296E" w:rsidP="0042296E">
      <w:pPr>
        <w:pStyle w:val="Heading7"/>
      </w:pPr>
      <w:r>
        <w:rPr>
          <w:cs/>
        </w:rPr>
        <w:t xml:space="preserve">020013221 หลักการศึกษาเพื่อพัฒนาอย่างยั่งยืน </w:t>
      </w:r>
      <w:r>
        <w:rPr>
          <w:cs/>
        </w:rPr>
        <w:br/>
        <w:t>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Principles of Education for Sustainability Development)</w:t>
      </w:r>
    </w:p>
    <w:p w14:paraId="14AB456D" w14:textId="77777777" w:rsidR="0042296E" w:rsidRDefault="0042296E" w:rsidP="0042296E">
      <w:pPr>
        <w:pStyle w:val="Heading7"/>
      </w:pPr>
      <w:r>
        <w:rPr>
          <w:cs/>
        </w:rPr>
        <w:t>020013222 จิตวิทยาส าหรับครู 3(3-0-6)</w:t>
      </w:r>
    </w:p>
    <w:p w14:paraId="290BAA0A" w14:textId="099333DA" w:rsidR="0042296E" w:rsidRDefault="0042296E" w:rsidP="0042296E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Education Psychology for Teacher)</w:t>
      </w:r>
    </w:p>
    <w:p w14:paraId="7F89FF19" w14:textId="1BBE10E0" w:rsidR="0042296E" w:rsidRDefault="0042296E" w:rsidP="0042296E">
      <w:pPr>
        <w:pStyle w:val="Heading7"/>
      </w:pPr>
      <w:r>
        <w:rPr>
          <w:cs/>
        </w:rPr>
        <w:t>020013223* วิทยาการจัดการเรียนรู้และการจัดการชั้นเรียน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Instructional Science and Classroom Management)</w:t>
      </w:r>
    </w:p>
    <w:p w14:paraId="35C5AC9F" w14:textId="61D9D6A4" w:rsidR="0042296E" w:rsidRDefault="0042296E" w:rsidP="0042296E">
      <w:pPr>
        <w:pStyle w:val="Heading7"/>
      </w:pPr>
      <w:r>
        <w:rPr>
          <w:cs/>
        </w:rPr>
        <w:t>020013224 นวัตกรรมและเทคโนโลยีสารสนเทศเพื่อการจัดการเรียนรู้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Innovation and Information Technology for Learning Management)</w:t>
      </w:r>
    </w:p>
    <w:p w14:paraId="0A974013" w14:textId="3DD0125B" w:rsidR="0042296E" w:rsidRDefault="0042296E" w:rsidP="0042296E">
      <w:pPr>
        <w:pStyle w:val="Heading7"/>
      </w:pPr>
      <w:r>
        <w:rPr>
          <w:cs/>
        </w:rPr>
        <w:t>020013225 การวัดและการประเมินผลการศึกษา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Educational Measurement and Evaluation)</w:t>
      </w:r>
    </w:p>
    <w:p w14:paraId="77571041" w14:textId="027342E1" w:rsidR="0042296E" w:rsidRDefault="0042296E" w:rsidP="0042296E">
      <w:pPr>
        <w:pStyle w:val="Heading7"/>
      </w:pPr>
      <w:r>
        <w:rPr>
          <w:cs/>
        </w:rPr>
        <w:t>020013226* การพัฒนาหลักสูตรอาชีวศึกษา 3(2-2-5)</w:t>
      </w:r>
    </w:p>
    <w:p w14:paraId="3CE799D4" w14:textId="32597BE0" w:rsidR="0042296E" w:rsidRDefault="0042296E" w:rsidP="0042296E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Vocational Curriculum Development)</w:t>
      </w:r>
    </w:p>
    <w:p w14:paraId="0D869709" w14:textId="43E61F6C" w:rsidR="0042296E" w:rsidRDefault="0042296E" w:rsidP="0042296E">
      <w:pPr>
        <w:pStyle w:val="Heading7"/>
      </w:pPr>
      <w:r>
        <w:rPr>
          <w:cs/>
        </w:rPr>
        <w:t>020013227 การวิจัยและพัฒนานวัตกรรมการเรียนรู้ 3(2-2-5)(</w:t>
      </w:r>
      <w:r>
        <w:t>Research and Development in Innovation and Learning)</w:t>
      </w:r>
    </w:p>
    <w:p w14:paraId="2DC852CE" w14:textId="77777777" w:rsidR="0042296E" w:rsidRDefault="0042296E" w:rsidP="0042296E"/>
    <w:p w14:paraId="3E1A7443" w14:textId="4C667DD3" w:rsidR="0042296E" w:rsidRDefault="0042296E" w:rsidP="0042296E">
      <w:pPr>
        <w:pStyle w:val="Heading7"/>
      </w:pPr>
      <w:r>
        <w:rPr>
          <w:cs/>
        </w:rPr>
        <w:t>020013228 ภาษาไทยเพื่อการสื่อสารส</w:t>
      </w:r>
      <w:r>
        <w:rPr>
          <w:rFonts w:hint="cs"/>
          <w:cs/>
        </w:rPr>
        <w:t>ำ</w:t>
      </w:r>
      <w:r>
        <w:rPr>
          <w:cs/>
        </w:rPr>
        <w:t>หรับครู 3(2-2-5)</w:t>
      </w:r>
    </w:p>
    <w:p w14:paraId="65D27F4C" w14:textId="78A38B0C" w:rsidR="0042296E" w:rsidRDefault="0042296E" w:rsidP="0042296E">
      <w:pPr>
        <w:pStyle w:val="Heading7"/>
        <w:numPr>
          <w:ilvl w:val="0"/>
          <w:numId w:val="0"/>
        </w:numPr>
        <w:ind w:left="4933"/>
      </w:pPr>
      <w:r>
        <w:rPr>
          <w:cs/>
        </w:rPr>
        <w:t>(</w:t>
      </w:r>
      <w:r>
        <w:t>Thai Language for Teacher Communication)</w:t>
      </w:r>
    </w:p>
    <w:p w14:paraId="5ADC72B3" w14:textId="54F80757" w:rsidR="0042296E" w:rsidRDefault="0042296E" w:rsidP="0042296E">
      <w:pPr>
        <w:pStyle w:val="Heading7"/>
      </w:pPr>
      <w:r>
        <w:rPr>
          <w:cs/>
        </w:rPr>
        <w:t>020013230 ฝึกปฏิบัติการสอน 1 3(1-4-4)</w:t>
      </w:r>
      <w:r>
        <w:rPr>
          <w:cs/>
        </w:rPr>
        <w:br/>
        <w:t>(</w:t>
      </w:r>
      <w:r>
        <w:t>Teaching Practice I)</w:t>
      </w:r>
    </w:p>
    <w:p w14:paraId="562928FF" w14:textId="77777777" w:rsidR="0042296E" w:rsidRDefault="0042296E" w:rsidP="0042296E"/>
    <w:p w14:paraId="5EDEE363" w14:textId="06F8EDA9" w:rsidR="0042296E" w:rsidRDefault="0042296E" w:rsidP="0042296E">
      <w:pPr>
        <w:pStyle w:val="Heading7"/>
      </w:pPr>
      <w:r>
        <w:rPr>
          <w:cs/>
        </w:rPr>
        <w:lastRenderedPageBreak/>
        <w:t>020013231 ฝึกปฏิบัติการสอน 2 3(0-6-3)</w:t>
      </w:r>
      <w:r>
        <w:rPr>
          <w:cs/>
        </w:rPr>
        <w:br/>
        <w:t>(</w:t>
      </w:r>
      <w:r>
        <w:t>Teaching Practice II)</w:t>
      </w:r>
    </w:p>
    <w:p w14:paraId="77EDFCF4" w14:textId="07D2AC4B" w:rsidR="0042296E" w:rsidRDefault="0042296E" w:rsidP="0042296E">
      <w:pPr>
        <w:pStyle w:val="Heading7"/>
      </w:pPr>
      <w:r>
        <w:rPr>
          <w:cs/>
        </w:rPr>
        <w:t>020413232 ปฏิบัติการสอนด้านเทคโนโลยีคอมพิวเตอร์ในสถานศึกษา 1 6(540 ชั่วโมง)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in Computer Technology in Educational Institute I)</w:t>
      </w:r>
    </w:p>
    <w:p w14:paraId="063E8ACC" w14:textId="08E9906C" w:rsidR="0042296E" w:rsidRDefault="0042296E" w:rsidP="0042296E">
      <w:pPr>
        <w:pStyle w:val="Heading7"/>
      </w:pPr>
      <w:r>
        <w:rPr>
          <w:cs/>
        </w:rPr>
        <w:t>020413233 ปฏิบัติการสอนด้านเทคโนโลยีคอมพิวเตอร์ในสถานศึกษา 2 6(540 ชั่วโมง)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in Computer Technology in Educational Institute II)</w:t>
      </w:r>
    </w:p>
    <w:p w14:paraId="3562C41F" w14:textId="49329CB1" w:rsidR="0042296E" w:rsidRDefault="0042296E" w:rsidP="0042296E">
      <w:pPr>
        <w:pStyle w:val="Heading6"/>
      </w:pPr>
      <w:r>
        <w:rPr>
          <w:cs/>
        </w:rPr>
        <w:t xml:space="preserve"> </w:t>
      </w:r>
      <w:r w:rsidRPr="0042296E">
        <w:rPr>
          <w:cs/>
        </w:rPr>
        <w:t>ในหลักสูตรของภาควิชาคอมพิวเตอร์ศึกษา กลุ่มวิชาพื้นฐานทางเทคโนโลยี</w:t>
      </w:r>
      <w:r>
        <w:tab/>
      </w:r>
      <w:r w:rsidRPr="0042296E">
        <w:rPr>
          <w:cs/>
        </w:rPr>
        <w:t>คอมพิวเตอร์</w:t>
      </w:r>
      <w:r>
        <w:rPr>
          <w:rFonts w:hint="cs"/>
          <w:cs/>
        </w:rPr>
        <w:t xml:space="preserve"> </w:t>
      </w:r>
      <w:r w:rsidRPr="0042296E">
        <w:rPr>
          <w:cs/>
        </w:rPr>
        <w:t>มุ่ง</w:t>
      </w:r>
      <w:r>
        <w:rPr>
          <w:rFonts w:hint="cs"/>
          <w:cs/>
        </w:rPr>
        <w:t>เน้น</w:t>
      </w:r>
      <w:r w:rsidRPr="0042296E">
        <w:rPr>
          <w:cs/>
        </w:rPr>
        <w:t xml:space="preserve">ให้ผู้เรียนเข้าใจทฤษฎีพื้นฐานด้านคอมพิวเตอร์ ดิจิทัล </w:t>
      </w:r>
      <w:r>
        <w:tab/>
      </w:r>
      <w:r w:rsidRPr="0042296E">
        <w:rPr>
          <w:cs/>
        </w:rPr>
        <w:t xml:space="preserve">ซอฟต์แวร์ และอุปกรณ์ฮาร์ดแวร์ รวมจำนวน </w:t>
      </w:r>
      <w:r w:rsidRPr="0042296E">
        <w:t xml:space="preserve">28 </w:t>
      </w:r>
      <w:r w:rsidRPr="0042296E">
        <w:rPr>
          <w:cs/>
        </w:rPr>
        <w:t>หน่วยกิต โดยมีรายวิชาดังนี้</w:t>
      </w:r>
    </w:p>
    <w:p w14:paraId="43FF0A47" w14:textId="30018689" w:rsidR="0042296E" w:rsidRDefault="0042296E" w:rsidP="0042296E">
      <w:pPr>
        <w:pStyle w:val="Heading7"/>
      </w:pPr>
      <w:r>
        <w:rPr>
          <w:cs/>
        </w:rPr>
        <w:t>020413102 วงจรดิจิทัล 3(3-0-6)</w:t>
      </w:r>
      <w:r>
        <w:t xml:space="preserve"> </w:t>
      </w:r>
      <w:r>
        <w:rPr>
          <w:cs/>
        </w:rPr>
        <w:t>(</w:t>
      </w:r>
      <w:r>
        <w:t>Digital Circuits)</w:t>
      </w:r>
    </w:p>
    <w:p w14:paraId="6600D3EB" w14:textId="57FD9424" w:rsidR="0042296E" w:rsidRDefault="0042296E" w:rsidP="0042296E">
      <w:pPr>
        <w:pStyle w:val="Heading7"/>
      </w:pPr>
      <w:r>
        <w:rPr>
          <w:cs/>
        </w:rPr>
        <w:t>020413103 คณิตศาสตร์ดิสครีต 3(3-0-6)</w:t>
      </w:r>
      <w:r>
        <w:t xml:space="preserve"> </w:t>
      </w:r>
      <w:r>
        <w:rPr>
          <w:cs/>
        </w:rPr>
        <w:t>(</w:t>
      </w:r>
      <w:r>
        <w:t>Discrete Mathematics)</w:t>
      </w:r>
    </w:p>
    <w:p w14:paraId="565DE6C6" w14:textId="3210FA2F" w:rsidR="0042296E" w:rsidRDefault="0042296E" w:rsidP="0042296E">
      <w:pPr>
        <w:pStyle w:val="Heading7"/>
      </w:pPr>
      <w:r>
        <w:rPr>
          <w:cs/>
        </w:rPr>
        <w:t>020413105* การเขียนโปรแกรมเชิงวัตถุ 3(2-2-5)</w:t>
      </w:r>
      <w:r>
        <w:t xml:space="preserve"> </w:t>
      </w:r>
      <w:r>
        <w:rPr>
          <w:cs/>
        </w:rPr>
        <w:t>(</w:t>
      </w:r>
      <w:r>
        <w:t>Object-oriented Programming)</w:t>
      </w:r>
    </w:p>
    <w:p w14:paraId="1E8D6591" w14:textId="711905CB" w:rsidR="0042296E" w:rsidRDefault="0042296E" w:rsidP="0042296E">
      <w:pPr>
        <w:pStyle w:val="Heading7"/>
      </w:pPr>
      <w:r>
        <w:rPr>
          <w:cs/>
        </w:rPr>
        <w:t>020413106 โครงสร้างระบบคอมพิวเตอร์ 3(3-0-6)</w:t>
      </w:r>
      <w:r>
        <w:t xml:space="preserve"> </w:t>
      </w:r>
      <w:r>
        <w:rPr>
          <w:cs/>
        </w:rPr>
        <w:t>(</w:t>
      </w:r>
      <w:r>
        <w:t>Computer System Organization)</w:t>
      </w:r>
    </w:p>
    <w:p w14:paraId="3DFD3D8E" w14:textId="3222032C" w:rsidR="0042296E" w:rsidRDefault="0042296E" w:rsidP="0042296E">
      <w:pPr>
        <w:pStyle w:val="Heading7"/>
      </w:pPr>
      <w:r>
        <w:rPr>
          <w:cs/>
        </w:rPr>
        <w:t>020413107* ระบบปฏิบัติการ 3(2-2-5)</w:t>
      </w:r>
      <w:r>
        <w:t xml:space="preserve"> </w:t>
      </w:r>
      <w:r>
        <w:rPr>
          <w:cs/>
        </w:rPr>
        <w:t>(</w:t>
      </w:r>
      <w:r>
        <w:t>Operating System)</w:t>
      </w:r>
    </w:p>
    <w:p w14:paraId="3447ADA1" w14:textId="26E0009B" w:rsidR="0042296E" w:rsidRDefault="0042296E" w:rsidP="0042296E">
      <w:pPr>
        <w:pStyle w:val="Heading7"/>
      </w:pPr>
      <w:r>
        <w:rPr>
          <w:cs/>
        </w:rPr>
        <w:t>020413108 โครงสร้างข้อมูลและอัลกอริทึม 3(2-2-5)</w:t>
      </w:r>
      <w:r>
        <w:t xml:space="preserve"> </w:t>
      </w:r>
      <w:r>
        <w:rPr>
          <w:cs/>
        </w:rPr>
        <w:t>(</w:t>
      </w:r>
      <w:r>
        <w:t>Data Structure and Algorithm)</w:t>
      </w:r>
    </w:p>
    <w:p w14:paraId="4EE5DF1E" w14:textId="0C0D4D3A" w:rsidR="0042296E" w:rsidRDefault="0042296E" w:rsidP="0042296E">
      <w:pPr>
        <w:pStyle w:val="Heading7"/>
      </w:pPr>
      <w:r>
        <w:rPr>
          <w:cs/>
        </w:rPr>
        <w:t>020413109* สัมมนา 1(0-2-1)</w:t>
      </w:r>
      <w:r>
        <w:t xml:space="preserve"> </w:t>
      </w:r>
      <w:r>
        <w:rPr>
          <w:cs/>
        </w:rPr>
        <w:t>(</w:t>
      </w:r>
      <w:r>
        <w:t>Seminar)</w:t>
      </w:r>
    </w:p>
    <w:p w14:paraId="6C6051F0" w14:textId="3909F629" w:rsidR="0042296E" w:rsidRDefault="0042296E" w:rsidP="0042296E">
      <w:pPr>
        <w:pStyle w:val="Heading7"/>
      </w:pPr>
      <w:r>
        <w:rPr>
          <w:cs/>
        </w:rPr>
        <w:t>020413110* โครงงานพิเศษ 3(0-6-3)</w:t>
      </w:r>
      <w:r>
        <w:t xml:space="preserve"> </w:t>
      </w:r>
      <w:r>
        <w:rPr>
          <w:cs/>
        </w:rPr>
        <w:t>(</w:t>
      </w:r>
      <w:r>
        <w:t>Special Project)</w:t>
      </w:r>
    </w:p>
    <w:p w14:paraId="65F139D2" w14:textId="4F6A533A" w:rsidR="0042296E" w:rsidRDefault="0042296E" w:rsidP="0042296E">
      <w:pPr>
        <w:pStyle w:val="Heading7"/>
      </w:pPr>
      <w:r>
        <w:rPr>
          <w:cs/>
        </w:rPr>
        <w:t>020413111* ระบบฐานข้อมูล 3(3-0-6)</w:t>
      </w:r>
      <w:r>
        <w:t xml:space="preserve"> </w:t>
      </w:r>
      <w:r>
        <w:rPr>
          <w:cs/>
        </w:rPr>
        <w:t>(</w:t>
      </w:r>
      <w:r>
        <w:t>Database Systems)</w:t>
      </w:r>
    </w:p>
    <w:p w14:paraId="603657C1" w14:textId="7F133B36" w:rsidR="0042296E" w:rsidRDefault="0042296E" w:rsidP="0042296E">
      <w:pPr>
        <w:pStyle w:val="Heading7"/>
      </w:pPr>
      <w:r>
        <w:rPr>
          <w:cs/>
        </w:rPr>
        <w:t>020413114 อุปกรณ์อิเล็กทรอนิกส์และเครื่องมือวัด 3(2-2-5)</w:t>
      </w:r>
      <w:r>
        <w:t xml:space="preserve"> </w:t>
      </w:r>
      <w:r>
        <w:rPr>
          <w:cs/>
        </w:rPr>
        <w:t>(</w:t>
      </w:r>
      <w:r>
        <w:t>Electronic Device and Instrument)</w:t>
      </w:r>
    </w:p>
    <w:p w14:paraId="6A3E54F4" w14:textId="77777777" w:rsidR="0042296E" w:rsidRDefault="0042296E" w:rsidP="0042296E"/>
    <w:p w14:paraId="70888AE6" w14:textId="77777777" w:rsidR="0042296E" w:rsidRDefault="0042296E" w:rsidP="0042296E"/>
    <w:p w14:paraId="2592FFF3" w14:textId="77777777" w:rsidR="0042296E" w:rsidRPr="0042296E" w:rsidRDefault="0042296E" w:rsidP="0042296E"/>
    <w:p w14:paraId="0370F743" w14:textId="77777777" w:rsidR="0042296E" w:rsidRDefault="0042296E" w:rsidP="0042296E"/>
    <w:p w14:paraId="1FCA864E" w14:textId="1371DDC1" w:rsidR="0042296E" w:rsidRDefault="0042296E" w:rsidP="0042296E">
      <w:pPr>
        <w:pStyle w:val="Heading5"/>
      </w:pPr>
      <w:r>
        <w:rPr>
          <w:cs/>
        </w:rPr>
        <w:lastRenderedPageBreak/>
        <w:t>กลุ่มวิชาชีพ</w:t>
      </w:r>
    </w:p>
    <w:p w14:paraId="378F2452" w14:textId="197C09FE" w:rsidR="0042296E" w:rsidRDefault="0042296E" w:rsidP="0042296E">
      <w:pPr>
        <w:pStyle w:val="Heading6"/>
      </w:pPr>
      <w:r w:rsidRPr="0042296E">
        <w:rPr>
          <w:cs/>
        </w:rPr>
        <w:t>ในหลักสูตรของภาควิชาคอมพิวเตอร์ศึกษา กลุ่มวิชาชีพในหมวดวิชา</w:t>
      </w:r>
      <w:r>
        <w:rPr>
          <w:rFonts w:hint="cs"/>
          <w:cs/>
        </w:rPr>
        <w:t xml:space="preserve">บังคับ </w:t>
      </w:r>
      <w:r w:rsidRPr="0042296E">
        <w:rPr>
          <w:cs/>
        </w:rPr>
        <w:t>มุ่งเน้น</w:t>
      </w:r>
      <w:r>
        <w:rPr>
          <w:cs/>
        </w:rPr>
        <w:tab/>
      </w:r>
      <w:r w:rsidRPr="0042296E">
        <w:rPr>
          <w:cs/>
        </w:rPr>
        <w:t>ให้ผู้เรียนพัฒนาความรู้และทักษะด้านเทคโนโลยีดิจิทัล การออกแบบและพัฒนา</w:t>
      </w:r>
      <w:r>
        <w:rPr>
          <w:cs/>
        </w:rPr>
        <w:tab/>
      </w:r>
      <w:r w:rsidRPr="0042296E">
        <w:rPr>
          <w:cs/>
        </w:rPr>
        <w:t xml:space="preserve">ระบบ การประยุกต์ใช้นวัตกรรม และการวิเคราะห์ข้อมูล รวมจำนวน </w:t>
      </w:r>
      <w:r w:rsidRPr="0042296E">
        <w:t xml:space="preserve">36 </w:t>
      </w:r>
      <w:r w:rsidRPr="0042296E">
        <w:rPr>
          <w:cs/>
        </w:rPr>
        <w:t xml:space="preserve">หน่วยกิต </w:t>
      </w:r>
      <w:r>
        <w:rPr>
          <w:cs/>
        </w:rPr>
        <w:tab/>
      </w:r>
      <w:r>
        <w:rPr>
          <w:rFonts w:hint="cs"/>
          <w:cs/>
        </w:rPr>
        <w:t xml:space="preserve">มีรายวิชาดังนี้ </w:t>
      </w:r>
    </w:p>
    <w:p w14:paraId="195A2BB6" w14:textId="42CA7FD9" w:rsidR="0042296E" w:rsidRDefault="0042296E" w:rsidP="0042296E">
      <w:pPr>
        <w:pStyle w:val="Heading7"/>
      </w:pPr>
      <w:r>
        <w:rPr>
          <w:cs/>
        </w:rPr>
        <w:t>020413201 เทคโนโลยีการสื่อสารข้อมูลและเครือข่ายคอมพิวเตอร์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Data Communications and Computer Networks Technology)</w:t>
      </w:r>
    </w:p>
    <w:p w14:paraId="0A44E9BF" w14:textId="413D3B5B" w:rsidR="0042296E" w:rsidRDefault="0042296E" w:rsidP="0042296E">
      <w:pPr>
        <w:pStyle w:val="Heading7"/>
      </w:pPr>
      <w:r>
        <w:rPr>
          <w:cs/>
        </w:rPr>
        <w:t>020413203 ระบบสารสนเทศเพื่อการจัดการ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Management Information System)</w:t>
      </w:r>
    </w:p>
    <w:p w14:paraId="7149A9DD" w14:textId="5B496657" w:rsidR="0042296E" w:rsidRDefault="0042296E" w:rsidP="0042296E">
      <w:pPr>
        <w:pStyle w:val="Heading7"/>
      </w:pPr>
      <w:r>
        <w:rPr>
          <w:cs/>
        </w:rPr>
        <w:t>020413206* เทคโนโลยีเว็บ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Web Technology)</w:t>
      </w:r>
    </w:p>
    <w:p w14:paraId="78599B11" w14:textId="20CEF1C1" w:rsidR="0042296E" w:rsidRDefault="0042296E" w:rsidP="0042296E">
      <w:pPr>
        <w:pStyle w:val="Heading7"/>
      </w:pPr>
      <w:r>
        <w:rPr>
          <w:cs/>
        </w:rPr>
        <w:t>020413207 คอมพิวเตอร์กราฟิกส์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Graphics)</w:t>
      </w:r>
    </w:p>
    <w:p w14:paraId="08DFB695" w14:textId="0FC29FA8" w:rsidR="0042296E" w:rsidRDefault="0042296E" w:rsidP="0042296E">
      <w:pPr>
        <w:pStyle w:val="Heading7"/>
      </w:pPr>
      <w:r>
        <w:rPr>
          <w:cs/>
        </w:rPr>
        <w:t>020413208 เหมืองข้อมูล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Data Mining)</w:t>
      </w:r>
    </w:p>
    <w:p w14:paraId="71B7CABD" w14:textId="2134F4E9" w:rsidR="0042296E" w:rsidRDefault="0042296E" w:rsidP="0042296E">
      <w:pPr>
        <w:pStyle w:val="Heading7"/>
      </w:pPr>
      <w:r>
        <w:rPr>
          <w:cs/>
        </w:rPr>
        <w:t>020413211 วิศวกรรมซอฟต์แวร์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Software Engineering)</w:t>
      </w:r>
    </w:p>
    <w:p w14:paraId="6C9B850A" w14:textId="32AB5B03" w:rsidR="0042296E" w:rsidRDefault="0042296E" w:rsidP="0042296E">
      <w:pPr>
        <w:pStyle w:val="Heading7"/>
      </w:pPr>
      <w:r>
        <w:rPr>
          <w:cs/>
        </w:rPr>
        <w:t>020413214 ระบบฝังตัวและอินเทอร์เน็ตของสรรพสิ่ง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Embedded Systems and Internet of Things)</w:t>
      </w:r>
    </w:p>
    <w:p w14:paraId="1CC0562C" w14:textId="1421D035" w:rsidR="0042296E" w:rsidRDefault="0042296E" w:rsidP="0042296E">
      <w:pPr>
        <w:pStyle w:val="Heading7"/>
      </w:pPr>
      <w:r>
        <w:rPr>
          <w:cs/>
        </w:rPr>
        <w:t>020413215 ปัญญาประดิษฐ์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Artificial Intelligence)</w:t>
      </w:r>
    </w:p>
    <w:p w14:paraId="012186A7" w14:textId="54D31947" w:rsidR="0042296E" w:rsidRDefault="0042296E" w:rsidP="0042296E">
      <w:pPr>
        <w:pStyle w:val="Heading7"/>
      </w:pPr>
      <w:r>
        <w:rPr>
          <w:cs/>
        </w:rPr>
        <w:t>020413216 การประยุกต์ใช้ระบบไมโครโปรเซสเซอร์และไมโครคอนโทรลเลอร์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Microprocessor and Microcontroller System for Application)</w:t>
      </w:r>
    </w:p>
    <w:p w14:paraId="44C93AA8" w14:textId="580A7BD5" w:rsidR="0042296E" w:rsidRDefault="0042296E" w:rsidP="0042296E">
      <w:pPr>
        <w:pStyle w:val="Heading7"/>
      </w:pPr>
      <w:r>
        <w:rPr>
          <w:cs/>
        </w:rPr>
        <w:t>020413222* การพัฒนาโปรแกรมบนอุปกรณ์เคลื่อนที่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Mobile Application Development)</w:t>
      </w:r>
    </w:p>
    <w:p w14:paraId="2A42AA51" w14:textId="3F3EA1E8" w:rsidR="0042296E" w:rsidRDefault="0042296E" w:rsidP="0042296E">
      <w:pPr>
        <w:pStyle w:val="Heading7"/>
      </w:pPr>
      <w:r>
        <w:rPr>
          <w:cs/>
        </w:rPr>
        <w:t>020413223 ความมั่นคงปลอดภัยไซเบอร์ 3(3-0-6)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Cybersecurity)</w:t>
      </w:r>
    </w:p>
    <w:p w14:paraId="09A2DC98" w14:textId="521EC673" w:rsidR="0042296E" w:rsidRDefault="0042296E" w:rsidP="0042296E">
      <w:pPr>
        <w:pStyle w:val="Heading7"/>
      </w:pPr>
      <w:r>
        <w:rPr>
          <w:cs/>
        </w:rPr>
        <w:t>020413313 คอมพิวเตอร์เพื่อการศึกษา 3(2-2-5)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for Education)</w:t>
      </w:r>
    </w:p>
    <w:p w14:paraId="5B85D39C" w14:textId="1AF036E3" w:rsidR="0042296E" w:rsidRDefault="0042296E" w:rsidP="0042296E">
      <w:pPr>
        <w:pStyle w:val="Heading7"/>
      </w:pPr>
      <w:r>
        <w:rPr>
          <w:cs/>
        </w:rPr>
        <w:lastRenderedPageBreak/>
        <w:t>วิชาฝึกงาน (</w:t>
      </w:r>
      <w:r>
        <w:t xml:space="preserve">S/U </w:t>
      </w:r>
      <w:r>
        <w:rPr>
          <w:cs/>
        </w:rPr>
        <w:t>เป็นวิชาไม่นับหน่วยกิต)</w:t>
      </w:r>
      <w:r>
        <w:rPr>
          <w:rFonts w:hint="cs"/>
          <w:cs/>
        </w:rPr>
        <w:t xml:space="preserve"> </w:t>
      </w:r>
      <w:r>
        <w:rPr>
          <w:cs/>
        </w:rPr>
        <w:br/>
        <w:t>020413113 การฝึกงาน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Internship)</w:t>
      </w:r>
      <w:r>
        <w:rPr>
          <w:rFonts w:hint="cs"/>
          <w:cs/>
        </w:rPr>
        <w:t xml:space="preserve"> </w:t>
      </w:r>
      <w:r>
        <w:rPr>
          <w:cs/>
        </w:rPr>
        <w:t>3(280 ชั่วโมง)</w:t>
      </w:r>
    </w:p>
    <w:p w14:paraId="3B3615B3" w14:textId="0093C8D4" w:rsidR="0042296E" w:rsidRDefault="0042296E" w:rsidP="0042296E">
      <w:pPr>
        <w:pStyle w:val="Heading4"/>
      </w:pPr>
      <w:r>
        <w:rPr>
          <w:cs/>
        </w:rPr>
        <w:t>หมวดวิชาเลือกเสรี 6 หน่วยกิต</w:t>
      </w:r>
    </w:p>
    <w:p w14:paraId="7DEF8FCD" w14:textId="3B3341C6" w:rsidR="0042296E" w:rsidRDefault="0042296E" w:rsidP="0042296E">
      <w:pPr>
        <w:pStyle w:val="Heading5"/>
      </w:pPr>
      <w:r w:rsidRPr="0042296E">
        <w:rPr>
          <w:cs/>
        </w:rPr>
        <w:t>ในหลักสูตรของภาควิชาคอมพิวเตอร์ศึกษา หมวดวิชาเลือกเสรีเปิดโอกาสให้ผู้เรียน</w:t>
      </w:r>
      <w:r>
        <w:rPr>
          <w:cs/>
        </w:rPr>
        <w:tab/>
      </w:r>
      <w:r w:rsidRPr="0042296E">
        <w:rPr>
          <w:cs/>
        </w:rPr>
        <w:t>สามารถเลือกเรียนรายวิชาใดก็ได้ในระดับปริญญาตรีที่มหาวิทยาลัยเทคโนโลยีพระ</w:t>
      </w:r>
      <w:r>
        <w:rPr>
          <w:cs/>
        </w:rPr>
        <w:tab/>
      </w:r>
      <w:r w:rsidRPr="0042296E">
        <w:rPr>
          <w:cs/>
        </w:rPr>
        <w:t>จอมเกล้าพระนครเหนือเปิดสอน หรือเลือกเรียนรายวิชาที่ภาควิชากำหนด เพื่อ</w:t>
      </w:r>
      <w:r>
        <w:rPr>
          <w:cs/>
        </w:rPr>
        <w:tab/>
      </w:r>
      <w:r w:rsidRPr="0042296E">
        <w:rPr>
          <w:cs/>
        </w:rPr>
        <w:t xml:space="preserve">เสริมสร้างความรู้ตามความสนใจของผู้เรียน รวมจำนวน </w:t>
      </w:r>
      <w:r w:rsidRPr="0042296E">
        <w:t xml:space="preserve">6 </w:t>
      </w:r>
      <w:r w:rsidRPr="0042296E">
        <w:rPr>
          <w:cs/>
        </w:rPr>
        <w:t>หน่วยกิต</w:t>
      </w:r>
    </w:p>
    <w:p w14:paraId="17E43ABF" w14:textId="335FBEA4" w:rsidR="0042296E" w:rsidRDefault="0042296E" w:rsidP="0042296E">
      <w:pPr>
        <w:pStyle w:val="Heading3"/>
      </w:pPr>
      <w:r>
        <w:rPr>
          <w:cs/>
        </w:rPr>
        <w:t>แผนการศึกษา</w:t>
      </w:r>
    </w:p>
    <w:p w14:paraId="1BFD0D64" w14:textId="6E40E26A" w:rsidR="0042296E" w:rsidRPr="0042296E" w:rsidRDefault="0042296E" w:rsidP="0042296E">
      <w:pPr>
        <w:pStyle w:val="Heading4"/>
      </w:pPr>
      <w:r w:rsidRPr="0042296E">
        <w:rPr>
          <w:cs/>
        </w:rPr>
        <w:t xml:space="preserve">แผนการศึกษาในปีที่ </w:t>
      </w:r>
      <w:r w:rsidRPr="0042296E">
        <w:t xml:space="preserve">1 </w:t>
      </w:r>
      <w:r w:rsidRPr="0042296E">
        <w:rPr>
          <w:cs/>
        </w:rPr>
        <w:t xml:space="preserve">ภาคการศึกษาที่ </w:t>
      </w:r>
      <w:r w:rsidRPr="0042296E">
        <w:t xml:space="preserve">1 </w:t>
      </w:r>
      <w:r w:rsidRPr="0042296E">
        <w:rPr>
          <w:cs/>
        </w:rPr>
        <w:t xml:space="preserve">ของหลักสูตรคอมพิวเตอร์ศึกษา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ประกอบด้วยรายวิชาพื้นฐานด้านเทคโนโลยีคอมพิวเตอร์ ภาษาไทย วิทยาศาสตร์และ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คณิตศาสตร์ ภาษาอังกฤษ และหมวดวิชาเลือกในกลุ่มกีฬาและนันทนาการ รวม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 xml:space="preserve">จำนวน </w:t>
      </w:r>
      <w:r w:rsidRPr="0042296E">
        <w:t xml:space="preserve">22 </w:t>
      </w:r>
      <w:r w:rsidRPr="0042296E">
        <w:rPr>
          <w:cs/>
        </w:rPr>
        <w:t>หน่วยกิต โดยมีรายวิชาดังนี้</w:t>
      </w:r>
    </w:p>
    <w:p w14:paraId="31ADB356" w14:textId="03342548" w:rsidR="0042296E" w:rsidRDefault="0042296E" w:rsidP="0042296E">
      <w:pPr>
        <w:pStyle w:val="Heading5"/>
      </w:pPr>
      <w:r>
        <w:rPr>
          <w:cs/>
        </w:rPr>
        <w:t>020003103* คอมพิวเตอร์และการโปรแกรม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and Programming)</w:t>
      </w:r>
      <w:r>
        <w:rPr>
          <w:rFonts w:hint="cs"/>
          <w:cs/>
        </w:rPr>
        <w:t xml:space="preserve"> </w:t>
      </w:r>
      <w:r>
        <w:rPr>
          <w:cs/>
        </w:rPr>
        <w:tab/>
        <w:t>3(2-2-5)</w:t>
      </w:r>
    </w:p>
    <w:p w14:paraId="70A6AC6D" w14:textId="0286EA11" w:rsidR="0042296E" w:rsidRDefault="0042296E" w:rsidP="0042296E">
      <w:pPr>
        <w:pStyle w:val="Heading5"/>
      </w:pPr>
      <w:r>
        <w:rPr>
          <w:cs/>
        </w:rPr>
        <w:t>020013228 ภาษาไทยเพื่อการสื่อสารส</w:t>
      </w:r>
      <w:r>
        <w:rPr>
          <w:rFonts w:hint="cs"/>
          <w:cs/>
        </w:rPr>
        <w:t>ำ</w:t>
      </w:r>
      <w:r>
        <w:rPr>
          <w:cs/>
        </w:rPr>
        <w:t>หรับครู(</w:t>
      </w:r>
      <w:r>
        <w:t xml:space="preserve">Thai Language for Teacher </w:t>
      </w:r>
      <w:r>
        <w:rPr>
          <w:cs/>
        </w:rPr>
        <w:tab/>
      </w:r>
      <w:r>
        <w:t>Communication)</w:t>
      </w:r>
      <w:r>
        <w:rPr>
          <w:rFonts w:hint="cs"/>
          <w:cs/>
        </w:rPr>
        <w:t xml:space="preserve"> </w:t>
      </w:r>
      <w:r>
        <w:rPr>
          <w:cs/>
        </w:rPr>
        <w:t>3(2-2-5)</w:t>
      </w:r>
    </w:p>
    <w:p w14:paraId="7AD324B3" w14:textId="0CCE366B" w:rsidR="0042296E" w:rsidRDefault="0042296E" w:rsidP="0042296E">
      <w:pPr>
        <w:pStyle w:val="Heading5"/>
      </w:pPr>
      <w:r>
        <w:rPr>
          <w:cs/>
        </w:rPr>
        <w:t>020413106 โครงสร้างระบบคอมพิวเตอร์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Computer System Organization)</w:t>
      </w:r>
      <w:r>
        <w:rPr>
          <w:rFonts w:hint="cs"/>
          <w:cs/>
        </w:rPr>
        <w:t xml:space="preserve"> </w:t>
      </w:r>
      <w:r>
        <w:rPr>
          <w:cs/>
        </w:rPr>
        <w:tab/>
        <w:t>3(3-0-6)</w:t>
      </w:r>
    </w:p>
    <w:p w14:paraId="504B199C" w14:textId="5E0A5FBC" w:rsidR="0042296E" w:rsidRDefault="0042296E" w:rsidP="0042296E">
      <w:pPr>
        <w:pStyle w:val="Heading5"/>
      </w:pPr>
      <w:r>
        <w:rPr>
          <w:cs/>
        </w:rPr>
        <w:t>020413114 อุปกรณ์อิเล็กทรอนิกส์และเครื่องมือวัด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Electronic Device and </w:t>
      </w:r>
      <w:r>
        <w:rPr>
          <w:cs/>
        </w:rPr>
        <w:tab/>
      </w:r>
      <w:r>
        <w:t>Instrument)</w:t>
      </w:r>
      <w:r>
        <w:rPr>
          <w:rFonts w:hint="cs"/>
          <w:cs/>
        </w:rPr>
        <w:t xml:space="preserve"> </w:t>
      </w:r>
      <w:r>
        <w:rPr>
          <w:cs/>
        </w:rPr>
        <w:t>3(2-2-5)</w:t>
      </w:r>
    </w:p>
    <w:p w14:paraId="398B4C4C" w14:textId="4EE7D2FA" w:rsidR="0042296E" w:rsidRDefault="0042296E" w:rsidP="0042296E">
      <w:pPr>
        <w:pStyle w:val="Heading5"/>
      </w:pPr>
      <w:r>
        <w:rPr>
          <w:cs/>
        </w:rPr>
        <w:t>040003004 กระบวนการคิดเชิงออกแบบ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Design Thinking)</w:t>
      </w:r>
      <w:r>
        <w:rPr>
          <w:rFonts w:hint="cs"/>
          <w:cs/>
        </w:rPr>
        <w:t xml:space="preserve"> </w:t>
      </w:r>
      <w:r>
        <w:rPr>
          <w:cs/>
        </w:rPr>
        <w:t>3(3-0-6)</w:t>
      </w:r>
    </w:p>
    <w:p w14:paraId="5BCD4FD3" w14:textId="4F07A2B4" w:rsidR="0042296E" w:rsidRDefault="0042296E" w:rsidP="0042296E">
      <w:pPr>
        <w:pStyle w:val="Heading5"/>
      </w:pPr>
      <w:r>
        <w:rPr>
          <w:cs/>
        </w:rPr>
        <w:t>04</w:t>
      </w:r>
      <w:proofErr w:type="spellStart"/>
      <w:r>
        <w:t>xxxxxxx</w:t>
      </w:r>
      <w:proofErr w:type="spellEnd"/>
      <w:r>
        <w:t xml:space="preserve"> </w:t>
      </w:r>
      <w:r>
        <w:rPr>
          <w:cs/>
        </w:rPr>
        <w:t>วิชาเลือกในกลุ่มวิชาวิทยาศาสตร์และคณิตศาสตร์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Science and </w:t>
      </w:r>
      <w:r>
        <w:rPr>
          <w:cs/>
        </w:rPr>
        <w:tab/>
      </w:r>
      <w:r>
        <w:t>Mathematics Elective Course)</w:t>
      </w:r>
      <w:r>
        <w:rPr>
          <w:rFonts w:hint="cs"/>
          <w:cs/>
        </w:rPr>
        <w:t xml:space="preserve"> </w:t>
      </w:r>
      <w:r>
        <w:rPr>
          <w:cs/>
        </w:rPr>
        <w:t>3(3-0-6)</w:t>
      </w:r>
    </w:p>
    <w:p w14:paraId="0ADE8FAD" w14:textId="592773C6" w:rsidR="0042296E" w:rsidRDefault="0042296E" w:rsidP="0042296E">
      <w:pPr>
        <w:pStyle w:val="Heading5"/>
      </w:pPr>
      <w:r>
        <w:rPr>
          <w:cs/>
        </w:rPr>
        <w:t>080103001 ภาษาอังกฤษ (</w:t>
      </w:r>
      <w:r>
        <w:t>English I)</w:t>
      </w:r>
      <w:r>
        <w:rPr>
          <w:rFonts w:hint="cs"/>
          <w:cs/>
        </w:rPr>
        <w:t xml:space="preserve">  </w:t>
      </w:r>
      <w:r>
        <w:rPr>
          <w:cs/>
        </w:rPr>
        <w:t>3(3-0-6)</w:t>
      </w:r>
    </w:p>
    <w:p w14:paraId="02F0B915" w14:textId="0197F129" w:rsidR="0042296E" w:rsidRDefault="0042296E" w:rsidP="0042296E">
      <w:pPr>
        <w:pStyle w:val="Heading5"/>
      </w:pPr>
      <w:r>
        <w:rPr>
          <w:cs/>
        </w:rPr>
        <w:t>08</w:t>
      </w:r>
      <w:proofErr w:type="spellStart"/>
      <w:r>
        <w:t>xxxxxxx</w:t>
      </w:r>
      <w:proofErr w:type="spellEnd"/>
      <w:r>
        <w:t xml:space="preserve"> </w:t>
      </w:r>
      <w:r>
        <w:rPr>
          <w:cs/>
        </w:rPr>
        <w:t>วิชาเลือกในกลุ่มวิชากีฬาและนันทนาการ(</w:t>
      </w:r>
      <w:r>
        <w:t xml:space="preserve">Sport and Recreation </w:t>
      </w:r>
      <w:r>
        <w:rPr>
          <w:cs/>
        </w:rPr>
        <w:tab/>
      </w:r>
      <w:r>
        <w:t>Elective Course)</w:t>
      </w:r>
      <w:r>
        <w:rPr>
          <w:rFonts w:hint="cs"/>
          <w:cs/>
        </w:rPr>
        <w:t xml:space="preserve"> </w:t>
      </w:r>
      <w:r>
        <w:rPr>
          <w:cs/>
        </w:rPr>
        <w:t>1(0-2-1)</w:t>
      </w:r>
    </w:p>
    <w:p w14:paraId="778971C0" w14:textId="77777777" w:rsidR="00725504" w:rsidRDefault="00725504" w:rsidP="00725504">
      <w:pPr>
        <w:pStyle w:val="Heading5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046A27E7" w14:textId="77777777" w:rsidR="00725504" w:rsidRPr="00725504" w:rsidRDefault="00725504" w:rsidP="00725504"/>
    <w:p w14:paraId="612C07C8" w14:textId="77777777" w:rsidR="0042296E" w:rsidRDefault="0042296E" w:rsidP="0042296E"/>
    <w:p w14:paraId="5AA7E208" w14:textId="77777777" w:rsidR="0042296E" w:rsidRDefault="0042296E" w:rsidP="0042296E"/>
    <w:p w14:paraId="44B0284C" w14:textId="77777777" w:rsidR="0042296E" w:rsidRPr="0042296E" w:rsidRDefault="0042296E" w:rsidP="0042296E"/>
    <w:p w14:paraId="60416CB1" w14:textId="7539CB26" w:rsidR="0042296E" w:rsidRPr="0042296E" w:rsidRDefault="0042296E" w:rsidP="0042296E">
      <w:pPr>
        <w:pStyle w:val="Heading4"/>
      </w:pPr>
      <w:r w:rsidRPr="0042296E">
        <w:rPr>
          <w:cs/>
        </w:rPr>
        <w:lastRenderedPageBreak/>
        <w:t>แผนการศึกษาในปีที่ 1 ภาคการศึกษาที่ 2 ของหลักสูตรคอมพิวเตอร์ศึกษา ประกอบด้วย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รายวิชาพื้นฐานทางการศึกษา เทคโนโลยีสารสนเทศ คณิตศาสตร์ วิทยาศาสตร์ และ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ภาษาอังกฤษ รวมจำนวน 22 หน่วยกิต โดยมีรายวิชาดังนี้</w:t>
      </w:r>
    </w:p>
    <w:p w14:paraId="1250D7F2" w14:textId="180D0F79" w:rsidR="0042296E" w:rsidRDefault="0042296E" w:rsidP="0042296E">
      <w:pPr>
        <w:pStyle w:val="Heading5"/>
      </w:pPr>
      <w:r>
        <w:rPr>
          <w:cs/>
        </w:rPr>
        <w:t>020003101 คอมพิวเตอร์เพื่อการศึกษาเบื้องต้น</w:t>
      </w:r>
      <w:r>
        <w:t xml:space="preserve"> </w:t>
      </w:r>
      <w:r>
        <w:rPr>
          <w:cs/>
        </w:rPr>
        <w:t>(</w:t>
      </w:r>
      <w:r>
        <w:t xml:space="preserve">Basic Computer for Education) </w:t>
      </w:r>
      <w:r>
        <w:tab/>
      </w:r>
      <w:r>
        <w:rPr>
          <w:cs/>
        </w:rPr>
        <w:t>1(1-1-2)</w:t>
      </w:r>
    </w:p>
    <w:p w14:paraId="076FC6F3" w14:textId="5F421AC7" w:rsidR="0042296E" w:rsidRDefault="0042296E" w:rsidP="0042296E">
      <w:pPr>
        <w:pStyle w:val="Heading5"/>
      </w:pPr>
      <w:r>
        <w:rPr>
          <w:cs/>
        </w:rPr>
        <w:t>020013221 หลักการศึกษาเพื่อพัฒนาอย่างยั่งยืน 3(2-2-5)</w:t>
      </w:r>
      <w:r>
        <w:br/>
      </w:r>
      <w:r>
        <w:tab/>
      </w:r>
      <w:r>
        <w:rPr>
          <w:cs/>
        </w:rPr>
        <w:t>(</w:t>
      </w:r>
      <w:r>
        <w:t>Principles of Education for Sustainability Development)</w:t>
      </w:r>
    </w:p>
    <w:p w14:paraId="7F5C84D6" w14:textId="4BF90C1A" w:rsidR="0042296E" w:rsidRDefault="0042296E" w:rsidP="0042296E">
      <w:pPr>
        <w:pStyle w:val="Heading5"/>
      </w:pPr>
      <w:r>
        <w:rPr>
          <w:cs/>
        </w:rPr>
        <w:t>020013224 นวัตกรรมและเทคโนโลยีสารสนเทศเพื่อการจัดการเรียนรู้ 3(2-2-5)</w:t>
      </w:r>
      <w:r>
        <w:br/>
      </w:r>
      <w:r>
        <w:tab/>
      </w:r>
      <w:r>
        <w:rPr>
          <w:cs/>
        </w:rPr>
        <w:t>(</w:t>
      </w:r>
      <w:r>
        <w:t>Innovation and Information Technology for Learning Management)</w:t>
      </w:r>
    </w:p>
    <w:p w14:paraId="383D901F" w14:textId="307FA468" w:rsidR="0042296E" w:rsidRDefault="0042296E" w:rsidP="0042296E">
      <w:pPr>
        <w:pStyle w:val="Heading5"/>
      </w:pPr>
      <w:r>
        <w:rPr>
          <w:cs/>
        </w:rPr>
        <w:t>020413102 วงจรดิจิทัล</w:t>
      </w:r>
      <w:r>
        <w:t xml:space="preserve"> </w:t>
      </w:r>
      <w:r>
        <w:rPr>
          <w:cs/>
        </w:rPr>
        <w:t>(</w:t>
      </w:r>
      <w:r>
        <w:t xml:space="preserve">Digital Circuits) </w:t>
      </w:r>
      <w:r>
        <w:rPr>
          <w:cs/>
        </w:rPr>
        <w:t>3(3-0-6)</w:t>
      </w:r>
    </w:p>
    <w:p w14:paraId="374D1E38" w14:textId="5D49F04B" w:rsidR="0042296E" w:rsidRDefault="0042296E" w:rsidP="0042296E">
      <w:pPr>
        <w:pStyle w:val="Heading5"/>
      </w:pPr>
      <w:r>
        <w:rPr>
          <w:cs/>
        </w:rPr>
        <w:t>020413103 คณิตศาสตร์ดิสครีต</w:t>
      </w:r>
      <w:r>
        <w:t xml:space="preserve"> </w:t>
      </w:r>
      <w:r>
        <w:rPr>
          <w:cs/>
        </w:rPr>
        <w:t>(</w:t>
      </w:r>
      <w:r>
        <w:t xml:space="preserve">Discrete Mathematics) </w:t>
      </w:r>
      <w:r>
        <w:rPr>
          <w:cs/>
        </w:rPr>
        <w:t>3(3-0-6)</w:t>
      </w:r>
    </w:p>
    <w:p w14:paraId="11E7D286" w14:textId="25C29CFD" w:rsidR="0042296E" w:rsidRDefault="0042296E" w:rsidP="0042296E">
      <w:pPr>
        <w:pStyle w:val="Heading5"/>
      </w:pPr>
      <w:r>
        <w:rPr>
          <w:cs/>
        </w:rPr>
        <w:t>020413105* การเขียนโปรแกรมเชิงวัตถุ</w:t>
      </w:r>
      <w:r>
        <w:t xml:space="preserve"> </w:t>
      </w:r>
      <w:r>
        <w:rPr>
          <w:cs/>
        </w:rPr>
        <w:t>(</w:t>
      </w:r>
      <w:r>
        <w:t xml:space="preserve">Object-oriented Programming) </w:t>
      </w:r>
      <w:r>
        <w:br/>
      </w:r>
      <w:r>
        <w:tab/>
      </w:r>
      <w:r>
        <w:rPr>
          <w:cs/>
        </w:rPr>
        <w:t>3(2-2-5)</w:t>
      </w:r>
    </w:p>
    <w:p w14:paraId="0458AEC5" w14:textId="3B441219" w:rsidR="0042296E" w:rsidRDefault="0042296E" w:rsidP="0042296E">
      <w:pPr>
        <w:pStyle w:val="Heading5"/>
      </w:pPr>
      <w:r>
        <w:rPr>
          <w:cs/>
        </w:rPr>
        <w:t>080103002 ภาษาอังกฤษ 2</w:t>
      </w:r>
      <w:r>
        <w:t xml:space="preserve"> </w:t>
      </w:r>
      <w:r>
        <w:rPr>
          <w:cs/>
        </w:rPr>
        <w:t>(</w:t>
      </w:r>
      <w:r>
        <w:t xml:space="preserve">English II) </w:t>
      </w:r>
      <w:r>
        <w:rPr>
          <w:cs/>
        </w:rPr>
        <w:t>3(3-0-6)</w:t>
      </w:r>
    </w:p>
    <w:p w14:paraId="17DFBEED" w14:textId="2BD2EF04" w:rsidR="0042296E" w:rsidRDefault="0042296E" w:rsidP="0042296E">
      <w:pPr>
        <w:pStyle w:val="Heading5"/>
      </w:pPr>
      <w:r>
        <w:rPr>
          <w:cs/>
        </w:rPr>
        <w:t>08</w:t>
      </w:r>
      <w:proofErr w:type="spellStart"/>
      <w:r>
        <w:t>xxxxxxx</w:t>
      </w:r>
      <w:proofErr w:type="spellEnd"/>
      <w:r>
        <w:t xml:space="preserve"> </w:t>
      </w:r>
      <w:r>
        <w:rPr>
          <w:cs/>
        </w:rPr>
        <w:t>วิชาเลือกในวิชาสังคมศาสตร์และมนุษยศาสตร์</w:t>
      </w:r>
      <w:r>
        <w:t xml:space="preserve"> </w:t>
      </w:r>
      <w:r>
        <w:rPr>
          <w:cs/>
        </w:rPr>
        <w:t>(</w:t>
      </w:r>
      <w:r>
        <w:t xml:space="preserve">Social Science and </w:t>
      </w:r>
      <w:r>
        <w:tab/>
        <w:t xml:space="preserve">Humanities Elective Course) </w:t>
      </w:r>
      <w:r>
        <w:rPr>
          <w:cs/>
        </w:rPr>
        <w:t>3(3-0-6)</w:t>
      </w:r>
    </w:p>
    <w:p w14:paraId="7D7C694B" w14:textId="77777777" w:rsidR="00725504" w:rsidRDefault="00725504" w:rsidP="00725504">
      <w:pPr>
        <w:pStyle w:val="Heading5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37FCEF7D" w14:textId="77777777" w:rsidR="00725504" w:rsidRPr="00725504" w:rsidRDefault="00725504" w:rsidP="00725504"/>
    <w:p w14:paraId="038B5A50" w14:textId="0959DACB" w:rsidR="0042296E" w:rsidRDefault="0042296E" w:rsidP="0042296E">
      <w:pPr>
        <w:pStyle w:val="Heading4"/>
      </w:pPr>
      <w:r w:rsidRPr="0042296E">
        <w:rPr>
          <w:cs/>
        </w:rPr>
        <w:lastRenderedPageBreak/>
        <w:t xml:space="preserve">แผนการศึกษาในปีที่ </w:t>
      </w:r>
      <w:r w:rsidRPr="0042296E">
        <w:t xml:space="preserve">2 </w:t>
      </w:r>
      <w:r w:rsidRPr="0042296E">
        <w:rPr>
          <w:cs/>
        </w:rPr>
        <w:t xml:space="preserve">ภาคการศึกษาที่ </w:t>
      </w:r>
      <w:r w:rsidRPr="0042296E">
        <w:t xml:space="preserve">1 </w:t>
      </w:r>
      <w:r w:rsidRPr="0042296E">
        <w:rPr>
          <w:cs/>
        </w:rPr>
        <w:t>ของหลักสูตรคอมพิวเตอร์ศึกษา ประกอบด้วย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รายวิชาทางการศึกษา ระบบปฏิบัติการ โครงสร้างข้อมูล ไมโครโปรเซสเซอร์และ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ไมโครคอนโทรลเลอร์ เทคโนโลยีเครือข่ายคอมพิวเตอร์ รวมถึงรายวิชาเลือกในกลุ่มภาษา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 xml:space="preserve">และกลุ่มกีฬา รวมจำนวน </w:t>
      </w:r>
      <w:r w:rsidRPr="0042296E">
        <w:t xml:space="preserve">22 </w:t>
      </w:r>
      <w:r w:rsidRPr="0042296E">
        <w:rPr>
          <w:cs/>
        </w:rPr>
        <w:t>หน่วยกิต โดยมีรายวิชาดังนี้</w:t>
      </w:r>
    </w:p>
    <w:p w14:paraId="3A8F56D9" w14:textId="77777777" w:rsidR="0042296E" w:rsidRDefault="0042296E" w:rsidP="0042296E">
      <w:pPr>
        <w:pStyle w:val="Heading5"/>
      </w:pPr>
      <w:r>
        <w:t xml:space="preserve">020013223* </w:t>
      </w:r>
      <w:r>
        <w:rPr>
          <w:cs/>
        </w:rPr>
        <w:t>วิทยาการจัดการเรียนรู้และการจัดการชั้นเรียน</w:t>
      </w:r>
      <w:r>
        <w:rPr>
          <w:rFonts w:hint="cs"/>
          <w:cs/>
        </w:rPr>
        <w:t xml:space="preserve"> </w:t>
      </w:r>
      <w:r>
        <w:t xml:space="preserve">(Instructional </w:t>
      </w:r>
      <w:r>
        <w:rPr>
          <w:cs/>
        </w:rPr>
        <w:tab/>
      </w:r>
      <w:r>
        <w:t>Science and Classroom Management)</w:t>
      </w:r>
      <w:r>
        <w:rPr>
          <w:rFonts w:hint="cs"/>
          <w:cs/>
        </w:rPr>
        <w:t xml:space="preserve"> </w:t>
      </w:r>
      <w:r>
        <w:t>3(2-2-5)</w:t>
      </w:r>
    </w:p>
    <w:p w14:paraId="28039481" w14:textId="77777777" w:rsidR="0042296E" w:rsidRDefault="0042296E" w:rsidP="0042296E">
      <w:pPr>
        <w:pStyle w:val="Heading5"/>
      </w:pPr>
      <w:r>
        <w:t>020013222</w:t>
      </w:r>
      <w:r>
        <w:rPr>
          <w:cs/>
        </w:rPr>
        <w:t xml:space="preserve"> จิตวิทยาส</w:t>
      </w:r>
      <w:r>
        <w:rPr>
          <w:rFonts w:hint="cs"/>
          <w:cs/>
        </w:rPr>
        <w:t>ำ</w:t>
      </w:r>
      <w:r>
        <w:rPr>
          <w:cs/>
        </w:rPr>
        <w:t>หรับครู</w:t>
      </w:r>
      <w:r>
        <w:rPr>
          <w:rFonts w:hint="cs"/>
          <w:cs/>
        </w:rPr>
        <w:t xml:space="preserve"> </w:t>
      </w:r>
      <w:r>
        <w:t>(Education Psychology for Teacher)</w:t>
      </w:r>
      <w:r>
        <w:rPr>
          <w:rFonts w:hint="cs"/>
          <w:cs/>
        </w:rPr>
        <w:t xml:space="preserve"> </w:t>
      </w:r>
      <w:r>
        <w:t>3(3-0-6)</w:t>
      </w:r>
    </w:p>
    <w:p w14:paraId="2C64F241" w14:textId="77777777" w:rsidR="0042296E" w:rsidRDefault="0042296E" w:rsidP="0042296E">
      <w:pPr>
        <w:pStyle w:val="Heading5"/>
      </w:pPr>
      <w:r>
        <w:t xml:space="preserve">020413107* </w:t>
      </w:r>
      <w:r>
        <w:rPr>
          <w:cs/>
        </w:rPr>
        <w:t>ระบบปฏิบัติการ</w:t>
      </w:r>
      <w:r>
        <w:rPr>
          <w:rFonts w:hint="cs"/>
          <w:cs/>
        </w:rPr>
        <w:t xml:space="preserve"> </w:t>
      </w:r>
      <w:r>
        <w:t>(Operating System)</w:t>
      </w:r>
      <w:r>
        <w:rPr>
          <w:rFonts w:hint="cs"/>
          <w:cs/>
        </w:rPr>
        <w:t xml:space="preserve"> </w:t>
      </w:r>
      <w:r>
        <w:t>3(2-2-5)</w:t>
      </w:r>
    </w:p>
    <w:p w14:paraId="37AE75D7" w14:textId="7F05FE85" w:rsidR="0042296E" w:rsidRPr="0042296E" w:rsidRDefault="0042296E" w:rsidP="0042296E">
      <w:pPr>
        <w:pStyle w:val="Heading5"/>
      </w:pPr>
      <w:r>
        <w:t>020413108</w:t>
      </w:r>
      <w:r>
        <w:rPr>
          <w:cs/>
        </w:rPr>
        <w:t xml:space="preserve"> </w:t>
      </w:r>
      <w:proofErr w:type="gramStart"/>
      <w:r>
        <w:rPr>
          <w:cs/>
        </w:rPr>
        <w:t>โครงสร้างข้อมูลและอัลกอริทึม</w:t>
      </w:r>
      <w:r>
        <w:t>(</w:t>
      </w:r>
      <w:proofErr w:type="gramEnd"/>
      <w:r>
        <w:t>Data Structure and Algorithm)3(2-</w:t>
      </w:r>
      <w:r>
        <w:rPr>
          <w:cs/>
        </w:rPr>
        <w:tab/>
      </w:r>
      <w:r>
        <w:t>2-5)</w:t>
      </w:r>
    </w:p>
    <w:p w14:paraId="3AEB84DC" w14:textId="77777777" w:rsidR="0042296E" w:rsidRDefault="0042296E" w:rsidP="0042296E">
      <w:pPr>
        <w:pStyle w:val="Heading5"/>
      </w:pPr>
      <w:proofErr w:type="gramStart"/>
      <w:r>
        <w:t>020413216</w:t>
      </w:r>
      <w:r>
        <w:rPr>
          <w:cs/>
        </w:rPr>
        <w:t xml:space="preserve"> การประยุกต์ใช้ระบบไมโครโปรเซสเซอร์และไมโครคอนโทรลเลอร์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t>(</w:t>
      </w:r>
      <w:proofErr w:type="gramEnd"/>
      <w:r>
        <w:t>Microprocessor and Microcontroller System for Application)</w:t>
      </w:r>
      <w:r>
        <w:rPr>
          <w:rFonts w:hint="cs"/>
          <w:cs/>
        </w:rPr>
        <w:t xml:space="preserve"> </w:t>
      </w:r>
      <w:r>
        <w:t>3(2-2-5)</w:t>
      </w:r>
    </w:p>
    <w:p w14:paraId="7854B7E5" w14:textId="77777777" w:rsidR="0042296E" w:rsidRDefault="0042296E" w:rsidP="0042296E">
      <w:pPr>
        <w:pStyle w:val="Heading5"/>
      </w:pPr>
      <w:r>
        <w:t>020413201</w:t>
      </w:r>
      <w:r>
        <w:rPr>
          <w:cs/>
        </w:rPr>
        <w:t xml:space="preserve"> เทคโนโลยีการสื่อสารข้อมูลและเครือข่ายคอมพิวเตอร์</w:t>
      </w:r>
      <w:r>
        <w:rPr>
          <w:rFonts w:hint="cs"/>
          <w:cs/>
        </w:rPr>
        <w:t xml:space="preserve"> </w:t>
      </w:r>
      <w:r>
        <w:t xml:space="preserve">(Data </w:t>
      </w:r>
      <w:r>
        <w:rPr>
          <w:cs/>
        </w:rPr>
        <w:tab/>
      </w:r>
      <w:r>
        <w:t>Communications and Computer Networks Technology)</w:t>
      </w:r>
      <w:r>
        <w:rPr>
          <w:rFonts w:hint="cs"/>
          <w:cs/>
        </w:rPr>
        <w:t xml:space="preserve"> </w:t>
      </w:r>
      <w:r>
        <w:t>3(3-0-6)</w:t>
      </w:r>
    </w:p>
    <w:p w14:paraId="651FD36F" w14:textId="77777777" w:rsidR="0042296E" w:rsidRDefault="0042296E" w:rsidP="0042296E">
      <w:pPr>
        <w:pStyle w:val="Heading5"/>
      </w:pPr>
      <w:r>
        <w:t xml:space="preserve">08xxxxxxx </w:t>
      </w:r>
      <w:r>
        <w:rPr>
          <w:cs/>
        </w:rPr>
        <w:t xml:space="preserve">วิชาเลือกในกลุ่มวิชาภาษา </w:t>
      </w:r>
      <w:r>
        <w:t>1</w:t>
      </w:r>
      <w:r>
        <w:rPr>
          <w:rFonts w:hint="cs"/>
          <w:cs/>
        </w:rPr>
        <w:t xml:space="preserve"> </w:t>
      </w:r>
      <w:r>
        <w:t>(Language Elective Course I)</w:t>
      </w:r>
      <w:r>
        <w:rPr>
          <w:rFonts w:hint="cs"/>
          <w:cs/>
        </w:rPr>
        <w:t xml:space="preserve"> </w:t>
      </w:r>
      <w:r>
        <w:t>3(3-0-6)</w:t>
      </w:r>
    </w:p>
    <w:p w14:paraId="10FF4449" w14:textId="77777777" w:rsidR="0042296E" w:rsidRDefault="0042296E" w:rsidP="0042296E">
      <w:pPr>
        <w:pStyle w:val="Heading5"/>
      </w:pPr>
      <w:r>
        <w:t xml:space="preserve">08xxxxxxx </w:t>
      </w:r>
      <w:r>
        <w:rPr>
          <w:cs/>
        </w:rPr>
        <w:t>วิชาเลือกในกลุ่มวิชากีฬาและนันทนาการ</w:t>
      </w:r>
      <w:r>
        <w:rPr>
          <w:rFonts w:hint="cs"/>
          <w:cs/>
        </w:rPr>
        <w:t xml:space="preserve"> </w:t>
      </w:r>
      <w:r>
        <w:t xml:space="preserve">(Sport and Recreation </w:t>
      </w:r>
      <w:r>
        <w:rPr>
          <w:cs/>
        </w:rPr>
        <w:tab/>
      </w:r>
      <w:r>
        <w:t>Elective Course)</w:t>
      </w:r>
      <w:r>
        <w:rPr>
          <w:rFonts w:hint="cs"/>
          <w:cs/>
        </w:rPr>
        <w:t xml:space="preserve"> </w:t>
      </w:r>
      <w:r>
        <w:t>1(0-2-1)</w:t>
      </w:r>
    </w:p>
    <w:p w14:paraId="1559A4D0" w14:textId="1549FCD8" w:rsidR="0042296E" w:rsidRPr="0042296E" w:rsidRDefault="00725504" w:rsidP="00725504">
      <w:pPr>
        <w:pStyle w:val="Heading5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609D35D1" w14:textId="72F64F98" w:rsidR="0042296E" w:rsidRPr="0042296E" w:rsidRDefault="0042296E" w:rsidP="0042296E">
      <w:pPr>
        <w:pStyle w:val="Heading4"/>
      </w:pPr>
      <w:r w:rsidRPr="0042296E">
        <w:rPr>
          <w:cs/>
        </w:rPr>
        <w:t>แผนการศึกษาในปีที่ 2 ภาคการศึกษาที่ 2 ของหลักสูตรคอมพิวเตอร์ศึกษา ประกอบด้วย</w:t>
      </w:r>
      <w:r>
        <w:rPr>
          <w:cs/>
        </w:rPr>
        <w:tab/>
      </w:r>
      <w:r w:rsidRPr="0042296E">
        <w:rPr>
          <w:cs/>
        </w:rPr>
        <w:t>รายวิชาด้านการประเมินผลหลักสูตร การฝึกประสบการณ์สอน ระบบฐานข้อมูล ระบบ</w:t>
      </w:r>
      <w:r>
        <w:rPr>
          <w:cs/>
        </w:rPr>
        <w:tab/>
      </w:r>
      <w:r w:rsidRPr="0042296E">
        <w:rPr>
          <w:cs/>
        </w:rPr>
        <w:t>สารสนเทศ เทคโนโลยีเว็บ และระบบฝังตัว รวมจำนวน 21 หน่วยกิต โดยมีรายวิชาดังนี้</w:t>
      </w:r>
    </w:p>
    <w:p w14:paraId="389261BF" w14:textId="1EC144C4" w:rsidR="0042296E" w:rsidRDefault="0042296E" w:rsidP="0042296E">
      <w:pPr>
        <w:pStyle w:val="Heading5"/>
      </w:pPr>
      <w:r>
        <w:rPr>
          <w:cs/>
        </w:rPr>
        <w:t>020013225 การวัดและการประเมินผลการศึกษา(</w:t>
      </w:r>
      <w:r>
        <w:t xml:space="preserve">Educational Measurement </w:t>
      </w:r>
      <w:r>
        <w:rPr>
          <w:cs/>
        </w:rPr>
        <w:tab/>
      </w:r>
      <w:r>
        <w:t>and Evaluation)</w:t>
      </w:r>
      <w:r>
        <w:rPr>
          <w:cs/>
        </w:rPr>
        <w:t xml:space="preserve"> 3(2-2-5)</w:t>
      </w:r>
    </w:p>
    <w:p w14:paraId="038640FD" w14:textId="7327FE6E" w:rsidR="0042296E" w:rsidRDefault="0042296E" w:rsidP="0042296E">
      <w:pPr>
        <w:pStyle w:val="Heading5"/>
      </w:pPr>
      <w:r>
        <w:rPr>
          <w:cs/>
        </w:rPr>
        <w:t>020013226* การพัฒนาหลักสูตรอาชีวศึกษา(</w:t>
      </w:r>
      <w:r>
        <w:t xml:space="preserve">Vocational Curriculum </w:t>
      </w:r>
      <w:r>
        <w:rPr>
          <w:cs/>
        </w:rPr>
        <w:tab/>
      </w:r>
      <w:r>
        <w:t>Development)</w:t>
      </w:r>
      <w:r>
        <w:rPr>
          <w:rFonts w:hint="cs"/>
          <w:cs/>
        </w:rPr>
        <w:t xml:space="preserve"> </w:t>
      </w:r>
      <w:r>
        <w:rPr>
          <w:cs/>
        </w:rPr>
        <w:t xml:space="preserve"> 3(2-2-5)</w:t>
      </w:r>
    </w:p>
    <w:p w14:paraId="21669149" w14:textId="3B15F0E5" w:rsidR="0042296E" w:rsidRDefault="0042296E" w:rsidP="0042296E">
      <w:pPr>
        <w:pStyle w:val="Heading5"/>
      </w:pPr>
      <w:r>
        <w:rPr>
          <w:cs/>
        </w:rPr>
        <w:t>020013230 ฝึกปฏิบัติการสอน 1(</w:t>
      </w:r>
      <w:r>
        <w:t>Teaching Practice I)</w:t>
      </w:r>
      <w:r>
        <w:rPr>
          <w:rFonts w:hint="cs"/>
          <w:cs/>
        </w:rPr>
        <w:t xml:space="preserve"> </w:t>
      </w:r>
      <w:r>
        <w:rPr>
          <w:cs/>
        </w:rPr>
        <w:t xml:space="preserve"> 3(1-4-4)</w:t>
      </w:r>
    </w:p>
    <w:p w14:paraId="0994D31E" w14:textId="53C752DD" w:rsidR="0042296E" w:rsidRDefault="0042296E" w:rsidP="0042296E">
      <w:pPr>
        <w:pStyle w:val="Heading5"/>
      </w:pPr>
      <w:r>
        <w:rPr>
          <w:cs/>
        </w:rPr>
        <w:t>020413111* ระบบฐานข้อมูล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Database Systems)</w:t>
      </w:r>
      <w:r w:rsidRPr="0042296E">
        <w:rPr>
          <w:cs/>
        </w:rPr>
        <w:t xml:space="preserve"> </w:t>
      </w:r>
      <w:r>
        <w:rPr>
          <w:cs/>
        </w:rPr>
        <w:t>3(3-0-6)</w:t>
      </w:r>
    </w:p>
    <w:p w14:paraId="353FFCE1" w14:textId="6058BE91" w:rsidR="0042296E" w:rsidRDefault="0042296E" w:rsidP="0042296E">
      <w:pPr>
        <w:pStyle w:val="Heading5"/>
      </w:pPr>
      <w:r>
        <w:rPr>
          <w:cs/>
        </w:rPr>
        <w:t>020413203 ระบบสารสนเทศเพื่อการจัดการ(</w:t>
      </w:r>
      <w:r>
        <w:t>Management Information System)</w:t>
      </w:r>
      <w:r w:rsidRPr="0042296E">
        <w:rPr>
          <w:cs/>
        </w:rPr>
        <w:t xml:space="preserve"> </w:t>
      </w:r>
      <w:r>
        <w:rPr>
          <w:cs/>
        </w:rPr>
        <w:tab/>
        <w:t>3(3-0-6)</w:t>
      </w:r>
    </w:p>
    <w:p w14:paraId="15C26976" w14:textId="56489237" w:rsidR="0042296E" w:rsidRDefault="0042296E" w:rsidP="0042296E">
      <w:pPr>
        <w:pStyle w:val="Heading5"/>
      </w:pPr>
      <w:r>
        <w:rPr>
          <w:cs/>
        </w:rPr>
        <w:t>020413206* เทคโนโลยีเว็บ(</w:t>
      </w:r>
      <w:r>
        <w:t>Web Technology)</w:t>
      </w:r>
      <w:r w:rsidRPr="0042296E">
        <w:rPr>
          <w:cs/>
        </w:rPr>
        <w:t xml:space="preserve"> </w:t>
      </w:r>
      <w:r>
        <w:rPr>
          <w:cs/>
        </w:rPr>
        <w:t>3(2-2-5)</w:t>
      </w:r>
    </w:p>
    <w:p w14:paraId="63BA0990" w14:textId="5E51A9EA" w:rsidR="0042296E" w:rsidRDefault="0042296E" w:rsidP="0042296E">
      <w:pPr>
        <w:pStyle w:val="Heading5"/>
      </w:pPr>
      <w:r>
        <w:rPr>
          <w:cs/>
        </w:rPr>
        <w:t>020413214 ระบบฝังตัวและอินเทอร์เน็ตของสรรพสิ่ง(</w:t>
      </w:r>
      <w:r>
        <w:t xml:space="preserve">Embedded Systems and </w:t>
      </w:r>
      <w:r>
        <w:rPr>
          <w:cs/>
        </w:rPr>
        <w:tab/>
      </w:r>
      <w:r>
        <w:t>Internet of Things)</w:t>
      </w:r>
      <w:r>
        <w:rPr>
          <w:rFonts w:hint="cs"/>
          <w:cs/>
        </w:rPr>
        <w:t xml:space="preserve"> </w:t>
      </w:r>
      <w:r>
        <w:rPr>
          <w:cs/>
        </w:rPr>
        <w:t>3(2-2-5)</w:t>
      </w:r>
    </w:p>
    <w:p w14:paraId="61CAF4F4" w14:textId="57BE931D" w:rsidR="00725504" w:rsidRPr="00725504" w:rsidRDefault="00725504" w:rsidP="00725504">
      <w:pPr>
        <w:pStyle w:val="Heading5"/>
      </w:pPr>
      <w:r>
        <w:rPr>
          <w:cs/>
        </w:rPr>
        <w:lastRenderedPageBreak/>
        <w:t>หมายเหตุ* หมายถึงรายวิชาที่จัดการเรียนการสอนเป็นภาษาอังกฤษ</w:t>
      </w:r>
    </w:p>
    <w:p w14:paraId="5E54A204" w14:textId="11E6AAEA" w:rsidR="0042296E" w:rsidRDefault="0042296E" w:rsidP="0042296E">
      <w:pPr>
        <w:pStyle w:val="Heading4"/>
      </w:pPr>
      <w:r w:rsidRPr="0042296E">
        <w:rPr>
          <w:cs/>
        </w:rPr>
        <w:t>แผนการศึกษาในปีที่ 2 ภาคการศึกษาฤดูร้อน ของหลักสูตรคอมพิวเตอร์ศึกษา กำหนดให้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 xml:space="preserve">ผู้เรียนเข้าฝึกงานในสถานประกอบการเป็นระยะเวลา 280 ชั่วโมง เพื่อพัฒนาทักษะวิชาชีพ 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โดยมีรายวิชาดังนี้</w:t>
      </w:r>
    </w:p>
    <w:p w14:paraId="3202C6F6" w14:textId="77777777" w:rsidR="0042296E" w:rsidRDefault="0042296E" w:rsidP="0042296E">
      <w:pPr>
        <w:pStyle w:val="Heading5"/>
      </w:pPr>
      <w:r>
        <w:rPr>
          <w:cs/>
        </w:rPr>
        <w:t>020413113 การฝึกงาน (</w:t>
      </w:r>
      <w:r>
        <w:t xml:space="preserve">S/U </w:t>
      </w:r>
      <w:r>
        <w:rPr>
          <w:cs/>
        </w:rPr>
        <w:t>เป็นวิชาไม่นับหน่วยกิต) 3(280 ชั่วโมง)</w:t>
      </w:r>
    </w:p>
    <w:p w14:paraId="0B730FCB" w14:textId="12EE3DAF" w:rsidR="0042296E" w:rsidRPr="0042296E" w:rsidRDefault="0042296E" w:rsidP="00725504">
      <w:pPr>
        <w:pStyle w:val="Heading6"/>
      </w:pPr>
      <w:r>
        <w:rPr>
          <w:cs/>
        </w:rPr>
        <w:t>(</w:t>
      </w:r>
      <w:r>
        <w:t>Internship)</w:t>
      </w:r>
    </w:p>
    <w:p w14:paraId="5AB20A0B" w14:textId="02A5854A" w:rsidR="0042296E" w:rsidRDefault="0042296E" w:rsidP="0042296E">
      <w:pPr>
        <w:pStyle w:val="Heading4"/>
      </w:pPr>
      <w:r w:rsidRPr="0042296E">
        <w:rPr>
          <w:cs/>
        </w:rPr>
        <w:t xml:space="preserve">แผนการศึกษาในปีที่ </w:t>
      </w:r>
      <w:r w:rsidRPr="0042296E">
        <w:t xml:space="preserve">3 </w:t>
      </w:r>
      <w:r w:rsidRPr="0042296E">
        <w:rPr>
          <w:cs/>
        </w:rPr>
        <w:t xml:space="preserve">ภาคการศึกษาที่ </w:t>
      </w:r>
      <w:r w:rsidRPr="0042296E">
        <w:t xml:space="preserve">1 </w:t>
      </w:r>
      <w:r w:rsidRPr="0042296E">
        <w:rPr>
          <w:cs/>
        </w:rPr>
        <w:t>ของหลักสูตรคอมพิวเตอร์ศึกษา ประกอบด้วย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 xml:space="preserve">รายวิชาทางนวัตกรรมการเรียนรู้ การสอนภาคปฏิบัติ เหมืองข้อมูล กราฟิกส์คอมพิวเตอร์ 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คอมพิวเตอร์เพื่อการศึกษา การพัฒนาแอปพลิเคชันบนอุปกรณ์เคลื่อนที่ และวิชาเลือกด้าน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 xml:space="preserve">สังคมศาสตร์ รวมจำนวน </w:t>
      </w:r>
      <w:r w:rsidRPr="0042296E">
        <w:t xml:space="preserve">22 </w:t>
      </w:r>
      <w:r w:rsidRPr="0042296E">
        <w:rPr>
          <w:cs/>
        </w:rPr>
        <w:t>หน่วยกิต โดยมีรายวิชาดังนี้</w:t>
      </w:r>
    </w:p>
    <w:p w14:paraId="6BED33CA" w14:textId="3D5FE4F1" w:rsidR="0042296E" w:rsidRDefault="0042296E" w:rsidP="0042296E">
      <w:pPr>
        <w:pStyle w:val="Heading5"/>
      </w:pPr>
      <w:r>
        <w:rPr>
          <w:cs/>
        </w:rPr>
        <w:t>020013227 การวิจัยและพัฒนานวัตกรรมการเรียนรู้ (</w:t>
      </w:r>
      <w:r>
        <w:t xml:space="preserve">Research and </w:t>
      </w:r>
      <w:r>
        <w:rPr>
          <w:cs/>
        </w:rPr>
        <w:tab/>
      </w:r>
      <w:r>
        <w:t>Development in Innovation and Learning)</w:t>
      </w:r>
      <w:r>
        <w:rPr>
          <w:cs/>
        </w:rPr>
        <w:t>3(2-2-5)</w:t>
      </w:r>
    </w:p>
    <w:p w14:paraId="0FFC4B94" w14:textId="7E069CE7" w:rsidR="0042296E" w:rsidRDefault="0042296E" w:rsidP="0042296E">
      <w:pPr>
        <w:pStyle w:val="Heading5"/>
      </w:pPr>
      <w:r>
        <w:rPr>
          <w:cs/>
        </w:rPr>
        <w:t>020003231 ฝึกปฏิบัติการสอน 2(</w:t>
      </w:r>
      <w:r>
        <w:t>Teaching Practice II)</w:t>
      </w:r>
      <w:r w:rsidRPr="0042296E">
        <w:rPr>
          <w:cs/>
        </w:rPr>
        <w:t xml:space="preserve"> </w:t>
      </w:r>
      <w:r>
        <w:rPr>
          <w:cs/>
        </w:rPr>
        <w:t>3(0-6-3)</w:t>
      </w:r>
    </w:p>
    <w:p w14:paraId="413C66D7" w14:textId="5EBE3BF5" w:rsidR="0042296E" w:rsidRDefault="0042296E" w:rsidP="0042296E">
      <w:pPr>
        <w:pStyle w:val="Heading5"/>
      </w:pPr>
      <w:r>
        <w:rPr>
          <w:cs/>
        </w:rPr>
        <w:t>020413208 เหมืองข้อมูล(</w:t>
      </w:r>
      <w:r>
        <w:t>Data Mining)</w:t>
      </w:r>
      <w:r>
        <w:rPr>
          <w:cs/>
        </w:rPr>
        <w:t xml:space="preserve"> 3(3-0-6)</w:t>
      </w:r>
    </w:p>
    <w:p w14:paraId="72B94204" w14:textId="430F1187" w:rsidR="0042296E" w:rsidRDefault="0042296E" w:rsidP="0042296E">
      <w:pPr>
        <w:pStyle w:val="Heading5"/>
      </w:pPr>
      <w:r>
        <w:rPr>
          <w:cs/>
        </w:rPr>
        <w:t>020413207 คอมพิวเตอร์กราฟิกส์ (</w:t>
      </w:r>
      <w:r>
        <w:t>Computer Graphics)</w:t>
      </w:r>
      <w:r>
        <w:rPr>
          <w:rFonts w:hint="cs"/>
          <w:cs/>
        </w:rPr>
        <w:t xml:space="preserve"> </w:t>
      </w:r>
      <w:r>
        <w:rPr>
          <w:cs/>
        </w:rPr>
        <w:t>3(2-2-5)</w:t>
      </w:r>
    </w:p>
    <w:p w14:paraId="08B3DFF6" w14:textId="3420349F" w:rsidR="0042296E" w:rsidRDefault="0042296E" w:rsidP="0042296E">
      <w:pPr>
        <w:pStyle w:val="Heading5"/>
      </w:pPr>
      <w:r>
        <w:rPr>
          <w:cs/>
        </w:rPr>
        <w:t>020413313 คอมพิวเตอร์เพื่อการศึกษา(</w:t>
      </w:r>
      <w:r>
        <w:t>Computer for Education)</w:t>
      </w:r>
      <w:r>
        <w:rPr>
          <w:cs/>
        </w:rPr>
        <w:t xml:space="preserve"> 3(2-2-5)</w:t>
      </w:r>
    </w:p>
    <w:p w14:paraId="668952FF" w14:textId="35B7A418" w:rsidR="0042296E" w:rsidRDefault="0042296E" w:rsidP="0042296E">
      <w:pPr>
        <w:pStyle w:val="Heading5"/>
      </w:pPr>
      <w:r>
        <w:rPr>
          <w:cs/>
        </w:rPr>
        <w:t>020413222* การพัฒนาโปรแกรมบนอุปกรณ์เคลื่อนที่(</w:t>
      </w:r>
      <w:r>
        <w:t xml:space="preserve">Mobile Application </w:t>
      </w:r>
      <w:r>
        <w:rPr>
          <w:cs/>
        </w:rPr>
        <w:tab/>
      </w:r>
      <w:r>
        <w:t>Development)</w:t>
      </w:r>
      <w:r>
        <w:rPr>
          <w:cs/>
        </w:rPr>
        <w:t>3(2-2-5)</w:t>
      </w:r>
    </w:p>
    <w:p w14:paraId="298F348F" w14:textId="11404491" w:rsidR="0042296E" w:rsidRDefault="0042296E" w:rsidP="0042296E">
      <w:pPr>
        <w:pStyle w:val="Heading5"/>
      </w:pPr>
      <w:r>
        <w:rPr>
          <w:cs/>
        </w:rPr>
        <w:t>020413109* สัมมนา (</w:t>
      </w:r>
      <w:r>
        <w:t>Seminar)</w:t>
      </w:r>
      <w:r>
        <w:rPr>
          <w:rFonts w:hint="cs"/>
          <w:cs/>
        </w:rPr>
        <w:t xml:space="preserve"> </w:t>
      </w:r>
      <w:r>
        <w:rPr>
          <w:cs/>
        </w:rPr>
        <w:t>1(0-2-1)</w:t>
      </w:r>
    </w:p>
    <w:p w14:paraId="3BCBE12B" w14:textId="611EF972" w:rsidR="0042296E" w:rsidRDefault="0042296E" w:rsidP="0042296E">
      <w:pPr>
        <w:pStyle w:val="Heading5"/>
      </w:pPr>
      <w:r>
        <w:rPr>
          <w:cs/>
        </w:rPr>
        <w:t>08</w:t>
      </w:r>
      <w:proofErr w:type="spellStart"/>
      <w:r>
        <w:t>xxxxxxx</w:t>
      </w:r>
      <w:proofErr w:type="spellEnd"/>
      <w:r>
        <w:t xml:space="preserve"> </w:t>
      </w:r>
      <w:r>
        <w:rPr>
          <w:cs/>
        </w:rPr>
        <w:t>วิชาเลือกในวิชาสังคมศาสตร์และมนุษยศาสตร์(</w:t>
      </w:r>
      <w:r>
        <w:t xml:space="preserve">Social Science and </w:t>
      </w:r>
      <w:r>
        <w:rPr>
          <w:cs/>
        </w:rPr>
        <w:tab/>
      </w:r>
      <w:r>
        <w:t>Humanities Elective Course)</w:t>
      </w:r>
      <w:r w:rsidRPr="0042296E">
        <w:rPr>
          <w:cs/>
        </w:rPr>
        <w:t xml:space="preserve"> </w:t>
      </w:r>
      <w:r>
        <w:rPr>
          <w:cs/>
        </w:rPr>
        <w:t>3(3-0-6)</w:t>
      </w:r>
    </w:p>
    <w:p w14:paraId="7EEF124A" w14:textId="77777777" w:rsidR="00725504" w:rsidRDefault="00725504" w:rsidP="00725504">
      <w:pPr>
        <w:pStyle w:val="Heading5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40CC769C" w14:textId="77777777" w:rsidR="00725504" w:rsidRPr="00725504" w:rsidRDefault="00725504" w:rsidP="00725504"/>
    <w:p w14:paraId="4C96E349" w14:textId="52CB2EA7" w:rsidR="0042296E" w:rsidRDefault="0042296E" w:rsidP="0042296E">
      <w:pPr>
        <w:pStyle w:val="Heading4"/>
      </w:pPr>
      <w:r w:rsidRPr="0042296E">
        <w:rPr>
          <w:cs/>
        </w:rPr>
        <w:lastRenderedPageBreak/>
        <w:t>แผนการศึกษาในปีที่ 3 ภาคการศึกษาที่ 2 ของหลักสูตรคอมพิวเตอร์ศึกษา ประกอบด้วย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รายวิชาด้านวิศวกรรมซอฟต์แวร์ ปัญญาประดิษฐ์ ความมั่นคงปลอดภัยไซเบอร์ โครงงาน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พิเศษ รายวิชาเลือกด้านภาษา และรายวิชาเลือกเสรี รวมจำนวน 21 หน่วยกิต โดยมี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รายวิชาดังนี้</w:t>
      </w:r>
    </w:p>
    <w:p w14:paraId="501647EE" w14:textId="1D484D6C" w:rsidR="0042296E" w:rsidRDefault="0042296E" w:rsidP="0042296E">
      <w:pPr>
        <w:pStyle w:val="Heading5"/>
      </w:pPr>
      <w:r>
        <w:rPr>
          <w:cs/>
        </w:rPr>
        <w:t>020413211 วิศวกรรมซอฟต์แวร์(</w:t>
      </w:r>
      <w:r>
        <w:t>Software Engineering)</w:t>
      </w:r>
      <w:r>
        <w:rPr>
          <w:cs/>
        </w:rPr>
        <w:t xml:space="preserve"> 3(3-0-6)</w:t>
      </w:r>
    </w:p>
    <w:p w14:paraId="41CBF7DD" w14:textId="79CEF76E" w:rsidR="0042296E" w:rsidRDefault="0042296E" w:rsidP="0042296E">
      <w:pPr>
        <w:pStyle w:val="Heading5"/>
      </w:pPr>
      <w:r>
        <w:rPr>
          <w:cs/>
        </w:rPr>
        <w:t>020413215 ปัญญาประดิษฐ์(</w:t>
      </w:r>
      <w:r>
        <w:t>Artificial Intelligence)</w:t>
      </w:r>
      <w:r>
        <w:rPr>
          <w:cs/>
        </w:rPr>
        <w:t xml:space="preserve"> 3(3-0-6)</w:t>
      </w:r>
    </w:p>
    <w:p w14:paraId="56C6B0C4" w14:textId="13F736F1" w:rsidR="0042296E" w:rsidRDefault="0042296E" w:rsidP="0042296E">
      <w:pPr>
        <w:pStyle w:val="Heading5"/>
      </w:pPr>
      <w:r>
        <w:rPr>
          <w:cs/>
        </w:rPr>
        <w:t>020413223 ความมั่นคงปลอดภัยไซเบอร์(</w:t>
      </w:r>
      <w:r>
        <w:t>Cybersecurity)</w:t>
      </w:r>
      <w:r>
        <w:rPr>
          <w:cs/>
        </w:rPr>
        <w:t xml:space="preserve"> 3(3-0-6)</w:t>
      </w:r>
    </w:p>
    <w:p w14:paraId="1334BE6C" w14:textId="07BBBE0C" w:rsidR="0042296E" w:rsidRDefault="0042296E" w:rsidP="0042296E">
      <w:pPr>
        <w:pStyle w:val="Heading5"/>
      </w:pPr>
      <w:r>
        <w:rPr>
          <w:cs/>
        </w:rPr>
        <w:t>020413110* โครงงานพิเศษ(</w:t>
      </w:r>
      <w:r>
        <w:t>Special Project)</w:t>
      </w:r>
      <w:r>
        <w:rPr>
          <w:cs/>
        </w:rPr>
        <w:t>3(0-6-3)</w:t>
      </w:r>
    </w:p>
    <w:p w14:paraId="6F4ECDE1" w14:textId="48769678" w:rsidR="0042296E" w:rsidRDefault="0042296E" w:rsidP="0042296E">
      <w:pPr>
        <w:pStyle w:val="Heading5"/>
      </w:pPr>
      <w:r>
        <w:rPr>
          <w:cs/>
        </w:rPr>
        <w:t>08</w:t>
      </w:r>
      <w:proofErr w:type="spellStart"/>
      <w:r>
        <w:t>xxxxxxx</w:t>
      </w:r>
      <w:proofErr w:type="spellEnd"/>
      <w:r>
        <w:t xml:space="preserve"> </w:t>
      </w:r>
      <w:r>
        <w:rPr>
          <w:cs/>
        </w:rPr>
        <w:t>วิชาเลือกในกลุ่มวิชาภาษา 2(</w:t>
      </w:r>
      <w:r>
        <w:t>Language Elective Course II)</w:t>
      </w:r>
      <w:r>
        <w:rPr>
          <w:cs/>
        </w:rPr>
        <w:t xml:space="preserve"> 3(3-0-6)</w:t>
      </w:r>
    </w:p>
    <w:p w14:paraId="4543826B" w14:textId="087757B5" w:rsidR="0042296E" w:rsidRDefault="0042296E" w:rsidP="0042296E">
      <w:pPr>
        <w:pStyle w:val="Heading5"/>
      </w:pPr>
      <w:proofErr w:type="spellStart"/>
      <w:r>
        <w:t>xxxxxxxxx</w:t>
      </w:r>
      <w:proofErr w:type="spellEnd"/>
      <w:r>
        <w:t xml:space="preserve"> </w:t>
      </w:r>
      <w:r>
        <w:rPr>
          <w:rFonts w:hint="cs"/>
          <w:cs/>
        </w:rPr>
        <w:t xml:space="preserve">วิชาเลือกเสรี </w:t>
      </w:r>
      <w:r>
        <w:rPr>
          <w:cs/>
        </w:rPr>
        <w:t>(</w:t>
      </w:r>
      <w:r>
        <w:t>Free Elective Course)</w:t>
      </w:r>
      <w:r>
        <w:rPr>
          <w:rFonts w:hint="cs"/>
          <w:cs/>
        </w:rPr>
        <w:t xml:space="preserve"> </w:t>
      </w:r>
      <w:r>
        <w:rPr>
          <w:cs/>
        </w:rPr>
        <w:t>3(</w:t>
      </w:r>
      <w:r>
        <w:t>x-x-x)</w:t>
      </w:r>
    </w:p>
    <w:p w14:paraId="7FCD9411" w14:textId="407AD1FB" w:rsidR="0042296E" w:rsidRDefault="0042296E" w:rsidP="0042296E">
      <w:pPr>
        <w:pStyle w:val="Heading5"/>
      </w:pPr>
      <w:proofErr w:type="spellStart"/>
      <w:r>
        <w:t>xxxxxxxxx</w:t>
      </w:r>
      <w:proofErr w:type="spellEnd"/>
      <w:r>
        <w:t xml:space="preserve"> </w:t>
      </w:r>
      <w:r>
        <w:rPr>
          <w:cs/>
        </w:rPr>
        <w:t>วิชาเลือกเสรี</w:t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Free Elective </w:t>
      </w:r>
      <w:proofErr w:type="gramStart"/>
      <w:r>
        <w:t>Course)</w:t>
      </w:r>
      <w:r>
        <w:rPr>
          <w:rFonts w:hint="cs"/>
          <w:cs/>
        </w:rPr>
        <w:t xml:space="preserve">  </w:t>
      </w:r>
      <w:r>
        <w:rPr>
          <w:cs/>
        </w:rPr>
        <w:t>3</w:t>
      </w:r>
      <w:proofErr w:type="gramEnd"/>
      <w:r>
        <w:rPr>
          <w:cs/>
        </w:rPr>
        <w:t>(</w:t>
      </w:r>
      <w:r>
        <w:t>x-x-x)</w:t>
      </w:r>
    </w:p>
    <w:p w14:paraId="541ADEA8" w14:textId="5361CD16" w:rsidR="00725504" w:rsidRDefault="00725504" w:rsidP="00725504">
      <w:pPr>
        <w:pStyle w:val="Heading5"/>
      </w:pPr>
      <w:r>
        <w:rPr>
          <w:cs/>
        </w:rPr>
        <w:t>หมายเหตุ* หมายถึงรายวิชาที่จัดการเรียนการสอนเป็นภาษาอังกฤษ</w:t>
      </w:r>
    </w:p>
    <w:p w14:paraId="7628F63F" w14:textId="25DCB963" w:rsidR="00725504" w:rsidRPr="00725504" w:rsidRDefault="00725504" w:rsidP="00725504"/>
    <w:p w14:paraId="773F095C" w14:textId="0CB63EC6" w:rsidR="0042296E" w:rsidRDefault="0042296E" w:rsidP="0042296E"/>
    <w:p w14:paraId="4FA41CB1" w14:textId="77777777" w:rsidR="0042296E" w:rsidRDefault="0042296E" w:rsidP="0042296E"/>
    <w:p w14:paraId="64EC9556" w14:textId="77777777" w:rsidR="0042296E" w:rsidRDefault="0042296E" w:rsidP="0042296E"/>
    <w:p w14:paraId="5902D43F" w14:textId="77777777" w:rsidR="0042296E" w:rsidRDefault="0042296E" w:rsidP="0042296E"/>
    <w:p w14:paraId="69ABE834" w14:textId="77777777" w:rsidR="0042296E" w:rsidRDefault="0042296E" w:rsidP="0042296E"/>
    <w:p w14:paraId="7D7245E5" w14:textId="77777777" w:rsidR="0042296E" w:rsidRDefault="0042296E" w:rsidP="0042296E"/>
    <w:p w14:paraId="499E22A4" w14:textId="7BEF96B8" w:rsidR="0042296E" w:rsidRDefault="0042296E" w:rsidP="0042296E">
      <w:pPr>
        <w:pStyle w:val="Heading4"/>
      </w:pPr>
      <w:r w:rsidRPr="0042296E">
        <w:rPr>
          <w:cs/>
        </w:rPr>
        <w:t>แผนการศึกษาในปีที่ 4 ภาคการศึกษาที่ 1 ของหลักสูตรคอมพิวเตอร์ศึกษา มุ่งเน้นการฝึก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ประสบการณ์สอนในสถานศึกษาอย่างเข้มข้น เพื่อเตรียมความพร้อมในการประกอบวิชาชีพ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ครู รวมระยะเวลา 540 ชั่วโมง โดยมีรายวิชาดังนี้</w:t>
      </w:r>
    </w:p>
    <w:p w14:paraId="64A0064D" w14:textId="5F9B82E7" w:rsidR="0042296E" w:rsidRDefault="0042296E" w:rsidP="0042296E">
      <w:pPr>
        <w:pStyle w:val="Heading5"/>
      </w:pPr>
      <w:r>
        <w:rPr>
          <w:cs/>
        </w:rPr>
        <w:t xml:space="preserve">020413232 ปฏิบัติการสอนด้านเทคโนโลยีคอมพิวเตอร์ในสถานศึกษา 1 </w:t>
      </w:r>
      <w:r>
        <w:rPr>
          <w:cs/>
        </w:rPr>
        <w:br/>
      </w:r>
      <w:r>
        <w:rPr>
          <w:cs/>
        </w:rPr>
        <w:tab/>
      </w:r>
      <w:r>
        <w:rPr>
          <w:rFonts w:hint="cs"/>
          <w:cs/>
        </w:rPr>
        <w:t xml:space="preserve"> </w:t>
      </w:r>
      <w:r>
        <w:rPr>
          <w:cs/>
        </w:rPr>
        <w:t>(</w:t>
      </w:r>
      <w:r>
        <w:t>Teaching Practice in Computer Technology in Educational Institute I)</w:t>
      </w:r>
      <w:r w:rsidRPr="0042296E">
        <w:rPr>
          <w:cs/>
        </w:rPr>
        <w:t xml:space="preserve"> </w:t>
      </w:r>
      <w:r>
        <w:rPr>
          <w:cs/>
        </w:rPr>
        <w:tab/>
        <w:t>6(540 ชั่วโมง)</w:t>
      </w:r>
    </w:p>
    <w:p w14:paraId="49EF1704" w14:textId="4C678EDB" w:rsidR="0042296E" w:rsidRDefault="0042296E" w:rsidP="0042296E">
      <w:pPr>
        <w:pStyle w:val="Heading4"/>
      </w:pPr>
      <w:r w:rsidRPr="0042296E">
        <w:rPr>
          <w:cs/>
        </w:rPr>
        <w:t>แผนการศึกษาในปีที่ 4 ภาคการศึกษาที่ 2 ของหลักสูตรคอมพิวเตอร์ศึกษา เป็นการฝึก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ประสบการณ์สอนในสถานศึกษาในระดับสูงขึ้น เพื่อพัฒนาความพร้อมทางวิชาชีพและการ</w:t>
      </w:r>
      <w:r>
        <w:rPr>
          <w:cs/>
        </w:rPr>
        <w:tab/>
      </w:r>
      <w:r>
        <w:rPr>
          <w:cs/>
        </w:rPr>
        <w:tab/>
      </w:r>
      <w:r w:rsidRPr="0042296E">
        <w:rPr>
          <w:cs/>
        </w:rPr>
        <w:t>จัดการเรียนการสอนอย่างสมบูรณ์ รวมระยะเวลา 540 ชั่วโมง โดยมีรายวิชาดังนี้</w:t>
      </w:r>
    </w:p>
    <w:p w14:paraId="3C1BB596" w14:textId="36160776" w:rsidR="0042296E" w:rsidRDefault="0042296E" w:rsidP="0042296E">
      <w:pPr>
        <w:pStyle w:val="Heading5"/>
      </w:pPr>
      <w:r>
        <w:rPr>
          <w:cs/>
        </w:rPr>
        <w:t xml:space="preserve">020413233 ปฏิบัติการสอนด้านเทคโนโลยีคอมพิวเตอร์ในสถานศึกษา 2 </w:t>
      </w:r>
    </w:p>
    <w:p w14:paraId="3193EB9B" w14:textId="1CAD826E" w:rsidR="0042296E" w:rsidRDefault="0042296E" w:rsidP="0042296E"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</w:t>
      </w:r>
      <w:r>
        <w:rPr>
          <w:cs/>
        </w:rPr>
        <w:t>(</w:t>
      </w:r>
      <w:r>
        <w:t>Teaching Practice in Computer Technology in Educational Institute II)</w:t>
      </w:r>
      <w:r w:rsidRPr="0042296E">
        <w:rPr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</w:t>
      </w:r>
      <w:r>
        <w:rPr>
          <w:cs/>
        </w:rPr>
        <w:t>6(540 ชั่วโมง)</w:t>
      </w:r>
    </w:p>
    <w:p w14:paraId="0A86AA38" w14:textId="3E1FF389" w:rsidR="00F7452D" w:rsidRPr="00F7452D" w:rsidRDefault="00603908" w:rsidP="005C052E">
      <w:pPr>
        <w:pStyle w:val="Heading3"/>
      </w:pPr>
      <w:r w:rsidRPr="00603908">
        <w:rPr>
          <w:cs/>
        </w:rPr>
        <w:lastRenderedPageBreak/>
        <w:t>ค</w:t>
      </w:r>
      <w:r>
        <w:rPr>
          <w:rFonts w:hint="cs"/>
          <w:cs/>
        </w:rPr>
        <w:t>ำ</w:t>
      </w:r>
      <w:r w:rsidRPr="00603908">
        <w:rPr>
          <w:cs/>
        </w:rPr>
        <w:t>อธิบายรายวิชา</w:t>
      </w:r>
    </w:p>
    <w:p w14:paraId="29E8A254" w14:textId="09A8EEFF" w:rsidR="00F7452D" w:rsidRDefault="00F7452D" w:rsidP="005C052E">
      <w:pPr>
        <w:pStyle w:val="Heading4"/>
      </w:pPr>
      <w:r>
        <w:rPr>
          <w:cs/>
        </w:rPr>
        <w:t>020003101 คอมพิวเตอร์เพื่อการศึกษาเบื้องต้น</w:t>
      </w:r>
      <w:r w:rsidR="00A46AE0">
        <w:rPr>
          <w:cs/>
        </w:rPr>
        <w:t>(</w:t>
      </w:r>
      <w:r w:rsidR="00A46AE0">
        <w:t>Basic Computer for Education)</w:t>
      </w:r>
      <w:r>
        <w:rPr>
          <w:cs/>
        </w:rPr>
        <w:t xml:space="preserve"> </w:t>
      </w:r>
      <w:r w:rsidR="0030435B">
        <w:rPr>
          <w:cs/>
        </w:rPr>
        <w:br/>
      </w:r>
      <w:r w:rsidR="0030435B">
        <w:rPr>
          <w:cs/>
        </w:rPr>
        <w:tab/>
      </w:r>
      <w:r w:rsidR="005C052E">
        <w:rPr>
          <w:cs/>
        </w:rPr>
        <w:tab/>
      </w:r>
      <w:r w:rsidR="000A1023">
        <w:rPr>
          <w:rFonts w:hint="cs"/>
          <w:cs/>
        </w:rPr>
        <w:t xml:space="preserve">หน่วยกิต </w:t>
      </w:r>
      <w:r>
        <w:rPr>
          <w:cs/>
        </w:rPr>
        <w:t>1(1-1-2)</w:t>
      </w:r>
    </w:p>
    <w:p w14:paraId="0D2B66A6" w14:textId="77777777" w:rsidR="00A46AE0" w:rsidRDefault="00F7452D" w:rsidP="005C052E">
      <w:pPr>
        <w:pStyle w:val="Heading5"/>
      </w:pPr>
      <w:r>
        <w:rPr>
          <w:cs/>
        </w:rPr>
        <w:t>วิชาบังคับก่อน</w:t>
      </w:r>
      <w:r w:rsidR="00A46AE0" w:rsidRPr="00A46AE0">
        <w:t xml:space="preserve"> </w:t>
      </w:r>
      <w:r w:rsidR="00A46AE0">
        <w:t>(Prerequisite)</w:t>
      </w:r>
      <w:r>
        <w:rPr>
          <w:cs/>
        </w:rPr>
        <w:t xml:space="preserve"> </w:t>
      </w:r>
    </w:p>
    <w:p w14:paraId="0039BF17" w14:textId="1364D61D" w:rsidR="00F7452D" w:rsidRDefault="00F7452D" w:rsidP="005C052E">
      <w:pPr>
        <w:pStyle w:val="Heading6"/>
      </w:pPr>
      <w:r>
        <w:rPr>
          <w:cs/>
        </w:rPr>
        <w:t xml:space="preserve"> ไม่มี</w:t>
      </w:r>
      <w:r w:rsidR="00A46AE0" w:rsidRPr="00A46AE0">
        <w:t xml:space="preserve"> </w:t>
      </w:r>
      <w:r w:rsidR="00A46AE0">
        <w:t>(None)</w:t>
      </w:r>
    </w:p>
    <w:p w14:paraId="635BC3D5" w14:textId="7398D1DB" w:rsidR="00F7452D" w:rsidRDefault="00491781" w:rsidP="005C052E">
      <w:pPr>
        <w:pStyle w:val="Heading5"/>
      </w:pPr>
      <w:r>
        <w:rPr>
          <w:rFonts w:hint="cs"/>
          <w:cs/>
        </w:rPr>
        <w:t>คำอธิบายรายวิชา เรียนเกี่ย</w:t>
      </w:r>
      <w:r w:rsidR="00D94E5E">
        <w:rPr>
          <w:rFonts w:hint="cs"/>
          <w:cs/>
        </w:rPr>
        <w:t>วกับ</w:t>
      </w:r>
      <w:r w:rsidR="00F7452D">
        <w:rPr>
          <w:cs/>
        </w:rPr>
        <w:t>องค์ประกอบและการท</w:t>
      </w:r>
      <w:r w:rsidR="001E1889">
        <w:rPr>
          <w:rFonts w:hint="cs"/>
          <w:cs/>
        </w:rPr>
        <w:t>ำ</w:t>
      </w:r>
      <w:r w:rsidR="00F7452D">
        <w:rPr>
          <w:cs/>
        </w:rPr>
        <w:t>งานของคอมพิวเตอร์ การ</w:t>
      </w:r>
      <w:r w:rsidR="00721D43">
        <w:rPr>
          <w:cs/>
        </w:rPr>
        <w:tab/>
      </w:r>
      <w:r w:rsidR="00721D43">
        <w:rPr>
          <w:cs/>
        </w:rPr>
        <w:tab/>
      </w:r>
      <w:r w:rsidR="00F7452D">
        <w:rPr>
          <w:cs/>
        </w:rPr>
        <w:t>ติดตั้งและการใช้งานระบบปฏิบัติการการใช้งานโปรแกรมประยุกต์เพื่อการศึกษา</w:t>
      </w:r>
      <w:r w:rsidR="00721D43">
        <w:rPr>
          <w:cs/>
        </w:rPr>
        <w:tab/>
      </w:r>
      <w:r w:rsidR="00721D43">
        <w:rPr>
          <w:cs/>
        </w:rPr>
        <w:tab/>
      </w:r>
      <w:r w:rsidR="00F7452D">
        <w:rPr>
          <w:cs/>
        </w:rPr>
        <w:t>เบื้องต้น การจัด</w:t>
      </w:r>
      <w:r w:rsidR="0030435B">
        <w:rPr>
          <w:rFonts w:hint="cs"/>
          <w:cs/>
        </w:rPr>
        <w:t>ทำ</w:t>
      </w:r>
      <w:r w:rsidR="00F7452D">
        <w:rPr>
          <w:cs/>
        </w:rPr>
        <w:t>เอกสารรายงาน การค</w:t>
      </w:r>
      <w:r w:rsidR="0030435B">
        <w:rPr>
          <w:rFonts w:hint="cs"/>
          <w:cs/>
        </w:rPr>
        <w:t>ำ</w:t>
      </w:r>
      <w:r w:rsidR="00F7452D">
        <w:rPr>
          <w:cs/>
        </w:rPr>
        <w:t>นวณ การน</w:t>
      </w:r>
      <w:r w:rsidR="0030435B">
        <w:rPr>
          <w:rFonts w:hint="cs"/>
          <w:cs/>
        </w:rPr>
        <w:t>ำ</w:t>
      </w:r>
      <w:r w:rsidR="00F7452D">
        <w:rPr>
          <w:cs/>
        </w:rPr>
        <w:t>เสนองาน และการปรับแต่ง</w:t>
      </w:r>
      <w:r w:rsidR="00721D43">
        <w:rPr>
          <w:cs/>
        </w:rPr>
        <w:tab/>
      </w:r>
      <w:r w:rsidR="00721D43">
        <w:rPr>
          <w:cs/>
        </w:rPr>
        <w:tab/>
      </w:r>
      <w:r w:rsidR="00F7452D">
        <w:rPr>
          <w:cs/>
        </w:rPr>
        <w:t>ภาพ ความรู้เบื้องต้นเกี่ยวกับอินเทอร์เน็ต และการสืบค้นเพื่อประกอบการศึกษา</w:t>
      </w:r>
      <w:r w:rsidR="00721D43">
        <w:rPr>
          <w:cs/>
        </w:rPr>
        <w:tab/>
      </w:r>
      <w:r w:rsidR="00721D43">
        <w:rPr>
          <w:cs/>
        </w:rPr>
        <w:tab/>
      </w:r>
      <w:r w:rsidR="00F7452D">
        <w:rPr>
          <w:cs/>
        </w:rPr>
        <w:t>จริยธรรมในการใช้คอมพิวเตอร์และระบบสารสนเทศ</w:t>
      </w:r>
      <w:r w:rsidR="0030435B">
        <w:t xml:space="preserve">( </w:t>
      </w:r>
      <w:r w:rsidR="00F7452D">
        <w:t xml:space="preserve">Computer components </w:t>
      </w:r>
      <w:r w:rsidR="00721D43">
        <w:rPr>
          <w:cs/>
        </w:rPr>
        <w:tab/>
      </w:r>
      <w:r w:rsidR="00721D43">
        <w:rPr>
          <w:cs/>
        </w:rPr>
        <w:tab/>
      </w:r>
      <w:r w:rsidR="00F7452D">
        <w:t xml:space="preserve">and its operation, installing operating </w:t>
      </w:r>
      <w:r w:rsidR="00D94E5E">
        <w:t>systems, application</w:t>
      </w:r>
      <w:r w:rsidR="00F7452D">
        <w:t xml:space="preserve"> program for </w:t>
      </w:r>
      <w:r w:rsidR="00721D43">
        <w:rPr>
          <w:cs/>
        </w:rPr>
        <w:tab/>
      </w:r>
      <w:r w:rsidR="00F7452D">
        <w:t>education, word processing, computation, presentation and</w:t>
      </w:r>
      <w:r>
        <w:rPr>
          <w:rFonts w:hint="cs"/>
          <w:cs/>
        </w:rPr>
        <w:t xml:space="preserve"> </w:t>
      </w:r>
      <w:r w:rsidR="00F7452D">
        <w:t xml:space="preserve">digital photo </w:t>
      </w:r>
      <w:r w:rsidR="00721D43">
        <w:rPr>
          <w:cs/>
        </w:rPr>
        <w:tab/>
      </w:r>
      <w:r w:rsidR="00F7452D">
        <w:t xml:space="preserve">editing program; Introduction to the Internet and search for </w:t>
      </w:r>
      <w:r>
        <w:t xml:space="preserve">education, </w:t>
      </w:r>
      <w:r w:rsidR="00721D43">
        <w:rPr>
          <w:cs/>
        </w:rPr>
        <w:tab/>
      </w:r>
      <w:r>
        <w:t>ethics</w:t>
      </w:r>
      <w:r w:rsidR="00F7452D">
        <w:t xml:space="preserve"> in using computers and information systems.</w:t>
      </w:r>
      <w:r>
        <w:t>)</w:t>
      </w:r>
    </w:p>
    <w:p w14:paraId="5E41C8E3" w14:textId="77777777" w:rsidR="00491781" w:rsidRDefault="00491781" w:rsidP="00491781"/>
    <w:p w14:paraId="3BC5B6FA" w14:textId="77777777" w:rsidR="00491781" w:rsidRDefault="00491781" w:rsidP="00491781"/>
    <w:p w14:paraId="20A2A0B4" w14:textId="77777777" w:rsidR="00491781" w:rsidRDefault="00491781" w:rsidP="00491781"/>
    <w:p w14:paraId="6D5C41E5" w14:textId="77777777" w:rsidR="00491781" w:rsidRDefault="00491781" w:rsidP="00491781"/>
    <w:p w14:paraId="75FB75AF" w14:textId="77777777" w:rsidR="00491781" w:rsidRDefault="00491781" w:rsidP="00491781"/>
    <w:p w14:paraId="5D8AD7CB" w14:textId="77777777" w:rsidR="00491781" w:rsidRDefault="00491781" w:rsidP="00491781"/>
    <w:p w14:paraId="61605734" w14:textId="36A4088B" w:rsidR="00F7452D" w:rsidRDefault="00F7452D" w:rsidP="00FD7760">
      <w:pPr>
        <w:pStyle w:val="Heading4"/>
      </w:pPr>
      <w:r>
        <w:rPr>
          <w:cs/>
        </w:rPr>
        <w:t>020003103 คอมพิวเตอร์และการโปรแกรม (</w:t>
      </w:r>
      <w:r>
        <w:t>Computer and Programming)</w:t>
      </w:r>
      <w:r w:rsidR="00491781">
        <w:rPr>
          <w:rFonts w:hint="cs"/>
          <w:cs/>
        </w:rPr>
        <w:t xml:space="preserve">หน่วยกิต </w:t>
      </w:r>
      <w:r w:rsidR="00FD7760">
        <w:rPr>
          <w:cs/>
        </w:rPr>
        <w:tab/>
      </w:r>
      <w:r w:rsidR="00FD7760">
        <w:rPr>
          <w:cs/>
        </w:rPr>
        <w:tab/>
      </w:r>
      <w:r w:rsidR="00491781">
        <w:rPr>
          <w:cs/>
        </w:rPr>
        <w:t>3(2-2-5)</w:t>
      </w:r>
    </w:p>
    <w:p w14:paraId="1766083F" w14:textId="77777777" w:rsidR="00491781" w:rsidRDefault="00F7452D" w:rsidP="00E23D04">
      <w:pPr>
        <w:pStyle w:val="Heading5"/>
      </w:pPr>
      <w:r>
        <w:rPr>
          <w:cs/>
        </w:rPr>
        <w:t>วิชาบังคับก่อน</w:t>
      </w:r>
      <w:r w:rsidR="00491781">
        <w:t>(Prerequisite)</w:t>
      </w:r>
      <w:r>
        <w:rPr>
          <w:cs/>
        </w:rPr>
        <w:t xml:space="preserve"> </w:t>
      </w:r>
    </w:p>
    <w:p w14:paraId="00A051F2" w14:textId="7598F144" w:rsidR="00F7452D" w:rsidRDefault="00F7452D" w:rsidP="00E23D04">
      <w:pPr>
        <w:pStyle w:val="Heading6"/>
      </w:pPr>
      <w:r>
        <w:rPr>
          <w:cs/>
        </w:rPr>
        <w:t xml:space="preserve"> ไม่มี</w:t>
      </w:r>
      <w:r w:rsidR="00491781">
        <w:t>(None)</w:t>
      </w:r>
    </w:p>
    <w:p w14:paraId="3D3CFA1C" w14:textId="4B4ED01A" w:rsidR="00F7452D" w:rsidRDefault="00E23D04" w:rsidP="00D631D8">
      <w:pPr>
        <w:pStyle w:val="Heading5"/>
      </w:pPr>
      <w:r>
        <w:rPr>
          <w:rFonts w:hint="cs"/>
          <w:cs/>
        </w:rPr>
        <w:t>คำอธิบายรายวิชา เรียนเกี่ยวกับ</w:t>
      </w:r>
      <w:r w:rsidR="00F7452D">
        <w:rPr>
          <w:cs/>
        </w:rPr>
        <w:t>โครงสร้างและหน้าที่ของส่วนประกอบต่างๆ ของ</w:t>
      </w:r>
      <w:r>
        <w:rPr>
          <w:cs/>
        </w:rPr>
        <w:tab/>
      </w:r>
      <w:r>
        <w:rPr>
          <w:cs/>
        </w:rPr>
        <w:tab/>
      </w:r>
      <w:r w:rsidR="00F7452D">
        <w:rPr>
          <w:cs/>
        </w:rPr>
        <w:t>คอมพิวเตอร์ การปฏิสัมพันธ์ระหว่างฮาร์ดแวร์และซอฟต์แวร์ ลักษณะของตัว</w:t>
      </w:r>
      <w:r>
        <w:rPr>
          <w:cs/>
        </w:rPr>
        <w:tab/>
      </w:r>
      <w:r>
        <w:rPr>
          <w:cs/>
        </w:rPr>
        <w:tab/>
      </w:r>
      <w:r w:rsidR="00F7452D">
        <w:rPr>
          <w:cs/>
        </w:rPr>
        <w:t>แปลภาษา การแก้ปัญหาด้วยโปรแกรมคอมพิวเตอร์ ขั้นตอนการออกแบบและพัฒนา</w:t>
      </w:r>
      <w:r>
        <w:rPr>
          <w:cs/>
        </w:rPr>
        <w:tab/>
      </w:r>
      <w:r w:rsidR="00F7452D">
        <w:rPr>
          <w:cs/>
        </w:rPr>
        <w:t xml:space="preserve">โปรแกรมด้วยภาษาระดับสูง การสร้างและการเรียกใช้ฟังก์ชัน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F7452D">
        <w:rPr>
          <w:cs/>
        </w:rPr>
        <w:t>การประมวลผลแฟ้มข้อมูล การทดสอบและการแก้ไขข้อผิดพลาดในโปรแกรม</w:t>
      </w:r>
    </w:p>
    <w:p w14:paraId="57BC7EBF" w14:textId="0535C555" w:rsidR="00F7452D" w:rsidRDefault="00D631D8" w:rsidP="00D631D8">
      <w:r>
        <w:tab/>
      </w:r>
      <w:r>
        <w:tab/>
      </w:r>
      <w:r>
        <w:tab/>
        <w:t xml:space="preserve">     (</w:t>
      </w:r>
      <w:r w:rsidR="00F7452D">
        <w:t>Computer structure and components, hardware and software interaction;</w:t>
      </w:r>
      <w:r>
        <w:t xml:space="preserve"> </w:t>
      </w:r>
      <w:r>
        <w:tab/>
      </w:r>
      <w:r>
        <w:tab/>
      </w:r>
      <w:r>
        <w:tab/>
        <w:t xml:space="preserve">     </w:t>
      </w:r>
      <w:r w:rsidR="00F7452D">
        <w:t xml:space="preserve">programming compiler and translator, problems solving by computer </w:t>
      </w:r>
      <w:r>
        <w:tab/>
      </w:r>
      <w:r>
        <w:tab/>
      </w:r>
      <w:r>
        <w:tab/>
      </w:r>
      <w:r>
        <w:tab/>
        <w:t xml:space="preserve">     </w:t>
      </w:r>
      <w:r w:rsidR="00F7452D">
        <w:t>programming;</w:t>
      </w:r>
      <w:r>
        <w:t xml:space="preserve"> </w:t>
      </w:r>
      <w:r w:rsidR="00F7452D">
        <w:t>process of designing and developing applications with high-</w:t>
      </w:r>
      <w:r>
        <w:t xml:space="preserve">      </w:t>
      </w:r>
      <w:r>
        <w:lastRenderedPageBreak/>
        <w:tab/>
      </w:r>
      <w:r>
        <w:tab/>
      </w:r>
      <w:r>
        <w:tab/>
        <w:t xml:space="preserve">     </w:t>
      </w:r>
      <w:r w:rsidR="00F7452D">
        <w:t>level language programming;</w:t>
      </w:r>
      <w:r>
        <w:t xml:space="preserve"> </w:t>
      </w:r>
      <w:r w:rsidR="00F7452D">
        <w:t xml:space="preserve">creating and calling </w:t>
      </w:r>
      <w:r>
        <w:t xml:space="preserve">functions; </w:t>
      </w:r>
      <w:proofErr w:type="gramStart"/>
      <w:r>
        <w:t>data</w:t>
      </w:r>
      <w:r w:rsidR="00F7452D">
        <w:t xml:space="preserve"> </w:t>
      </w:r>
      <w:r>
        <w:t xml:space="preserve"> </w:t>
      </w:r>
      <w:r>
        <w:tab/>
      </w:r>
      <w:proofErr w:type="gramEnd"/>
      <w:r>
        <w:tab/>
      </w:r>
      <w:r>
        <w:tab/>
      </w:r>
      <w:r>
        <w:tab/>
        <w:t xml:space="preserve">     </w:t>
      </w:r>
      <w:r w:rsidR="00F7452D">
        <w:t xml:space="preserve">processing; testing and correcting </w:t>
      </w:r>
      <w:proofErr w:type="gramStart"/>
      <w:r w:rsidR="00F7452D">
        <w:t>error</w:t>
      </w:r>
      <w:proofErr w:type="gramEnd"/>
      <w:r w:rsidR="00F7452D">
        <w:t xml:space="preserve"> in </w:t>
      </w:r>
      <w:proofErr w:type="gramStart"/>
      <w:r w:rsidR="00F7452D">
        <w:t>program</w:t>
      </w:r>
      <w:proofErr w:type="gramEnd"/>
      <w:r w:rsidR="00F7452D">
        <w:t>.</w:t>
      </w:r>
      <w:r>
        <w:t>)</w:t>
      </w:r>
    </w:p>
    <w:p w14:paraId="75574285" w14:textId="77777777" w:rsidR="00F7452D" w:rsidRDefault="00F7452D" w:rsidP="00F7452D"/>
    <w:p w14:paraId="3D2835FD" w14:textId="6D9519B5" w:rsidR="00F7452D" w:rsidRDefault="00F7452D" w:rsidP="00D631D8">
      <w:pPr>
        <w:pStyle w:val="Heading4"/>
      </w:pPr>
      <w:r>
        <w:rPr>
          <w:cs/>
        </w:rPr>
        <w:lastRenderedPageBreak/>
        <w:t>020013221 หลักการศึกษาเพื่อพัฒนาอย่างยั่งยืน</w:t>
      </w:r>
      <w:r w:rsidR="00D631D8">
        <w:rPr>
          <w:cs/>
        </w:rPr>
        <w:t>(</w:t>
      </w:r>
      <w:r w:rsidR="00D631D8">
        <w:t xml:space="preserve">Principles of Education for </w:t>
      </w:r>
      <w:r w:rsidR="00D631D8">
        <w:rPr>
          <w:cs/>
        </w:rPr>
        <w:tab/>
      </w:r>
      <w:r w:rsidR="00D631D8">
        <w:rPr>
          <w:cs/>
        </w:rPr>
        <w:tab/>
      </w:r>
      <w:r w:rsidR="00D631D8">
        <w:rPr>
          <w:cs/>
        </w:rPr>
        <w:tab/>
      </w:r>
      <w:r w:rsidR="00D631D8">
        <w:t>Sustainability Development)</w:t>
      </w:r>
      <w:r w:rsidR="00D631D8">
        <w:rPr>
          <w:rFonts w:hint="cs"/>
          <w:cs/>
        </w:rPr>
        <w:t xml:space="preserve"> </w:t>
      </w:r>
      <w:r>
        <w:rPr>
          <w:cs/>
        </w:rPr>
        <w:t xml:space="preserve"> </w:t>
      </w:r>
      <w:r w:rsidR="00D631D8">
        <w:rPr>
          <w:rFonts w:hint="cs"/>
          <w:cs/>
        </w:rPr>
        <w:t>หน่วยกิต</w:t>
      </w:r>
      <w:r>
        <w:rPr>
          <w:cs/>
        </w:rPr>
        <w:t>3(2-2-5)</w:t>
      </w:r>
    </w:p>
    <w:p w14:paraId="6F487F1D" w14:textId="77777777" w:rsidR="00D631D8" w:rsidRDefault="00F7452D" w:rsidP="00D631D8">
      <w:pPr>
        <w:pStyle w:val="Heading5"/>
      </w:pPr>
      <w:r>
        <w:rPr>
          <w:cs/>
        </w:rPr>
        <w:t>วิชาบังคับก่อน</w:t>
      </w:r>
      <w:r w:rsidR="00D631D8">
        <w:t>(Prerequisite)</w:t>
      </w:r>
    </w:p>
    <w:p w14:paraId="45198198" w14:textId="559C7BDC" w:rsidR="00F7452D" w:rsidRDefault="00F7452D" w:rsidP="00D631D8">
      <w:pPr>
        <w:pStyle w:val="Heading6"/>
      </w:pPr>
      <w:r>
        <w:rPr>
          <w:cs/>
        </w:rPr>
        <w:t xml:space="preserve"> ไม่มี</w:t>
      </w:r>
      <w:r w:rsidR="00D631D8">
        <w:t>(None)</w:t>
      </w:r>
    </w:p>
    <w:p w14:paraId="097767A5" w14:textId="15D48225" w:rsidR="00F7452D" w:rsidRDefault="00D631D8" w:rsidP="00D631D8">
      <w:pPr>
        <w:pStyle w:val="Heading5"/>
      </w:pPr>
      <w:r>
        <w:rPr>
          <w:rFonts w:hint="cs"/>
          <w:cs/>
        </w:rPr>
        <w:t>คำอธิบายรายวิชา เรียนเกี่ยวกับ</w:t>
      </w:r>
      <w:r w:rsidR="00F7452D">
        <w:rPr>
          <w:cs/>
        </w:rPr>
        <w:t>ปรัชญา ความหมาย จุดมุ่งหมาย และแนวคิดเกี่ยวกับ</w:t>
      </w:r>
      <w:r>
        <w:tab/>
      </w:r>
      <w:r w:rsidR="00F7452D">
        <w:rPr>
          <w:cs/>
        </w:rPr>
        <w:t>การศึกษา ประวัติศาสตร์การจัดการศึกษาทั้งในและต่างประเทศ ความรอบรู้บริบทการ</w:t>
      </w:r>
      <w:r>
        <w:tab/>
      </w:r>
      <w:r w:rsidR="00F7452D">
        <w:rPr>
          <w:cs/>
        </w:rPr>
        <w:t xml:space="preserve">เปลี่ยนแปลงของสังคมทั้งภายในและภายนอกประเทศที่ส่งผลกระทบต่อการศึกษา </w:t>
      </w:r>
      <w:r>
        <w:tab/>
      </w:r>
      <w:r w:rsidR="00F7452D">
        <w:rPr>
          <w:cs/>
        </w:rPr>
        <w:t>แนวคิดของปรัชญาเศรษกิจพอเพียง ความส</w:t>
      </w:r>
      <w:r>
        <w:rPr>
          <w:rFonts w:hint="cs"/>
          <w:cs/>
        </w:rPr>
        <w:t>ำ</w:t>
      </w:r>
      <w:r w:rsidR="00F7452D">
        <w:rPr>
          <w:cs/>
        </w:rPr>
        <w:t xml:space="preserve">คัญของวิชาชีพครูคุณลักษณะของครูที่ดี </w:t>
      </w:r>
      <w:r>
        <w:tab/>
      </w:r>
      <w:r w:rsidR="00F7452D">
        <w:rPr>
          <w:cs/>
        </w:rPr>
        <w:t>มาตรฐานวิชาชีพครู ค่านิยม อุดมการณ์ จิตวิญญาณความเป็นครู หลักธรรมาภิบาล</w:t>
      </w:r>
      <w:r>
        <w:tab/>
      </w:r>
      <w:r w:rsidR="00F7452D">
        <w:rPr>
          <w:cs/>
        </w:rPr>
        <w:t>คุณธรรม จริยธรรมของวิชาชีพครู จรรยาบรรณของวิชาชีพครู กฎหมายที่เกี่ยวข้องกับ</w:t>
      </w:r>
      <w:r>
        <w:tab/>
      </w:r>
      <w:r w:rsidR="00F7452D">
        <w:rPr>
          <w:cs/>
        </w:rPr>
        <w:t>ครูและวิชาชีพครูการวิเคราะห์การเปลี่ยนแปลงของบริบทสังคมและโลกที่มีผลต่อการ</w:t>
      </w:r>
      <w:r>
        <w:tab/>
      </w:r>
      <w:r w:rsidR="00F7452D">
        <w:rPr>
          <w:cs/>
        </w:rPr>
        <w:t>จัดการศึกษาในศตวรรษที่ 21 การจัดการศึกษาเพื่อพัฒนาพลเมืองและชุมชนอย่าง</w:t>
      </w:r>
      <w:r>
        <w:tab/>
      </w:r>
      <w:r w:rsidR="00F7452D">
        <w:rPr>
          <w:cs/>
        </w:rPr>
        <w:t>ยั่งยืนตามแนวคิดของปรัชญาเศรษฐกิจพอเพียง การประยุกต์ใช้แนวคิดปรัชญา</w:t>
      </w:r>
      <w:r>
        <w:tab/>
      </w:r>
      <w:r w:rsidR="00F7452D">
        <w:rPr>
          <w:cs/>
        </w:rPr>
        <w:t>เศรษฐกิจพอเพียง ทฤษฎี และหลักการ ในการจัดการเรียนรู้ให้กับผู้เรียนเพื่อ</w:t>
      </w:r>
      <w:r>
        <w:tab/>
      </w:r>
      <w:r w:rsidR="00F7452D">
        <w:rPr>
          <w:cs/>
        </w:rPr>
        <w:t xml:space="preserve">พัฒนาการเรียนรู้ของผู้เรียน การประกันคุณภาพการศึกษา การจัดการคุณภาพ พัฒนา </w:t>
      </w:r>
      <w:r>
        <w:tab/>
      </w:r>
      <w:r w:rsidR="00F7452D">
        <w:rPr>
          <w:cs/>
        </w:rPr>
        <w:t>และประเมินคุณภาพการจัดกิจกรรมการเรียนรู้ จัดท</w:t>
      </w:r>
      <w:r>
        <w:rPr>
          <w:rFonts w:hint="cs"/>
          <w:cs/>
        </w:rPr>
        <w:t>ำ</w:t>
      </w:r>
      <w:r w:rsidR="00F7452D">
        <w:rPr>
          <w:cs/>
        </w:rPr>
        <w:t>แผนงานและโครงการพัฒนา</w:t>
      </w:r>
      <w:r>
        <w:tab/>
      </w:r>
      <w:r w:rsidR="00F7452D">
        <w:rPr>
          <w:cs/>
        </w:rPr>
        <w:t>สถานศึกษาและชุมชน</w:t>
      </w:r>
      <w:r>
        <w:t xml:space="preserve">( </w:t>
      </w:r>
      <w:r w:rsidR="00F7452D">
        <w:t xml:space="preserve">Educational philosophy, definition, goals, and </w:t>
      </w:r>
      <w:r>
        <w:rPr>
          <w:cs/>
        </w:rPr>
        <w:tab/>
      </w:r>
      <w:r>
        <w:rPr>
          <w:cs/>
        </w:rPr>
        <w:tab/>
      </w:r>
      <w:r w:rsidR="00F7452D">
        <w:t>concept; Thai and oversea</w:t>
      </w:r>
      <w:r>
        <w:rPr>
          <w:rFonts w:hint="cs"/>
          <w:cs/>
        </w:rPr>
        <w:t xml:space="preserve"> </w:t>
      </w:r>
      <w:r w:rsidR="00F7452D">
        <w:t xml:space="preserve">history of educational management; </w:t>
      </w:r>
      <w:r>
        <w:rPr>
          <w:cs/>
        </w:rPr>
        <w:tab/>
      </w:r>
      <w:r>
        <w:rPr>
          <w:cs/>
        </w:rPr>
        <w:tab/>
      </w:r>
      <w:r w:rsidR="00F7452D">
        <w:t>Knowledge of social and world context in both Thai</w:t>
      </w:r>
      <w:r>
        <w:rPr>
          <w:rFonts w:hint="cs"/>
          <w:cs/>
        </w:rPr>
        <w:t xml:space="preserve"> </w:t>
      </w:r>
      <w:r w:rsidR="00F7452D">
        <w:t xml:space="preserve">and oversea affecting </w:t>
      </w:r>
      <w:r>
        <w:rPr>
          <w:cs/>
        </w:rPr>
        <w:tab/>
      </w:r>
      <w:r w:rsidR="00F7452D">
        <w:t xml:space="preserve">to education; concept of sufficiency economy </w:t>
      </w:r>
      <w:r>
        <w:t>philosophy; importance</w:t>
      </w:r>
      <w:r w:rsidR="00F7452D">
        <w:t xml:space="preserve"> of </w:t>
      </w:r>
      <w:r w:rsidR="00F66562">
        <w:tab/>
      </w:r>
      <w:r w:rsidR="00F7452D">
        <w:t xml:space="preserve">teaching profession; good teacher characteristic; standard of </w:t>
      </w:r>
      <w:r>
        <w:t xml:space="preserve">teaching </w:t>
      </w:r>
      <w:r w:rsidR="00F66562">
        <w:tab/>
      </w:r>
      <w:r>
        <w:t>profession</w:t>
      </w:r>
      <w:r w:rsidR="00F7452D">
        <w:t xml:space="preserve">; Values, ideology, teacher spirit; Good governance, honorable, </w:t>
      </w:r>
      <w:r w:rsidR="00F66562">
        <w:tab/>
      </w:r>
      <w:r w:rsidR="00F7452D">
        <w:t xml:space="preserve">moral, </w:t>
      </w:r>
      <w:r>
        <w:t>and ethics</w:t>
      </w:r>
      <w:r w:rsidR="00F7452D">
        <w:t xml:space="preserve"> of teaching profession; laws related to teacher and </w:t>
      </w:r>
      <w:r w:rsidR="00F66562">
        <w:tab/>
      </w:r>
      <w:r w:rsidR="00F7452D">
        <w:t>teaching profession; analysis of</w:t>
      </w:r>
      <w:r>
        <w:rPr>
          <w:rFonts w:hint="cs"/>
          <w:cs/>
        </w:rPr>
        <w:t xml:space="preserve"> </w:t>
      </w:r>
      <w:r w:rsidR="00F7452D">
        <w:t xml:space="preserve">changing in social and world context </w:t>
      </w:r>
      <w:r w:rsidR="00F66562">
        <w:tab/>
      </w:r>
      <w:r w:rsidR="00F7452D">
        <w:t xml:space="preserve">affecting educational management in the </w:t>
      </w:r>
      <w:r w:rsidR="00F7452D">
        <w:rPr>
          <w:cs/>
        </w:rPr>
        <w:t>21</w:t>
      </w:r>
      <w:proofErr w:type="spellStart"/>
      <w:r w:rsidR="00F7452D" w:rsidRPr="00D631D8">
        <w:rPr>
          <w:vertAlign w:val="superscript"/>
        </w:rPr>
        <w:t>st</w:t>
      </w:r>
      <w:proofErr w:type="spellEnd"/>
      <w:r>
        <w:rPr>
          <w:rFonts w:hint="cs"/>
          <w:cs/>
        </w:rPr>
        <w:t xml:space="preserve"> </w:t>
      </w:r>
      <w:r w:rsidR="00F7452D">
        <w:t xml:space="preserve">century; educational </w:t>
      </w:r>
      <w:r w:rsidR="00F66562">
        <w:tab/>
      </w:r>
      <w:r w:rsidR="00F7452D">
        <w:t>management for citizen and community development following</w:t>
      </w:r>
      <w:r>
        <w:rPr>
          <w:rFonts w:hint="cs"/>
          <w:cs/>
        </w:rPr>
        <w:t xml:space="preserve"> </w:t>
      </w:r>
      <w:r w:rsidR="00F66562">
        <w:tab/>
      </w:r>
      <w:r w:rsidR="00F7452D">
        <w:t xml:space="preserve">sufficiency economy philosophy; applying concept of sufficiency </w:t>
      </w:r>
      <w:r w:rsidR="00F66562">
        <w:tab/>
      </w:r>
      <w:r w:rsidR="00F7452D">
        <w:t>economy philosophy,</w:t>
      </w:r>
      <w:r>
        <w:rPr>
          <w:rFonts w:hint="cs"/>
          <w:cs/>
        </w:rPr>
        <w:t xml:space="preserve"> </w:t>
      </w:r>
      <w:r w:rsidR="00F7452D">
        <w:t xml:space="preserve">theories and principles of learning management for </w:t>
      </w:r>
      <w:r w:rsidR="00F66562">
        <w:tab/>
      </w:r>
      <w:r w:rsidR="00F7452D">
        <w:t>learning development of learner;</w:t>
      </w:r>
      <w:r>
        <w:rPr>
          <w:rFonts w:hint="cs"/>
          <w:cs/>
        </w:rPr>
        <w:t xml:space="preserve"> </w:t>
      </w:r>
      <w:r w:rsidR="00F7452D">
        <w:t xml:space="preserve">educational assurance, quality </w:t>
      </w:r>
      <w:r w:rsidR="00F66562">
        <w:tab/>
      </w:r>
      <w:r w:rsidR="00F7452D">
        <w:t>management, development, and quality evaluation of</w:t>
      </w:r>
      <w:r>
        <w:rPr>
          <w:rFonts w:hint="cs"/>
          <w:cs/>
        </w:rPr>
        <w:t xml:space="preserve"> </w:t>
      </w:r>
      <w:r w:rsidR="00F7452D">
        <w:t xml:space="preserve">learning activity; </w:t>
      </w:r>
      <w:r w:rsidR="00F66562">
        <w:tab/>
      </w:r>
      <w:r w:rsidR="00F7452D">
        <w:t>creation of plan and project for school and community development.</w:t>
      </w:r>
      <w:r>
        <w:t>)</w:t>
      </w:r>
    </w:p>
    <w:p w14:paraId="44CFCDC7" w14:textId="77777777" w:rsidR="00F7452D" w:rsidRDefault="00F7452D" w:rsidP="00F7452D"/>
    <w:p w14:paraId="3DFD313D" w14:textId="625C5605" w:rsidR="00F7452D" w:rsidRDefault="00F7452D" w:rsidP="00D8493E">
      <w:pPr>
        <w:pStyle w:val="Heading4"/>
      </w:pPr>
      <w:r>
        <w:rPr>
          <w:cs/>
        </w:rPr>
        <w:lastRenderedPageBreak/>
        <w:t>020013222 จิตวิทยาส</w:t>
      </w:r>
      <w:r w:rsidR="00F66562">
        <w:rPr>
          <w:rFonts w:hint="cs"/>
          <w:cs/>
        </w:rPr>
        <w:t>ำ</w:t>
      </w:r>
      <w:r>
        <w:rPr>
          <w:cs/>
        </w:rPr>
        <w:t>หรับครู</w:t>
      </w:r>
      <w:r w:rsidR="00F66562">
        <w:rPr>
          <w:cs/>
        </w:rPr>
        <w:t>(</w:t>
      </w:r>
      <w:r w:rsidR="00F66562">
        <w:t>Education Psychology for Teacher)</w:t>
      </w:r>
      <w:r>
        <w:rPr>
          <w:cs/>
        </w:rPr>
        <w:t xml:space="preserve"> </w:t>
      </w:r>
      <w:r w:rsidR="00F66562">
        <w:rPr>
          <w:cs/>
        </w:rPr>
        <w:br/>
      </w:r>
      <w:r w:rsidR="00F66562">
        <w:rPr>
          <w:cs/>
        </w:rPr>
        <w:tab/>
      </w:r>
      <w:r w:rsidR="00F66562">
        <w:rPr>
          <w:cs/>
        </w:rPr>
        <w:tab/>
      </w:r>
      <w:r w:rsidR="00F66562">
        <w:rPr>
          <w:rFonts w:hint="cs"/>
          <w:cs/>
        </w:rPr>
        <w:t xml:space="preserve">หน่วยกิต </w:t>
      </w:r>
      <w:r>
        <w:rPr>
          <w:cs/>
        </w:rPr>
        <w:t>3(3-0-6)</w:t>
      </w:r>
    </w:p>
    <w:p w14:paraId="5F34DF78" w14:textId="3A31D75A" w:rsidR="00F7452D" w:rsidRDefault="00F7452D" w:rsidP="00D8493E">
      <w:pPr>
        <w:pStyle w:val="Heading5"/>
      </w:pPr>
      <w:r>
        <w:rPr>
          <w:cs/>
        </w:rPr>
        <w:t>วิชาบังคับก่อน</w:t>
      </w:r>
      <w:r w:rsidR="00015CF1" w:rsidRPr="00015CF1">
        <w:t xml:space="preserve"> </w:t>
      </w:r>
      <w:r w:rsidR="00F66562">
        <w:t>(</w:t>
      </w:r>
      <w:r w:rsidR="00015CF1">
        <w:t>Prerequisite</w:t>
      </w:r>
      <w:r w:rsidR="00F66562">
        <w:t>)</w:t>
      </w:r>
      <w:r>
        <w:rPr>
          <w:cs/>
        </w:rPr>
        <w:t xml:space="preserve">  </w:t>
      </w:r>
    </w:p>
    <w:p w14:paraId="0A6DF356" w14:textId="74CB6674" w:rsidR="00F7452D" w:rsidRDefault="00F7452D" w:rsidP="00D8493E">
      <w:pPr>
        <w:pStyle w:val="Heading6"/>
      </w:pPr>
      <w:r>
        <w:t xml:space="preserve"> </w:t>
      </w:r>
      <w:r w:rsidR="00015CF1">
        <w:rPr>
          <w:cs/>
        </w:rPr>
        <w:t>ไม่มี</w:t>
      </w:r>
      <w:r w:rsidR="00015CF1">
        <w:t>(None)</w:t>
      </w:r>
    </w:p>
    <w:p w14:paraId="6034D2FB" w14:textId="62B22E7A" w:rsidR="00F7452D" w:rsidRDefault="00072CAD" w:rsidP="007140EB">
      <w:pPr>
        <w:pStyle w:val="Heading5"/>
      </w:pPr>
      <w:r w:rsidRPr="00072CAD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จิตวิทยาพื้นฐานและจิตวิทยาพัฒนาการของมนุษย์ </w:t>
      </w:r>
      <w:r w:rsidR="005E4FDA">
        <w:rPr>
          <w:cs/>
        </w:rPr>
        <w:tab/>
      </w:r>
      <w:r w:rsidR="00F7452D">
        <w:rPr>
          <w:cs/>
        </w:rPr>
        <w:t>ความแตกต่างระหว่างบุคคล</w:t>
      </w:r>
      <w:r w:rsidR="00C14241">
        <w:rPr>
          <w:rFonts w:hint="cs"/>
          <w:cs/>
        </w:rPr>
        <w:t xml:space="preserve"> </w:t>
      </w:r>
      <w:r w:rsidR="00F7452D">
        <w:rPr>
          <w:cs/>
        </w:rPr>
        <w:t>การพัฒนาบุคลิกภาพ จิตวิทยาการเรียนรู้และจิตวิทยา</w:t>
      </w:r>
      <w:r w:rsidR="005E4FDA">
        <w:rPr>
          <w:cs/>
        </w:rPr>
        <w:tab/>
      </w:r>
      <w:r w:rsidR="00F7452D">
        <w:rPr>
          <w:cs/>
        </w:rPr>
        <w:t>การศึกษา จิตวิทยาพัฒนาการรูปแบบพื้นฐานของการเรียนรู้ หลักการเรียนรู้ การถ่าย</w:t>
      </w:r>
      <w:r w:rsidR="005E4FDA">
        <w:rPr>
          <w:cs/>
        </w:rPr>
        <w:tab/>
      </w:r>
      <w:r w:rsidR="00F7452D">
        <w:rPr>
          <w:cs/>
        </w:rPr>
        <w:t>โอนความรู้ วัฒนธรรมองค์กรกับการเรียนรู้ ภูมิปัญญากับการเรียนรู้ ความเข้าใจ</w:t>
      </w:r>
      <w:r w:rsidR="005E4FDA">
        <w:rPr>
          <w:cs/>
        </w:rPr>
        <w:tab/>
      </w:r>
      <w:r w:rsidR="005E4FDA">
        <w:rPr>
          <w:cs/>
        </w:rPr>
        <w:tab/>
      </w:r>
      <w:r w:rsidR="00F7452D">
        <w:rPr>
          <w:cs/>
        </w:rPr>
        <w:t>ธรรมชาติของผู้เรียน การประยุกต์แนวคิดด้านจิตวิทยาเพื่อวางแผนและออกแบบการ</w:t>
      </w:r>
      <w:r w:rsidR="005E4FDA">
        <w:rPr>
          <w:cs/>
        </w:rPr>
        <w:tab/>
      </w:r>
      <w:r w:rsidR="00F7452D">
        <w:rPr>
          <w:cs/>
        </w:rPr>
        <w:t>เรียนรู้ จิตวิทยาการแนะแนวและจิตวิทยาให้ค</w:t>
      </w:r>
      <w:r w:rsidR="00E440BF">
        <w:rPr>
          <w:rFonts w:hint="cs"/>
          <w:cs/>
        </w:rPr>
        <w:t>ำ</w:t>
      </w:r>
      <w:r w:rsidR="00F7452D">
        <w:rPr>
          <w:cs/>
        </w:rPr>
        <w:t>ปรึกษา การให้ค</w:t>
      </w:r>
      <w:r w:rsidR="00001269">
        <w:rPr>
          <w:rFonts w:hint="cs"/>
          <w:cs/>
        </w:rPr>
        <w:t>ำ</w:t>
      </w:r>
      <w:r w:rsidR="00F7452D">
        <w:rPr>
          <w:cs/>
        </w:rPr>
        <w:t>แนะน</w:t>
      </w:r>
      <w:r w:rsidR="00001269">
        <w:rPr>
          <w:rFonts w:hint="cs"/>
          <w:cs/>
        </w:rPr>
        <w:t>ำ</w:t>
      </w:r>
      <w:r w:rsidR="00F7452D">
        <w:rPr>
          <w:cs/>
        </w:rPr>
        <w:t xml:space="preserve">ช่วยเหลือ </w:t>
      </w:r>
      <w:r w:rsidR="005E4FDA">
        <w:rPr>
          <w:cs/>
        </w:rPr>
        <w:tab/>
      </w:r>
      <w:r w:rsidR="00F7452D">
        <w:rPr>
          <w:cs/>
        </w:rPr>
        <w:t>แก้ปัญหาผู้เรียนให้มีคุณภาพชีวิตที่ดีขึ้น การใช้จิตวิทยาเพื่อความเข้าใจ ช่วยเหลือ เอา</w:t>
      </w:r>
      <w:r w:rsidR="005E4FDA">
        <w:rPr>
          <w:cs/>
        </w:rPr>
        <w:tab/>
      </w:r>
      <w:r w:rsidR="00F7452D">
        <w:rPr>
          <w:cs/>
        </w:rPr>
        <w:t>ใจใส่และสนับสนุนการเรียนรู้ของผู้เรียนให้เต็มตามศักยภาพตามความแตกต่างของแต่</w:t>
      </w:r>
      <w:r w:rsidR="005E4FDA">
        <w:rPr>
          <w:cs/>
        </w:rPr>
        <w:tab/>
      </w:r>
      <w:r w:rsidR="00F7452D">
        <w:rPr>
          <w:cs/>
        </w:rPr>
        <w:t>ละบุคคล โดยใช้กรณีศึกษาการให้ค</w:t>
      </w:r>
      <w:r w:rsidR="005E4FDA">
        <w:rPr>
          <w:rFonts w:hint="cs"/>
          <w:cs/>
        </w:rPr>
        <w:t>ำ</w:t>
      </w:r>
      <w:r w:rsidR="00F7452D">
        <w:rPr>
          <w:cs/>
        </w:rPr>
        <w:t>ปรึกษา และหลักการสร้างความสัมพันธ์กับ</w:t>
      </w:r>
      <w:r w:rsidR="005E4FDA">
        <w:rPr>
          <w:cs/>
        </w:rPr>
        <w:tab/>
      </w:r>
      <w:r w:rsidR="00F7452D">
        <w:rPr>
          <w:cs/>
        </w:rPr>
        <w:t>ผู้ปกครองและชุมชน</w:t>
      </w:r>
      <w:r w:rsidR="005E4FDA">
        <w:t xml:space="preserve">( </w:t>
      </w:r>
      <w:r w:rsidR="00F7452D">
        <w:t xml:space="preserve">Fundamental psychology and human developmental </w:t>
      </w:r>
      <w:r w:rsidR="00454AF1">
        <w:tab/>
      </w:r>
      <w:r w:rsidR="005E4FDA">
        <w:t>psychology; individualization</w:t>
      </w:r>
      <w:r w:rsidR="00F7452D">
        <w:t xml:space="preserve">, personal development, learning </w:t>
      </w:r>
      <w:r w:rsidR="00454AF1">
        <w:tab/>
      </w:r>
      <w:r w:rsidR="00454AF1">
        <w:tab/>
      </w:r>
      <w:r w:rsidR="00F7452D">
        <w:t>psychology, and educational</w:t>
      </w:r>
      <w:r w:rsidR="00454AF1">
        <w:t xml:space="preserve"> </w:t>
      </w:r>
      <w:r w:rsidR="00F7452D">
        <w:t xml:space="preserve">psychology; developmental psychology of </w:t>
      </w:r>
      <w:r w:rsidR="00454AF1">
        <w:tab/>
      </w:r>
      <w:r w:rsidR="00F7452D">
        <w:t>basic learning model, principles of learning,</w:t>
      </w:r>
      <w:r w:rsidR="00454AF1">
        <w:t xml:space="preserve"> </w:t>
      </w:r>
      <w:r w:rsidR="00F7452D">
        <w:t xml:space="preserve">knowledge transfer, </w:t>
      </w:r>
      <w:r w:rsidR="005E5CE4">
        <w:tab/>
      </w:r>
      <w:r w:rsidR="00F7452D">
        <w:t>organization culture and learning, wisdom and learning;</w:t>
      </w:r>
      <w:r w:rsidR="007140EB">
        <w:t xml:space="preserve"> </w:t>
      </w:r>
      <w:r w:rsidR="00F7452D">
        <w:t xml:space="preserve">understanding </w:t>
      </w:r>
      <w:r w:rsidR="005E5CE4">
        <w:tab/>
      </w:r>
      <w:r w:rsidR="00F7452D">
        <w:t>nature of learner, application of psychological concept for planning and</w:t>
      </w:r>
      <w:r w:rsidR="007140EB">
        <w:t xml:space="preserve"> </w:t>
      </w:r>
      <w:r w:rsidR="005E5CE4">
        <w:tab/>
      </w:r>
      <w:r w:rsidR="00F7452D">
        <w:t xml:space="preserve">learning design; guidance and counsel psychology, recommendation, </w:t>
      </w:r>
      <w:r w:rsidR="005E5CE4">
        <w:tab/>
      </w:r>
      <w:r w:rsidR="00F7452D">
        <w:t>problem-solving for</w:t>
      </w:r>
      <w:r w:rsidR="007140EB">
        <w:t xml:space="preserve"> </w:t>
      </w:r>
      <w:r w:rsidR="00F7452D">
        <w:t xml:space="preserve">improving quality of life; psychology for </w:t>
      </w:r>
      <w:r w:rsidR="005E5CE4">
        <w:tab/>
      </w:r>
      <w:r w:rsidR="00F7452D">
        <w:t>understanding, helping, minding, and supporting</w:t>
      </w:r>
      <w:r w:rsidR="007140EB">
        <w:t xml:space="preserve"> </w:t>
      </w:r>
      <w:r w:rsidR="00F7452D">
        <w:t xml:space="preserve">learner; Case studies in </w:t>
      </w:r>
      <w:r w:rsidR="005E5CE4">
        <w:tab/>
      </w:r>
      <w:r w:rsidR="00F7452D">
        <w:t>recommendations and principles of corroboration with learner’s</w:t>
      </w:r>
      <w:r w:rsidR="007140EB">
        <w:t xml:space="preserve"> </w:t>
      </w:r>
      <w:r w:rsidR="00F7452D">
        <w:t xml:space="preserve">parent </w:t>
      </w:r>
      <w:r w:rsidR="005E5CE4">
        <w:tab/>
      </w:r>
      <w:r w:rsidR="00F7452D">
        <w:t>and community.</w:t>
      </w:r>
      <w:r w:rsidR="005E4FDA">
        <w:t>)</w:t>
      </w:r>
    </w:p>
    <w:p w14:paraId="4807DA0B" w14:textId="77777777" w:rsidR="004916C1" w:rsidRDefault="004916C1" w:rsidP="004916C1"/>
    <w:p w14:paraId="182A7C1D" w14:textId="77777777" w:rsidR="004916C1" w:rsidRDefault="004916C1" w:rsidP="004916C1"/>
    <w:p w14:paraId="53A5F47C" w14:textId="77777777" w:rsidR="004916C1" w:rsidRDefault="004916C1" w:rsidP="004916C1"/>
    <w:p w14:paraId="5F0518A2" w14:textId="77777777" w:rsidR="004916C1" w:rsidRPr="004916C1" w:rsidRDefault="004916C1" w:rsidP="004916C1"/>
    <w:p w14:paraId="658ED913" w14:textId="672BD87F" w:rsidR="00F7452D" w:rsidRDefault="00F7452D" w:rsidP="00765D64">
      <w:pPr>
        <w:pStyle w:val="Heading4"/>
      </w:pPr>
      <w:r>
        <w:rPr>
          <w:cs/>
        </w:rPr>
        <w:lastRenderedPageBreak/>
        <w:t xml:space="preserve">020013223 วิทยาการจัดการเรียนรู้และการจัดการชั้นเรียน </w:t>
      </w:r>
      <w:r w:rsidR="00AD231D">
        <w:rPr>
          <w:cs/>
        </w:rPr>
        <w:t>(</w:t>
      </w:r>
      <w:r w:rsidR="00AD231D">
        <w:t xml:space="preserve">Instructional Science and </w:t>
      </w:r>
      <w:r w:rsidR="00765D64">
        <w:rPr>
          <w:cs/>
        </w:rPr>
        <w:tab/>
      </w:r>
      <w:r w:rsidR="00765D64">
        <w:rPr>
          <w:cs/>
        </w:rPr>
        <w:tab/>
      </w:r>
      <w:r w:rsidR="00AD231D">
        <w:t>Classroom Management)</w:t>
      </w:r>
      <w:r w:rsidR="00AD231D">
        <w:rPr>
          <w:rFonts w:hint="cs"/>
          <w:cs/>
        </w:rPr>
        <w:t xml:space="preserve"> หน่วยกิต </w:t>
      </w:r>
      <w:r>
        <w:rPr>
          <w:cs/>
        </w:rPr>
        <w:t>3(2-2-5)</w:t>
      </w:r>
    </w:p>
    <w:p w14:paraId="6E87DDC9" w14:textId="77777777" w:rsidR="004916C1" w:rsidRDefault="004916C1" w:rsidP="004916C1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42A8B57" w14:textId="368C827F" w:rsidR="00F7452D" w:rsidRDefault="004916C1" w:rsidP="004916C1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B520ECB" w14:textId="16C86806" w:rsidR="00F7452D" w:rsidRDefault="004916C1" w:rsidP="006B4A2C">
      <w:pPr>
        <w:pStyle w:val="Heading5"/>
      </w:pPr>
      <w:r w:rsidRPr="004916C1">
        <w:rPr>
          <w:cs/>
        </w:rPr>
        <w:t>คำอธิบายรายวิชา เรียนเกี่ยวกับ</w:t>
      </w:r>
      <w:r w:rsidR="00F7452D">
        <w:rPr>
          <w:cs/>
        </w:rPr>
        <w:t>ทฤษฎีการเรียนรู้และหลักการสอน การสอนวิชา</w:t>
      </w:r>
      <w:r>
        <w:rPr>
          <w:cs/>
        </w:rPr>
        <w:tab/>
      </w:r>
      <w:r>
        <w:rPr>
          <w:cs/>
        </w:rPr>
        <w:tab/>
      </w:r>
      <w:r w:rsidR="00F7452D">
        <w:rPr>
          <w:cs/>
        </w:rPr>
        <w:t>ทฤษฎีและปฏิบัติ การจัดการเรียนรู้ และสิ่งแวดล้อมเพื่อการเรียนรู้ กระบวนการ</w:t>
      </w:r>
      <w:r>
        <w:rPr>
          <w:cs/>
        </w:rPr>
        <w:tab/>
      </w:r>
      <w:r>
        <w:rPr>
          <w:cs/>
        </w:rPr>
        <w:tab/>
      </w:r>
      <w:r w:rsidR="00F7452D">
        <w:rPr>
          <w:cs/>
        </w:rPr>
        <w:t>เรียนรู้และขั้นตอนการสอน การน</w:t>
      </w:r>
      <w:r w:rsidR="0039751F">
        <w:rPr>
          <w:rFonts w:hint="cs"/>
          <w:cs/>
        </w:rPr>
        <w:t>ำ</w:t>
      </w:r>
      <w:r w:rsidR="00F7452D">
        <w:rPr>
          <w:cs/>
        </w:rPr>
        <w:t>เข้าสู่บทเรียน การให้เนื้อหา การประยุกต์ใช้และ</w:t>
      </w:r>
      <w:r>
        <w:rPr>
          <w:cs/>
        </w:rPr>
        <w:tab/>
      </w:r>
      <w:r w:rsidR="00F7452D">
        <w:rPr>
          <w:cs/>
        </w:rPr>
        <w:t>การประเมินความก้าวหน้าของการเรียนรู้ ศาสตร์การสอนรูปแบบการเรียนรู้ใน</w:t>
      </w:r>
      <w:r>
        <w:rPr>
          <w:cs/>
        </w:rPr>
        <w:tab/>
      </w:r>
      <w:r w:rsidR="00F7452D">
        <w:rPr>
          <w:cs/>
        </w:rPr>
        <w:t>ศตวรรษที่ 21</w:t>
      </w:r>
      <w:r w:rsidR="0039751F">
        <w:rPr>
          <w:rFonts w:hint="cs"/>
          <w:cs/>
        </w:rPr>
        <w:t xml:space="preserve"> </w:t>
      </w:r>
      <w:r w:rsidR="00F7452D">
        <w:rPr>
          <w:cs/>
        </w:rPr>
        <w:t>เพื่อให้ผู้เรียนรู้จักคิดวิเคราะห์ คิดสร้างสรรค์และแก้ปัญหาได้ การสร้าง</w:t>
      </w:r>
      <w:r>
        <w:rPr>
          <w:cs/>
        </w:rPr>
        <w:tab/>
      </w:r>
      <w:r w:rsidR="00F7452D">
        <w:rPr>
          <w:cs/>
        </w:rPr>
        <w:t>บรรยากาศการเรียนรู้ การบริหารจัดการชั้นเรียนให้ผู้เรียนเกิดการเรียนรู้ การพัฒนา</w:t>
      </w:r>
      <w:r>
        <w:rPr>
          <w:cs/>
        </w:rPr>
        <w:tab/>
      </w:r>
      <w:r w:rsidR="00F7452D">
        <w:rPr>
          <w:cs/>
        </w:rPr>
        <w:t>ศูนย์การเรียนในสถานศึกษา ความรอบรู้ในเนื้อหาวิชาเอกที่สอนและการบูรณากา</w:t>
      </w:r>
      <w:r w:rsidR="006B4A2C">
        <w:rPr>
          <w:rFonts w:hint="cs"/>
          <w:cs/>
        </w:rPr>
        <w:t>ร</w:t>
      </w:r>
      <w:r w:rsidR="006B4A2C">
        <w:rPr>
          <w:cs/>
        </w:rPr>
        <w:tab/>
      </w:r>
      <w:r w:rsidR="00F7452D">
        <w:rPr>
          <w:cs/>
        </w:rPr>
        <w:t>องค์ความรู้ในวิชาเอกส</w:t>
      </w:r>
      <w:r w:rsidR="0039751F">
        <w:rPr>
          <w:rFonts w:hint="cs"/>
          <w:cs/>
        </w:rPr>
        <w:t>ำ</w:t>
      </w:r>
      <w:r w:rsidR="00F7452D">
        <w:rPr>
          <w:cs/>
        </w:rPr>
        <w:t>หรับการเรียนการสอน การจัดท</w:t>
      </w:r>
      <w:r w:rsidR="0039751F">
        <w:rPr>
          <w:rFonts w:hint="cs"/>
          <w:cs/>
        </w:rPr>
        <w:t>ำ</w:t>
      </w:r>
      <w:r w:rsidR="00F7452D">
        <w:rPr>
          <w:cs/>
        </w:rPr>
        <w:t>แผนการเรียนรู้ในเนื้อหา</w:t>
      </w:r>
      <w:r w:rsidR="002B4A89">
        <w:rPr>
          <w:rFonts w:hint="cs"/>
          <w:cs/>
        </w:rPr>
        <w:t xml:space="preserve">   </w:t>
      </w:r>
      <w:r w:rsidR="006B4A2C">
        <w:rPr>
          <w:cs/>
        </w:rPr>
        <w:tab/>
      </w:r>
      <w:r w:rsidR="00F7452D">
        <w:rPr>
          <w:cs/>
        </w:rPr>
        <w:t>วิชาเอก และน</w:t>
      </w:r>
      <w:r w:rsidR="00594973">
        <w:rPr>
          <w:rFonts w:hint="cs"/>
          <w:cs/>
        </w:rPr>
        <w:t>ำ</w:t>
      </w:r>
      <w:r w:rsidR="00F7452D">
        <w:rPr>
          <w:cs/>
        </w:rPr>
        <w:t>แผนการเรียนรู้ไปสู่การปฏิบัติให้เกิดผลจริงได้อย่างเหมาะสมกับผู้เรียน</w:t>
      </w:r>
      <w:r w:rsidR="002B4A89">
        <w:rPr>
          <w:cs/>
        </w:rPr>
        <w:tab/>
      </w:r>
      <w:r w:rsidR="00F7452D">
        <w:rPr>
          <w:cs/>
        </w:rPr>
        <w:t>เพื่</w:t>
      </w:r>
      <w:r w:rsidR="002B4A89">
        <w:rPr>
          <w:rFonts w:hint="cs"/>
          <w:cs/>
        </w:rPr>
        <w:t>อ</w:t>
      </w:r>
      <w:r w:rsidR="00F7452D">
        <w:rPr>
          <w:cs/>
        </w:rPr>
        <w:t>พัฒนาผู้เรียนให้มีปัญญารู้คิดและมีความเป็นนวัตกร</w:t>
      </w:r>
      <w:r w:rsidR="00594973">
        <w:rPr>
          <w:rFonts w:hint="cs"/>
          <w:cs/>
        </w:rPr>
        <w:t>รม</w:t>
      </w:r>
      <w:r w:rsidR="002B4A89">
        <w:t>(</w:t>
      </w:r>
      <w:r w:rsidR="00F7452D">
        <w:t xml:space="preserve">Learning theory and </w:t>
      </w:r>
      <w:r w:rsidR="006B4A2C">
        <w:rPr>
          <w:cs/>
        </w:rPr>
        <w:tab/>
      </w:r>
      <w:r w:rsidR="00F7452D">
        <w:t>teaching principles; teaching in theory and practice; learning</w:t>
      </w:r>
      <w:r w:rsidR="006B4A2C">
        <w:rPr>
          <w:rFonts w:hint="cs"/>
          <w:cs/>
        </w:rPr>
        <w:t xml:space="preserve"> </w:t>
      </w:r>
      <w:r w:rsidR="00F7452D">
        <w:t xml:space="preserve">management </w:t>
      </w:r>
      <w:r w:rsidR="006B4A2C">
        <w:rPr>
          <w:cs/>
        </w:rPr>
        <w:tab/>
      </w:r>
      <w:r w:rsidR="00F7452D">
        <w:t>and environment for learning; learning process and teaching sequence,</w:t>
      </w:r>
      <w:r w:rsidR="006B4A2C">
        <w:rPr>
          <w:rFonts w:hint="cs"/>
          <w:cs/>
        </w:rPr>
        <w:t xml:space="preserve"> </w:t>
      </w:r>
      <w:r w:rsidR="006B4A2C">
        <w:rPr>
          <w:cs/>
        </w:rPr>
        <w:tab/>
      </w:r>
      <w:r w:rsidR="00F7452D">
        <w:t xml:space="preserve">motivation, information, application, and progress evaluation of learning </w:t>
      </w:r>
      <w:r w:rsidR="006B4A2C">
        <w:rPr>
          <w:cs/>
        </w:rPr>
        <w:tab/>
      </w:r>
      <w:r w:rsidR="00F7452D">
        <w:t>achievement; teaching</w:t>
      </w:r>
      <w:r w:rsidR="006B4A2C">
        <w:rPr>
          <w:rFonts w:hint="cs"/>
          <w:cs/>
        </w:rPr>
        <w:t xml:space="preserve"> </w:t>
      </w:r>
      <w:r w:rsidR="00F7452D">
        <w:t xml:space="preserve">science of learning models in the </w:t>
      </w:r>
      <w:r w:rsidR="00F7452D">
        <w:rPr>
          <w:cs/>
        </w:rPr>
        <w:t>21</w:t>
      </w:r>
      <w:proofErr w:type="spellStart"/>
      <w:r w:rsidR="00F7452D">
        <w:t>st</w:t>
      </w:r>
      <w:proofErr w:type="spellEnd"/>
      <w:r w:rsidR="00F7452D">
        <w:t xml:space="preserve"> century for </w:t>
      </w:r>
      <w:r w:rsidR="006B4A2C">
        <w:rPr>
          <w:cs/>
        </w:rPr>
        <w:tab/>
      </w:r>
      <w:r w:rsidR="00F7452D">
        <w:t xml:space="preserve">analytical and creative thinking </w:t>
      </w:r>
      <w:r w:rsidR="006B4A2C">
        <w:t>including problem</w:t>
      </w:r>
      <w:r w:rsidR="00F7452D">
        <w:t xml:space="preserve">-solving ability; creation </w:t>
      </w:r>
      <w:r w:rsidR="006B4A2C">
        <w:rPr>
          <w:cs/>
        </w:rPr>
        <w:tab/>
      </w:r>
      <w:r w:rsidR="00F7452D">
        <w:t>of a learning environment; classroom management for learning</w:t>
      </w:r>
      <w:r w:rsidR="006B4A2C">
        <w:rPr>
          <w:rFonts w:hint="cs"/>
          <w:cs/>
        </w:rPr>
        <w:t xml:space="preserve"> </w:t>
      </w:r>
      <w:r w:rsidR="006B4A2C">
        <w:rPr>
          <w:cs/>
        </w:rPr>
        <w:tab/>
      </w:r>
      <w:r w:rsidR="00F7452D">
        <w:t xml:space="preserve">achievement; learning center development in school; competence in the </w:t>
      </w:r>
      <w:r w:rsidR="006B4A2C">
        <w:rPr>
          <w:cs/>
        </w:rPr>
        <w:tab/>
      </w:r>
      <w:r w:rsidR="00F7452D">
        <w:t>major subject and</w:t>
      </w:r>
      <w:r w:rsidR="006B4A2C">
        <w:rPr>
          <w:rFonts w:hint="cs"/>
          <w:cs/>
        </w:rPr>
        <w:t xml:space="preserve"> </w:t>
      </w:r>
      <w:r w:rsidR="00F7452D">
        <w:t xml:space="preserve">integration of knowledge in the major subject for </w:t>
      </w:r>
      <w:r w:rsidR="006B4A2C">
        <w:rPr>
          <w:cs/>
        </w:rPr>
        <w:tab/>
      </w:r>
      <w:r w:rsidR="00F7452D">
        <w:t>teaching and learning; lesson plan in major</w:t>
      </w:r>
      <w:r w:rsidR="006B4A2C">
        <w:rPr>
          <w:rFonts w:hint="cs"/>
          <w:cs/>
        </w:rPr>
        <w:t xml:space="preserve"> </w:t>
      </w:r>
      <w:r w:rsidR="00F7452D">
        <w:t xml:space="preserve">subject and usage of lesson </w:t>
      </w:r>
      <w:r w:rsidR="006B4A2C">
        <w:rPr>
          <w:cs/>
        </w:rPr>
        <w:tab/>
      </w:r>
      <w:r w:rsidR="00F7452D">
        <w:t>plan in practice with learner for development of learners having</w:t>
      </w:r>
      <w:r w:rsidR="006B4A2C">
        <w:rPr>
          <w:rFonts w:hint="cs"/>
          <w:cs/>
        </w:rPr>
        <w:t xml:space="preserve"> </w:t>
      </w:r>
      <w:r w:rsidR="006B4A2C">
        <w:rPr>
          <w:cs/>
        </w:rPr>
        <w:tab/>
      </w:r>
      <w:r w:rsidR="00F7452D">
        <w:t>intelligence and being innovator.</w:t>
      </w:r>
      <w:r w:rsidR="006B4A2C">
        <w:t>)</w:t>
      </w:r>
    </w:p>
    <w:p w14:paraId="0D355090" w14:textId="77777777" w:rsidR="00AF6B06" w:rsidRPr="00AF6B06" w:rsidRDefault="00AF6B06" w:rsidP="00AF6B06"/>
    <w:p w14:paraId="560E4F39" w14:textId="0378085C" w:rsidR="00F7452D" w:rsidRDefault="00F7452D" w:rsidP="000809C8">
      <w:pPr>
        <w:pStyle w:val="Heading4"/>
      </w:pPr>
      <w:r>
        <w:rPr>
          <w:cs/>
        </w:rPr>
        <w:lastRenderedPageBreak/>
        <w:t xml:space="preserve">020013224 นวัตกรรมและเทคโนโลยีสารสนเทศเพื่อการจัดการเรียนรู้ </w:t>
      </w:r>
      <w:r w:rsidR="000809C8">
        <w:rPr>
          <w:cs/>
        </w:rPr>
        <w:t>(</w:t>
      </w:r>
      <w:r w:rsidR="000809C8">
        <w:t xml:space="preserve">Innovation and </w:t>
      </w:r>
      <w:r w:rsidR="000809C8">
        <w:rPr>
          <w:cs/>
        </w:rPr>
        <w:tab/>
      </w:r>
      <w:r w:rsidR="000809C8">
        <w:rPr>
          <w:cs/>
        </w:rPr>
        <w:tab/>
      </w:r>
      <w:r w:rsidR="000809C8">
        <w:t>Information Technology for Learning Management)</w:t>
      </w:r>
      <w:r w:rsidR="000809C8">
        <w:rPr>
          <w:rFonts w:hint="cs"/>
          <w:cs/>
        </w:rPr>
        <w:t xml:space="preserve"> หน่วยกิต </w:t>
      </w:r>
      <w:r>
        <w:rPr>
          <w:cs/>
        </w:rPr>
        <w:t>3(2-2-5)</w:t>
      </w:r>
    </w:p>
    <w:p w14:paraId="73F94796" w14:textId="77777777" w:rsidR="004D0A32" w:rsidRDefault="004D0A32" w:rsidP="001A720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E86271D" w14:textId="77777777" w:rsidR="004D0A32" w:rsidRDefault="004D0A32" w:rsidP="001A7202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47F5CDFE" w14:textId="08CCC2C2" w:rsidR="00F7452D" w:rsidRDefault="001A7202" w:rsidP="00846554">
      <w:pPr>
        <w:pStyle w:val="Heading5"/>
      </w:pPr>
      <w:r w:rsidRPr="001A7202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ทฤษฎีการสื่อสาร ความหมาย ความส าคัญ หลักการ </w:t>
      </w:r>
      <w:r>
        <w:rPr>
          <w:cs/>
        </w:rPr>
        <w:tab/>
      </w:r>
      <w:r w:rsidR="00F7452D">
        <w:rPr>
          <w:cs/>
        </w:rPr>
        <w:t>แนวคิด การออกแบบ การประยุกต์ใช้และการประเมินสื่อ นวัตกรรม เทคโนโลยี</w:t>
      </w:r>
      <w:r>
        <w:rPr>
          <w:cs/>
        </w:rPr>
        <w:tab/>
      </w:r>
      <w:r w:rsidR="00F7452D">
        <w:rPr>
          <w:cs/>
        </w:rPr>
        <w:t>สารสนเทศและเทคโนโลยีดิจิทัลเพื่อการเรียนรู้ การใช้เทคโนโลยีสารสนเทศเพื่อการ</w:t>
      </w:r>
      <w:r w:rsidR="00AF6B06">
        <w:rPr>
          <w:cs/>
        </w:rPr>
        <w:tab/>
      </w:r>
      <w:r w:rsidR="00F7452D">
        <w:rPr>
          <w:cs/>
        </w:rPr>
        <w:t>สื่อสาร การแสวงหาแหล่งเรียนรู้ที่หลากหลายให้แก่ผู้เรียน การพัฒนาและประยุกต์ใช้</w:t>
      </w:r>
      <w:r w:rsidR="00AF6B06">
        <w:rPr>
          <w:cs/>
        </w:rPr>
        <w:tab/>
      </w:r>
      <w:r w:rsidR="00F7452D">
        <w:rPr>
          <w:cs/>
        </w:rPr>
        <w:t>สื่อ นวัตกรรม เทคโนโลยีสารสนเทศและเทคโนโลยีดิจิทัลเพื่อการจัดการเรียนรู</w:t>
      </w:r>
      <w:r w:rsidR="00F07878">
        <w:rPr>
          <w:rFonts w:hint="cs"/>
          <w:cs/>
        </w:rPr>
        <w:t>้</w:t>
      </w:r>
      <w:r w:rsidR="00F07878">
        <w:rPr>
          <w:cs/>
        </w:rPr>
        <w:tab/>
      </w:r>
      <w:r w:rsidR="00F7452D">
        <w:rPr>
          <w:cs/>
        </w:rPr>
        <w:t>ทางด้านอาชีวะและเทคนิคศึกษาของผู้เรียนให้สอดคล้องกับการเปลี่ยนแปลงบริบท</w:t>
      </w:r>
      <w:r w:rsidR="00846554">
        <w:tab/>
      </w:r>
      <w:r w:rsidR="00F7452D">
        <w:rPr>
          <w:cs/>
        </w:rPr>
        <w:t>โลกที่มีผลต่อการพัฒนาผู้เรียนในศตวรรษที่ 21</w:t>
      </w:r>
      <w:r w:rsidR="005A3559">
        <w:t xml:space="preserve">( </w:t>
      </w:r>
      <w:r w:rsidR="00F7452D">
        <w:t xml:space="preserve">Communication theory; </w:t>
      </w:r>
      <w:r w:rsidR="00846554">
        <w:tab/>
      </w:r>
      <w:r w:rsidR="00F7452D">
        <w:t xml:space="preserve">definition, importance, principle, concept, </w:t>
      </w:r>
      <w:r w:rsidR="00846554">
        <w:t>designing, applying</w:t>
      </w:r>
      <w:r w:rsidR="00F7452D">
        <w:t xml:space="preserve">, and </w:t>
      </w:r>
      <w:r w:rsidR="00846554">
        <w:tab/>
      </w:r>
      <w:r w:rsidR="00846554">
        <w:tab/>
      </w:r>
      <w:r w:rsidR="00F7452D">
        <w:t>evaluating of instructional media, innovation, information technology, and</w:t>
      </w:r>
      <w:r w:rsidR="00846554">
        <w:t xml:space="preserve"> </w:t>
      </w:r>
      <w:r w:rsidR="00846554">
        <w:tab/>
      </w:r>
      <w:r w:rsidR="00F7452D">
        <w:t xml:space="preserve">digital technology for learning; usage of information technology for </w:t>
      </w:r>
      <w:r w:rsidR="00846554">
        <w:tab/>
      </w:r>
      <w:r w:rsidR="00F7452D">
        <w:t>communication;</w:t>
      </w:r>
      <w:r w:rsidR="00846554">
        <w:t xml:space="preserve"> </w:t>
      </w:r>
      <w:r w:rsidR="00F7452D">
        <w:t xml:space="preserve">seeking various learning resource for learner; </w:t>
      </w:r>
      <w:r w:rsidR="00846554">
        <w:tab/>
      </w:r>
      <w:r w:rsidR="00F7452D">
        <w:t>development and application of instruction</w:t>
      </w:r>
      <w:r w:rsidR="00846554">
        <w:t xml:space="preserve"> </w:t>
      </w:r>
      <w:r w:rsidR="00F7452D">
        <w:t xml:space="preserve">media, innovation, </w:t>
      </w:r>
      <w:r w:rsidR="00846554">
        <w:tab/>
      </w:r>
      <w:r w:rsidR="00F7452D">
        <w:t>information technology, and digital technology for learning</w:t>
      </w:r>
      <w:r w:rsidR="00846554">
        <w:t xml:space="preserve"> </w:t>
      </w:r>
      <w:r w:rsidR="00F7452D">
        <w:t xml:space="preserve">management </w:t>
      </w:r>
      <w:r w:rsidR="00846554">
        <w:tab/>
      </w:r>
      <w:r w:rsidR="00F7452D">
        <w:t>in vocational and technical education with changing world’s context</w:t>
      </w:r>
      <w:r w:rsidR="00846554">
        <w:t xml:space="preserve"> </w:t>
      </w:r>
      <w:r w:rsidR="00846554">
        <w:tab/>
      </w:r>
      <w:r w:rsidR="00F7452D">
        <w:t xml:space="preserve">affecting learner in the </w:t>
      </w:r>
      <w:r w:rsidR="00F7452D">
        <w:rPr>
          <w:cs/>
        </w:rPr>
        <w:t>21</w:t>
      </w:r>
      <w:proofErr w:type="spellStart"/>
      <w:r w:rsidR="00F7452D">
        <w:t>st</w:t>
      </w:r>
      <w:proofErr w:type="spellEnd"/>
      <w:r w:rsidR="00F7452D">
        <w:t xml:space="preserve"> century development.</w:t>
      </w:r>
      <w:r w:rsidR="005A3559">
        <w:t>)</w:t>
      </w:r>
    </w:p>
    <w:p w14:paraId="75EC55E0" w14:textId="77777777" w:rsidR="00FB04BE" w:rsidRPr="00FB04BE" w:rsidRDefault="00FB04BE" w:rsidP="00FB04BE"/>
    <w:p w14:paraId="5F25A794" w14:textId="7357E374" w:rsidR="00F7452D" w:rsidRDefault="00F7452D" w:rsidP="007C5737">
      <w:pPr>
        <w:pStyle w:val="Heading4"/>
      </w:pPr>
      <w:r>
        <w:rPr>
          <w:cs/>
        </w:rPr>
        <w:lastRenderedPageBreak/>
        <w:t>020013225 การวัดและการประเมินผลการศึกษา</w:t>
      </w:r>
      <w:r w:rsidR="00846554">
        <w:rPr>
          <w:cs/>
        </w:rPr>
        <w:t>(</w:t>
      </w:r>
      <w:r w:rsidR="00846554">
        <w:t xml:space="preserve">Educational Measurement and </w:t>
      </w:r>
      <w:r w:rsidR="00846554">
        <w:rPr>
          <w:cs/>
        </w:rPr>
        <w:tab/>
      </w:r>
      <w:r w:rsidR="00846554">
        <w:rPr>
          <w:cs/>
        </w:rPr>
        <w:tab/>
      </w:r>
      <w:r w:rsidR="00846554">
        <w:rPr>
          <w:cs/>
        </w:rPr>
        <w:tab/>
      </w:r>
      <w:r w:rsidR="00846554">
        <w:t>Evaluation)</w:t>
      </w:r>
      <w:r w:rsidR="00846554">
        <w:rPr>
          <w:rFonts w:hint="cs"/>
          <w:cs/>
        </w:rPr>
        <w:t>หน่วยกิต</w:t>
      </w:r>
      <w:r>
        <w:rPr>
          <w:cs/>
        </w:rPr>
        <w:t xml:space="preserve"> 3(2-2-5)</w:t>
      </w:r>
    </w:p>
    <w:p w14:paraId="5A454EFB" w14:textId="77777777" w:rsidR="007C5737" w:rsidRDefault="007C5737" w:rsidP="007C573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918CB11" w14:textId="77777777" w:rsidR="007C5737" w:rsidRDefault="007C5737" w:rsidP="007C5737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5E031E5A" w14:textId="0A0E61B1" w:rsidR="00F7452D" w:rsidRDefault="00E100E3" w:rsidP="00FB04BE">
      <w:pPr>
        <w:pStyle w:val="Heading5"/>
      </w:pPr>
      <w:r w:rsidRPr="00E100E3">
        <w:rPr>
          <w:cs/>
        </w:rPr>
        <w:t>คำอธิบายรายวิชา เรียนเกี่ยวกับ</w:t>
      </w:r>
      <w:r w:rsidR="00F7452D">
        <w:rPr>
          <w:cs/>
        </w:rPr>
        <w:t>ความส</w:t>
      </w:r>
      <w:r w:rsidR="007C5737">
        <w:rPr>
          <w:rFonts w:hint="cs"/>
          <w:cs/>
        </w:rPr>
        <w:t>ำ</w:t>
      </w:r>
      <w:r w:rsidR="00F7452D">
        <w:rPr>
          <w:cs/>
        </w:rPr>
        <w:t xml:space="preserve">คัญของการวัดและประเมินผลการศึกษา </w:t>
      </w:r>
      <w:r w:rsidR="00FB04BE">
        <w:tab/>
      </w:r>
      <w:r w:rsidR="00F7452D">
        <w:rPr>
          <w:cs/>
        </w:rPr>
        <w:t>หลักการ แนวคิด และแนวปฏิบัติในการวัดและประเมินผลการเรียนรู้ภาคทฤษฎีและ</w:t>
      </w:r>
      <w:r w:rsidR="00FB04BE">
        <w:tab/>
      </w:r>
      <w:r w:rsidR="00F7452D">
        <w:rPr>
          <w:cs/>
        </w:rPr>
        <w:t>ภาคปฏิบัติของผู้เรียน การประเมินตามสภาพจริง การประเมินเชิงบูรณาการ การ</w:t>
      </w:r>
      <w:r w:rsidR="00FB04BE">
        <w:tab/>
      </w:r>
      <w:r w:rsidR="00F7452D">
        <w:rPr>
          <w:cs/>
        </w:rPr>
        <w:t>วิเคราะห์วัตถุประสงค์การสอนเพื่อการวัดและประเมินผลทางการศึกษา การสร้าง</w:t>
      </w:r>
      <w:r w:rsidR="00FB04BE">
        <w:tab/>
      </w:r>
      <w:r w:rsidR="00F7452D">
        <w:rPr>
          <w:cs/>
        </w:rPr>
        <w:t>เครื่องมือในการวัดและประเมินผล การบริหารการสอบ สถิติเบื้องต้นเกี่ยวกับการวัด</w:t>
      </w:r>
      <w:r w:rsidR="00FB04BE">
        <w:tab/>
      </w:r>
      <w:r w:rsidR="00F7452D">
        <w:rPr>
          <w:cs/>
        </w:rPr>
        <w:t>และประเมินผลทางการศึกษา ปฏิบัติการวัดและประเมินผล การสะท้อนผลและการน</w:t>
      </w:r>
      <w:r w:rsidR="00FB04BE">
        <w:rPr>
          <w:rFonts w:hint="cs"/>
          <w:cs/>
        </w:rPr>
        <w:t>ำ</w:t>
      </w:r>
      <w:r w:rsidR="00FB04BE">
        <w:tab/>
      </w:r>
      <w:r w:rsidR="00F7452D">
        <w:rPr>
          <w:cs/>
        </w:rPr>
        <w:t>ผลการประเมินไปใช้ในการพัฒนาการเรียนรู้ของผู้เรียนเพื่อวางแผนการจัดการเรียนรู้</w:t>
      </w:r>
      <w:r w:rsidR="00FB04BE">
        <w:rPr>
          <w:rFonts w:hint="cs"/>
          <w:cs/>
        </w:rPr>
        <w:t xml:space="preserve"> </w:t>
      </w:r>
      <w:r w:rsidR="00FB04BE">
        <w:t xml:space="preserve">( </w:t>
      </w:r>
      <w:r w:rsidR="00FB04BE">
        <w:tab/>
      </w:r>
      <w:r w:rsidR="00F7452D">
        <w:t xml:space="preserve">Importance of educational measurement and evaluation, </w:t>
      </w:r>
      <w:r w:rsidR="00FB04BE">
        <w:t xml:space="preserve">principle, </w:t>
      </w:r>
      <w:r w:rsidR="00FB04BE">
        <w:tab/>
        <w:t>concept</w:t>
      </w:r>
      <w:r w:rsidR="00F7452D">
        <w:t xml:space="preserve"> and practical guideline for learning measurement and evaluation </w:t>
      </w:r>
      <w:r w:rsidR="00FB04BE">
        <w:tab/>
      </w:r>
      <w:r w:rsidR="00F7452D">
        <w:t xml:space="preserve">in both </w:t>
      </w:r>
      <w:r w:rsidR="00FB04BE">
        <w:t>theory and</w:t>
      </w:r>
      <w:r w:rsidR="00F7452D">
        <w:t xml:space="preserve"> practice of learner; actual conditional evaluation; </w:t>
      </w:r>
      <w:r w:rsidR="00FB04BE">
        <w:tab/>
      </w:r>
      <w:r w:rsidR="00F7452D">
        <w:t>integrated evaluation; objective</w:t>
      </w:r>
      <w:r w:rsidR="00FB04BE">
        <w:t xml:space="preserve"> </w:t>
      </w:r>
      <w:r w:rsidR="00F7452D">
        <w:t xml:space="preserve">analysis for educational measurement </w:t>
      </w:r>
      <w:r w:rsidR="00FB04BE">
        <w:tab/>
      </w:r>
      <w:r w:rsidR="00F7452D">
        <w:t>and evaluation; creating tool for measurement and</w:t>
      </w:r>
      <w:r w:rsidR="00FB04BE">
        <w:t xml:space="preserve"> </w:t>
      </w:r>
      <w:r w:rsidR="00F7452D">
        <w:t xml:space="preserve">evaluation; </w:t>
      </w:r>
      <w:r w:rsidR="00FB04BE">
        <w:tab/>
      </w:r>
      <w:r w:rsidR="00F7452D">
        <w:t xml:space="preserve">examination management; basic statistic for measurement and evaluation </w:t>
      </w:r>
      <w:r w:rsidR="00FB04BE">
        <w:tab/>
      </w:r>
      <w:r w:rsidR="00F7452D">
        <w:t>in</w:t>
      </w:r>
      <w:r w:rsidR="00FB04BE">
        <w:t xml:space="preserve"> </w:t>
      </w:r>
      <w:r w:rsidR="00F7452D">
        <w:t xml:space="preserve">education; measurement and evaluation practice, reflection and usage </w:t>
      </w:r>
      <w:r w:rsidR="00FB04BE">
        <w:tab/>
      </w:r>
      <w:r w:rsidR="00F7452D">
        <w:t>of evaluation</w:t>
      </w:r>
      <w:r w:rsidR="00FB04BE">
        <w:t xml:space="preserve"> </w:t>
      </w:r>
      <w:r w:rsidR="00F7452D">
        <w:t xml:space="preserve">result for learner improvement and lesson planning for </w:t>
      </w:r>
      <w:r w:rsidR="00FB04BE">
        <w:tab/>
      </w:r>
      <w:r w:rsidR="00F7452D">
        <w:t>learning management.</w:t>
      </w:r>
      <w:r w:rsidR="00FB04BE">
        <w:t xml:space="preserve">) </w:t>
      </w:r>
    </w:p>
    <w:p w14:paraId="2F572E7D" w14:textId="7C7631B1" w:rsidR="00587355" w:rsidRPr="00587355" w:rsidRDefault="00587355" w:rsidP="00587355"/>
    <w:p w14:paraId="1AB5E4AD" w14:textId="33695A0B" w:rsidR="00F7452D" w:rsidRDefault="00F7452D" w:rsidP="00AF22C7">
      <w:pPr>
        <w:pStyle w:val="Heading4"/>
      </w:pPr>
      <w:r>
        <w:rPr>
          <w:cs/>
        </w:rPr>
        <w:lastRenderedPageBreak/>
        <w:t>020013226 การพัฒนาหลักสูตรอาชีวศึกษา</w:t>
      </w:r>
      <w:r w:rsidR="00FB04BE">
        <w:rPr>
          <w:cs/>
        </w:rPr>
        <w:t>(</w:t>
      </w:r>
      <w:r w:rsidR="00FB04BE">
        <w:t>Vocational Curriculum Development)</w:t>
      </w:r>
      <w:r>
        <w:rPr>
          <w:cs/>
        </w:rPr>
        <w:t xml:space="preserve"> </w:t>
      </w:r>
      <w:r w:rsidR="00FB04BE">
        <w:rPr>
          <w:cs/>
        </w:rPr>
        <w:tab/>
      </w:r>
      <w:r w:rsidR="00FB04BE">
        <w:rPr>
          <w:cs/>
        </w:rPr>
        <w:tab/>
      </w:r>
      <w:r w:rsidR="00FB04BE">
        <w:rPr>
          <w:rFonts w:hint="cs"/>
          <w:cs/>
        </w:rPr>
        <w:t xml:space="preserve">หน่วยกิต </w:t>
      </w:r>
      <w:r>
        <w:rPr>
          <w:cs/>
        </w:rPr>
        <w:t>3(2-2-5)</w:t>
      </w:r>
    </w:p>
    <w:p w14:paraId="076A7163" w14:textId="77777777" w:rsidR="00AF22C7" w:rsidRDefault="00AF22C7" w:rsidP="00AF22C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84B9CF0" w14:textId="77777777" w:rsidR="00AF22C7" w:rsidRDefault="00AF22C7" w:rsidP="00AF22C7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29F40076" w14:textId="06B734A5" w:rsidR="00F7452D" w:rsidRDefault="00AF22C7" w:rsidP="00E37375">
      <w:pPr>
        <w:pStyle w:val="Heading5"/>
      </w:pPr>
      <w:r w:rsidRPr="00AF22C7">
        <w:rPr>
          <w:cs/>
        </w:rPr>
        <w:t>คำอธิบายรายวิชา เรียนเกี่ยวกับ</w:t>
      </w:r>
      <w:r w:rsidR="00F7452D">
        <w:rPr>
          <w:cs/>
        </w:rPr>
        <w:t>แนวคิดเกี่ยวกับการพัฒนาหลักสูตร กลวิธีการจัด</w:t>
      </w:r>
      <w:r>
        <w:rPr>
          <w:cs/>
        </w:rPr>
        <w:tab/>
      </w:r>
      <w:r w:rsidR="00F7452D">
        <w:rPr>
          <w:cs/>
        </w:rPr>
        <w:t xml:space="preserve">การศึกษาเพื่อเสริมสร้างการพัฒนาที่ยั่งยืนและการประยุกต์ใช้เพื่อพัฒนาสถานศึกษา </w:t>
      </w:r>
      <w:r>
        <w:rPr>
          <w:cs/>
        </w:rPr>
        <w:tab/>
      </w:r>
      <w:r w:rsidR="00F7452D">
        <w:rPr>
          <w:cs/>
        </w:rPr>
        <w:t>การวิเคราะห์เกี่ยวกับการศึกษาเพื่อการพัฒนาที่ยั่งยืนหลักการ แนวคิด และรูปแบบใน</w:t>
      </w:r>
      <w:r>
        <w:rPr>
          <w:cs/>
        </w:rPr>
        <w:tab/>
      </w:r>
      <w:r w:rsidR="00F7452D">
        <w:rPr>
          <w:cs/>
        </w:rPr>
        <w:t>การจัดท</w:t>
      </w:r>
      <w:r>
        <w:rPr>
          <w:rFonts w:hint="cs"/>
          <w:cs/>
        </w:rPr>
        <w:t>ำ</w:t>
      </w:r>
      <w:r w:rsidR="00F7452D">
        <w:rPr>
          <w:cs/>
        </w:rPr>
        <w:t>หลักสูตรอาชีวศึกษา การวิเคราะห์และการจัดท</w:t>
      </w:r>
      <w:r>
        <w:rPr>
          <w:rFonts w:hint="cs"/>
          <w:cs/>
        </w:rPr>
        <w:t>ำ</w:t>
      </w:r>
      <w:r w:rsidR="00F7452D">
        <w:rPr>
          <w:cs/>
        </w:rPr>
        <w:t>หลักสูตรการพัฒนา</w:t>
      </w:r>
      <w:r>
        <w:rPr>
          <w:cs/>
        </w:rPr>
        <w:tab/>
      </w:r>
      <w:r w:rsidR="00F7452D">
        <w:rPr>
          <w:cs/>
        </w:rPr>
        <w:t>หลักสูตรฐานสมรรถนะ การพัฒนาสูตรฝึกอบรม การพัฒนาหลักสูตรสถานศึกษา การ</w:t>
      </w:r>
      <w:r>
        <w:rPr>
          <w:cs/>
        </w:rPr>
        <w:tab/>
      </w:r>
      <w:r w:rsidR="00F7452D">
        <w:rPr>
          <w:cs/>
        </w:rPr>
        <w:t>น</w:t>
      </w:r>
      <w:r>
        <w:rPr>
          <w:rFonts w:hint="cs"/>
          <w:cs/>
        </w:rPr>
        <w:t>ำ</w:t>
      </w:r>
      <w:r w:rsidR="00F7452D">
        <w:rPr>
          <w:cs/>
        </w:rPr>
        <w:t>หลักสูตรไปใช้ การประเมินผลหลักสูตรและน าผลการประเมินไปใช้ในการพัฒนา</w:t>
      </w:r>
      <w:r>
        <w:rPr>
          <w:cs/>
        </w:rPr>
        <w:tab/>
      </w:r>
      <w:r w:rsidR="00F7452D">
        <w:rPr>
          <w:cs/>
        </w:rPr>
        <w:t>หลักสูตร การน</w:t>
      </w:r>
      <w:r>
        <w:rPr>
          <w:rFonts w:hint="cs"/>
          <w:cs/>
        </w:rPr>
        <w:t>ำ</w:t>
      </w:r>
      <w:r w:rsidR="00F7452D">
        <w:rPr>
          <w:cs/>
        </w:rPr>
        <w:t>เสนอนวัตกรรมทางหลักสูตรเพื่อตอบสนองความหลากหลายของ</w:t>
      </w:r>
      <w:r>
        <w:rPr>
          <w:cs/>
        </w:rPr>
        <w:tab/>
      </w:r>
      <w:r w:rsidR="00F7452D">
        <w:rPr>
          <w:cs/>
        </w:rPr>
        <w:t>ผู้เรียนในศตวรรษที่ 21</w:t>
      </w:r>
      <w:r>
        <w:t xml:space="preserve"> ( </w:t>
      </w:r>
      <w:r w:rsidR="00F7452D">
        <w:t xml:space="preserve">Concept of curriculum development; education </w:t>
      </w:r>
      <w:r>
        <w:tab/>
      </w:r>
      <w:r w:rsidR="00F7452D">
        <w:t>management strategy for</w:t>
      </w:r>
      <w:r>
        <w:t xml:space="preserve"> </w:t>
      </w:r>
      <w:r w:rsidR="00F7452D">
        <w:t xml:space="preserve">sustainable development and its application for </w:t>
      </w:r>
      <w:r w:rsidR="00587355">
        <w:tab/>
      </w:r>
      <w:r w:rsidR="00F7452D">
        <w:t>educational institution; educational</w:t>
      </w:r>
      <w:r>
        <w:t xml:space="preserve"> </w:t>
      </w:r>
      <w:r w:rsidR="00F7452D">
        <w:t xml:space="preserve">analysis principle for sustainable </w:t>
      </w:r>
      <w:r w:rsidR="00587355">
        <w:tab/>
      </w:r>
      <w:r w:rsidR="00F7452D">
        <w:t>development; principle, concept and model of</w:t>
      </w:r>
      <w:r>
        <w:t xml:space="preserve"> </w:t>
      </w:r>
      <w:r w:rsidR="00F7452D">
        <w:t xml:space="preserve">vocational curriculum </w:t>
      </w:r>
      <w:r w:rsidR="00587355">
        <w:tab/>
      </w:r>
      <w:r w:rsidR="00F7452D">
        <w:t>preparation; curriculum analysis and preparation; competency base</w:t>
      </w:r>
      <w:r>
        <w:t xml:space="preserve"> </w:t>
      </w:r>
      <w:r w:rsidR="00587355">
        <w:tab/>
      </w:r>
      <w:r w:rsidR="00F7452D">
        <w:t xml:space="preserve">curriculum development; training course development; institution </w:t>
      </w:r>
      <w:r w:rsidR="00587355">
        <w:tab/>
      </w:r>
      <w:r w:rsidR="00F7452D">
        <w:t>curriculum</w:t>
      </w:r>
      <w:r>
        <w:t xml:space="preserve"> </w:t>
      </w:r>
      <w:r w:rsidR="00F7452D">
        <w:t xml:space="preserve">development; curriculum implementation; curriculum </w:t>
      </w:r>
      <w:r w:rsidR="00587355">
        <w:tab/>
      </w:r>
      <w:r w:rsidR="00F7452D">
        <w:t>evaluation and its usage for</w:t>
      </w:r>
      <w:r>
        <w:t xml:space="preserve"> </w:t>
      </w:r>
      <w:r w:rsidR="00F7452D">
        <w:t xml:space="preserve">curriculum improvement; presentation of </w:t>
      </w:r>
      <w:r w:rsidR="00587355">
        <w:tab/>
      </w:r>
      <w:r w:rsidR="00F7452D">
        <w:t>curriculum innovation for diversity of learner in</w:t>
      </w:r>
      <w:r>
        <w:t xml:space="preserve"> </w:t>
      </w:r>
      <w:r w:rsidR="00F7452D">
        <w:t xml:space="preserve">the </w:t>
      </w:r>
      <w:r w:rsidR="00F7452D">
        <w:rPr>
          <w:cs/>
        </w:rPr>
        <w:t>21</w:t>
      </w:r>
      <w:proofErr w:type="spellStart"/>
      <w:r w:rsidR="00F7452D">
        <w:t>st</w:t>
      </w:r>
      <w:proofErr w:type="spellEnd"/>
      <w:r w:rsidR="00F7452D">
        <w:t xml:space="preserve"> century.</w:t>
      </w:r>
      <w:r>
        <w:t>)</w:t>
      </w:r>
    </w:p>
    <w:p w14:paraId="05275C91" w14:textId="77777777" w:rsidR="00392EB5" w:rsidRPr="00392EB5" w:rsidRDefault="00392EB5" w:rsidP="00392EB5"/>
    <w:p w14:paraId="79CD0B01" w14:textId="1D1125BD" w:rsidR="00F7452D" w:rsidRDefault="00F7452D" w:rsidP="00B735D8">
      <w:pPr>
        <w:pStyle w:val="Heading4"/>
      </w:pPr>
      <w:r>
        <w:rPr>
          <w:cs/>
        </w:rPr>
        <w:lastRenderedPageBreak/>
        <w:t>020013227 การวิจัยและพัฒนานวัตกรรมการเรียนรู้</w:t>
      </w:r>
      <w:r w:rsidR="00B735D8">
        <w:rPr>
          <w:cs/>
        </w:rPr>
        <w:t>(</w:t>
      </w:r>
      <w:r w:rsidR="00B735D8">
        <w:t xml:space="preserve">Research and Development in </w:t>
      </w:r>
      <w:r w:rsidR="00B735D8">
        <w:rPr>
          <w:cs/>
        </w:rPr>
        <w:tab/>
      </w:r>
      <w:r w:rsidR="00B735D8">
        <w:rPr>
          <w:cs/>
        </w:rPr>
        <w:tab/>
      </w:r>
      <w:r w:rsidR="00B735D8">
        <w:t>Innovation and Learning)</w:t>
      </w:r>
      <w:r>
        <w:rPr>
          <w:cs/>
        </w:rPr>
        <w:t xml:space="preserve"> </w:t>
      </w:r>
      <w:r w:rsidR="00B735D8">
        <w:rPr>
          <w:rFonts w:hint="cs"/>
          <w:cs/>
        </w:rPr>
        <w:t xml:space="preserve">หน่วยกิต </w:t>
      </w:r>
      <w:r>
        <w:rPr>
          <w:cs/>
        </w:rPr>
        <w:t>3(2-2-5)</w:t>
      </w:r>
    </w:p>
    <w:p w14:paraId="13E945F9" w14:textId="77777777" w:rsidR="00BC226D" w:rsidRDefault="00BC226D" w:rsidP="00BC226D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5DDF109" w14:textId="77777777" w:rsidR="00BC226D" w:rsidRDefault="00BC226D" w:rsidP="00BC226D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4D1C5D06" w14:textId="759BCEFF" w:rsidR="00F7452D" w:rsidRDefault="00BC226D" w:rsidP="00F6505B">
      <w:pPr>
        <w:pStyle w:val="Heading5"/>
      </w:pPr>
      <w:r>
        <w:t xml:space="preserve"> </w:t>
      </w:r>
      <w:r w:rsidR="00872011" w:rsidRPr="00872011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การวิเคราะห์สภาพปัญหาและความต้องการในการ</w:t>
      </w:r>
      <w:r w:rsidR="00D84AAB">
        <w:rPr>
          <w:cs/>
        </w:rPr>
        <w:tab/>
      </w:r>
      <w:r w:rsidR="00F7452D">
        <w:rPr>
          <w:cs/>
        </w:rPr>
        <w:t>พัฒนาของผู้เรียนในชั้นเรียนออกแบบการวิจัยโดยประยุกต์ใช้หลักการ แนวคิด ทฤษฎี</w:t>
      </w:r>
      <w:r w:rsidR="00142776">
        <w:rPr>
          <w:cs/>
        </w:rPr>
        <w:tab/>
      </w:r>
      <w:r w:rsidR="00F7452D">
        <w:rPr>
          <w:cs/>
        </w:rPr>
        <w:t>ทางการวิจัย จรรยาบรรณของนักวิจัย การสร้างและหาคุณภาพเครื่องมือวิจัย การ</w:t>
      </w:r>
      <w:r w:rsidR="00142776">
        <w:rPr>
          <w:cs/>
        </w:rPr>
        <w:tab/>
      </w:r>
      <w:r w:rsidR="00F7452D">
        <w:rPr>
          <w:cs/>
        </w:rPr>
        <w:t>ประยุกต์ใช้เทคโนโลยีดิจิทัลในการสร้างนวัตกรรม การวิจัยเพื่อแก้ปัญหาและพัฒนา</w:t>
      </w:r>
      <w:r w:rsidR="00142776">
        <w:rPr>
          <w:cs/>
        </w:rPr>
        <w:tab/>
      </w:r>
      <w:r w:rsidR="00F7452D">
        <w:rPr>
          <w:cs/>
        </w:rPr>
        <w:t>ผู้เรียนและสร้างนวัตกรรมที่สอดคล้องกับบริบทของชุมชน การเลือกผลการวิจัยไปใช้</w:t>
      </w:r>
      <w:r w:rsidR="00142776">
        <w:rPr>
          <w:cs/>
        </w:rPr>
        <w:tab/>
      </w:r>
      <w:r w:rsidR="00F7452D">
        <w:rPr>
          <w:cs/>
        </w:rPr>
        <w:t>ในการพัฒนาการจัดการเรียนรู้ และ พัฒนาผู้เรียน และใช้การสะท้อนคิดไปประยุกต์ใช้</w:t>
      </w:r>
      <w:r w:rsidR="00142776">
        <w:rPr>
          <w:cs/>
        </w:rPr>
        <w:tab/>
      </w:r>
      <w:r w:rsidR="00F7452D">
        <w:rPr>
          <w:cs/>
        </w:rPr>
        <w:t xml:space="preserve">ในการพัฒนาตนเองในการเป็นครูที่ดี มีความรอบรู้ และทันสมัยต่อความเปลี่ยนแปลง </w:t>
      </w:r>
      <w:r w:rsidR="00142776">
        <w:rPr>
          <w:cs/>
        </w:rPr>
        <w:tab/>
      </w:r>
      <w:r w:rsidR="00F7452D">
        <w:rPr>
          <w:cs/>
        </w:rPr>
        <w:t>ท</w:t>
      </w:r>
      <w:r w:rsidR="00142776">
        <w:rPr>
          <w:rFonts w:hint="cs"/>
          <w:cs/>
        </w:rPr>
        <w:t>ำ</w:t>
      </w:r>
      <w:r w:rsidR="00F7452D">
        <w:rPr>
          <w:cs/>
        </w:rPr>
        <w:t>วิจัยเพื่อพัฒนาการเรียนการสอนและพัฒนาผู้เรียน สร้างนวัตกรรมเพื่อพัฒนาการ</w:t>
      </w:r>
      <w:r w:rsidR="00142776">
        <w:rPr>
          <w:cs/>
        </w:rPr>
        <w:tab/>
      </w:r>
      <w:r w:rsidR="00F7452D">
        <w:rPr>
          <w:cs/>
        </w:rPr>
        <w:t>เรียนรู้ของผู้เรียนที่สอดคล้องกับธรรมชาติของสาขาวิชาเอก บริบทความแตกต่าง</w:t>
      </w:r>
      <w:r w:rsidR="00142776">
        <w:rPr>
          <w:cs/>
        </w:rPr>
        <w:tab/>
      </w:r>
      <w:r w:rsidR="00F7452D">
        <w:rPr>
          <w:cs/>
        </w:rPr>
        <w:t>หลากหลายของผู้เรียนเพื่อน</w:t>
      </w:r>
      <w:r w:rsidR="00D84AAB">
        <w:rPr>
          <w:rFonts w:hint="cs"/>
          <w:cs/>
        </w:rPr>
        <w:t>ำ</w:t>
      </w:r>
      <w:r w:rsidR="00F7452D">
        <w:rPr>
          <w:cs/>
        </w:rPr>
        <w:t>ไปวางแผนการจัดการเรียนรู้</w:t>
      </w:r>
      <w:r w:rsidR="00392EB5">
        <w:t xml:space="preserve">( </w:t>
      </w:r>
      <w:r w:rsidR="00F7452D">
        <w:t xml:space="preserve">Analyzing of problem </w:t>
      </w:r>
      <w:r w:rsidR="00142776">
        <w:rPr>
          <w:cs/>
        </w:rPr>
        <w:tab/>
      </w:r>
      <w:r w:rsidR="00F7452D">
        <w:t>and need for in class learner development; research</w:t>
      </w:r>
      <w:r w:rsidR="00392EB5">
        <w:t xml:space="preserve"> </w:t>
      </w:r>
      <w:r w:rsidR="00F7452D">
        <w:t xml:space="preserve">design by applying </w:t>
      </w:r>
      <w:r w:rsidR="00142776">
        <w:rPr>
          <w:cs/>
        </w:rPr>
        <w:tab/>
      </w:r>
      <w:r w:rsidR="00F7452D">
        <w:t>principle, concept, theory of research; researcher ethics; creating and</w:t>
      </w:r>
      <w:r w:rsidR="00392EB5">
        <w:t xml:space="preserve"> </w:t>
      </w:r>
      <w:r w:rsidR="00142776">
        <w:rPr>
          <w:cs/>
        </w:rPr>
        <w:tab/>
      </w:r>
      <w:r w:rsidR="00F7452D">
        <w:t xml:space="preserve">finding quality of research tool; applying of digital technology for </w:t>
      </w:r>
      <w:r w:rsidR="00142776">
        <w:rPr>
          <w:cs/>
        </w:rPr>
        <w:tab/>
      </w:r>
      <w:r w:rsidR="00F7452D">
        <w:t>innovation creation;</w:t>
      </w:r>
      <w:r w:rsidR="00392EB5">
        <w:t xml:space="preserve"> </w:t>
      </w:r>
      <w:r w:rsidR="00F7452D">
        <w:t xml:space="preserve">research for problem solving and learner </w:t>
      </w:r>
      <w:r w:rsidR="00142776">
        <w:rPr>
          <w:cs/>
        </w:rPr>
        <w:tab/>
      </w:r>
      <w:r w:rsidR="00F7452D">
        <w:t>development and create innovations consistent</w:t>
      </w:r>
      <w:r w:rsidR="00392EB5">
        <w:t xml:space="preserve"> </w:t>
      </w:r>
      <w:r w:rsidR="00F7452D">
        <w:t xml:space="preserve">with community context; </w:t>
      </w:r>
      <w:r w:rsidR="00142776">
        <w:rPr>
          <w:cs/>
        </w:rPr>
        <w:tab/>
      </w:r>
      <w:r w:rsidR="00F7452D">
        <w:t xml:space="preserve">selection of research result for learning and </w:t>
      </w:r>
      <w:r w:rsidR="00392EB5">
        <w:t>learner development</w:t>
      </w:r>
      <w:r w:rsidR="00F7452D">
        <w:t xml:space="preserve">, and </w:t>
      </w:r>
      <w:r w:rsidR="00142776">
        <w:rPr>
          <w:cs/>
        </w:rPr>
        <w:tab/>
      </w:r>
      <w:r w:rsidR="00F7452D">
        <w:t>thinking reflection applying for good teacher self-development, well-</w:t>
      </w:r>
      <w:r w:rsidR="00142776">
        <w:rPr>
          <w:cs/>
        </w:rPr>
        <w:tab/>
      </w:r>
      <w:r w:rsidR="00F7452D">
        <w:t xml:space="preserve">known, and up to date; research practice for teaching and learning, and </w:t>
      </w:r>
      <w:r w:rsidR="00142776">
        <w:rPr>
          <w:cs/>
        </w:rPr>
        <w:tab/>
      </w:r>
      <w:r w:rsidR="00F7452D">
        <w:t>learner</w:t>
      </w:r>
      <w:r w:rsidR="00392EB5">
        <w:t xml:space="preserve"> </w:t>
      </w:r>
      <w:r w:rsidR="00F7452D">
        <w:t xml:space="preserve">development; creating the innovation for learning development </w:t>
      </w:r>
      <w:r w:rsidR="00142776">
        <w:rPr>
          <w:cs/>
        </w:rPr>
        <w:tab/>
      </w:r>
      <w:r w:rsidR="00F7452D">
        <w:t>according to nature of</w:t>
      </w:r>
      <w:r w:rsidR="00F6505B">
        <w:t xml:space="preserve"> </w:t>
      </w:r>
      <w:r w:rsidR="00F7452D">
        <w:t xml:space="preserve">major field and diversity of learners context; In </w:t>
      </w:r>
      <w:r w:rsidR="00C74652">
        <w:rPr>
          <w:cs/>
        </w:rPr>
        <w:tab/>
      </w:r>
      <w:r w:rsidR="00F7452D">
        <w:t>order to plan lesson for learning</w:t>
      </w:r>
      <w:r w:rsidR="00F6505B">
        <w:t xml:space="preserve"> </w:t>
      </w:r>
      <w:r w:rsidR="00F7452D">
        <w:t>management.</w:t>
      </w:r>
      <w:r w:rsidR="00F6505B">
        <w:t>)</w:t>
      </w:r>
    </w:p>
    <w:p w14:paraId="4D0D45ED" w14:textId="77777777" w:rsidR="00086A16" w:rsidRDefault="00086A16" w:rsidP="00086A16"/>
    <w:p w14:paraId="72230561" w14:textId="77777777" w:rsidR="00086A16" w:rsidRDefault="00086A16" w:rsidP="00086A16"/>
    <w:p w14:paraId="3CA49E62" w14:textId="77777777" w:rsidR="00086A16" w:rsidRDefault="00086A16" w:rsidP="00086A16"/>
    <w:p w14:paraId="11D9398C" w14:textId="77777777" w:rsidR="00086A16" w:rsidRDefault="00086A16" w:rsidP="00086A16"/>
    <w:p w14:paraId="5EC717AE" w14:textId="77777777" w:rsidR="00086A16" w:rsidRPr="00086A16" w:rsidRDefault="00086A16" w:rsidP="00086A16"/>
    <w:p w14:paraId="24ACC315" w14:textId="77777777" w:rsidR="00C74652" w:rsidRDefault="00C74652" w:rsidP="00F7452D"/>
    <w:p w14:paraId="34C488DA" w14:textId="77777777" w:rsidR="00640C2C" w:rsidRDefault="00640C2C" w:rsidP="00F7452D"/>
    <w:p w14:paraId="206C8C16" w14:textId="4C4BED83" w:rsidR="00F7452D" w:rsidRDefault="00F7452D" w:rsidP="00640C2C">
      <w:pPr>
        <w:pStyle w:val="Heading4"/>
      </w:pPr>
      <w:r>
        <w:rPr>
          <w:cs/>
        </w:rPr>
        <w:lastRenderedPageBreak/>
        <w:t>020013228 ภาษาไทยเพื่อการสื่อสารส</w:t>
      </w:r>
      <w:r w:rsidR="00086A16">
        <w:rPr>
          <w:rFonts w:hint="cs"/>
          <w:cs/>
        </w:rPr>
        <w:t>ำ</w:t>
      </w:r>
      <w:r>
        <w:rPr>
          <w:cs/>
        </w:rPr>
        <w:t>หรับครู</w:t>
      </w:r>
      <w:r w:rsidR="00640C2C">
        <w:rPr>
          <w:cs/>
        </w:rPr>
        <w:t>(</w:t>
      </w:r>
      <w:r w:rsidR="00640C2C">
        <w:t xml:space="preserve">Thai Language for Teacher </w:t>
      </w:r>
      <w:r w:rsidR="00640C2C">
        <w:rPr>
          <w:cs/>
        </w:rPr>
        <w:tab/>
      </w:r>
      <w:r w:rsidR="00640C2C">
        <w:rPr>
          <w:cs/>
        </w:rPr>
        <w:tab/>
      </w:r>
      <w:r w:rsidR="00640C2C">
        <w:rPr>
          <w:cs/>
        </w:rPr>
        <w:tab/>
      </w:r>
      <w:r w:rsidR="00640C2C">
        <w:t>Communication)</w:t>
      </w:r>
      <w:r>
        <w:rPr>
          <w:cs/>
        </w:rPr>
        <w:t xml:space="preserve"> </w:t>
      </w:r>
      <w:r w:rsidR="00086A16">
        <w:rPr>
          <w:rFonts w:hint="cs"/>
          <w:cs/>
        </w:rPr>
        <w:t>หน่วยกิต</w:t>
      </w:r>
      <w:r>
        <w:rPr>
          <w:cs/>
        </w:rPr>
        <w:t>3(2-2-5)</w:t>
      </w:r>
    </w:p>
    <w:p w14:paraId="0E007FDC" w14:textId="77777777" w:rsidR="00D13C07" w:rsidRDefault="00D13C07" w:rsidP="00D13C0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7F46EF05" w14:textId="4435C5C8" w:rsidR="00F7452D" w:rsidRDefault="00D13C07" w:rsidP="00D13C07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2825AD0" w14:textId="65EEB348" w:rsidR="00F7452D" w:rsidRDefault="00941288" w:rsidP="00DB7E78">
      <w:pPr>
        <w:pStyle w:val="Heading5"/>
      </w:pPr>
      <w:r w:rsidRPr="00941288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การใช้ภาษาไทยให้ถูกต้องตามมาตรฐานของหลัก</w:t>
      </w:r>
      <w:r w:rsidR="00DB7E78">
        <w:tab/>
      </w:r>
      <w:r w:rsidR="00F7452D">
        <w:rPr>
          <w:cs/>
        </w:rPr>
        <w:t>ภาษาไทยด้วยมารยาทที่ดีเพื่อการสื่อสารโดยการบูรณาการทักษะ การฟัง การพูด การ</w:t>
      </w:r>
      <w:r w:rsidR="00DB7E78">
        <w:tab/>
      </w:r>
      <w:r w:rsidR="00F7452D">
        <w:rPr>
          <w:cs/>
        </w:rPr>
        <w:t>อ่านและการเขียน การวิเคราะห์และตีความในข้อมูลข่าวสารบทความ และสื่อประเภท</w:t>
      </w:r>
      <w:r w:rsidR="00DB7E78">
        <w:tab/>
      </w:r>
      <w:r w:rsidR="00F7452D">
        <w:rPr>
          <w:cs/>
        </w:rPr>
        <w:t xml:space="preserve">ต่างๆ อย่างมีเหตุผล และเน้นทักษะในการสื่อสารกับบุคคลอื่นได้อย่างมีประสิทธิภาพ </w:t>
      </w:r>
      <w:r w:rsidR="00DB7E78">
        <w:tab/>
      </w:r>
      <w:r w:rsidR="00F7452D">
        <w:rPr>
          <w:cs/>
        </w:rPr>
        <w:t>การใช้ภาษาไทยเพื่อการสื่อสาร การใช้ทักษะการฟัง การพูด การอ่าน และการเขียน</w:t>
      </w:r>
      <w:r w:rsidR="00DB7E78">
        <w:tab/>
      </w:r>
      <w:r w:rsidR="00F7452D">
        <w:rPr>
          <w:cs/>
        </w:rPr>
        <w:t>ภาษาไทยเพื่อการสื่อความหมายได้อย่างถูกต้อง ในการเรียนการสอนหรือที่เกี่ยวข้อง</w:t>
      </w:r>
      <w:r w:rsidR="00DB7E78">
        <w:tab/>
      </w:r>
      <w:r w:rsidR="00F7452D">
        <w:rPr>
          <w:cs/>
        </w:rPr>
        <w:t>กับวิชาชีพครูสอดคล้องกับบริบทและความแตกต่างระหว่างบุคคลของผู้เรียน ผู้เรียนที่</w:t>
      </w:r>
      <w:r w:rsidR="00DB7E78">
        <w:tab/>
      </w:r>
      <w:r w:rsidR="00F7452D">
        <w:rPr>
          <w:cs/>
        </w:rPr>
        <w:t>มีความต้องการจ</w:t>
      </w:r>
      <w:r w:rsidR="00D13C07">
        <w:rPr>
          <w:rFonts w:hint="cs"/>
          <w:cs/>
        </w:rPr>
        <w:t>ำ</w:t>
      </w:r>
      <w:r w:rsidR="00F7452D">
        <w:rPr>
          <w:cs/>
        </w:rPr>
        <w:t>เป็นพิเศษ โดยการวิเคราะห์แนวคิด ทฤษฎี วาทวิทยาส</w:t>
      </w:r>
      <w:r w:rsidR="00D13C07">
        <w:rPr>
          <w:rFonts w:hint="cs"/>
          <w:cs/>
        </w:rPr>
        <w:t>ำ</w:t>
      </w:r>
      <w:r w:rsidR="00F7452D">
        <w:rPr>
          <w:cs/>
        </w:rPr>
        <w:t>หรับครู การ</w:t>
      </w:r>
      <w:r w:rsidR="00DB7E78">
        <w:tab/>
      </w:r>
      <w:r w:rsidR="00F7452D">
        <w:rPr>
          <w:cs/>
        </w:rPr>
        <w:t>ใช้เทคโนโลยีดิจิทัลเพื่อการศึกษา ฝึกการใช้ภาษาและวัฒนธรรมที่แตกต่างหลากหลาย</w:t>
      </w:r>
      <w:r w:rsidR="00DB7E78">
        <w:tab/>
      </w:r>
      <w:r w:rsidR="00F7452D">
        <w:rPr>
          <w:cs/>
        </w:rPr>
        <w:t>เพื่</w:t>
      </w:r>
      <w:r w:rsidR="00F2162C">
        <w:rPr>
          <w:rFonts w:hint="cs"/>
          <w:cs/>
        </w:rPr>
        <w:t>อ</w:t>
      </w:r>
      <w:r w:rsidR="00F7452D">
        <w:rPr>
          <w:cs/>
        </w:rPr>
        <w:t>การอยู่ร่วมกันอย่างสันติ</w:t>
      </w:r>
      <w:r w:rsidR="00F2162C">
        <w:t xml:space="preserve">( </w:t>
      </w:r>
      <w:r w:rsidR="00F7452D">
        <w:t xml:space="preserve">Using of correctly Thai language according to </w:t>
      </w:r>
      <w:r w:rsidR="00DB7E78">
        <w:tab/>
      </w:r>
      <w:r w:rsidR="00F7452D">
        <w:t>Thai grammar rules standard</w:t>
      </w:r>
      <w:r w:rsidR="00DB7E78">
        <w:t xml:space="preserve"> </w:t>
      </w:r>
      <w:r w:rsidR="00F7452D">
        <w:t xml:space="preserve">with good manner for communication by </w:t>
      </w:r>
      <w:r w:rsidR="00DB7E78">
        <w:tab/>
      </w:r>
      <w:r w:rsidR="00F7452D">
        <w:t>Integration of listening, speaking, reading and</w:t>
      </w:r>
      <w:r w:rsidR="00DB7E78">
        <w:t xml:space="preserve"> </w:t>
      </w:r>
      <w:r w:rsidR="00F7452D">
        <w:t xml:space="preserve">writing skill; analyzing and </w:t>
      </w:r>
      <w:r w:rsidR="00DB7E78">
        <w:tab/>
      </w:r>
      <w:r w:rsidR="00F7452D">
        <w:t>interpreting of information, article, and media with reasonable</w:t>
      </w:r>
      <w:r w:rsidR="00DB7E78">
        <w:t xml:space="preserve"> </w:t>
      </w:r>
      <w:r w:rsidR="00F7452D">
        <w:t xml:space="preserve">and </w:t>
      </w:r>
      <w:r w:rsidR="00DB7E78">
        <w:tab/>
      </w:r>
      <w:r w:rsidR="00F7452D">
        <w:t xml:space="preserve">effective communication skill; using of Thai for communication; using of </w:t>
      </w:r>
      <w:r w:rsidR="00DB7E78">
        <w:tab/>
      </w:r>
      <w:r w:rsidR="00F7452D">
        <w:t>listening,</w:t>
      </w:r>
      <w:r w:rsidR="00DB7E78">
        <w:t xml:space="preserve"> </w:t>
      </w:r>
      <w:r w:rsidR="00F7452D">
        <w:t xml:space="preserve">speaking, reading and writing skill of Thai for correctly </w:t>
      </w:r>
      <w:r w:rsidR="00DB7E78">
        <w:tab/>
      </w:r>
      <w:r w:rsidR="00F7452D">
        <w:t>communication in teaching and</w:t>
      </w:r>
      <w:r w:rsidR="00DB7E78">
        <w:t xml:space="preserve"> </w:t>
      </w:r>
      <w:r w:rsidR="00F7452D">
        <w:t xml:space="preserve">learning or teacher profession related to </w:t>
      </w:r>
      <w:r w:rsidR="00DB7E78">
        <w:tab/>
      </w:r>
      <w:r w:rsidR="00F7452D">
        <w:t>context and individualize difference of student,</w:t>
      </w:r>
      <w:r w:rsidR="00DB7E78">
        <w:t xml:space="preserve"> </w:t>
      </w:r>
      <w:r w:rsidR="00F7452D">
        <w:t xml:space="preserve">student needing special </w:t>
      </w:r>
      <w:r w:rsidR="00DB7E78">
        <w:tab/>
      </w:r>
      <w:r w:rsidR="00F7452D">
        <w:t>need by analyzing concept, theory, and rhetoric for teacher;</w:t>
      </w:r>
      <w:r w:rsidR="00DB7E78">
        <w:t xml:space="preserve"> </w:t>
      </w:r>
      <w:r w:rsidR="00F7452D">
        <w:t xml:space="preserve">Using of </w:t>
      </w:r>
      <w:r w:rsidR="00DB7E78">
        <w:tab/>
      </w:r>
      <w:r w:rsidR="00F7452D">
        <w:t xml:space="preserve">digital technology for education; practice of using different language and </w:t>
      </w:r>
      <w:r w:rsidR="00DB7E78">
        <w:tab/>
      </w:r>
      <w:r w:rsidR="00F7452D">
        <w:t>culture</w:t>
      </w:r>
      <w:r w:rsidR="00DB7E78">
        <w:t xml:space="preserve"> </w:t>
      </w:r>
      <w:r w:rsidR="00F7452D">
        <w:t>for peaceful coexistence.</w:t>
      </w:r>
      <w:r w:rsidR="00F2162C">
        <w:t>)</w:t>
      </w:r>
    </w:p>
    <w:p w14:paraId="5DE29994" w14:textId="77777777" w:rsidR="00F7452D" w:rsidRDefault="00F7452D" w:rsidP="00F7452D"/>
    <w:p w14:paraId="0E8B87CA" w14:textId="77777777" w:rsidR="00DB7E78" w:rsidRDefault="00DB7E78" w:rsidP="00F7452D"/>
    <w:p w14:paraId="04DFBD6C" w14:textId="77777777" w:rsidR="00DB7E78" w:rsidRDefault="00DB7E78" w:rsidP="00F7452D"/>
    <w:p w14:paraId="4213660D" w14:textId="77777777" w:rsidR="00DB7E78" w:rsidRDefault="00DB7E78" w:rsidP="00F7452D"/>
    <w:p w14:paraId="6D652E3A" w14:textId="77777777" w:rsidR="00DB7E78" w:rsidRDefault="00DB7E78" w:rsidP="00F7452D"/>
    <w:p w14:paraId="1097DD5B" w14:textId="77777777" w:rsidR="00DB7E78" w:rsidRDefault="00DB7E78" w:rsidP="00F7452D"/>
    <w:p w14:paraId="671822B4" w14:textId="77777777" w:rsidR="00DB7E78" w:rsidRDefault="00DB7E78" w:rsidP="00F7452D"/>
    <w:p w14:paraId="066FB9A1" w14:textId="77777777" w:rsidR="00DB7E78" w:rsidRDefault="00DB7E78" w:rsidP="00F7452D"/>
    <w:p w14:paraId="7B798CD8" w14:textId="02CE2B7D" w:rsidR="00F7452D" w:rsidRDefault="00F7452D" w:rsidP="005313FE">
      <w:pPr>
        <w:pStyle w:val="Heading4"/>
      </w:pPr>
      <w:r>
        <w:rPr>
          <w:cs/>
        </w:rPr>
        <w:lastRenderedPageBreak/>
        <w:t>020013230 ฝึกปฏิบัติการสอน 1</w:t>
      </w:r>
      <w:r w:rsidR="008445C3">
        <w:rPr>
          <w:cs/>
        </w:rPr>
        <w:t>(</w:t>
      </w:r>
      <w:r w:rsidR="008445C3">
        <w:t>Teaching Practice I)</w:t>
      </w:r>
      <w:r w:rsidR="008445C3">
        <w:rPr>
          <w:rFonts w:hint="cs"/>
          <w:cs/>
        </w:rPr>
        <w:t xml:space="preserve"> หน่วยกิต</w:t>
      </w:r>
      <w:r>
        <w:rPr>
          <w:cs/>
        </w:rPr>
        <w:t xml:space="preserve"> 3(1-4-4)</w:t>
      </w:r>
    </w:p>
    <w:p w14:paraId="5B9CCF65" w14:textId="77777777" w:rsidR="005313FE" w:rsidRDefault="005313FE" w:rsidP="005313FE">
      <w:pPr>
        <w:pStyle w:val="Heading5"/>
      </w:pPr>
      <w:r>
        <w:rPr>
          <w:rFonts w:hint="cs"/>
          <w:cs/>
        </w:rPr>
        <w:t>วิ</w:t>
      </w:r>
      <w:r w:rsidRPr="005313FE">
        <w:rPr>
          <w:cs/>
        </w:rPr>
        <w:t>ชาบังคับก่อน (</w:t>
      </w:r>
      <w:r w:rsidRPr="005313FE">
        <w:t xml:space="preserve">Prerequisite)  </w:t>
      </w:r>
    </w:p>
    <w:p w14:paraId="56E566E3" w14:textId="7E63EE97" w:rsidR="00F7452D" w:rsidRDefault="00F7452D" w:rsidP="005313FE">
      <w:pPr>
        <w:pStyle w:val="Heading6"/>
      </w:pPr>
      <w:r>
        <w:rPr>
          <w:cs/>
        </w:rPr>
        <w:t xml:space="preserve"> 020013223 วิทยาการจัดการเรียนรู้และการจัดการชั้นเรียน</w:t>
      </w:r>
      <w:r w:rsidR="005313FE">
        <w:t xml:space="preserve">( Instructional </w:t>
      </w:r>
      <w:r w:rsidR="005313FE">
        <w:tab/>
      </w:r>
      <w:r w:rsidR="005313FE">
        <w:tab/>
        <w:t>Science and Classroom Management )</w:t>
      </w:r>
    </w:p>
    <w:p w14:paraId="6F43DC28" w14:textId="26E3D7E3" w:rsidR="00F7452D" w:rsidRDefault="008008F3" w:rsidP="008008F3">
      <w:pPr>
        <w:pStyle w:val="Heading5"/>
      </w:pPr>
      <w:r w:rsidRPr="008008F3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การจัดท</w:t>
      </w:r>
      <w:r w:rsidR="005313FE">
        <w:rPr>
          <w:rFonts w:hint="cs"/>
          <w:cs/>
        </w:rPr>
        <w:t>ำ</w:t>
      </w:r>
      <w:r w:rsidR="00F7452D">
        <w:rPr>
          <w:cs/>
        </w:rPr>
        <w:t>แผนการจัดการเรียนรู้เพื่อจุดประสงค์การ</w:t>
      </w:r>
      <w:r>
        <w:tab/>
      </w:r>
      <w:r w:rsidR="00F7452D">
        <w:rPr>
          <w:cs/>
        </w:rPr>
        <w:t>สอนที่หลากหลาย การออกแบบ ใบเนื้อหาแบบฝึกหัด แบบทดสอบ ข้อสอบ การ</w:t>
      </w:r>
      <w:r>
        <w:tab/>
      </w:r>
      <w:r w:rsidR="00F7452D">
        <w:rPr>
          <w:cs/>
        </w:rPr>
        <w:t>ออกแบบ และผลิตสื่อการสอน การสังเกตการสอน ในชั้นเรียน การฝึกทักษะ การ</w:t>
      </w:r>
      <w:r>
        <w:tab/>
      </w:r>
      <w:r w:rsidR="00F7452D">
        <w:rPr>
          <w:cs/>
        </w:rPr>
        <w:t>ถ่ายทอดพื้นฐาน และเทคนิคการถ่ายทอดเนื้อหาวิชา และการวางแผนการจัดการ</w:t>
      </w:r>
      <w:r>
        <w:tab/>
      </w:r>
      <w:r w:rsidR="00F7452D">
        <w:rPr>
          <w:cs/>
        </w:rPr>
        <w:t>เรียนรู้การฝึกการสอนแบบจุลภาค (</w:t>
      </w:r>
      <w:r w:rsidR="00F7452D">
        <w:t xml:space="preserve">Micro Teaching) </w:t>
      </w:r>
      <w:r w:rsidR="00F7452D">
        <w:rPr>
          <w:cs/>
        </w:rPr>
        <w:t>การปฏิบัติหน้าที่ครูใน</w:t>
      </w:r>
      <w:r>
        <w:tab/>
      </w:r>
      <w:r w:rsidR="00F7452D">
        <w:rPr>
          <w:cs/>
        </w:rPr>
        <w:t>สถานการณ์จ</w:t>
      </w:r>
      <w:r w:rsidR="005313FE">
        <w:rPr>
          <w:rFonts w:hint="cs"/>
          <w:cs/>
        </w:rPr>
        <w:t>ำ</w:t>
      </w:r>
      <w:r w:rsidR="00F7452D">
        <w:rPr>
          <w:cs/>
        </w:rPr>
        <w:t>ลองภายใต้การให้ค</w:t>
      </w:r>
      <w:r w:rsidR="005313FE">
        <w:rPr>
          <w:rFonts w:hint="cs"/>
          <w:cs/>
        </w:rPr>
        <w:t>ำ</w:t>
      </w:r>
      <w:r w:rsidR="00F7452D">
        <w:rPr>
          <w:cs/>
        </w:rPr>
        <w:t>ปรึกษาแนะน</w:t>
      </w:r>
      <w:r w:rsidR="005313FE">
        <w:rPr>
          <w:rFonts w:hint="cs"/>
          <w:cs/>
        </w:rPr>
        <w:t>ำ</w:t>
      </w:r>
      <w:r w:rsidR="00F7452D">
        <w:rPr>
          <w:cs/>
        </w:rPr>
        <w:t xml:space="preserve"> และตรวจปรับจากอาจารย์นิเทศ</w:t>
      </w:r>
      <w:r>
        <w:tab/>
      </w:r>
      <w:r w:rsidR="00F7452D">
        <w:rPr>
          <w:cs/>
        </w:rPr>
        <w:t>ประจ</w:t>
      </w:r>
      <w:r w:rsidR="005313FE">
        <w:rPr>
          <w:rFonts w:hint="cs"/>
          <w:cs/>
        </w:rPr>
        <w:t>ำ</w:t>
      </w:r>
      <w:r w:rsidR="00F7452D">
        <w:rPr>
          <w:cs/>
        </w:rPr>
        <w:t>กลุ่ม และฝึกการให้ค</w:t>
      </w:r>
      <w:r w:rsidR="005313FE">
        <w:rPr>
          <w:rFonts w:hint="cs"/>
          <w:cs/>
        </w:rPr>
        <w:t>ำ</w:t>
      </w:r>
      <w:r w:rsidR="00F7452D">
        <w:rPr>
          <w:cs/>
        </w:rPr>
        <w:t>ปรึกษา และหลักการสร้างความสัมพันธ์กับผู้ปกครองและ</w:t>
      </w:r>
      <w:r>
        <w:tab/>
      </w:r>
      <w:r w:rsidR="00F7452D">
        <w:rPr>
          <w:cs/>
        </w:rPr>
        <w:t>ชุมชนโดยใช้กรณีศึกษา</w:t>
      </w:r>
      <w:r>
        <w:t xml:space="preserve">( </w:t>
      </w:r>
      <w:r w:rsidR="00F7452D">
        <w:t xml:space="preserve">Lesson plan preparation for a variety of teaching </w:t>
      </w:r>
      <w:r>
        <w:tab/>
      </w:r>
      <w:r w:rsidR="00F7452D">
        <w:t>purpose; design of</w:t>
      </w:r>
      <w:r>
        <w:t xml:space="preserve"> </w:t>
      </w:r>
      <w:r w:rsidR="00F7452D">
        <w:t xml:space="preserve">information sheet, exercise, test and examination; </w:t>
      </w:r>
      <w:r>
        <w:tab/>
      </w:r>
      <w:r w:rsidR="00F7452D">
        <w:t>teaching media design and production;</w:t>
      </w:r>
      <w:r>
        <w:t xml:space="preserve"> </w:t>
      </w:r>
      <w:r w:rsidR="00F7452D">
        <w:t xml:space="preserve">class teaching observation, skill </w:t>
      </w:r>
      <w:r>
        <w:tab/>
      </w:r>
      <w:r w:rsidR="00F7452D">
        <w:t>training basic transfer and content transfer technique;</w:t>
      </w:r>
      <w:r>
        <w:t xml:space="preserve"> </w:t>
      </w:r>
      <w:r w:rsidR="00F7452D">
        <w:t xml:space="preserve">lesson planning for </w:t>
      </w:r>
      <w:r>
        <w:tab/>
      </w:r>
      <w:r w:rsidR="00F7452D">
        <w:t>learning management; simulation of micro-teaching practice under</w:t>
      </w:r>
      <w:r>
        <w:t xml:space="preserve"> </w:t>
      </w:r>
      <w:r>
        <w:tab/>
      </w:r>
      <w:r w:rsidR="00F7452D">
        <w:t xml:space="preserve">supervision and adjustment from group advisor; Practice in </w:t>
      </w:r>
      <w:r>
        <w:tab/>
      </w:r>
      <w:r w:rsidR="00F7452D">
        <w:t>recommendations and</w:t>
      </w:r>
      <w:r>
        <w:t xml:space="preserve"> </w:t>
      </w:r>
      <w:r w:rsidR="00F7452D">
        <w:t xml:space="preserve">corroboration with learner’s parent and </w:t>
      </w:r>
      <w:r>
        <w:tab/>
      </w:r>
      <w:r w:rsidR="00F7452D">
        <w:t>community by using case studies</w:t>
      </w:r>
      <w:r>
        <w:t xml:space="preserve">.) </w:t>
      </w:r>
    </w:p>
    <w:p w14:paraId="1961E604" w14:textId="77777777" w:rsidR="00F7452D" w:rsidRDefault="00F7452D" w:rsidP="00F7452D"/>
    <w:p w14:paraId="13FFD45F" w14:textId="77777777" w:rsidR="00022799" w:rsidRDefault="00022799" w:rsidP="00F7452D"/>
    <w:p w14:paraId="35ED7F05" w14:textId="77777777" w:rsidR="00022799" w:rsidRDefault="00022799" w:rsidP="00F7452D"/>
    <w:p w14:paraId="5FDACF4D" w14:textId="77777777" w:rsidR="00022799" w:rsidRDefault="00022799" w:rsidP="00F7452D"/>
    <w:p w14:paraId="5298615E" w14:textId="77777777" w:rsidR="00022799" w:rsidRDefault="00022799" w:rsidP="00F7452D"/>
    <w:p w14:paraId="2E9C5638" w14:textId="77777777" w:rsidR="00022799" w:rsidRDefault="00022799" w:rsidP="00F7452D"/>
    <w:p w14:paraId="430F98DB" w14:textId="77777777" w:rsidR="00022799" w:rsidRDefault="00022799" w:rsidP="00F7452D"/>
    <w:p w14:paraId="5440D517" w14:textId="77777777" w:rsidR="00022799" w:rsidRDefault="00022799" w:rsidP="00F7452D"/>
    <w:p w14:paraId="492E3752" w14:textId="77777777" w:rsidR="00022799" w:rsidRDefault="00022799" w:rsidP="00F7452D"/>
    <w:p w14:paraId="4B7996DE" w14:textId="77777777" w:rsidR="00022799" w:rsidRDefault="00022799" w:rsidP="00F7452D"/>
    <w:p w14:paraId="430ABEC6" w14:textId="77777777" w:rsidR="00022799" w:rsidRDefault="00022799" w:rsidP="00F7452D"/>
    <w:p w14:paraId="1B6C291F" w14:textId="77777777" w:rsidR="00022799" w:rsidRDefault="00022799" w:rsidP="00F7452D"/>
    <w:p w14:paraId="3C01DDF2" w14:textId="0BA0D7F4" w:rsidR="00F7452D" w:rsidRDefault="00F7452D" w:rsidP="00022799">
      <w:pPr>
        <w:pStyle w:val="Heading4"/>
      </w:pPr>
      <w:r>
        <w:rPr>
          <w:cs/>
        </w:rPr>
        <w:lastRenderedPageBreak/>
        <w:t xml:space="preserve">020013231 ฝึกปฏิบัติการสอน 2 </w:t>
      </w:r>
      <w:r w:rsidR="00022799">
        <w:rPr>
          <w:cs/>
        </w:rPr>
        <w:t>(</w:t>
      </w:r>
      <w:r w:rsidR="00022799">
        <w:t>Teaching Practice II)</w:t>
      </w:r>
      <w:r w:rsidR="00022799">
        <w:rPr>
          <w:rFonts w:hint="cs"/>
          <w:cs/>
        </w:rPr>
        <w:t xml:space="preserve"> หน่วยกิต </w:t>
      </w:r>
      <w:r>
        <w:rPr>
          <w:cs/>
        </w:rPr>
        <w:t>3(0-6-3)</w:t>
      </w:r>
    </w:p>
    <w:p w14:paraId="102CD132" w14:textId="77777777" w:rsidR="00DC16D7" w:rsidRDefault="00DC16D7" w:rsidP="00DC16D7">
      <w:pPr>
        <w:pStyle w:val="Heading5"/>
      </w:pPr>
      <w:r w:rsidRPr="00DC16D7">
        <w:rPr>
          <w:cs/>
        </w:rPr>
        <w:t>วิชาบังคับก่อน (</w:t>
      </w:r>
      <w:r w:rsidRPr="00DC16D7">
        <w:t xml:space="preserve">Prerequisite)  </w:t>
      </w:r>
    </w:p>
    <w:p w14:paraId="659690B9" w14:textId="6CB9A10D" w:rsidR="00F7452D" w:rsidRDefault="00F7452D" w:rsidP="00BE4E4B">
      <w:pPr>
        <w:pStyle w:val="Heading6"/>
      </w:pPr>
      <w:r>
        <w:rPr>
          <w:cs/>
        </w:rPr>
        <w:t>020013230 ฝึกปฏิบัติการสอน 1</w:t>
      </w:r>
      <w:r w:rsidR="00DC16D7">
        <w:rPr>
          <w:rFonts w:hint="cs"/>
          <w:cs/>
        </w:rPr>
        <w:t xml:space="preserve"> </w:t>
      </w:r>
      <w:r w:rsidR="00DC16D7">
        <w:t>(Teaching Practice I)</w:t>
      </w:r>
    </w:p>
    <w:p w14:paraId="0B623F70" w14:textId="47CF0944" w:rsidR="00F7452D" w:rsidRDefault="00BE4E4B" w:rsidP="004B6D74">
      <w:pPr>
        <w:pStyle w:val="Heading5"/>
      </w:pPr>
      <w:r w:rsidRPr="00BE4E4B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การฝึกปฏิบัติการสอนรายวิชาปฏิบัติในสาขาวิชา</w:t>
      </w:r>
      <w:r>
        <w:tab/>
      </w:r>
      <w:r w:rsidR="00F7452D">
        <w:rPr>
          <w:cs/>
        </w:rPr>
        <w:t>อาชีวะและเทคนิคศึกษา การจัดท</w:t>
      </w:r>
      <w:r>
        <w:rPr>
          <w:rFonts w:hint="cs"/>
          <w:cs/>
        </w:rPr>
        <w:t>ำ</w:t>
      </w:r>
      <w:r w:rsidR="00F7452D">
        <w:rPr>
          <w:cs/>
        </w:rPr>
        <w:t>แผนบทเรียนให้ผู้เรียนสร้างความรู้ด้วยตนเอง การ</w:t>
      </w:r>
      <w:r>
        <w:tab/>
      </w:r>
      <w:r w:rsidR="00F7452D">
        <w:rPr>
          <w:cs/>
        </w:rPr>
        <w:t>ออกแบบใบเนื้อหา แบบฝึกหัด แบบทดสอบ ข้อสอบ และสื่อการสอน การวางแผน</w:t>
      </w:r>
      <w:r>
        <w:tab/>
      </w:r>
      <w:r w:rsidR="00F7452D">
        <w:rPr>
          <w:cs/>
        </w:rPr>
        <w:t>การสอนวิธีการที่หลากหลายส</w:t>
      </w:r>
      <w:r>
        <w:rPr>
          <w:rFonts w:hint="cs"/>
          <w:cs/>
        </w:rPr>
        <w:t>ำ</w:t>
      </w:r>
      <w:r w:rsidR="00F7452D">
        <w:rPr>
          <w:cs/>
        </w:rPr>
        <w:t>หรับรูปแบบที่เน้นผู้เรียนเป็นศูนย์กลาง เทคนิคการ</w:t>
      </w:r>
      <w:r>
        <w:tab/>
      </w:r>
      <w:r w:rsidR="00F7452D">
        <w:rPr>
          <w:cs/>
        </w:rPr>
        <w:t>สอน และการแก้ปัญหาขณะท</w:t>
      </w:r>
      <w:r>
        <w:rPr>
          <w:rFonts w:hint="cs"/>
          <w:cs/>
        </w:rPr>
        <w:t>ำ</w:t>
      </w:r>
      <w:r w:rsidR="00F7452D">
        <w:rPr>
          <w:cs/>
        </w:rPr>
        <w:t>การสอน การทดลองสอนวิชาทฤษฎีและปฏิบัติใน</w:t>
      </w:r>
      <w:r>
        <w:tab/>
      </w:r>
      <w:r w:rsidR="00F7452D">
        <w:rPr>
          <w:cs/>
        </w:rPr>
        <w:t>สถานการณ์จ</w:t>
      </w:r>
      <w:r>
        <w:rPr>
          <w:rFonts w:hint="cs"/>
          <w:cs/>
        </w:rPr>
        <w:t>ำ</w:t>
      </w:r>
      <w:r w:rsidR="00F7452D">
        <w:rPr>
          <w:cs/>
        </w:rPr>
        <w:t xml:space="preserve">ลองการฝึกสอนและฝึกอบรมในสถานการณ์จริง การสอบภาคปฏิบัติ </w:t>
      </w:r>
      <w:r>
        <w:tab/>
      </w:r>
      <w:r w:rsidR="00F7452D">
        <w:rPr>
          <w:cs/>
        </w:rPr>
        <w:t>การตรวจข้อสอบ การให้คะแนน และการตัดสินผลการเรียน การวิเคราะห์แล</w:t>
      </w:r>
      <w:r>
        <w:rPr>
          <w:rFonts w:hint="cs"/>
          <w:cs/>
        </w:rPr>
        <w:t>ะ</w:t>
      </w:r>
      <w:r w:rsidR="00F7452D">
        <w:rPr>
          <w:cs/>
        </w:rPr>
        <w:t>การ</w:t>
      </w:r>
      <w:r>
        <w:tab/>
      </w:r>
      <w:r w:rsidR="00F7452D">
        <w:rPr>
          <w:cs/>
        </w:rPr>
        <w:t>ประเมินผลการสอน การเขียนรายงานผลการสอนและการฝึกอบรม</w:t>
      </w:r>
      <w:r>
        <w:t>(</w:t>
      </w:r>
      <w:r w:rsidR="00F7452D">
        <w:t xml:space="preserve">Theoretical </w:t>
      </w:r>
      <w:r>
        <w:tab/>
      </w:r>
      <w:r w:rsidR="00F7452D">
        <w:t>teaching practice in vocational and technical education; lesson</w:t>
      </w:r>
      <w:r>
        <w:t xml:space="preserve"> </w:t>
      </w:r>
      <w:r w:rsidR="00F7452D">
        <w:t xml:space="preserve">plan </w:t>
      </w:r>
      <w:r>
        <w:tab/>
      </w:r>
      <w:r w:rsidR="00F7452D">
        <w:t xml:space="preserve">preparation for self-learning; design of information sheet, exercise, test, </w:t>
      </w:r>
      <w:r>
        <w:tab/>
      </w:r>
      <w:r w:rsidR="00F7452D">
        <w:t>examination</w:t>
      </w:r>
      <w:r>
        <w:t xml:space="preserve"> </w:t>
      </w:r>
      <w:r w:rsidR="00F7452D">
        <w:t xml:space="preserve">and teaching media; lesson planning using several teaching </w:t>
      </w:r>
      <w:r>
        <w:tab/>
      </w:r>
      <w:r w:rsidR="00F7452D">
        <w:t>technique for student center</w:t>
      </w:r>
      <w:r>
        <w:t xml:space="preserve"> </w:t>
      </w:r>
      <w:r w:rsidR="00F7452D">
        <w:t xml:space="preserve">model, teaching technique and problem </w:t>
      </w:r>
      <w:r>
        <w:tab/>
      </w:r>
      <w:r w:rsidR="00F7452D">
        <w:t>solving while teaching; simulation of theoretical</w:t>
      </w:r>
      <w:r>
        <w:t xml:space="preserve"> Teaching</w:t>
      </w:r>
      <w:r w:rsidR="00F7452D">
        <w:t xml:space="preserve"> practice and </w:t>
      </w:r>
      <w:r>
        <w:tab/>
      </w:r>
      <w:r w:rsidR="00F7452D">
        <w:t>practical teaching practice; real situation teaching practice and</w:t>
      </w:r>
      <w:r>
        <w:t xml:space="preserve"> </w:t>
      </w:r>
      <w:r w:rsidR="00F7452D">
        <w:t xml:space="preserve">training </w:t>
      </w:r>
      <w:r>
        <w:tab/>
      </w:r>
      <w:r w:rsidR="00F7452D">
        <w:t>practice; practical examination, examination checking, scoring, grading and</w:t>
      </w:r>
      <w:r>
        <w:t xml:space="preserve"> </w:t>
      </w:r>
      <w:r>
        <w:tab/>
      </w:r>
      <w:r w:rsidR="00F7452D">
        <w:t xml:space="preserve">learning evaluation; analysis and teaching evaluation; writing up teaching </w:t>
      </w:r>
      <w:r>
        <w:tab/>
      </w:r>
      <w:r w:rsidR="00F7452D">
        <w:t>and training</w:t>
      </w:r>
      <w:r>
        <w:t xml:space="preserve"> </w:t>
      </w:r>
      <w:r w:rsidR="00F7452D">
        <w:t>report.</w:t>
      </w:r>
      <w:r>
        <w:t>)</w:t>
      </w:r>
    </w:p>
    <w:p w14:paraId="2E1C8F2E" w14:textId="77777777" w:rsidR="00197DCF" w:rsidRDefault="00197DCF" w:rsidP="00197DCF"/>
    <w:p w14:paraId="583C9A04" w14:textId="77777777" w:rsidR="00197DCF" w:rsidRDefault="00197DCF" w:rsidP="00197DCF"/>
    <w:p w14:paraId="5D479265" w14:textId="77777777" w:rsidR="00197DCF" w:rsidRDefault="00197DCF" w:rsidP="00197DCF"/>
    <w:p w14:paraId="1EB21571" w14:textId="77777777" w:rsidR="00197DCF" w:rsidRDefault="00197DCF" w:rsidP="00197DCF"/>
    <w:p w14:paraId="1B1BCE82" w14:textId="77777777" w:rsidR="00197DCF" w:rsidRDefault="00197DCF" w:rsidP="00197DCF"/>
    <w:p w14:paraId="40B9667E" w14:textId="77777777" w:rsidR="00197DCF" w:rsidRDefault="00197DCF" w:rsidP="00197DCF"/>
    <w:p w14:paraId="74DF79A3" w14:textId="77777777" w:rsidR="00197DCF" w:rsidRDefault="00197DCF" w:rsidP="00197DCF"/>
    <w:p w14:paraId="0DC827F3" w14:textId="77777777" w:rsidR="00197DCF" w:rsidRDefault="00197DCF" w:rsidP="00197DCF"/>
    <w:p w14:paraId="7432DD73" w14:textId="77777777" w:rsidR="00197DCF" w:rsidRPr="00197DCF" w:rsidRDefault="00197DCF" w:rsidP="00197DCF"/>
    <w:p w14:paraId="221306A4" w14:textId="7519A43D" w:rsidR="00F7452D" w:rsidRDefault="00F7452D" w:rsidP="007F2736">
      <w:pPr>
        <w:pStyle w:val="Heading4"/>
      </w:pPr>
      <w:r>
        <w:rPr>
          <w:cs/>
        </w:rPr>
        <w:lastRenderedPageBreak/>
        <w:t>020413102 วงจรดิจิทัล</w:t>
      </w:r>
      <w:r w:rsidR="004B6D74">
        <w:rPr>
          <w:cs/>
        </w:rPr>
        <w:t>(</w:t>
      </w:r>
      <w:r w:rsidR="004B6D74">
        <w:t>Digital Circuits)</w:t>
      </w:r>
      <w:r>
        <w:rPr>
          <w:cs/>
        </w:rPr>
        <w:t xml:space="preserve"> </w:t>
      </w:r>
      <w:r w:rsidR="004B6D74">
        <w:rPr>
          <w:rFonts w:hint="cs"/>
          <w:cs/>
        </w:rPr>
        <w:t xml:space="preserve">หน่วยกิต </w:t>
      </w:r>
      <w:r>
        <w:rPr>
          <w:cs/>
        </w:rPr>
        <w:t>3(3-0-6)</w:t>
      </w:r>
    </w:p>
    <w:p w14:paraId="2E852ADE" w14:textId="77777777" w:rsidR="007F2736" w:rsidRDefault="007F2736" w:rsidP="007F2736">
      <w:pPr>
        <w:pStyle w:val="Heading5"/>
      </w:pPr>
      <w:r w:rsidRPr="007F2736">
        <w:rPr>
          <w:cs/>
        </w:rPr>
        <w:t>วิชาบังคับก่อน (</w:t>
      </w:r>
      <w:r w:rsidRPr="007F2736">
        <w:t xml:space="preserve">Prerequisite) </w:t>
      </w:r>
    </w:p>
    <w:p w14:paraId="4AE83910" w14:textId="3E86331F" w:rsidR="00F7452D" w:rsidRDefault="00F7452D" w:rsidP="00197DCF">
      <w:pPr>
        <w:pStyle w:val="Heading6"/>
      </w:pPr>
      <w:r>
        <w:rPr>
          <w:cs/>
        </w:rPr>
        <w:t>020413114 อุปกรณ์อิเล็กทรอนิกส์และเครื่องมือวัด</w:t>
      </w:r>
      <w:r w:rsidR="007F2736">
        <w:t xml:space="preserve">( Electronics Device </w:t>
      </w:r>
      <w:r w:rsidR="007F2736">
        <w:br/>
      </w:r>
      <w:r w:rsidR="007F2736">
        <w:tab/>
        <w:t>and Instrument )</w:t>
      </w:r>
    </w:p>
    <w:p w14:paraId="43412969" w14:textId="7608AB77" w:rsidR="00F7452D" w:rsidRDefault="00197DCF" w:rsidP="00E82989">
      <w:pPr>
        <w:pStyle w:val="Heading5"/>
      </w:pPr>
      <w:r w:rsidRPr="00197DCF">
        <w:rPr>
          <w:cs/>
        </w:rPr>
        <w:t>คำอธิบายรายวิชา เรียนเกี่ยวกับ</w:t>
      </w:r>
      <w:r w:rsidR="00F7452D">
        <w:rPr>
          <w:cs/>
        </w:rPr>
        <w:t>ระบบเลขฐานต่าง ๆ ลอจิกเกต โครงสร้างของวงจร</w:t>
      </w:r>
      <w:r>
        <w:tab/>
      </w:r>
      <w:r w:rsidR="00F7452D">
        <w:rPr>
          <w:cs/>
        </w:rPr>
        <w:t xml:space="preserve">รวมประเภททีทีแอล และ </w:t>
      </w:r>
      <w:r w:rsidR="00F7452D">
        <w:t>CMOS</w:t>
      </w:r>
      <w:r>
        <w:t xml:space="preserve"> </w:t>
      </w:r>
      <w:r w:rsidR="00F7452D">
        <w:rPr>
          <w:cs/>
        </w:rPr>
        <w:t xml:space="preserve">พีชคณิต ทฤษฎีตรรกศาสตร์ของ </w:t>
      </w:r>
      <w:r w:rsidR="00F7452D">
        <w:t xml:space="preserve">De Morgan </w:t>
      </w:r>
      <w:r w:rsidR="00F7452D">
        <w:rPr>
          <w:cs/>
        </w:rPr>
        <w:t>การ</w:t>
      </w:r>
      <w:r>
        <w:tab/>
      </w:r>
      <w:r w:rsidR="00F7452D">
        <w:rPr>
          <w:cs/>
        </w:rPr>
        <w:t>วิเคราะห์วงจรคอมบิเนชัน การลดตัวแปรในฟังก์ชัน</w:t>
      </w:r>
      <w:r>
        <w:t xml:space="preserve"> </w:t>
      </w:r>
      <w:r w:rsidR="00F7452D">
        <w:rPr>
          <w:cs/>
        </w:rPr>
        <w:t>วงจรคอมบิเนชัน วงจร</w:t>
      </w:r>
      <w:r>
        <w:tab/>
      </w:r>
      <w:r w:rsidR="00F7452D">
        <w:rPr>
          <w:cs/>
        </w:rPr>
        <w:t>มัลติเพล็กซ์ ดีมัลติเพล็กซ์ ดีโค้ดเดอร์ เอ็นโค้ดเดอร์ คอมพาราเตอร์ วงจรโมโนสเตเบิ้ล</w:t>
      </w:r>
      <w:r>
        <w:tab/>
      </w:r>
      <w:r w:rsidR="00F7452D">
        <w:rPr>
          <w:cs/>
        </w:rPr>
        <w:t>และสัญญาณนาฬิกา ฟลิปฟลอป วงจรนับ และชิฟรีจิสเตอร์ วงจรพื้นฐาน วงจรแปลง</w:t>
      </w:r>
      <w:r>
        <w:tab/>
      </w:r>
      <w:r w:rsidR="00F7452D">
        <w:rPr>
          <w:cs/>
        </w:rPr>
        <w:t>สัญญาณอนาล็อกเป็นสัญญาณดิจิทัล โครงสร้างหน่วยความจ</w:t>
      </w:r>
      <w:r>
        <w:rPr>
          <w:rFonts w:hint="cs"/>
          <w:cs/>
        </w:rPr>
        <w:t>ำ</w:t>
      </w:r>
      <w:r w:rsidR="00F7452D">
        <w:rPr>
          <w:cs/>
        </w:rPr>
        <w:t>และการใช้งาน</w:t>
      </w:r>
      <w:r>
        <w:tab/>
      </w:r>
      <w:r w:rsidR="00F7452D">
        <w:rPr>
          <w:cs/>
        </w:rPr>
        <w:t>หน่วยความจ</w:t>
      </w:r>
      <w:r>
        <w:rPr>
          <w:rFonts w:hint="cs"/>
          <w:cs/>
        </w:rPr>
        <w:t>ำ</w:t>
      </w:r>
      <w:r w:rsidR="00F7452D">
        <w:rPr>
          <w:cs/>
        </w:rPr>
        <w:t xml:space="preserve"> การใช้โปรแกรมคอมพิวเตอร์จ</w:t>
      </w:r>
      <w:r>
        <w:rPr>
          <w:rFonts w:hint="cs"/>
          <w:cs/>
        </w:rPr>
        <w:t>ำ</w:t>
      </w:r>
      <w:r w:rsidR="00F7452D">
        <w:rPr>
          <w:cs/>
        </w:rPr>
        <w:t>ลองการ</w:t>
      </w:r>
      <w:r>
        <w:rPr>
          <w:rFonts w:hint="cs"/>
          <w:cs/>
        </w:rPr>
        <w:t>ทำ</w:t>
      </w:r>
      <w:r w:rsidR="00F7452D">
        <w:rPr>
          <w:cs/>
        </w:rPr>
        <w:t>งาน</w:t>
      </w:r>
      <w:r>
        <w:rPr>
          <w:rFonts w:hint="cs"/>
          <w:cs/>
        </w:rPr>
        <w:t xml:space="preserve"> </w:t>
      </w:r>
      <w:r>
        <w:t xml:space="preserve">( </w:t>
      </w:r>
      <w:r w:rsidR="00F7452D">
        <w:t xml:space="preserve">Number base </w:t>
      </w:r>
      <w:r>
        <w:tab/>
      </w:r>
      <w:r w:rsidR="00F7452D">
        <w:t>system; logic gate, structure of TTL and CMOS integrated</w:t>
      </w:r>
      <w:r>
        <w:t xml:space="preserve"> </w:t>
      </w:r>
      <w:r w:rsidR="00F7452D">
        <w:t xml:space="preserve">circuits; De </w:t>
      </w:r>
      <w:r>
        <w:tab/>
      </w:r>
      <w:r w:rsidR="00F7452D">
        <w:t>Morgan's logic theory, combination circuits analysis; variable reduction in</w:t>
      </w:r>
      <w:r>
        <w:t xml:space="preserve"> </w:t>
      </w:r>
      <w:r>
        <w:tab/>
      </w:r>
      <w:r w:rsidR="00F7452D">
        <w:t xml:space="preserve">function, combination circuits, multiplexing circuit, decoder and encoder </w:t>
      </w:r>
      <w:r>
        <w:tab/>
      </w:r>
      <w:r w:rsidR="00F7452D">
        <w:t>circuits,</w:t>
      </w:r>
      <w:r>
        <w:t xml:space="preserve"> </w:t>
      </w:r>
      <w:r w:rsidR="00F7452D">
        <w:t xml:space="preserve">comparator circuit; monostable circuit and clock; flip flop; counter </w:t>
      </w:r>
      <w:r>
        <w:tab/>
      </w:r>
      <w:r w:rsidR="00F7452D">
        <w:t>circuit; shift-register;</w:t>
      </w:r>
      <w:r>
        <w:t xml:space="preserve"> </w:t>
      </w:r>
      <w:r w:rsidR="00F7452D">
        <w:t xml:space="preserve">fundamental circuits; analog-to-digital converters; </w:t>
      </w:r>
      <w:r>
        <w:tab/>
      </w:r>
      <w:r w:rsidR="00F7452D">
        <w:t>memory structure and usage;</w:t>
      </w:r>
      <w:r>
        <w:t xml:space="preserve"> </w:t>
      </w:r>
      <w:r w:rsidR="00F7452D">
        <w:t>computer simulator application.</w:t>
      </w:r>
      <w:r>
        <w:t>)</w:t>
      </w:r>
    </w:p>
    <w:p w14:paraId="30CB021F" w14:textId="6323BF0B" w:rsidR="00F7452D" w:rsidRDefault="00F7452D" w:rsidP="00E82989">
      <w:pPr>
        <w:pStyle w:val="Heading4"/>
      </w:pPr>
      <w:r>
        <w:rPr>
          <w:cs/>
        </w:rPr>
        <w:t>020413103 คณิตศาสตร์ดิสครีต</w:t>
      </w:r>
      <w:r w:rsidR="00426CC9">
        <w:rPr>
          <w:cs/>
        </w:rPr>
        <w:t>(</w:t>
      </w:r>
      <w:r w:rsidR="00426CC9">
        <w:t>Discrete Mathematics)</w:t>
      </w:r>
      <w:r>
        <w:rPr>
          <w:cs/>
        </w:rPr>
        <w:t xml:space="preserve"> </w:t>
      </w:r>
      <w:r w:rsidR="00426CC9">
        <w:rPr>
          <w:rFonts w:hint="cs"/>
          <w:cs/>
        </w:rPr>
        <w:t xml:space="preserve">หน่วยกิต </w:t>
      </w:r>
      <w:r>
        <w:rPr>
          <w:cs/>
        </w:rPr>
        <w:t>3(3-0-6)</w:t>
      </w:r>
    </w:p>
    <w:p w14:paraId="369B7E36" w14:textId="77777777" w:rsidR="00E52C99" w:rsidRDefault="00E52C99" w:rsidP="00E8298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EC289D2" w14:textId="77777777" w:rsidR="00E52C99" w:rsidRDefault="00E52C99" w:rsidP="00E82989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563B897" w14:textId="32D68192" w:rsidR="00F7452D" w:rsidRDefault="00E52C99" w:rsidP="00E82989">
      <w:pPr>
        <w:pStyle w:val="Heading5"/>
      </w:pPr>
      <w:r w:rsidRPr="00E52C99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ตรรกและการพิสูจน์ทางตรรกแบบต่าง ๆ </w:t>
      </w:r>
      <w:r w:rsidR="00E82989">
        <w:tab/>
      </w:r>
      <w:r w:rsidR="00F7452D">
        <w:rPr>
          <w:cs/>
        </w:rPr>
        <w:t xml:space="preserve">ฟังก์ชันตรรก พีชคณิตของบูลีน วงจรตรรกพีชคณิตของเซต ความสัมพันธ์ </w:t>
      </w:r>
      <w:r w:rsidR="00E82989">
        <w:tab/>
      </w:r>
      <w:r w:rsidR="00F7452D">
        <w:rPr>
          <w:cs/>
        </w:rPr>
        <w:t>ความสัมพันธ์สมมูล ฟังก์ชันในรูปความสัมพันธ์ ฟังก์ชันเวียนเกิด กรุ๊ปและกรุ๊ปย่อย</w:t>
      </w:r>
      <w:r w:rsidR="00E82989">
        <w:tab/>
      </w:r>
      <w:r w:rsidR="00F7452D">
        <w:rPr>
          <w:cs/>
        </w:rPr>
        <w:t>แบบชนิดข้อมูลที่เป็นโครงสร้างพีชคณิตทฤษฎีกราฟ ทฤษฎีกราฟ ทรีกราฟแบบมีทิศ</w:t>
      </w:r>
      <w:r w:rsidR="00E82989">
        <w:tab/>
      </w:r>
      <w:r w:rsidR="00F7452D">
        <w:rPr>
          <w:cs/>
        </w:rPr>
        <w:t>ทางการค้นหาภายในกราฟ</w:t>
      </w:r>
      <w:r w:rsidR="00B42153">
        <w:t xml:space="preserve">( </w:t>
      </w:r>
      <w:r w:rsidR="00F7452D">
        <w:t xml:space="preserve">Logic and logical proofs; </w:t>
      </w:r>
      <w:r w:rsidR="00E82989">
        <w:t>Boolean</w:t>
      </w:r>
      <w:r w:rsidR="00F7452D">
        <w:t xml:space="preserve"> algebra; Logic </w:t>
      </w:r>
      <w:r w:rsidR="00E82989">
        <w:tab/>
      </w:r>
      <w:r w:rsidR="00F7452D">
        <w:t>circuit; algebra of set;</w:t>
      </w:r>
      <w:r w:rsidR="00E82989">
        <w:t xml:space="preserve"> </w:t>
      </w:r>
      <w:r w:rsidR="00F7452D">
        <w:t xml:space="preserve">relation; equivalence relation; relational function; </w:t>
      </w:r>
      <w:r w:rsidR="00E82989">
        <w:tab/>
      </w:r>
      <w:r w:rsidR="00F7452D">
        <w:t>recursive function; counting and</w:t>
      </w:r>
      <w:r w:rsidR="00E82989">
        <w:t xml:space="preserve"> </w:t>
      </w:r>
      <w:r w:rsidR="00F7452D">
        <w:t xml:space="preserve">probability; </w:t>
      </w:r>
      <w:r w:rsidR="00E82989">
        <w:t>Boolean</w:t>
      </w:r>
      <w:r w:rsidR="00F7452D">
        <w:t xml:space="preserve"> algebra; logic circuit; </w:t>
      </w:r>
      <w:r w:rsidR="00E82989">
        <w:tab/>
      </w:r>
      <w:r w:rsidR="00F7452D">
        <w:t>graph theory; tree graph; graph traversal.</w:t>
      </w:r>
      <w:r w:rsidR="00E82989">
        <w:t>)</w:t>
      </w:r>
    </w:p>
    <w:p w14:paraId="376A4B16" w14:textId="77777777" w:rsidR="00E82989" w:rsidRDefault="00E82989" w:rsidP="00E82989"/>
    <w:p w14:paraId="456D7BC9" w14:textId="77777777" w:rsidR="00E82989" w:rsidRDefault="00E82989" w:rsidP="00E82989"/>
    <w:p w14:paraId="75D19AED" w14:textId="77777777" w:rsidR="00E82989" w:rsidRPr="00E82989" w:rsidRDefault="00E82989" w:rsidP="00E82989"/>
    <w:p w14:paraId="2DAD2DC2" w14:textId="77777777" w:rsidR="00F7452D" w:rsidRDefault="00F7452D" w:rsidP="00F7452D"/>
    <w:p w14:paraId="699C42C9" w14:textId="7011252B" w:rsidR="00F7452D" w:rsidRDefault="00F7452D" w:rsidP="005B39BB">
      <w:pPr>
        <w:pStyle w:val="Heading4"/>
      </w:pPr>
      <w:r>
        <w:rPr>
          <w:cs/>
        </w:rPr>
        <w:lastRenderedPageBreak/>
        <w:t>020413105 การเขียนโปรแกรมเชิงวัตถุ</w:t>
      </w:r>
      <w:r w:rsidR="00F25109">
        <w:rPr>
          <w:cs/>
        </w:rPr>
        <w:t>(</w:t>
      </w:r>
      <w:r w:rsidR="00F25109">
        <w:t>Object-oriented Programming)</w:t>
      </w:r>
      <w:r w:rsidR="005B39BB">
        <w:br/>
      </w:r>
      <w:r w:rsidR="005B39BB">
        <w:tab/>
      </w:r>
      <w:r w:rsidR="005B39BB">
        <w:tab/>
      </w:r>
      <w:r w:rsidR="00F25109">
        <w:rPr>
          <w:rFonts w:hint="cs"/>
          <w:cs/>
        </w:rPr>
        <w:t xml:space="preserve"> หน่วยกิต</w:t>
      </w:r>
      <w:r>
        <w:rPr>
          <w:cs/>
        </w:rPr>
        <w:t xml:space="preserve"> 3(2-2-5)</w:t>
      </w:r>
    </w:p>
    <w:p w14:paraId="2A27E1B0" w14:textId="77777777" w:rsidR="00FE5923" w:rsidRDefault="00FE5923" w:rsidP="005B39BB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A03844F" w14:textId="77777777" w:rsidR="00FE5923" w:rsidRDefault="00FE5923" w:rsidP="005B39BB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4960D399" w14:textId="71A936E5" w:rsidR="00F7452D" w:rsidRDefault="00FE5923" w:rsidP="005B39BB">
      <w:pPr>
        <w:pStyle w:val="Heading5"/>
      </w:pPr>
      <w:r w:rsidRPr="00FE5923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หลักการการออกแบบและพัฒนาซอฟต์แวร์เชิงวัตถุ </w:t>
      </w:r>
      <w:r w:rsidR="005B39BB">
        <w:tab/>
      </w:r>
      <w:r w:rsidR="00F7452D">
        <w:rPr>
          <w:cs/>
        </w:rPr>
        <w:t>โครงสร้างโปรแกรมในภาษาเชิงวัตถุความหมายและกลุ่มของวัตถุ คุณลักษณะและ</w:t>
      </w:r>
      <w:r w:rsidR="005B39BB">
        <w:tab/>
      </w:r>
      <w:r w:rsidR="00F7452D">
        <w:rPr>
          <w:cs/>
        </w:rPr>
        <w:t>พฤติกรรมของวัตถุ คลาสและหลักการส าคัญของคลาส การห่อหุ้ม การสืบทอด การ</w:t>
      </w:r>
      <w:r w:rsidR="005B39BB">
        <w:tab/>
      </w:r>
      <w:r w:rsidR="00F7452D">
        <w:rPr>
          <w:cs/>
        </w:rPr>
        <w:t>พ้องรูป การน</w:t>
      </w:r>
      <w:r w:rsidR="005B39BB">
        <w:rPr>
          <w:rFonts w:hint="cs"/>
          <w:cs/>
        </w:rPr>
        <w:t>ำ</w:t>
      </w:r>
      <w:r w:rsidR="00F7452D">
        <w:rPr>
          <w:cs/>
        </w:rPr>
        <w:t xml:space="preserve">เอาส่วนประกอบของซอฟต์แวร์กลับมาใช้ ส่วนติดต่อผู้ใช้แบบกราฟิกส์ </w:t>
      </w:r>
      <w:r w:rsidR="005B39BB">
        <w:tab/>
      </w:r>
      <w:r w:rsidR="00F7452D">
        <w:rPr>
          <w:cs/>
        </w:rPr>
        <w:t>การสร้างและจัดการโครงสร้างข้อมูลพลวัต กรณีศึกษาการเขียนโปรแกรมเชิงวัตถุ</w:t>
      </w:r>
      <w:r>
        <w:t xml:space="preserve"> </w:t>
      </w:r>
      <w:r w:rsidR="005B39BB">
        <w:rPr>
          <w:cs/>
        </w:rPr>
        <w:tab/>
      </w:r>
      <w:r>
        <w:t>(</w:t>
      </w:r>
      <w:r w:rsidR="00F7452D">
        <w:t xml:space="preserve">Principles of object-oriented software design and development; structure </w:t>
      </w:r>
      <w:r w:rsidR="005B39BB">
        <w:rPr>
          <w:cs/>
        </w:rPr>
        <w:tab/>
      </w:r>
      <w:r w:rsidR="00F7452D">
        <w:t>of</w:t>
      </w:r>
      <w:r>
        <w:t xml:space="preserve"> </w:t>
      </w:r>
      <w:r w:rsidR="00F7452D">
        <w:t xml:space="preserve">object-oriented program; object definition; property and function of </w:t>
      </w:r>
      <w:r w:rsidR="005B39BB">
        <w:rPr>
          <w:cs/>
        </w:rPr>
        <w:tab/>
      </w:r>
      <w:r w:rsidR="00F7452D">
        <w:t>object, class and</w:t>
      </w:r>
      <w:r>
        <w:t xml:space="preserve"> </w:t>
      </w:r>
      <w:r w:rsidR="00F7452D">
        <w:t xml:space="preserve">principles of class; encapsulation, inheritance; </w:t>
      </w:r>
      <w:r w:rsidR="005B39BB">
        <w:rPr>
          <w:cs/>
        </w:rPr>
        <w:tab/>
      </w:r>
      <w:r w:rsidR="00F7452D">
        <w:t xml:space="preserve">polymorphism; reuse of </w:t>
      </w:r>
      <w:r>
        <w:t>software component</w:t>
      </w:r>
      <w:r w:rsidR="00F7452D">
        <w:t xml:space="preserve">; graphical user interface; </w:t>
      </w:r>
      <w:r w:rsidR="005B39BB">
        <w:rPr>
          <w:cs/>
        </w:rPr>
        <w:tab/>
      </w:r>
      <w:r w:rsidR="00F7452D">
        <w:t xml:space="preserve">dynamic data structure creation and </w:t>
      </w:r>
      <w:r>
        <w:t>management; case</w:t>
      </w:r>
      <w:r w:rsidR="00F7452D">
        <w:t xml:space="preserve"> study of Object-</w:t>
      </w:r>
      <w:r w:rsidR="005B39BB">
        <w:rPr>
          <w:cs/>
        </w:rPr>
        <w:tab/>
      </w:r>
      <w:r w:rsidR="00F7452D">
        <w:t>Oriented Programming.</w:t>
      </w:r>
      <w:r>
        <w:t>)</w:t>
      </w:r>
    </w:p>
    <w:p w14:paraId="4F195862" w14:textId="45399588" w:rsidR="00F7452D" w:rsidRDefault="00F7452D" w:rsidP="003F3D42">
      <w:pPr>
        <w:pStyle w:val="Heading4"/>
      </w:pPr>
      <w:r>
        <w:rPr>
          <w:cs/>
        </w:rPr>
        <w:t>020413106 โครงสร้างระบบคอมพิวเตอร์</w:t>
      </w:r>
      <w:r w:rsidR="005B39BB">
        <w:rPr>
          <w:cs/>
        </w:rPr>
        <w:t>(</w:t>
      </w:r>
      <w:r w:rsidR="005B39BB">
        <w:t>Computer System Organization)</w:t>
      </w:r>
      <w:r w:rsidR="005B39BB">
        <w:rPr>
          <w:rFonts w:hint="cs"/>
          <w:cs/>
        </w:rPr>
        <w:t xml:space="preserve"> </w:t>
      </w:r>
      <w:r w:rsidR="005B39BB">
        <w:rPr>
          <w:cs/>
        </w:rPr>
        <w:br/>
      </w:r>
      <w:r w:rsidR="005B39BB">
        <w:rPr>
          <w:cs/>
        </w:rPr>
        <w:tab/>
      </w:r>
      <w:r w:rsidR="005B39BB">
        <w:rPr>
          <w:cs/>
        </w:rPr>
        <w:tab/>
      </w:r>
      <w:r w:rsidR="005B39BB">
        <w:rPr>
          <w:rFonts w:hint="cs"/>
          <w:cs/>
        </w:rPr>
        <w:t>หน่วยกิต</w:t>
      </w:r>
      <w:r>
        <w:rPr>
          <w:cs/>
        </w:rPr>
        <w:t xml:space="preserve"> 3(3-0-6)</w:t>
      </w:r>
    </w:p>
    <w:p w14:paraId="16809D04" w14:textId="77777777" w:rsidR="003F3D42" w:rsidRDefault="003F3D42" w:rsidP="003F3D4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98B9B41" w14:textId="77777777" w:rsidR="003F3D42" w:rsidRDefault="003F3D42" w:rsidP="003F3D42">
      <w:pPr>
        <w:pStyle w:val="Heading6"/>
      </w:pPr>
      <w:r>
        <w:rPr>
          <w:cs/>
        </w:rPr>
        <w:t xml:space="preserve"> ไม่มี(</w:t>
      </w:r>
      <w:r>
        <w:t>None)</w:t>
      </w:r>
      <w:r w:rsidRPr="005B39BB">
        <w:t xml:space="preserve"> </w:t>
      </w:r>
    </w:p>
    <w:p w14:paraId="332036ED" w14:textId="6ED06159" w:rsidR="00F7452D" w:rsidRDefault="005B39BB" w:rsidP="003F3D42">
      <w:pPr>
        <w:pStyle w:val="Heading5"/>
      </w:pPr>
      <w:r w:rsidRPr="005B39BB">
        <w:rPr>
          <w:cs/>
        </w:rPr>
        <w:t>คำอธิบายรายวิชา เรียนเกี่ยวกับ</w:t>
      </w:r>
      <w:r w:rsidR="00F7452D">
        <w:rPr>
          <w:cs/>
        </w:rPr>
        <w:t>องค์ประกอบและโครงสร้างของระบบคอมพิวเตอร์</w:t>
      </w:r>
      <w:r w:rsidR="003F3D42">
        <w:tab/>
      </w:r>
      <w:r w:rsidR="00F7452D">
        <w:rPr>
          <w:cs/>
        </w:rPr>
        <w:t>แบบต่าง ๆ ระบบตัวเลขและการค</w:t>
      </w:r>
      <w:r w:rsidR="003F3D42">
        <w:rPr>
          <w:rFonts w:hint="cs"/>
          <w:cs/>
        </w:rPr>
        <w:t>ำ</w:t>
      </w:r>
      <w:r w:rsidR="00F7452D">
        <w:rPr>
          <w:cs/>
        </w:rPr>
        <w:t>นวณ</w:t>
      </w:r>
      <w:r w:rsidR="003F3D42">
        <w:t xml:space="preserve"> </w:t>
      </w:r>
      <w:r w:rsidR="00F7452D">
        <w:rPr>
          <w:cs/>
        </w:rPr>
        <w:t>การก</w:t>
      </w:r>
      <w:r w:rsidR="003F3D42">
        <w:rPr>
          <w:rFonts w:hint="cs"/>
          <w:cs/>
        </w:rPr>
        <w:t>ำ</w:t>
      </w:r>
      <w:r w:rsidR="00F7452D">
        <w:rPr>
          <w:cs/>
        </w:rPr>
        <w:t>หนดรหัส วงจรตรรก ค</w:t>
      </w:r>
      <w:r w:rsidR="003F3D42">
        <w:rPr>
          <w:rFonts w:hint="cs"/>
          <w:cs/>
        </w:rPr>
        <w:t>ำ</w:t>
      </w:r>
      <w:r w:rsidR="00F7452D">
        <w:rPr>
          <w:cs/>
        </w:rPr>
        <w:t>สั่งที่ใช้ใน</w:t>
      </w:r>
      <w:r w:rsidR="003F3D42">
        <w:tab/>
      </w:r>
      <w:r w:rsidR="00F7452D">
        <w:rPr>
          <w:cs/>
        </w:rPr>
        <w:t>เครื่องคอมพิวเตอร์ การจัดการท</w:t>
      </w:r>
      <w:r w:rsidR="003F3D42">
        <w:rPr>
          <w:rFonts w:hint="cs"/>
          <w:cs/>
        </w:rPr>
        <w:t>ำ</w:t>
      </w:r>
      <w:r w:rsidR="00F7452D">
        <w:rPr>
          <w:cs/>
        </w:rPr>
        <w:t>งานต่าง ๆ ของส่วนประกอบภายในเครื่อง การ</w:t>
      </w:r>
      <w:r w:rsidR="003F3D42">
        <w:tab/>
      </w:r>
      <w:r w:rsidR="00F7452D">
        <w:rPr>
          <w:cs/>
        </w:rPr>
        <w:t>ท</w:t>
      </w:r>
      <w:r w:rsidR="003F3D42">
        <w:rPr>
          <w:rFonts w:hint="cs"/>
          <w:cs/>
        </w:rPr>
        <w:t>ำ</w:t>
      </w:r>
      <w:r w:rsidR="00F7452D">
        <w:rPr>
          <w:cs/>
        </w:rPr>
        <w:t>งานของโปรแกรมควบคุมระบบ การต่ออุปกรณ์ภายนอกเข้ากับเครื่อง การสื่อสาร</w:t>
      </w:r>
      <w:r w:rsidR="003F3D42">
        <w:tab/>
      </w:r>
      <w:r w:rsidR="00F7452D">
        <w:rPr>
          <w:cs/>
        </w:rPr>
        <w:t>ข้อมูลแบบอนุกรมและแบบขนาน ระบบไมโครคอมพิวเตอร์ ระบบคอมพิวเตอร์ขนาด</w:t>
      </w:r>
      <w:r w:rsidR="003F3D42">
        <w:tab/>
      </w:r>
      <w:r w:rsidR="00F7452D">
        <w:rPr>
          <w:cs/>
        </w:rPr>
        <w:t>เล็ก</w:t>
      </w:r>
      <w:r w:rsidR="003F3D42">
        <w:t>(</w:t>
      </w:r>
      <w:r w:rsidR="00F7452D">
        <w:t>Component and structure of computer systems; numeric system and</w:t>
      </w:r>
      <w:r w:rsidR="003F3D42">
        <w:t xml:space="preserve"> </w:t>
      </w:r>
      <w:r w:rsidR="003F3D42">
        <w:tab/>
      </w:r>
      <w:r w:rsidR="00F7452D">
        <w:t xml:space="preserve">calculation; code specification, logical circuit; computer instruction; task </w:t>
      </w:r>
      <w:r w:rsidR="003F3D42">
        <w:tab/>
      </w:r>
      <w:r w:rsidR="00F7452D">
        <w:t>management of</w:t>
      </w:r>
      <w:r w:rsidR="003F3D42">
        <w:t xml:space="preserve"> </w:t>
      </w:r>
      <w:r w:rsidR="00F7452D">
        <w:t xml:space="preserve">computer components; process of operating system; </w:t>
      </w:r>
      <w:r w:rsidR="003F3D42">
        <w:tab/>
      </w:r>
      <w:r w:rsidR="00F7452D">
        <w:t>computer peripheral interfaces;</w:t>
      </w:r>
      <w:r w:rsidR="003F3D42">
        <w:t xml:space="preserve"> </w:t>
      </w:r>
      <w:r w:rsidR="00F7452D">
        <w:t xml:space="preserve">serial and parallel communications; </w:t>
      </w:r>
      <w:r w:rsidR="003F3D42">
        <w:tab/>
      </w:r>
      <w:r w:rsidR="00F7452D">
        <w:t>microcomputer system; minicomputer system.</w:t>
      </w:r>
      <w:r w:rsidR="003F3D42">
        <w:t>)</w:t>
      </w:r>
    </w:p>
    <w:p w14:paraId="75E7EDD9" w14:textId="77777777" w:rsidR="00F7452D" w:rsidRDefault="00F7452D" w:rsidP="00F7452D"/>
    <w:p w14:paraId="5A53C904" w14:textId="77777777" w:rsidR="00F7452D" w:rsidRDefault="00F7452D" w:rsidP="00F7452D"/>
    <w:p w14:paraId="070F5F18" w14:textId="77777777" w:rsidR="005B6BB8" w:rsidRDefault="005B6BB8" w:rsidP="00F7452D"/>
    <w:p w14:paraId="6AC3F02F" w14:textId="52769F97" w:rsidR="00F7452D" w:rsidRDefault="00F7452D" w:rsidP="00DD6600">
      <w:pPr>
        <w:pStyle w:val="Heading4"/>
      </w:pPr>
      <w:r>
        <w:rPr>
          <w:cs/>
        </w:rPr>
        <w:lastRenderedPageBreak/>
        <w:t>020413107 ระบบปฏิบัติการ</w:t>
      </w:r>
      <w:r w:rsidR="000877AF">
        <w:rPr>
          <w:cs/>
        </w:rPr>
        <w:t>(</w:t>
      </w:r>
      <w:r w:rsidR="000877AF">
        <w:t>Operating System)</w:t>
      </w:r>
      <w:r>
        <w:rPr>
          <w:cs/>
        </w:rPr>
        <w:t xml:space="preserve"> </w:t>
      </w:r>
      <w:r w:rsidR="000877AF" w:rsidRPr="000877AF">
        <w:rPr>
          <w:cs/>
        </w:rPr>
        <w:t>หน่วยกิต</w:t>
      </w:r>
      <w:r w:rsidR="000877AF">
        <w:rPr>
          <w:rFonts w:hint="cs"/>
          <w:cs/>
        </w:rPr>
        <w:t xml:space="preserve"> </w:t>
      </w:r>
      <w:r>
        <w:rPr>
          <w:cs/>
        </w:rPr>
        <w:t>3(2-2-5)</w:t>
      </w:r>
    </w:p>
    <w:p w14:paraId="1FC15A85" w14:textId="77777777" w:rsidR="00DD6600" w:rsidRDefault="00DD6600" w:rsidP="00DD6600">
      <w:pPr>
        <w:pStyle w:val="Heading5"/>
      </w:pPr>
      <w:r w:rsidRPr="00DD6600">
        <w:rPr>
          <w:cs/>
        </w:rPr>
        <w:t>วิชาบังคับก่อน (</w:t>
      </w:r>
      <w:r w:rsidRPr="00DD6600">
        <w:t xml:space="preserve">Prerequisite)  </w:t>
      </w:r>
    </w:p>
    <w:p w14:paraId="7605C925" w14:textId="586187CD" w:rsidR="00F7452D" w:rsidRDefault="00F7452D" w:rsidP="008F4114">
      <w:pPr>
        <w:pStyle w:val="Heading6"/>
      </w:pPr>
      <w:r>
        <w:rPr>
          <w:cs/>
        </w:rPr>
        <w:t>020413106 โครงสร้างระบบคอมพิวเตอร์</w:t>
      </w:r>
      <w:r w:rsidR="00DD6600">
        <w:t>(Computer System Organization)</w:t>
      </w:r>
    </w:p>
    <w:p w14:paraId="09912EC7" w14:textId="6E44E33B" w:rsidR="00F7452D" w:rsidRDefault="00125469" w:rsidP="0072222B">
      <w:pPr>
        <w:pStyle w:val="Heading5"/>
      </w:pPr>
      <w:r w:rsidRPr="00125469">
        <w:rPr>
          <w:cs/>
        </w:rPr>
        <w:t>คำอธิบายรายวิชา เรียนเกี่ยวกับ</w:t>
      </w:r>
      <w:r w:rsidR="00F7452D">
        <w:rPr>
          <w:cs/>
        </w:rPr>
        <w:t>หลักการเบื้องต้นของระบบปฏิบัติการ พัฒนาการของ</w:t>
      </w:r>
      <w:r w:rsidR="008F4114">
        <w:tab/>
      </w:r>
      <w:r w:rsidR="00F7452D">
        <w:rPr>
          <w:cs/>
        </w:rPr>
        <w:t>ระบบปฏิบัติการ สถานะการท</w:t>
      </w:r>
      <w:r>
        <w:rPr>
          <w:rFonts w:hint="cs"/>
          <w:cs/>
        </w:rPr>
        <w:t>ำ</w:t>
      </w:r>
      <w:r w:rsidR="00F7452D">
        <w:rPr>
          <w:cs/>
        </w:rPr>
        <w:t>งานและการควบคุมโพรเซส การโปรแกรมแบบสาย</w:t>
      </w:r>
      <w:r w:rsidR="008F4114">
        <w:tab/>
      </w:r>
      <w:r w:rsidR="00F7452D">
        <w:rPr>
          <w:cs/>
        </w:rPr>
        <w:t>งานเรียงร้อย การจัดตารางงานของโพรเซส การประสานงานของโพรเซส ภาวะชะงัก</w:t>
      </w:r>
      <w:r w:rsidR="008F4114">
        <w:tab/>
      </w:r>
      <w:r w:rsidR="00F7452D">
        <w:rPr>
          <w:cs/>
        </w:rPr>
        <w:t>งัน การจัดการหน</w:t>
      </w:r>
      <w:r>
        <w:rPr>
          <w:rFonts w:hint="cs"/>
          <w:cs/>
        </w:rPr>
        <w:t>่ว</w:t>
      </w:r>
      <w:r w:rsidR="00F7452D">
        <w:rPr>
          <w:cs/>
        </w:rPr>
        <w:t>ยความจ</w:t>
      </w:r>
      <w:r>
        <w:rPr>
          <w:rFonts w:hint="cs"/>
          <w:cs/>
        </w:rPr>
        <w:t>ำ</w:t>
      </w:r>
      <w:r w:rsidR="00F7452D">
        <w:rPr>
          <w:cs/>
        </w:rPr>
        <w:t>และหน</w:t>
      </w:r>
      <w:r>
        <w:rPr>
          <w:rFonts w:hint="cs"/>
          <w:cs/>
        </w:rPr>
        <w:t>่ว</w:t>
      </w:r>
      <w:r w:rsidR="00F7452D">
        <w:rPr>
          <w:cs/>
        </w:rPr>
        <w:t>ยความจ</w:t>
      </w:r>
      <w:r w:rsidR="008F4114">
        <w:rPr>
          <w:rFonts w:hint="cs"/>
          <w:cs/>
        </w:rPr>
        <w:t>ำ</w:t>
      </w:r>
      <w:r w:rsidR="00F7452D">
        <w:rPr>
          <w:cs/>
        </w:rPr>
        <w:t>เสมือน การจัดการหน่วยรับและ</w:t>
      </w:r>
      <w:r w:rsidR="008F4114">
        <w:tab/>
      </w:r>
      <w:r w:rsidR="00F7452D">
        <w:rPr>
          <w:cs/>
        </w:rPr>
        <w:t>แสดงผลข้อมูล การป้องกันและรักษาความปลอดภัยของข้อมูลในระบบปฏิบัติการ</w:t>
      </w:r>
      <w:r w:rsidR="008F4114">
        <w:t xml:space="preserve"> </w:t>
      </w:r>
      <w:r w:rsidR="008F4114">
        <w:br/>
      </w:r>
      <w:r w:rsidR="008F4114">
        <w:tab/>
        <w:t>(</w:t>
      </w:r>
      <w:r w:rsidR="00F7452D">
        <w:t xml:space="preserve">Basic principle of operating systems, evolution of operating systems, </w:t>
      </w:r>
      <w:r w:rsidR="008F4114">
        <w:tab/>
      </w:r>
      <w:r w:rsidR="00F7452D">
        <w:t>Process</w:t>
      </w:r>
      <w:r w:rsidR="008F4114">
        <w:t xml:space="preserve"> </w:t>
      </w:r>
      <w:r w:rsidR="00F7452D">
        <w:t xml:space="preserve">state and process control, Threading and multi-thread </w:t>
      </w:r>
      <w:r w:rsidR="008F4114">
        <w:tab/>
      </w:r>
      <w:r w:rsidR="00F7452D">
        <w:t>programming, Process scheduling,</w:t>
      </w:r>
      <w:r w:rsidR="008F4114">
        <w:t xml:space="preserve"> </w:t>
      </w:r>
      <w:r w:rsidR="00F7452D">
        <w:t xml:space="preserve">Process synchronization, Deadlock and </w:t>
      </w:r>
      <w:r w:rsidR="008F4114">
        <w:tab/>
      </w:r>
      <w:r w:rsidR="00F7452D">
        <w:t>starvation, Memory management and virtual</w:t>
      </w:r>
      <w:r w:rsidR="008F4114">
        <w:t xml:space="preserve"> </w:t>
      </w:r>
      <w:r w:rsidR="00F7452D">
        <w:t xml:space="preserve">memory, Input and output </w:t>
      </w:r>
      <w:r w:rsidR="008F4114">
        <w:tab/>
      </w:r>
      <w:r w:rsidR="00F7452D">
        <w:t>device management, Data security and protection in</w:t>
      </w:r>
      <w:r w:rsidR="008F4114">
        <w:t xml:space="preserve"> </w:t>
      </w:r>
      <w:r w:rsidR="00F7452D">
        <w:t>operating systems.</w:t>
      </w:r>
      <w:r w:rsidR="008F4114">
        <w:t>)</w:t>
      </w:r>
    </w:p>
    <w:p w14:paraId="500566F1" w14:textId="7A287C92" w:rsidR="00F7452D" w:rsidRDefault="00F7452D" w:rsidP="00D705D6">
      <w:pPr>
        <w:pStyle w:val="Heading4"/>
      </w:pPr>
      <w:r>
        <w:rPr>
          <w:cs/>
        </w:rPr>
        <w:t>020413108 โครงสร้างข้อมูลและอัลกอริทึม</w:t>
      </w:r>
      <w:r w:rsidR="0072222B">
        <w:rPr>
          <w:cs/>
        </w:rPr>
        <w:t>(</w:t>
      </w:r>
      <w:r w:rsidR="0072222B">
        <w:t>Data Structure and Algorithm)</w:t>
      </w:r>
      <w:r>
        <w:rPr>
          <w:cs/>
        </w:rPr>
        <w:t xml:space="preserve"> </w:t>
      </w:r>
      <w:r w:rsidR="0072222B">
        <w:br/>
      </w:r>
      <w:r w:rsidR="0072222B">
        <w:tab/>
      </w:r>
      <w:r w:rsidR="0072222B">
        <w:tab/>
      </w:r>
      <w:r w:rsidR="0072222B" w:rsidRPr="0072222B">
        <w:rPr>
          <w:cs/>
        </w:rPr>
        <w:t>หน่วยกิต</w:t>
      </w:r>
      <w:r>
        <w:rPr>
          <w:cs/>
        </w:rPr>
        <w:t>3(2-2-5)</w:t>
      </w:r>
    </w:p>
    <w:p w14:paraId="6758D9F6" w14:textId="77777777" w:rsidR="00C91CC1" w:rsidRDefault="00C91CC1" w:rsidP="00D705D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AB7243E" w14:textId="77777777" w:rsidR="00C91CC1" w:rsidRDefault="00C91CC1" w:rsidP="00D705D6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02327B2D" w14:textId="7385B1B5" w:rsidR="00F7452D" w:rsidRDefault="00C91CC1" w:rsidP="00D705D6">
      <w:pPr>
        <w:pStyle w:val="Heading5"/>
      </w:pPr>
      <w:r w:rsidRPr="00C91CC1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โครงสร้างข้อมูลแบบ อาเรย์ สแตค คิว ลิสต์ ทรี </w:t>
      </w:r>
      <w:r w:rsidR="00D705D6">
        <w:br/>
      </w:r>
      <w:r w:rsidR="00D705D6">
        <w:tab/>
      </w:r>
      <w:r w:rsidR="00F7452D">
        <w:rPr>
          <w:cs/>
        </w:rPr>
        <w:t>ไบนารีทรี บีทรี กราฟ การเรียงล</w:t>
      </w:r>
      <w:r>
        <w:rPr>
          <w:rFonts w:hint="cs"/>
          <w:cs/>
        </w:rPr>
        <w:t>ำ</w:t>
      </w:r>
      <w:r w:rsidR="00F7452D">
        <w:rPr>
          <w:cs/>
        </w:rPr>
        <w:t>ดับข้อมูลและการค้นหาข้อมูลและการแทรกข้อมูล</w:t>
      </w:r>
      <w:r w:rsidR="00D705D6">
        <w:tab/>
      </w:r>
      <w:r w:rsidR="00F7452D">
        <w:rPr>
          <w:cs/>
        </w:rPr>
        <w:t>แบบมีประสิทธิภาพสูง การจัดหน่วยความจ</w:t>
      </w:r>
      <w:r>
        <w:rPr>
          <w:rFonts w:hint="cs"/>
          <w:cs/>
        </w:rPr>
        <w:t>ำ</w:t>
      </w:r>
      <w:r w:rsidR="00F7452D">
        <w:rPr>
          <w:cs/>
        </w:rPr>
        <w:t xml:space="preserve"> การวิเคราะห์ความซับซ้อนของ</w:t>
      </w:r>
      <w:r w:rsidR="00D705D6">
        <w:tab/>
      </w:r>
      <w:r w:rsidR="00F7452D">
        <w:rPr>
          <w:cs/>
        </w:rPr>
        <w:t>อัลกอริทึม การออกแบบ อัลกอริทึมส</w:t>
      </w:r>
      <w:r>
        <w:rPr>
          <w:rFonts w:hint="cs"/>
          <w:cs/>
        </w:rPr>
        <w:t>ำ</w:t>
      </w:r>
      <w:r w:rsidR="00F7452D">
        <w:rPr>
          <w:cs/>
        </w:rPr>
        <w:t xml:space="preserve">หรับการแก้ปัญหาแบบแบ่งแยกเพื่อเอาชนะ </w:t>
      </w:r>
      <w:r w:rsidR="00D705D6">
        <w:tab/>
      </w:r>
      <w:r w:rsidR="00F7452D">
        <w:rPr>
          <w:cs/>
        </w:rPr>
        <w:t>แบบโลภแบบย้อนรอย แบบก</w:t>
      </w:r>
      <w:r>
        <w:rPr>
          <w:rFonts w:hint="cs"/>
          <w:cs/>
        </w:rPr>
        <w:t>ำ</w:t>
      </w:r>
      <w:r w:rsidR="00F7452D">
        <w:rPr>
          <w:cs/>
        </w:rPr>
        <w:t>หนดพลวัต แบบแยกแล้วกั้น ปัญหาทางทฤษฎีของการ</w:t>
      </w:r>
      <w:r w:rsidR="00D705D6">
        <w:tab/>
      </w:r>
      <w:r w:rsidR="00F7452D">
        <w:rPr>
          <w:cs/>
        </w:rPr>
        <w:t>จัดประเภทของอัลกอริทึม</w:t>
      </w:r>
      <w:r w:rsidR="00D705D6">
        <w:rPr>
          <w:rFonts w:hint="cs"/>
          <w:cs/>
        </w:rPr>
        <w:t xml:space="preserve"> </w:t>
      </w:r>
      <w:r w:rsidR="00F7452D">
        <w:rPr>
          <w:cs/>
        </w:rPr>
        <w:t>ปฏิบัติการเขียนและทดสอบแก้ไขชุดค</w:t>
      </w:r>
      <w:r>
        <w:rPr>
          <w:rFonts w:hint="cs"/>
          <w:cs/>
        </w:rPr>
        <w:t>ำ</w:t>
      </w:r>
      <w:r w:rsidR="00F7452D">
        <w:rPr>
          <w:cs/>
        </w:rPr>
        <w:t>สั่งโดยใช้</w:t>
      </w:r>
      <w:r w:rsidR="00D705D6">
        <w:tab/>
      </w:r>
      <w:r w:rsidR="00F7452D">
        <w:rPr>
          <w:cs/>
        </w:rPr>
        <w:t>ภาษาคอมพิวเตอร์</w:t>
      </w:r>
      <w:r w:rsidR="00D705D6">
        <w:t xml:space="preserve"> (</w:t>
      </w:r>
      <w:r w:rsidR="00F7452D">
        <w:t xml:space="preserve">Array; Stack, Queue, Tree, Binary tree, B-tree, graph; high </w:t>
      </w:r>
      <w:r w:rsidR="00D705D6">
        <w:tab/>
        <w:t xml:space="preserve">performance </w:t>
      </w:r>
      <w:r w:rsidR="00F7452D">
        <w:t xml:space="preserve">sorting and searching and data insertion, memory </w:t>
      </w:r>
      <w:r w:rsidR="00D705D6">
        <w:tab/>
      </w:r>
      <w:r w:rsidR="00F7452D">
        <w:t>management, algorithm’s time</w:t>
      </w:r>
      <w:r w:rsidR="00D705D6">
        <w:t xml:space="preserve"> </w:t>
      </w:r>
      <w:r w:rsidR="00F7452D">
        <w:t xml:space="preserve">complexity; algorithm design including </w:t>
      </w:r>
      <w:r w:rsidR="00D705D6">
        <w:tab/>
      </w:r>
      <w:r w:rsidR="00F7452D">
        <w:t>divide-and-conquer; greedy algorithm,</w:t>
      </w:r>
      <w:r w:rsidR="00D705D6">
        <w:t xml:space="preserve"> </w:t>
      </w:r>
      <w:r w:rsidR="00F7452D">
        <w:t xml:space="preserve">backtracking, recurrence, dynamic </w:t>
      </w:r>
      <w:r w:rsidR="00D705D6">
        <w:tab/>
      </w:r>
      <w:r w:rsidR="00F7452D">
        <w:t>programming, theoretical problem of algorithm</w:t>
      </w:r>
      <w:r w:rsidR="00D705D6">
        <w:t xml:space="preserve"> </w:t>
      </w:r>
      <w:r w:rsidR="00F7452D">
        <w:t xml:space="preserve">classification; computer </w:t>
      </w:r>
      <w:r w:rsidR="00D705D6">
        <w:tab/>
      </w:r>
      <w:r w:rsidR="00F7452D">
        <w:t>programming and debugging.</w:t>
      </w:r>
      <w:r w:rsidR="00D705D6">
        <w:t>)</w:t>
      </w:r>
    </w:p>
    <w:p w14:paraId="65AC1B47" w14:textId="77777777" w:rsidR="00F7452D" w:rsidRDefault="00F7452D" w:rsidP="00F7452D"/>
    <w:p w14:paraId="794C4A53" w14:textId="77777777" w:rsidR="00D705D6" w:rsidRDefault="00D705D6" w:rsidP="00F7452D"/>
    <w:p w14:paraId="7A4894A2" w14:textId="77777777" w:rsidR="00F7452D" w:rsidRDefault="00F7452D" w:rsidP="00F7452D"/>
    <w:p w14:paraId="4F330363" w14:textId="088A0242" w:rsidR="00F7452D" w:rsidRDefault="00F7452D" w:rsidP="002A2400">
      <w:pPr>
        <w:pStyle w:val="Heading4"/>
      </w:pPr>
      <w:r>
        <w:rPr>
          <w:cs/>
        </w:rPr>
        <w:lastRenderedPageBreak/>
        <w:t>020413109 สัมมนา</w:t>
      </w:r>
      <w:r w:rsidR="005C1D4E">
        <w:rPr>
          <w:cs/>
        </w:rPr>
        <w:t>(</w:t>
      </w:r>
      <w:r w:rsidR="005C1D4E">
        <w:t>Seminar)</w:t>
      </w:r>
      <w:r>
        <w:rPr>
          <w:cs/>
        </w:rPr>
        <w:t xml:space="preserve"> </w:t>
      </w:r>
      <w:r w:rsidR="00332A25" w:rsidRPr="00332A25">
        <w:rPr>
          <w:cs/>
        </w:rPr>
        <w:t>หน่วยกิต</w:t>
      </w:r>
      <w:r>
        <w:rPr>
          <w:cs/>
        </w:rPr>
        <w:t>1(0-2-1)</w:t>
      </w:r>
    </w:p>
    <w:p w14:paraId="40AA188E" w14:textId="77777777" w:rsidR="00332A25" w:rsidRDefault="00332A25" w:rsidP="002A240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CF1F397" w14:textId="77777777" w:rsidR="00332A25" w:rsidRDefault="00332A25" w:rsidP="002A2400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B1BB3F2" w14:textId="6141F159" w:rsidR="005946F2" w:rsidRPr="005946F2" w:rsidRDefault="00AC6829" w:rsidP="005946F2">
      <w:pPr>
        <w:pStyle w:val="Heading5"/>
      </w:pPr>
      <w:r w:rsidRPr="00AC6829">
        <w:rPr>
          <w:cs/>
        </w:rPr>
        <w:t>คำอธิบายรายวิชา เรียนเกี่ยวกับ</w:t>
      </w:r>
      <w:r w:rsidR="00F7452D">
        <w:rPr>
          <w:cs/>
        </w:rPr>
        <w:t>ศึกษาและน</w:t>
      </w:r>
      <w:r w:rsidR="002A2400">
        <w:rPr>
          <w:rFonts w:hint="cs"/>
          <w:cs/>
        </w:rPr>
        <w:t>ำ</w:t>
      </w:r>
      <w:r w:rsidR="00F7452D">
        <w:rPr>
          <w:cs/>
        </w:rPr>
        <w:t>เสนอโครงงานที่สนใจทางด้านเทคฺโนโลยี</w:t>
      </w:r>
      <w:r w:rsidR="002A2400">
        <w:rPr>
          <w:cs/>
        </w:rPr>
        <w:tab/>
      </w:r>
      <w:r w:rsidR="00F7452D">
        <w:rPr>
          <w:cs/>
        </w:rPr>
        <w:t>คอมพิวเตอร์ด้วยกระบวนการวิจัยและโครงงานเป็นฐาน ประกอบด้วย การเขียน</w:t>
      </w:r>
      <w:r w:rsidR="002A2400">
        <w:rPr>
          <w:cs/>
        </w:rPr>
        <w:tab/>
      </w:r>
      <w:r w:rsidR="00F7452D">
        <w:rPr>
          <w:cs/>
        </w:rPr>
        <w:t>โครงงาน การอภิปรายประเด็นปัญหา แนวทางการพัฒนาโครงงานต่อคณะกรรมการ</w:t>
      </w:r>
      <w:r w:rsidR="002A2400">
        <w:rPr>
          <w:cs/>
        </w:rPr>
        <w:tab/>
      </w:r>
      <w:r w:rsidR="00F7452D">
        <w:rPr>
          <w:cs/>
        </w:rPr>
        <w:t>เพื่อพิจารณาอนุมัติการพัฒนาโครงงาน</w:t>
      </w:r>
      <w:r w:rsidR="00CE7BB4">
        <w:t xml:space="preserve"> </w:t>
      </w:r>
      <w:r w:rsidR="00E923E5">
        <w:t xml:space="preserve">( </w:t>
      </w:r>
      <w:r w:rsidR="00F7452D">
        <w:t xml:space="preserve">Study and present interesting project </w:t>
      </w:r>
      <w:r w:rsidR="005946F2">
        <w:tab/>
      </w:r>
      <w:r w:rsidR="00F7452D">
        <w:t>in computer technology with research</w:t>
      </w:r>
      <w:r w:rsidR="00CE7BB4">
        <w:t xml:space="preserve"> </w:t>
      </w:r>
      <w:r w:rsidR="00F7452D">
        <w:t xml:space="preserve">methodology and project-based </w:t>
      </w:r>
      <w:r w:rsidR="005946F2">
        <w:tab/>
      </w:r>
      <w:r w:rsidR="00F7452D">
        <w:t>learning including project proposal writing, problems</w:t>
      </w:r>
      <w:r w:rsidR="00CE7BB4">
        <w:t xml:space="preserve"> </w:t>
      </w:r>
      <w:r w:rsidR="00F7452D">
        <w:t xml:space="preserve">discussion, and </w:t>
      </w:r>
      <w:r w:rsidR="005946F2">
        <w:tab/>
      </w:r>
      <w:r w:rsidR="00F7452D">
        <w:t>development method to committee in order to approve the proposed</w:t>
      </w:r>
      <w:r w:rsidR="00CE7BB4">
        <w:t xml:space="preserve"> </w:t>
      </w:r>
      <w:r w:rsidR="005946F2">
        <w:tab/>
      </w:r>
      <w:r w:rsidR="00F7452D">
        <w:t>project.</w:t>
      </w:r>
      <w:r w:rsidR="00E923E5">
        <w:t>)</w:t>
      </w:r>
    </w:p>
    <w:p w14:paraId="18B7986B" w14:textId="1D901FB7" w:rsidR="00F7452D" w:rsidRDefault="00F7452D" w:rsidP="005946F2">
      <w:pPr>
        <w:pStyle w:val="Heading4"/>
      </w:pPr>
      <w:r>
        <w:rPr>
          <w:cs/>
        </w:rPr>
        <w:t>020413110 โครงงานพิเศษ</w:t>
      </w:r>
      <w:r w:rsidR="005946F2">
        <w:t xml:space="preserve"> </w:t>
      </w:r>
      <w:r w:rsidR="005946F2">
        <w:rPr>
          <w:cs/>
        </w:rPr>
        <w:t>(</w:t>
      </w:r>
      <w:r w:rsidR="005946F2">
        <w:t xml:space="preserve">Special Project) </w:t>
      </w:r>
      <w:r w:rsidR="005946F2" w:rsidRPr="005946F2">
        <w:rPr>
          <w:cs/>
        </w:rPr>
        <w:t>หน่วยกิต</w:t>
      </w:r>
      <w:r>
        <w:rPr>
          <w:cs/>
        </w:rPr>
        <w:t xml:space="preserve"> 3(0-6-3)</w:t>
      </w:r>
    </w:p>
    <w:p w14:paraId="565EF5EB" w14:textId="6FEA8C7E" w:rsidR="00F7452D" w:rsidRDefault="000B2CF2" w:rsidP="000B2CF2">
      <w:pPr>
        <w:pStyle w:val="Heading5"/>
      </w:pPr>
      <w:r w:rsidRPr="000B2CF2">
        <w:rPr>
          <w:cs/>
        </w:rPr>
        <w:t>วิชาบังคับก่อน (</w:t>
      </w:r>
      <w:r w:rsidRPr="000B2CF2">
        <w:t xml:space="preserve">Prerequisite)  </w:t>
      </w:r>
    </w:p>
    <w:p w14:paraId="57F5CB75" w14:textId="1D4CC759" w:rsidR="00F7452D" w:rsidRDefault="00F7452D" w:rsidP="000B2CF2">
      <w:pPr>
        <w:pStyle w:val="Heading6"/>
      </w:pPr>
      <w:r>
        <w:rPr>
          <w:cs/>
        </w:rPr>
        <w:t xml:space="preserve"> 020413109 สัมมนา</w:t>
      </w:r>
      <w:r w:rsidR="000B2CF2">
        <w:t>(Seminar)</w:t>
      </w:r>
    </w:p>
    <w:p w14:paraId="5A865DC8" w14:textId="705D26AE" w:rsidR="00F7452D" w:rsidRDefault="000B2CF2" w:rsidP="000B2CF2">
      <w:pPr>
        <w:pStyle w:val="Heading5"/>
      </w:pPr>
      <w:r w:rsidRPr="000B2CF2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พัฒนาโครงงานที่ผ่านการประเมินจากรายวิชาสัมมนา </w:t>
      </w:r>
      <w:r>
        <w:rPr>
          <w:cs/>
        </w:rPr>
        <w:tab/>
      </w:r>
      <w:r w:rsidR="00F7452D">
        <w:rPr>
          <w:cs/>
        </w:rPr>
        <w:t>ตามกระบวนการวิจัยและโครงงานเป็นฐานและจัดท</w:t>
      </w:r>
      <w:r>
        <w:rPr>
          <w:rFonts w:hint="cs"/>
          <w:cs/>
        </w:rPr>
        <w:t>ำ</w:t>
      </w:r>
      <w:r w:rsidR="00F7452D">
        <w:rPr>
          <w:cs/>
        </w:rPr>
        <w:t>ปริญญานิพนธ์</w:t>
      </w:r>
      <w:r>
        <w:t xml:space="preserve">( </w:t>
      </w:r>
      <w:r w:rsidR="00F7452D">
        <w:t xml:space="preserve">Develop </w:t>
      </w:r>
      <w:r>
        <w:tab/>
      </w:r>
      <w:r w:rsidR="00F7452D">
        <w:t>processes of senior projects using research development process and</w:t>
      </w:r>
      <w:r>
        <w:t xml:space="preserve"> </w:t>
      </w:r>
      <w:r>
        <w:tab/>
      </w:r>
      <w:r w:rsidR="00F7452D">
        <w:t xml:space="preserve">project-based learning , which have been evaluated from the Seminar </w:t>
      </w:r>
      <w:r>
        <w:tab/>
      </w:r>
      <w:r w:rsidR="00F7452D">
        <w:t>class .</w:t>
      </w:r>
      <w:r>
        <w:t>)</w:t>
      </w:r>
    </w:p>
    <w:p w14:paraId="4010423A" w14:textId="3A416051" w:rsidR="00F7452D" w:rsidRDefault="00F7452D" w:rsidP="000E1A69">
      <w:pPr>
        <w:pStyle w:val="Heading4"/>
      </w:pPr>
      <w:r>
        <w:rPr>
          <w:cs/>
        </w:rPr>
        <w:t>020413111 ระบบฐานข้อมูล</w:t>
      </w:r>
      <w:r w:rsidR="000B2CF2">
        <w:rPr>
          <w:rFonts w:hint="cs"/>
          <w:cs/>
        </w:rPr>
        <w:t xml:space="preserve"> </w:t>
      </w:r>
      <w:r w:rsidR="000B2CF2">
        <w:rPr>
          <w:cs/>
        </w:rPr>
        <w:t>(</w:t>
      </w:r>
      <w:r w:rsidR="000B2CF2">
        <w:t>Database Systems)</w:t>
      </w:r>
      <w:r w:rsidR="000B2CF2">
        <w:rPr>
          <w:rFonts w:hint="cs"/>
          <w:cs/>
        </w:rPr>
        <w:t xml:space="preserve"> หน่วยกิต</w:t>
      </w:r>
      <w:r>
        <w:rPr>
          <w:cs/>
        </w:rPr>
        <w:t xml:space="preserve"> 3(3-0-6)</w:t>
      </w:r>
    </w:p>
    <w:p w14:paraId="6EFA1733" w14:textId="77777777" w:rsidR="004D06CB" w:rsidRDefault="004D06CB" w:rsidP="000E1A6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94A4395" w14:textId="77777777" w:rsidR="004D06CB" w:rsidRDefault="004D06CB" w:rsidP="000E1A69">
      <w:pPr>
        <w:pStyle w:val="Heading6"/>
      </w:pPr>
      <w:r>
        <w:rPr>
          <w:cs/>
        </w:rPr>
        <w:t xml:space="preserve"> ไม่มี(</w:t>
      </w:r>
      <w:r>
        <w:t>None)</w:t>
      </w:r>
      <w:r w:rsidRPr="000B2CF2">
        <w:t xml:space="preserve"> </w:t>
      </w:r>
    </w:p>
    <w:p w14:paraId="206BB477" w14:textId="476097CC" w:rsidR="00F7452D" w:rsidRDefault="000B2CF2" w:rsidP="000E1A69">
      <w:pPr>
        <w:pStyle w:val="Heading5"/>
      </w:pPr>
      <w:r w:rsidRPr="000B2CF2">
        <w:rPr>
          <w:cs/>
        </w:rPr>
        <w:t>คำอธิบายรายวิชา เรียนเกี่ยวกับ</w:t>
      </w:r>
      <w:r w:rsidR="00F7452D">
        <w:rPr>
          <w:cs/>
        </w:rPr>
        <w:t>ระบบฐานข้อมูลเบื้องต้น สภาวะแวดล้อมของระบบ</w:t>
      </w:r>
      <w:r w:rsidR="000E1A69">
        <w:tab/>
      </w:r>
      <w:r w:rsidR="00F7452D">
        <w:rPr>
          <w:cs/>
        </w:rPr>
        <w:t>ฐานข้อมูล แบบจ</w:t>
      </w:r>
      <w:r w:rsidR="004D06CB">
        <w:rPr>
          <w:rFonts w:hint="cs"/>
          <w:cs/>
        </w:rPr>
        <w:t>ำ</w:t>
      </w:r>
      <w:r w:rsidR="00F7452D">
        <w:rPr>
          <w:cs/>
        </w:rPr>
        <w:t xml:space="preserve">ลองระบบฐานข้อมูล คณิตศาสตร์พื้นฐานที่เกี่ยวข้องกับฐานข้อมูล </w:t>
      </w:r>
      <w:r w:rsidR="000E1A69">
        <w:tab/>
      </w:r>
      <w:r w:rsidR="00F7452D">
        <w:rPr>
          <w:cs/>
        </w:rPr>
        <w:t>ภาษาที่ใช้ในการก</w:t>
      </w:r>
      <w:r w:rsidR="004D06CB">
        <w:rPr>
          <w:rFonts w:hint="cs"/>
          <w:cs/>
        </w:rPr>
        <w:t>ำ</w:t>
      </w:r>
      <w:r w:rsidR="00F7452D">
        <w:rPr>
          <w:cs/>
        </w:rPr>
        <w:t>หนดรูปแบบและจัดการฐานข้อมูล ทฤษฎีและการใช้งาน ระบบ</w:t>
      </w:r>
      <w:r w:rsidR="000E1A69">
        <w:tab/>
      </w:r>
      <w:r w:rsidR="00F7452D">
        <w:rPr>
          <w:cs/>
        </w:rPr>
        <w:t xml:space="preserve">จัดการฐานข้อมูล เทคนิคและวิธีการวิเคราะห์ออกแบบระบบฐานข้อมูล </w:t>
      </w:r>
      <w:r w:rsidR="000E1A69">
        <w:tab/>
      </w:r>
      <w:r w:rsidR="00F7452D">
        <w:rPr>
          <w:cs/>
        </w:rPr>
        <w:t>กระบวนการพัฒนาระบบฐานข้อมูล และแนวโน้มที่เกี่ยวข้องกับระบบฐานข้อมูลใน</w:t>
      </w:r>
      <w:r w:rsidR="000E1A69">
        <w:tab/>
      </w:r>
      <w:r w:rsidR="00F7452D">
        <w:rPr>
          <w:cs/>
        </w:rPr>
        <w:t>อนาคต</w:t>
      </w:r>
      <w:r w:rsidR="004D06CB">
        <w:t>(</w:t>
      </w:r>
      <w:r w:rsidR="000E1A69">
        <w:t xml:space="preserve"> </w:t>
      </w:r>
      <w:r w:rsidR="00F7452D">
        <w:t xml:space="preserve">Principles of database, database environment, database system </w:t>
      </w:r>
      <w:r w:rsidR="000E1A69">
        <w:tab/>
        <w:t>models, mathematics</w:t>
      </w:r>
      <w:r w:rsidR="00F7452D">
        <w:t xml:space="preserve"> of database; data definition language and data </w:t>
      </w:r>
      <w:r w:rsidR="000E1A69">
        <w:tab/>
      </w:r>
      <w:r w:rsidR="00F7452D">
        <w:t xml:space="preserve">manipulation </w:t>
      </w:r>
      <w:r w:rsidR="000E1A69">
        <w:t>language, theory</w:t>
      </w:r>
      <w:r w:rsidR="00F7452D">
        <w:t xml:space="preserve"> and application in database; database </w:t>
      </w:r>
      <w:r w:rsidR="000E1A69">
        <w:tab/>
      </w:r>
      <w:r w:rsidR="00F7452D">
        <w:t xml:space="preserve">management systems; techniques </w:t>
      </w:r>
      <w:r w:rsidR="000E1A69">
        <w:t>and methods</w:t>
      </w:r>
      <w:r w:rsidR="00F7452D">
        <w:t xml:space="preserve"> in database analysis and </w:t>
      </w:r>
      <w:r w:rsidR="000E1A69">
        <w:tab/>
      </w:r>
      <w:r w:rsidR="00F7452D">
        <w:t>design; database development processes; trend in</w:t>
      </w:r>
      <w:r w:rsidR="000E1A69">
        <w:t xml:space="preserve"> </w:t>
      </w:r>
      <w:r w:rsidR="00F7452D">
        <w:t>database technology.</w:t>
      </w:r>
      <w:r w:rsidR="000E1A69">
        <w:t>)</w:t>
      </w:r>
    </w:p>
    <w:p w14:paraId="423149EF" w14:textId="673838A5" w:rsidR="00F7452D" w:rsidRDefault="00F7452D" w:rsidP="00BC0D46">
      <w:pPr>
        <w:pStyle w:val="Heading4"/>
      </w:pPr>
      <w:r>
        <w:rPr>
          <w:cs/>
        </w:rPr>
        <w:lastRenderedPageBreak/>
        <w:t>020413113 การฝึกงาน (</w:t>
      </w:r>
      <w:r>
        <w:t xml:space="preserve">S/U </w:t>
      </w:r>
      <w:r>
        <w:rPr>
          <w:cs/>
        </w:rPr>
        <w:t>ไม่นับหน่วยกิต)</w:t>
      </w:r>
      <w:r w:rsidR="00B536EB" w:rsidRPr="00B536EB">
        <w:rPr>
          <w:cs/>
        </w:rPr>
        <w:t xml:space="preserve"> </w:t>
      </w:r>
      <w:r w:rsidR="00B536EB">
        <w:rPr>
          <w:cs/>
        </w:rPr>
        <w:t>(</w:t>
      </w:r>
      <w:r w:rsidR="00B536EB">
        <w:t xml:space="preserve">Internship) </w:t>
      </w:r>
      <w:r w:rsidR="00B536EB">
        <w:rPr>
          <w:rFonts w:hint="cs"/>
          <w:cs/>
        </w:rPr>
        <w:t>หน่วยกิต</w:t>
      </w:r>
      <w:r w:rsidR="00A73E5C">
        <w:t xml:space="preserve"> </w:t>
      </w:r>
      <w:r>
        <w:rPr>
          <w:cs/>
        </w:rPr>
        <w:t>(3(280 ชั่วโมง)</w:t>
      </w:r>
    </w:p>
    <w:p w14:paraId="1C6F7F06" w14:textId="77777777" w:rsidR="00BC0D46" w:rsidRDefault="00BC0D46" w:rsidP="00BC0D4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DFB8E3A" w14:textId="77777777" w:rsidR="00BC0D46" w:rsidRDefault="00BC0D46" w:rsidP="00BC0D46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1C9C6BB9" w14:textId="698FC0E2" w:rsidR="00BC0D46" w:rsidRPr="00BC0D46" w:rsidRDefault="00BC0D46" w:rsidP="008450D4">
      <w:pPr>
        <w:pStyle w:val="Heading5"/>
      </w:pPr>
      <w:r w:rsidRPr="00BC0D46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การฝึกปฏิบัติงานในสถานประกอบการด้านเทคโนโลยี</w:t>
      </w:r>
      <w:r>
        <w:tab/>
      </w:r>
      <w:r w:rsidR="00F7452D">
        <w:rPr>
          <w:cs/>
        </w:rPr>
        <w:t>คอมพิวเตอร์ การจัดท</w:t>
      </w:r>
      <w:r>
        <w:rPr>
          <w:rFonts w:hint="cs"/>
          <w:cs/>
        </w:rPr>
        <w:t>ำ</w:t>
      </w:r>
      <w:r w:rsidR="00F7452D">
        <w:rPr>
          <w:cs/>
        </w:rPr>
        <w:t>รายงานการฝึกงาน</w:t>
      </w:r>
      <w:r>
        <w:t xml:space="preserve"> ( </w:t>
      </w:r>
      <w:r w:rsidR="00F7452D">
        <w:t xml:space="preserve">Practice in the workplace computer </w:t>
      </w:r>
      <w:r>
        <w:tab/>
      </w:r>
      <w:r w:rsidR="00F7452D">
        <w:t>technology, prepare an internship report.</w:t>
      </w:r>
      <w:r>
        <w:t>)</w:t>
      </w:r>
    </w:p>
    <w:p w14:paraId="4D686E2B" w14:textId="7D65E54A" w:rsidR="00F7452D" w:rsidRDefault="00F7452D" w:rsidP="00B56D10">
      <w:pPr>
        <w:pStyle w:val="Heading4"/>
      </w:pPr>
      <w:r>
        <w:rPr>
          <w:cs/>
        </w:rPr>
        <w:t>020413114 อุปกรณ์อิเล็กทรอนิกส์และเครื่องมือวัด</w:t>
      </w:r>
      <w:r w:rsidR="008450D4">
        <w:rPr>
          <w:cs/>
        </w:rPr>
        <w:t>(</w:t>
      </w:r>
      <w:r w:rsidR="008450D4">
        <w:t xml:space="preserve">Electronic Device and </w:t>
      </w:r>
      <w:r w:rsidR="008450D4">
        <w:rPr>
          <w:cs/>
        </w:rPr>
        <w:tab/>
      </w:r>
      <w:r w:rsidR="008450D4">
        <w:rPr>
          <w:cs/>
        </w:rPr>
        <w:tab/>
      </w:r>
      <w:r w:rsidR="008450D4">
        <w:rPr>
          <w:cs/>
        </w:rPr>
        <w:tab/>
      </w:r>
      <w:r w:rsidR="008450D4">
        <w:t>Instrument)</w:t>
      </w:r>
      <w:r>
        <w:rPr>
          <w:cs/>
        </w:rPr>
        <w:t xml:space="preserve"> </w:t>
      </w:r>
      <w:r w:rsidR="008450D4">
        <w:rPr>
          <w:rFonts w:hint="cs"/>
          <w:cs/>
        </w:rPr>
        <w:t xml:space="preserve"> </w:t>
      </w:r>
      <w:r w:rsidR="008450D4" w:rsidRPr="008450D4">
        <w:rPr>
          <w:cs/>
        </w:rPr>
        <w:t>หน่วยกิต</w:t>
      </w:r>
      <w:r>
        <w:rPr>
          <w:cs/>
        </w:rPr>
        <w:t>3(2-2-5)</w:t>
      </w:r>
    </w:p>
    <w:p w14:paraId="5D4B597C" w14:textId="77777777" w:rsidR="00BD22E9" w:rsidRDefault="00BD22E9" w:rsidP="00B56D1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987A7FF" w14:textId="77777777" w:rsidR="00BD22E9" w:rsidRDefault="00BD22E9" w:rsidP="00B56D10">
      <w:pPr>
        <w:pStyle w:val="Heading6"/>
      </w:pPr>
      <w:r>
        <w:rPr>
          <w:cs/>
        </w:rPr>
        <w:t xml:space="preserve"> ไม่มี(</w:t>
      </w:r>
      <w:r>
        <w:t>None)</w:t>
      </w:r>
      <w:r w:rsidRPr="008C4ECB">
        <w:t xml:space="preserve"> </w:t>
      </w:r>
    </w:p>
    <w:p w14:paraId="0C9D5DE5" w14:textId="163E26E6" w:rsidR="00F7452D" w:rsidRDefault="008C4ECB" w:rsidP="00B56D10">
      <w:pPr>
        <w:pStyle w:val="Heading5"/>
      </w:pPr>
      <w:r w:rsidRPr="008C4ECB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อุปกรณ์อิเล็กทรอนิกส์ ตัวต้านทาน ตัวเก็บประจุ </w:t>
      </w:r>
      <w:r w:rsidR="00B56D10">
        <w:tab/>
      </w:r>
      <w:r w:rsidR="00F7452D">
        <w:rPr>
          <w:cs/>
        </w:rPr>
        <w:t>ไดโอด ทรานซีสเตอร์ ไอซี เทคโนโลยีคอมพิวเตอร์ หลักการท</w:t>
      </w:r>
      <w:r>
        <w:rPr>
          <w:rFonts w:hint="cs"/>
          <w:cs/>
        </w:rPr>
        <w:t>ำ</w:t>
      </w:r>
      <w:r w:rsidR="00F7452D">
        <w:rPr>
          <w:cs/>
        </w:rPr>
        <w:t>งานของอุปกรณ์</w:t>
      </w:r>
      <w:r w:rsidR="00B56D10">
        <w:tab/>
      </w:r>
      <w:r w:rsidR="00F7452D">
        <w:rPr>
          <w:cs/>
        </w:rPr>
        <w:t>คอมพิวเตอร์ การประกอบและตรวจแก้ไขคอมพิวเตอร์เทคนิค</w:t>
      </w:r>
      <w:r w:rsidR="00B56D10">
        <w:rPr>
          <w:rFonts w:hint="cs"/>
          <w:cs/>
        </w:rPr>
        <w:t xml:space="preserve"> </w:t>
      </w:r>
      <w:r w:rsidR="00F7452D">
        <w:rPr>
          <w:cs/>
        </w:rPr>
        <w:t xml:space="preserve">การบัดกรี </w:t>
      </w:r>
      <w:r w:rsidR="00B56D10">
        <w:br/>
      </w:r>
      <w:r w:rsidR="00B56D10">
        <w:tab/>
      </w:r>
      <w:r w:rsidR="00F7452D">
        <w:rPr>
          <w:cs/>
        </w:rPr>
        <w:t>การใช้มัลติมิเตอร์ ออสซิลโลสโคป เครื่องก</w:t>
      </w:r>
      <w:r>
        <w:rPr>
          <w:rFonts w:hint="cs"/>
          <w:cs/>
        </w:rPr>
        <w:t>ำ</w:t>
      </w:r>
      <w:r w:rsidR="00F7452D">
        <w:rPr>
          <w:cs/>
        </w:rPr>
        <w:t>เนิดสัญญาณ การประกอบวงจร</w:t>
      </w:r>
      <w:r w:rsidR="00ED2C40">
        <w:tab/>
      </w:r>
      <w:r w:rsidR="00F7452D">
        <w:rPr>
          <w:cs/>
        </w:rPr>
        <w:t>อิเล็กทรอนิกส์</w:t>
      </w:r>
      <w:r w:rsidR="00B56D10">
        <w:t xml:space="preserve">( </w:t>
      </w:r>
      <w:r w:rsidR="00F7452D">
        <w:t xml:space="preserve">Electronic device, resistor, capacitor, diode, transistor, </w:t>
      </w:r>
      <w:r w:rsidR="00ED2C40">
        <w:tab/>
      </w:r>
      <w:r w:rsidR="00F7452D">
        <w:t>integrated circuit,</w:t>
      </w:r>
      <w:r w:rsidR="00B56D10">
        <w:t xml:space="preserve"> </w:t>
      </w:r>
      <w:r w:rsidR="00F7452D">
        <w:t xml:space="preserve">computer technology, principles of computer device; </w:t>
      </w:r>
      <w:r w:rsidR="00ED2C40">
        <w:tab/>
      </w:r>
      <w:r w:rsidR="00F7452D">
        <w:t>computer assembly and</w:t>
      </w:r>
      <w:r w:rsidR="00B56D10">
        <w:t xml:space="preserve"> </w:t>
      </w:r>
      <w:r w:rsidR="00F7452D">
        <w:t xml:space="preserve">maintenance, soldering technique; using </w:t>
      </w:r>
      <w:r w:rsidR="00ED2C40">
        <w:tab/>
      </w:r>
      <w:r w:rsidR="00F7452D">
        <w:t>oscilloscope, signal oscillator; Electronic circuit</w:t>
      </w:r>
      <w:r w:rsidR="00B56D10">
        <w:t xml:space="preserve"> </w:t>
      </w:r>
      <w:r w:rsidR="00F7452D">
        <w:t>assembly.</w:t>
      </w:r>
      <w:r w:rsidR="00B56D10">
        <w:t>)</w:t>
      </w:r>
    </w:p>
    <w:p w14:paraId="5B0FE181" w14:textId="77777777" w:rsidR="00ED2C40" w:rsidRDefault="00ED2C40" w:rsidP="00ED2C40"/>
    <w:p w14:paraId="56E78B8A" w14:textId="77777777" w:rsidR="00ED2C40" w:rsidRDefault="00ED2C40" w:rsidP="00ED2C40"/>
    <w:p w14:paraId="567E65F8" w14:textId="77777777" w:rsidR="00ED2C40" w:rsidRDefault="00ED2C40" w:rsidP="00ED2C40"/>
    <w:p w14:paraId="7D6E0890" w14:textId="77777777" w:rsidR="00ED2C40" w:rsidRDefault="00ED2C40" w:rsidP="00ED2C40"/>
    <w:p w14:paraId="46457919" w14:textId="77777777" w:rsidR="00ED2C40" w:rsidRDefault="00ED2C40" w:rsidP="00ED2C40"/>
    <w:p w14:paraId="2649411F" w14:textId="77777777" w:rsidR="00ED2C40" w:rsidRDefault="00ED2C40" w:rsidP="00ED2C40"/>
    <w:p w14:paraId="283217E2" w14:textId="77777777" w:rsidR="00ED2C40" w:rsidRDefault="00ED2C40" w:rsidP="00ED2C40"/>
    <w:p w14:paraId="1C944562" w14:textId="77777777" w:rsidR="00ED2C40" w:rsidRDefault="00ED2C40" w:rsidP="00ED2C40"/>
    <w:p w14:paraId="678E6F3F" w14:textId="77777777" w:rsidR="00ED2C40" w:rsidRDefault="00ED2C40" w:rsidP="00ED2C40"/>
    <w:p w14:paraId="0A8CA8A8" w14:textId="77777777" w:rsidR="00ED2C40" w:rsidRDefault="00ED2C40" w:rsidP="00ED2C40"/>
    <w:p w14:paraId="11C83BD0" w14:textId="77777777" w:rsidR="00ED2C40" w:rsidRDefault="00ED2C40" w:rsidP="00ED2C40"/>
    <w:p w14:paraId="4CB81D7A" w14:textId="77777777" w:rsidR="00ED2C40" w:rsidRDefault="00ED2C40" w:rsidP="00ED2C40"/>
    <w:p w14:paraId="60636134" w14:textId="77777777" w:rsidR="00ED2C40" w:rsidRDefault="00ED2C40" w:rsidP="00ED2C40"/>
    <w:p w14:paraId="716A6926" w14:textId="77777777" w:rsidR="00ED2C40" w:rsidRPr="00ED2C40" w:rsidRDefault="00ED2C40" w:rsidP="00ED2C40"/>
    <w:p w14:paraId="3BB0D0A2" w14:textId="6B31158C" w:rsidR="00F7452D" w:rsidRDefault="00F7452D" w:rsidP="00B258D2">
      <w:pPr>
        <w:pStyle w:val="Heading4"/>
      </w:pPr>
      <w:r>
        <w:rPr>
          <w:cs/>
        </w:rPr>
        <w:lastRenderedPageBreak/>
        <w:t>020413201 เทคโนโลยีการสื่อสารข้อมูลและเครือข่ายคอมพิวเตอร์</w:t>
      </w:r>
      <w:r w:rsidR="00B258D2">
        <w:rPr>
          <w:cs/>
        </w:rPr>
        <w:t>(</w:t>
      </w:r>
      <w:r w:rsidR="00B258D2">
        <w:t xml:space="preserve">Data </w:t>
      </w:r>
      <w:r w:rsidR="00B258D2">
        <w:tab/>
      </w:r>
      <w:r w:rsidR="00B258D2">
        <w:tab/>
      </w:r>
      <w:r w:rsidR="00B258D2">
        <w:tab/>
      </w:r>
      <w:r w:rsidR="00B258D2">
        <w:tab/>
        <w:t>Communication and Computer Networks Technology)</w:t>
      </w:r>
      <w:r>
        <w:rPr>
          <w:cs/>
        </w:rPr>
        <w:t xml:space="preserve"> </w:t>
      </w:r>
      <w:r w:rsidR="00B258D2" w:rsidRPr="00B258D2">
        <w:rPr>
          <w:cs/>
        </w:rPr>
        <w:t>หน่วยกิต</w:t>
      </w:r>
      <w:r>
        <w:rPr>
          <w:cs/>
        </w:rPr>
        <w:t>3(3-0-6)</w:t>
      </w:r>
    </w:p>
    <w:p w14:paraId="24E5D849" w14:textId="77777777" w:rsidR="00B258D2" w:rsidRDefault="00B258D2" w:rsidP="00B258D2">
      <w:pPr>
        <w:pStyle w:val="Heading5"/>
      </w:pPr>
      <w:r w:rsidRPr="00B258D2">
        <w:rPr>
          <w:cs/>
        </w:rPr>
        <w:t>วิชาบังคับก่อน (</w:t>
      </w:r>
      <w:r w:rsidRPr="00B258D2">
        <w:t xml:space="preserve">Prerequisite)  </w:t>
      </w:r>
    </w:p>
    <w:p w14:paraId="4AD85C73" w14:textId="570DBE88" w:rsidR="00F7452D" w:rsidRDefault="00F7452D" w:rsidP="00B258D2">
      <w:pPr>
        <w:pStyle w:val="Heading6"/>
      </w:pPr>
      <w:r>
        <w:rPr>
          <w:cs/>
        </w:rPr>
        <w:t>020413106 โครงสร้างระบบคอมพิวเตอร์</w:t>
      </w:r>
      <w:r w:rsidR="00B258D2">
        <w:t xml:space="preserve"> (Computer System Organization)</w:t>
      </w:r>
    </w:p>
    <w:p w14:paraId="3E2B60B7" w14:textId="338DB0A3" w:rsidR="00F7452D" w:rsidRDefault="00CB6EA8" w:rsidP="004F1521">
      <w:pPr>
        <w:pStyle w:val="Heading5"/>
      </w:pPr>
      <w:r w:rsidRPr="00CB6EA8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การสื่อสารข้อมูลทั่วไป ตัวกลางและอุปกรณ์ส</w:t>
      </w:r>
      <w:r>
        <w:rPr>
          <w:rFonts w:hint="cs"/>
          <w:cs/>
        </w:rPr>
        <w:t>ำ</w:t>
      </w:r>
      <w:r w:rsidR="00F7452D">
        <w:rPr>
          <w:cs/>
        </w:rPr>
        <w:t>หรับ</w:t>
      </w:r>
      <w:r w:rsidR="004F1521">
        <w:tab/>
      </w:r>
      <w:r w:rsidR="00F7452D">
        <w:rPr>
          <w:cs/>
        </w:rPr>
        <w:t>การสื่อสาร การสื่อสารข้อมูลแบบอนาลอก การสื่อสารข้อมูลแบบดิจิทัล การสื่อสาร</w:t>
      </w:r>
      <w:r w:rsidR="004F1521">
        <w:tab/>
      </w:r>
      <w:r w:rsidR="00F7452D">
        <w:rPr>
          <w:cs/>
        </w:rPr>
        <w:t>ข้อมูลระหว่างคอมพิวเตอร์ระยะใกล้และระยะไกล การส่งข้อมูลของระบบเครือข่าย</w:t>
      </w:r>
      <w:r w:rsidR="004F1521">
        <w:tab/>
      </w:r>
      <w:r w:rsidR="00F7452D">
        <w:rPr>
          <w:cs/>
        </w:rPr>
        <w:t>แบบต่าง ๆ ระบบเครือข่ายท้องถิ่น การควบคุมและการออกแบบระบบเครือข่าย</w:t>
      </w:r>
      <w:r w:rsidR="004F1521">
        <w:tab/>
      </w:r>
      <w:r w:rsidR="00F7452D">
        <w:rPr>
          <w:cs/>
        </w:rPr>
        <w:t>คอมพิวเตอร์ ปฏิบัติงานเกี่ยวกับการส</w:t>
      </w:r>
      <w:r>
        <w:rPr>
          <w:rFonts w:hint="cs"/>
          <w:cs/>
        </w:rPr>
        <w:t>ำ</w:t>
      </w:r>
      <w:r w:rsidR="00F7452D">
        <w:rPr>
          <w:cs/>
        </w:rPr>
        <w:t xml:space="preserve">รวจเก็บรวบรวมข้อมูลระบบเครือข่าย </w:t>
      </w:r>
      <w:r w:rsidR="004F1521">
        <w:tab/>
      </w:r>
      <w:r w:rsidR="00F7452D">
        <w:rPr>
          <w:cs/>
        </w:rPr>
        <w:t>ออกแบบระบบเครือข่าย ตรวจสอบสายสัญญาณในระบบเครือข่าย เข้าหัว</w:t>
      </w:r>
      <w:r w:rsidR="004F1521">
        <w:tab/>
      </w:r>
      <w:r w:rsidR="00F7452D">
        <w:rPr>
          <w:cs/>
        </w:rPr>
        <w:t>สายสัญญาณในระบบเครือข่าย ตรวจสอบการท</w:t>
      </w:r>
      <w:r>
        <w:rPr>
          <w:rFonts w:hint="cs"/>
          <w:cs/>
        </w:rPr>
        <w:t>ำ</w:t>
      </w:r>
      <w:r w:rsidR="00F7452D">
        <w:rPr>
          <w:cs/>
        </w:rPr>
        <w:t>งานของอุปกรณ์ในชั้นดาต้าลิงค์</w:t>
      </w:r>
      <w:r w:rsidR="004F1521">
        <w:tab/>
      </w:r>
      <w:r w:rsidR="004F1521">
        <w:tab/>
        <w:t xml:space="preserve">( </w:t>
      </w:r>
      <w:r w:rsidR="00F7452D">
        <w:t>General information communication; intermediaries and equipment for</w:t>
      </w:r>
      <w:r w:rsidR="004F1521">
        <w:t xml:space="preserve"> </w:t>
      </w:r>
      <w:r w:rsidR="004F1521">
        <w:tab/>
      </w:r>
      <w:r w:rsidR="00F7452D">
        <w:t>communication; analog data communication, digital data communication,</w:t>
      </w:r>
      <w:r w:rsidR="004F1521">
        <w:t xml:space="preserve"> </w:t>
      </w:r>
      <w:r w:rsidR="004F1521">
        <w:tab/>
      </w:r>
      <w:r w:rsidR="00F7452D">
        <w:t xml:space="preserve">communication between remote and remote computers; data </w:t>
      </w:r>
      <w:r w:rsidR="004F1521">
        <w:tab/>
      </w:r>
      <w:r w:rsidR="00F7452D">
        <w:t>transmission of various</w:t>
      </w:r>
      <w:r w:rsidR="004F1521">
        <w:t xml:space="preserve"> </w:t>
      </w:r>
      <w:r w:rsidR="00F7452D">
        <w:t xml:space="preserve">types of network systems; local area network; </w:t>
      </w:r>
      <w:r w:rsidR="004F1521">
        <w:tab/>
      </w:r>
      <w:r w:rsidR="00F7452D">
        <w:t>control and design of computer</w:t>
      </w:r>
      <w:r w:rsidR="004F1521">
        <w:t xml:space="preserve"> </w:t>
      </w:r>
      <w:r w:rsidR="00F7452D">
        <w:t xml:space="preserve">networking; operation regarding network </w:t>
      </w:r>
      <w:r w:rsidR="004F1521">
        <w:tab/>
      </w:r>
      <w:r w:rsidR="00F7452D">
        <w:t>survey and data collection; network design;</w:t>
      </w:r>
      <w:r w:rsidR="004F1521">
        <w:t xml:space="preserve"> </w:t>
      </w:r>
      <w:r w:rsidR="00F7452D">
        <w:t xml:space="preserve">cable testing; cable </w:t>
      </w:r>
      <w:r w:rsidR="004F1521">
        <w:tab/>
      </w:r>
      <w:r w:rsidR="00F7452D">
        <w:t>connection; data link layer operation testing.</w:t>
      </w:r>
      <w:r w:rsidR="004F1521">
        <w:t>)</w:t>
      </w:r>
    </w:p>
    <w:p w14:paraId="2A799CD3" w14:textId="77777777" w:rsidR="00281745" w:rsidRPr="00281745" w:rsidRDefault="00281745" w:rsidP="00281745"/>
    <w:p w14:paraId="6B03F2D4" w14:textId="52DDDAFC" w:rsidR="00F7452D" w:rsidRDefault="00F7452D" w:rsidP="00C522C4">
      <w:pPr>
        <w:pStyle w:val="Heading4"/>
      </w:pPr>
      <w:r>
        <w:rPr>
          <w:cs/>
        </w:rPr>
        <w:lastRenderedPageBreak/>
        <w:t>020413203 ระบบสารสนเทศเพื่อการจัดการ</w:t>
      </w:r>
      <w:r w:rsidR="00064931">
        <w:rPr>
          <w:cs/>
        </w:rPr>
        <w:t>(</w:t>
      </w:r>
      <w:r w:rsidR="00064931">
        <w:t>Management Information System)</w:t>
      </w:r>
      <w:r>
        <w:rPr>
          <w:cs/>
        </w:rPr>
        <w:t xml:space="preserve"> </w:t>
      </w:r>
      <w:r w:rsidR="00C522C4">
        <w:tab/>
      </w:r>
      <w:r w:rsidR="00064931" w:rsidRPr="00064931">
        <w:rPr>
          <w:cs/>
        </w:rPr>
        <w:t>หน่วยกิต</w:t>
      </w:r>
      <w:r w:rsidR="00C522C4">
        <w:t xml:space="preserve"> </w:t>
      </w:r>
      <w:r>
        <w:rPr>
          <w:cs/>
        </w:rPr>
        <w:t>3(3-0-6)</w:t>
      </w:r>
    </w:p>
    <w:p w14:paraId="56B6EE78" w14:textId="77777777" w:rsidR="00064931" w:rsidRDefault="00064931" w:rsidP="00C522C4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960C930" w14:textId="77777777" w:rsidR="00064931" w:rsidRDefault="00064931" w:rsidP="00C522C4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7B790CFE" w14:textId="2F66EDA9" w:rsidR="00F7452D" w:rsidRDefault="002C64DF" w:rsidP="00281745">
      <w:pPr>
        <w:pStyle w:val="Heading5"/>
      </w:pPr>
      <w:r w:rsidRPr="002C64DF">
        <w:rPr>
          <w:cs/>
        </w:rPr>
        <w:t>คำอธิบายรายวิชา เรียนเกี่ยวกับ</w:t>
      </w:r>
      <w:r w:rsidR="00F7452D">
        <w:rPr>
          <w:cs/>
        </w:rPr>
        <w:t>ระบบสารสนเทศทางการจัดการ แนวคิดเกี่ยวกับ</w:t>
      </w:r>
      <w:r>
        <w:rPr>
          <w:cs/>
        </w:rPr>
        <w:tab/>
      </w:r>
      <w:r w:rsidR="00F7452D">
        <w:rPr>
          <w:cs/>
        </w:rPr>
        <w:t xml:space="preserve">สารสนเทศ การประมวลผลสารสนเทศระบบเอ็มไอเอส ดีเอสเอส เคดับเบิลยูเอส </w:t>
      </w:r>
      <w:r>
        <w:rPr>
          <w:cs/>
        </w:rPr>
        <w:br/>
      </w:r>
      <w:r>
        <w:rPr>
          <w:cs/>
        </w:rPr>
        <w:tab/>
      </w:r>
      <w:r w:rsidR="00F7452D">
        <w:rPr>
          <w:cs/>
        </w:rPr>
        <w:t>อีเอสเอส ระบบสารสนเทศและองค์กร และการจัดการโครงสร้างของระบบสารสนเทศ</w:t>
      </w:r>
      <w:r>
        <w:rPr>
          <w:cs/>
        </w:rPr>
        <w:tab/>
      </w:r>
      <w:r w:rsidR="00F7452D">
        <w:rPr>
          <w:cs/>
        </w:rPr>
        <w:t>ทางการจัดการ การประเมินผลระบบสารสนเทศ สภาวะการณ์ปัจจุบันของระบบ</w:t>
      </w:r>
      <w:r>
        <w:rPr>
          <w:cs/>
        </w:rPr>
        <w:tab/>
      </w:r>
      <w:r w:rsidR="00F7452D">
        <w:rPr>
          <w:cs/>
        </w:rPr>
        <w:t>สารสนเทศ ข้อจ</w:t>
      </w:r>
      <w:r>
        <w:rPr>
          <w:rFonts w:hint="cs"/>
          <w:cs/>
        </w:rPr>
        <w:t>ำ</w:t>
      </w:r>
      <w:r w:rsidR="00F7452D">
        <w:rPr>
          <w:cs/>
        </w:rPr>
        <w:t>กัดทางสังคม การพัฒนาระบบสารสนเทศในอนาคต</w:t>
      </w:r>
      <w:r>
        <w:t>(Management</w:t>
      </w:r>
      <w:r w:rsidR="00F7452D">
        <w:t xml:space="preserve"> </w:t>
      </w:r>
      <w:r w:rsidR="00281745">
        <w:rPr>
          <w:cs/>
        </w:rPr>
        <w:tab/>
      </w:r>
      <w:r w:rsidR="00F7452D">
        <w:t>information systems; information concept; information</w:t>
      </w:r>
      <w:r w:rsidR="00281745">
        <w:rPr>
          <w:rFonts w:hint="cs"/>
          <w:cs/>
        </w:rPr>
        <w:t xml:space="preserve"> </w:t>
      </w:r>
      <w:r w:rsidR="00F7452D">
        <w:t xml:space="preserve">processing, </w:t>
      </w:r>
      <w:r w:rsidR="00281745">
        <w:rPr>
          <w:cs/>
        </w:rPr>
        <w:tab/>
      </w:r>
      <w:r>
        <w:t>management</w:t>
      </w:r>
      <w:r w:rsidR="00F7452D">
        <w:t xml:space="preserve"> information system : MIS, Decision Support system :DSS,</w:t>
      </w:r>
      <w:r w:rsidR="00281745">
        <w:rPr>
          <w:rFonts w:hint="cs"/>
          <w:cs/>
        </w:rPr>
        <w:t xml:space="preserve"> </w:t>
      </w:r>
      <w:r w:rsidR="00281745">
        <w:rPr>
          <w:cs/>
        </w:rPr>
        <w:tab/>
      </w:r>
      <w:r w:rsidR="00F7452D">
        <w:t xml:space="preserve">knowledge work system : KWS, expert supporting system : ESS, information </w:t>
      </w:r>
      <w:r w:rsidR="00281745">
        <w:rPr>
          <w:cs/>
        </w:rPr>
        <w:tab/>
      </w:r>
      <w:r w:rsidR="00F7452D">
        <w:t>system and</w:t>
      </w:r>
      <w:r w:rsidR="00281745">
        <w:rPr>
          <w:rFonts w:hint="cs"/>
          <w:cs/>
        </w:rPr>
        <w:t xml:space="preserve"> </w:t>
      </w:r>
      <w:r w:rsidR="00F7452D">
        <w:t xml:space="preserve">organization, organization of management information system; </w:t>
      </w:r>
      <w:r w:rsidR="00281745">
        <w:rPr>
          <w:cs/>
        </w:rPr>
        <w:tab/>
      </w:r>
      <w:r w:rsidR="00F7452D">
        <w:t>information system</w:t>
      </w:r>
      <w:r w:rsidR="00281745">
        <w:rPr>
          <w:rFonts w:hint="cs"/>
          <w:cs/>
        </w:rPr>
        <w:t xml:space="preserve"> </w:t>
      </w:r>
      <w:r w:rsidR="00F7452D">
        <w:t xml:space="preserve">evaluation; present situation of information system; </w:t>
      </w:r>
      <w:r w:rsidR="00281745">
        <w:rPr>
          <w:cs/>
        </w:rPr>
        <w:tab/>
      </w:r>
      <w:r w:rsidR="00F7452D">
        <w:t>social limitation; future development</w:t>
      </w:r>
      <w:r w:rsidR="00281745">
        <w:rPr>
          <w:rFonts w:hint="cs"/>
          <w:cs/>
        </w:rPr>
        <w:t xml:space="preserve"> </w:t>
      </w:r>
      <w:r w:rsidR="00F7452D">
        <w:t>of information system.</w:t>
      </w:r>
      <w:r>
        <w:t>)</w:t>
      </w:r>
    </w:p>
    <w:p w14:paraId="672CE156" w14:textId="67E4704F" w:rsidR="00F7452D" w:rsidRDefault="00F7452D" w:rsidP="00DA295B">
      <w:pPr>
        <w:pStyle w:val="Heading4"/>
      </w:pPr>
      <w:r>
        <w:rPr>
          <w:cs/>
        </w:rPr>
        <w:t>020413206 เทคโนโลยีเว็บ</w:t>
      </w:r>
      <w:r w:rsidR="005D6004">
        <w:rPr>
          <w:cs/>
        </w:rPr>
        <w:t>(</w:t>
      </w:r>
      <w:r w:rsidR="005D6004">
        <w:t>Web Technology)</w:t>
      </w:r>
      <w:r w:rsidR="005D6004">
        <w:rPr>
          <w:rFonts w:hint="cs"/>
          <w:cs/>
        </w:rPr>
        <w:t xml:space="preserve"> </w:t>
      </w:r>
      <w:r w:rsidR="005D6004" w:rsidRPr="005D6004">
        <w:rPr>
          <w:cs/>
        </w:rPr>
        <w:t>หน่วยกิต</w:t>
      </w:r>
      <w:r w:rsidR="005D6004">
        <w:rPr>
          <w:rFonts w:hint="cs"/>
          <w:cs/>
        </w:rPr>
        <w:t xml:space="preserve"> </w:t>
      </w:r>
      <w:r>
        <w:rPr>
          <w:cs/>
        </w:rPr>
        <w:t>3(2-2-5)</w:t>
      </w:r>
    </w:p>
    <w:p w14:paraId="5CFBA9AB" w14:textId="77777777" w:rsidR="002165CF" w:rsidRDefault="002165CF" w:rsidP="00DA295B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C5D8679" w14:textId="77777777" w:rsidR="002165CF" w:rsidRDefault="002165CF" w:rsidP="00DA295B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C4C4719" w14:textId="6BEC73CF" w:rsidR="00F7452D" w:rsidRDefault="002165CF" w:rsidP="00C31301">
      <w:pPr>
        <w:pStyle w:val="Heading5"/>
      </w:pPr>
      <w:r w:rsidRPr="002165CF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ประวัติความเป็นมาของเว็บ องค์ประกอบของเว็บ </w:t>
      </w:r>
      <w:r w:rsidR="00C31301">
        <w:tab/>
      </w:r>
      <w:r w:rsidR="00F7452D">
        <w:rPr>
          <w:cs/>
        </w:rPr>
        <w:t>สถาปัตยกรรมและการท</w:t>
      </w:r>
      <w:r>
        <w:rPr>
          <w:rFonts w:hint="cs"/>
          <w:cs/>
        </w:rPr>
        <w:t>ำ</w:t>
      </w:r>
      <w:r w:rsidR="00F7452D">
        <w:rPr>
          <w:cs/>
        </w:rPr>
        <w:t>งานของเว็บการสื่อสารระหว่างลูกข่ายเว็บและแม่ข่ายเว็บ</w:t>
      </w:r>
      <w:r w:rsidR="00C31301">
        <w:tab/>
      </w:r>
      <w:r w:rsidR="00F7452D">
        <w:rPr>
          <w:cs/>
        </w:rPr>
        <w:t>ผ่านเอชทีทีพี เทคโนโลยีที่ใช้ในการพัฒนาโปรแกรมประยุกต์ที่ประมวลผลในด้านลูก</w:t>
      </w:r>
      <w:r w:rsidR="00C31301">
        <w:tab/>
      </w:r>
      <w:r w:rsidR="00F7452D">
        <w:rPr>
          <w:cs/>
        </w:rPr>
        <w:t>ข่ายและแม่ข่าย พื้นฐานเทคโนโลยีที่ใช้ในการพัฒนาโปรแกรมประยุกต์ที่ประมวลผลใน</w:t>
      </w:r>
      <w:r w:rsidR="00C31301">
        <w:tab/>
      </w:r>
      <w:r w:rsidR="00F7452D">
        <w:rPr>
          <w:cs/>
        </w:rPr>
        <w:t>ด้านแม่ข่ายเว็บ พื้นฐานและประโยชน์ของภาษาเอ็กซ์เอ็มแอลและเจสัน การพัฒนา</w:t>
      </w:r>
      <w:r w:rsidR="00C31301">
        <w:tab/>
      </w:r>
      <w:r w:rsidR="00F7452D">
        <w:rPr>
          <w:cs/>
        </w:rPr>
        <w:t>ระบบเว็บบริการ</w:t>
      </w:r>
      <w:r>
        <w:t xml:space="preserve">( </w:t>
      </w:r>
      <w:r w:rsidR="00F7452D">
        <w:t xml:space="preserve">Web history; web components; web architecture and </w:t>
      </w:r>
      <w:r w:rsidR="00C31301">
        <w:tab/>
      </w:r>
      <w:r w:rsidR="00F7452D">
        <w:t>functions; client-server</w:t>
      </w:r>
      <w:r w:rsidR="00C31301">
        <w:t xml:space="preserve"> </w:t>
      </w:r>
      <w:r w:rsidR="00F7452D">
        <w:t xml:space="preserve">communication via HTTP; development </w:t>
      </w:r>
      <w:r w:rsidR="00C31301">
        <w:tab/>
      </w:r>
      <w:r w:rsidR="00F7452D">
        <w:t>technology of client-side and server-side</w:t>
      </w:r>
      <w:r w:rsidR="00C31301">
        <w:t xml:space="preserve"> </w:t>
      </w:r>
      <w:r w:rsidR="00F7452D">
        <w:t xml:space="preserve">application; basic concept and </w:t>
      </w:r>
      <w:r w:rsidR="00C31301">
        <w:tab/>
      </w:r>
      <w:r w:rsidR="00F7452D">
        <w:t>benefit of xml and JSON; web service development.</w:t>
      </w:r>
      <w:r>
        <w:t>)</w:t>
      </w:r>
    </w:p>
    <w:p w14:paraId="1D3FFEEC" w14:textId="77777777" w:rsidR="00C31301" w:rsidRDefault="00C31301" w:rsidP="00C31301"/>
    <w:p w14:paraId="5A2272C2" w14:textId="77777777" w:rsidR="00C31301" w:rsidRDefault="00C31301" w:rsidP="00C31301"/>
    <w:p w14:paraId="72AE1D50" w14:textId="77777777" w:rsidR="00C31301" w:rsidRDefault="00C31301" w:rsidP="00C31301"/>
    <w:p w14:paraId="5ED4531C" w14:textId="77777777" w:rsidR="00C31301" w:rsidRPr="00C31301" w:rsidRDefault="00C31301" w:rsidP="00C31301"/>
    <w:p w14:paraId="55505888" w14:textId="77777777" w:rsidR="00F7452D" w:rsidRDefault="00F7452D" w:rsidP="00F7452D"/>
    <w:p w14:paraId="5AFD5DCA" w14:textId="03767871" w:rsidR="00F7452D" w:rsidRDefault="00F7452D" w:rsidP="0015633C">
      <w:pPr>
        <w:pStyle w:val="Heading4"/>
      </w:pPr>
      <w:r>
        <w:rPr>
          <w:cs/>
        </w:rPr>
        <w:lastRenderedPageBreak/>
        <w:t xml:space="preserve">020413207 คอมพิวเตอร์กราฟิกส์ </w:t>
      </w:r>
      <w:r w:rsidR="009A186F">
        <w:rPr>
          <w:cs/>
        </w:rPr>
        <w:t>(</w:t>
      </w:r>
      <w:r w:rsidR="009A186F">
        <w:t xml:space="preserve">Computer Graphics) </w:t>
      </w:r>
      <w:r w:rsidR="009A186F" w:rsidRPr="009A186F">
        <w:rPr>
          <w:cs/>
        </w:rPr>
        <w:t>หน่วยกิต</w:t>
      </w:r>
      <w:r w:rsidR="009A186F">
        <w:t xml:space="preserve"> </w:t>
      </w:r>
      <w:r>
        <w:rPr>
          <w:cs/>
        </w:rPr>
        <w:t>3(2-2-5)</w:t>
      </w:r>
    </w:p>
    <w:p w14:paraId="71FF04C8" w14:textId="77777777" w:rsidR="0015633C" w:rsidRDefault="0015633C" w:rsidP="0015633C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72672D1" w14:textId="5F6750E9" w:rsidR="00F7452D" w:rsidRDefault="0015633C" w:rsidP="0015633C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47011840" w14:textId="11D129DC" w:rsidR="00F7452D" w:rsidRDefault="00D32845" w:rsidP="0015633C">
      <w:pPr>
        <w:pStyle w:val="Heading5"/>
      </w:pPr>
      <w:r w:rsidRPr="00D32845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ประวัติความเป็นมาของคอมพิวเตอร์กราฟิกส์ </w:t>
      </w:r>
      <w:r w:rsidR="006D67E0">
        <w:rPr>
          <w:cs/>
        </w:rPr>
        <w:tab/>
      </w:r>
      <w:r w:rsidR="00F7452D">
        <w:rPr>
          <w:cs/>
        </w:rPr>
        <w:t>หลักการเกิดภาพเคลื่อนไหว กระบวนการผลิตสื่อเอนิเมชั่น กฎ 12 ข้อของสื่อเอนิ</w:t>
      </w:r>
      <w:r w:rsidR="006D67E0">
        <w:rPr>
          <w:cs/>
        </w:rPr>
        <w:tab/>
      </w:r>
      <w:r w:rsidR="00F7452D">
        <w:rPr>
          <w:cs/>
        </w:rPr>
        <w:t>เมชั่น สื่อเอนิเมชั่นสองมิติและสามมิติ ภาพฉายสองมิติและมุมมองสามมิติ ขั้นตอนการ</w:t>
      </w:r>
      <w:r w:rsidR="006D67E0">
        <w:rPr>
          <w:cs/>
        </w:rPr>
        <w:tab/>
      </w:r>
      <w:r w:rsidR="00F7452D">
        <w:rPr>
          <w:cs/>
        </w:rPr>
        <w:t xml:space="preserve">สร้างสื่อสามมิติ การขึ้นรูปโมเดลสามมิติโพลีกอน การออกแบบบุคลิกของตัวละคร </w:t>
      </w:r>
      <w:r w:rsidR="006D67E0">
        <w:rPr>
          <w:cs/>
        </w:rPr>
        <w:tab/>
      </w:r>
      <w:r w:rsidR="00F7452D">
        <w:rPr>
          <w:cs/>
        </w:rPr>
        <w:t xml:space="preserve">การขึ้นรูปโมเดลจากภาพฉาย ผิวและการใส่ผิว ชนิดของแสงและเงาและการจัดแสง </w:t>
      </w:r>
      <w:r w:rsidR="006D67E0">
        <w:rPr>
          <w:cs/>
        </w:rPr>
        <w:tab/>
      </w:r>
      <w:r w:rsidR="00F7452D">
        <w:rPr>
          <w:cs/>
        </w:rPr>
        <w:t>การก</w:t>
      </w:r>
      <w:r w:rsidR="0015633C">
        <w:rPr>
          <w:rFonts w:hint="cs"/>
          <w:cs/>
        </w:rPr>
        <w:t>ำ</w:t>
      </w:r>
      <w:r w:rsidR="00F7452D">
        <w:rPr>
          <w:cs/>
        </w:rPr>
        <w:t>หนดคีย์เฟรม การสร้างการเคลื่อนไหวโดยใช้เส้น การสร้างการเคลื่อนไหวจาก</w:t>
      </w:r>
      <w:r w:rsidR="006D67E0">
        <w:rPr>
          <w:cs/>
        </w:rPr>
        <w:tab/>
      </w:r>
      <w:r w:rsidR="00F7452D">
        <w:rPr>
          <w:cs/>
        </w:rPr>
        <w:t>ตัวขับตัวตาม โครงสร้างการเคลื่อนไหวแบบค</w:t>
      </w:r>
      <w:r w:rsidR="0015633C">
        <w:rPr>
          <w:rFonts w:hint="cs"/>
          <w:cs/>
        </w:rPr>
        <w:t>ำ</w:t>
      </w:r>
      <w:r w:rsidR="00F7452D">
        <w:rPr>
          <w:cs/>
        </w:rPr>
        <w:t>นวณไปข้างหน้าและแบบย้อนกลับ การ</w:t>
      </w:r>
      <w:r w:rsidR="006D67E0">
        <w:rPr>
          <w:cs/>
        </w:rPr>
        <w:tab/>
      </w:r>
      <w:r w:rsidR="00F7452D">
        <w:rPr>
          <w:cs/>
        </w:rPr>
        <w:t xml:space="preserve">ใส่โครงกระดูก การเรนเดอร์ การซ้อนภาพเอนิเมชั่นกับวิดีโอ </w:t>
      </w:r>
      <w:r w:rsidR="0015633C">
        <w:rPr>
          <w:cs/>
        </w:rPr>
        <w:br/>
      </w:r>
      <w:r w:rsidR="006D67E0">
        <w:rPr>
          <w:cs/>
        </w:rPr>
        <w:tab/>
      </w:r>
      <w:r w:rsidR="00F7452D">
        <w:rPr>
          <w:cs/>
        </w:rPr>
        <w:t>กา</w:t>
      </w:r>
      <w:r w:rsidR="0015633C">
        <w:rPr>
          <w:rFonts w:hint="cs"/>
          <w:cs/>
        </w:rPr>
        <w:t>ร</w:t>
      </w:r>
      <w:r w:rsidR="00F7452D">
        <w:rPr>
          <w:cs/>
        </w:rPr>
        <w:t>ประยุกต์ใช้ในสื่อความจริงเสมือน การประยุกต์ใช้ท</w:t>
      </w:r>
      <w:r w:rsidR="0015633C">
        <w:rPr>
          <w:rFonts w:hint="cs"/>
          <w:cs/>
        </w:rPr>
        <w:t>ำ</w:t>
      </w:r>
      <w:r w:rsidR="00F7452D">
        <w:rPr>
          <w:cs/>
        </w:rPr>
        <w:t>สื่อสามมิติด้วยเครื่องพิมพ์</w:t>
      </w:r>
      <w:r w:rsidR="006D67E0">
        <w:rPr>
          <w:cs/>
        </w:rPr>
        <w:tab/>
      </w:r>
      <w:r w:rsidR="00F7452D">
        <w:rPr>
          <w:cs/>
        </w:rPr>
        <w:t>สามมิติเพื่อใช้ในการประยุกต์ในการศึกษา</w:t>
      </w:r>
      <w:r>
        <w:t xml:space="preserve">( </w:t>
      </w:r>
      <w:r w:rsidR="00F7452D">
        <w:t xml:space="preserve">History of computer graphics, </w:t>
      </w:r>
      <w:r w:rsidR="006D67E0">
        <w:rPr>
          <w:cs/>
        </w:rPr>
        <w:tab/>
      </w:r>
      <w:r w:rsidR="00F7452D">
        <w:t xml:space="preserve">principle of animation; </w:t>
      </w:r>
      <w:r w:rsidR="00F7452D">
        <w:rPr>
          <w:cs/>
        </w:rPr>
        <w:t>12</w:t>
      </w:r>
      <w:r w:rsidR="00F7452D">
        <w:t xml:space="preserve"> rules of animation;</w:t>
      </w:r>
      <w:r w:rsidR="0015633C">
        <w:rPr>
          <w:rFonts w:hint="cs"/>
          <w:cs/>
        </w:rPr>
        <w:t xml:space="preserve"> </w:t>
      </w:r>
      <w:r w:rsidR="00F7452D">
        <w:rPr>
          <w:cs/>
        </w:rPr>
        <w:t>2</w:t>
      </w:r>
      <w:r w:rsidR="00F7452D">
        <w:t xml:space="preserve">d animation and </w:t>
      </w:r>
      <w:r w:rsidR="00F7452D">
        <w:rPr>
          <w:cs/>
        </w:rPr>
        <w:t>3</w:t>
      </w:r>
      <w:r w:rsidR="00F7452D">
        <w:t xml:space="preserve">d </w:t>
      </w:r>
      <w:r w:rsidR="006D67E0">
        <w:rPr>
          <w:cs/>
        </w:rPr>
        <w:tab/>
      </w:r>
      <w:r w:rsidR="00F7452D">
        <w:t xml:space="preserve">animation; orthographic view and perspective view; basic </w:t>
      </w:r>
      <w:r w:rsidR="00F7452D">
        <w:rPr>
          <w:cs/>
        </w:rPr>
        <w:t>3</w:t>
      </w:r>
      <w:r w:rsidR="00F7452D">
        <w:t>d</w:t>
      </w:r>
      <w:r w:rsidR="0015633C">
        <w:rPr>
          <w:rFonts w:hint="cs"/>
          <w:cs/>
        </w:rPr>
        <w:t xml:space="preserve"> </w:t>
      </w:r>
      <w:r w:rsidR="00F7452D">
        <w:t xml:space="preserve">modeling </w:t>
      </w:r>
      <w:r w:rsidR="006D67E0">
        <w:rPr>
          <w:cs/>
        </w:rPr>
        <w:tab/>
      </w:r>
      <w:r w:rsidR="00F7452D">
        <w:t xml:space="preserve">with polygon; character design; </w:t>
      </w:r>
      <w:r w:rsidR="00F7452D">
        <w:rPr>
          <w:cs/>
        </w:rPr>
        <w:t>3</w:t>
      </w:r>
      <w:r w:rsidR="00F7452D">
        <w:t xml:space="preserve">d modeling from </w:t>
      </w:r>
      <w:r w:rsidR="00F7452D">
        <w:rPr>
          <w:cs/>
        </w:rPr>
        <w:t>2</w:t>
      </w:r>
      <w:r w:rsidR="00F7452D">
        <w:t>d image; surface and</w:t>
      </w:r>
      <w:r w:rsidR="0015633C">
        <w:rPr>
          <w:rFonts w:hint="cs"/>
          <w:cs/>
        </w:rPr>
        <w:t xml:space="preserve"> </w:t>
      </w:r>
      <w:r w:rsidR="006D67E0">
        <w:rPr>
          <w:cs/>
        </w:rPr>
        <w:tab/>
      </w:r>
      <w:r w:rsidR="00F7452D">
        <w:t xml:space="preserve">texturing and mapping; light and light setting; key frame animation; path </w:t>
      </w:r>
      <w:r w:rsidR="006D67E0">
        <w:rPr>
          <w:cs/>
        </w:rPr>
        <w:tab/>
      </w:r>
      <w:r w:rsidR="00F7452D">
        <w:t>animation; driver</w:t>
      </w:r>
      <w:r w:rsidR="0015633C">
        <w:rPr>
          <w:rFonts w:hint="cs"/>
          <w:cs/>
        </w:rPr>
        <w:t xml:space="preserve"> </w:t>
      </w:r>
      <w:r w:rsidR="00F7452D">
        <w:t xml:space="preserve">driven animation; forward kinematic and inverse </w:t>
      </w:r>
      <w:r w:rsidR="006D67E0">
        <w:rPr>
          <w:cs/>
        </w:rPr>
        <w:tab/>
      </w:r>
      <w:r w:rsidR="00F7452D">
        <w:t>kinematic; rigging; rendering; camera</w:t>
      </w:r>
      <w:r w:rsidR="0015633C">
        <w:rPr>
          <w:rFonts w:hint="cs"/>
          <w:cs/>
        </w:rPr>
        <w:t xml:space="preserve"> </w:t>
      </w:r>
      <w:r w:rsidR="00F7452D">
        <w:t xml:space="preserve">mapping; application in virtual reality </w:t>
      </w:r>
      <w:r w:rsidR="006D67E0">
        <w:rPr>
          <w:cs/>
        </w:rPr>
        <w:tab/>
      </w:r>
      <w:r w:rsidR="00F7452D">
        <w:t xml:space="preserve">and </w:t>
      </w:r>
      <w:r w:rsidR="00F7452D">
        <w:rPr>
          <w:cs/>
        </w:rPr>
        <w:t>3</w:t>
      </w:r>
      <w:r w:rsidR="00F7452D">
        <w:t>d printing for education.</w:t>
      </w:r>
      <w:r>
        <w:t>)</w:t>
      </w:r>
    </w:p>
    <w:p w14:paraId="57D154E0" w14:textId="77777777" w:rsidR="006D67E0" w:rsidRDefault="006D67E0" w:rsidP="00F7452D"/>
    <w:p w14:paraId="0CFE76F2" w14:textId="77777777" w:rsidR="006D67E0" w:rsidRDefault="006D67E0" w:rsidP="00F7452D"/>
    <w:p w14:paraId="59A0C435" w14:textId="77777777" w:rsidR="006D67E0" w:rsidRDefault="006D67E0" w:rsidP="00F7452D"/>
    <w:p w14:paraId="5729254C" w14:textId="77777777" w:rsidR="006D67E0" w:rsidRDefault="006D67E0" w:rsidP="00F7452D"/>
    <w:p w14:paraId="7A8D15EC" w14:textId="77777777" w:rsidR="006D67E0" w:rsidRDefault="006D67E0" w:rsidP="00F7452D"/>
    <w:p w14:paraId="36D9C34C" w14:textId="77777777" w:rsidR="006D67E0" w:rsidRDefault="006D67E0" w:rsidP="00F7452D"/>
    <w:p w14:paraId="5C0E526D" w14:textId="77777777" w:rsidR="006D67E0" w:rsidRDefault="006D67E0" w:rsidP="00F7452D"/>
    <w:p w14:paraId="53AA9624" w14:textId="77777777" w:rsidR="006D67E0" w:rsidRDefault="006D67E0" w:rsidP="00F7452D"/>
    <w:p w14:paraId="31EEB254" w14:textId="77777777" w:rsidR="006D67E0" w:rsidRDefault="006D67E0" w:rsidP="00F7452D"/>
    <w:p w14:paraId="74421872" w14:textId="77777777" w:rsidR="006D67E0" w:rsidRDefault="006D67E0" w:rsidP="00F7452D"/>
    <w:p w14:paraId="661AEB99" w14:textId="77777777" w:rsidR="006D67E0" w:rsidRDefault="006D67E0" w:rsidP="00F7452D"/>
    <w:p w14:paraId="277B6112" w14:textId="77777777" w:rsidR="006D67E0" w:rsidRDefault="006D67E0" w:rsidP="00F7452D"/>
    <w:p w14:paraId="1A426C32" w14:textId="7C0BFA54" w:rsidR="00F7452D" w:rsidRDefault="00F7452D" w:rsidP="001870AB">
      <w:pPr>
        <w:pStyle w:val="Heading4"/>
      </w:pPr>
      <w:r>
        <w:rPr>
          <w:cs/>
        </w:rPr>
        <w:lastRenderedPageBreak/>
        <w:t>020413208 เหมืองข้อมูล</w:t>
      </w:r>
      <w:r w:rsidR="006F1106">
        <w:rPr>
          <w:cs/>
        </w:rPr>
        <w:t>(</w:t>
      </w:r>
      <w:r w:rsidR="006F1106">
        <w:t>Data Mining)</w:t>
      </w:r>
      <w:r w:rsidR="006F1106">
        <w:rPr>
          <w:rFonts w:hint="cs"/>
          <w:cs/>
        </w:rPr>
        <w:t xml:space="preserve"> </w:t>
      </w:r>
      <w:r w:rsidR="006F1106" w:rsidRPr="006F1106">
        <w:rPr>
          <w:cs/>
        </w:rPr>
        <w:t>หน่วยกิต</w:t>
      </w:r>
      <w:r w:rsidR="006F1106">
        <w:rPr>
          <w:rFonts w:hint="cs"/>
          <w:cs/>
        </w:rPr>
        <w:t xml:space="preserve"> </w:t>
      </w:r>
      <w:r>
        <w:rPr>
          <w:cs/>
        </w:rPr>
        <w:t>3(3-0-6)</w:t>
      </w:r>
    </w:p>
    <w:p w14:paraId="258CD698" w14:textId="77777777" w:rsidR="006D67E0" w:rsidRDefault="006D67E0" w:rsidP="001870AB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1D99C676" w14:textId="27114403" w:rsidR="00F7452D" w:rsidRDefault="006D67E0" w:rsidP="001870AB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D334948" w14:textId="5D578C5D" w:rsidR="00F7452D" w:rsidRDefault="00514C9F" w:rsidP="00514C9F">
      <w:pPr>
        <w:pStyle w:val="Heading5"/>
      </w:pPr>
      <w:r w:rsidRPr="00514C9F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การท</w:t>
      </w:r>
      <w:r w:rsidR="001870AB">
        <w:rPr>
          <w:rFonts w:hint="cs"/>
          <w:cs/>
        </w:rPr>
        <w:t>ำ</w:t>
      </w:r>
      <w:r w:rsidR="00F7452D">
        <w:rPr>
          <w:cs/>
        </w:rPr>
        <w:t>เหมืองข้อมูล ประเภทของข้อมูลที่ใช้ในการท</w:t>
      </w:r>
      <w:r w:rsidR="001870AB">
        <w:rPr>
          <w:rFonts w:hint="cs"/>
          <w:cs/>
        </w:rPr>
        <w:t>ำ</w:t>
      </w:r>
      <w:r>
        <w:tab/>
      </w:r>
      <w:r w:rsidR="00F7452D">
        <w:rPr>
          <w:cs/>
        </w:rPr>
        <w:t>เหมืองข้อมูล คลังข้อมูล สถาปัตยกรรมของระบบการท</w:t>
      </w:r>
      <w:r w:rsidR="001870AB">
        <w:rPr>
          <w:rFonts w:hint="cs"/>
          <w:cs/>
        </w:rPr>
        <w:t>ำ</w:t>
      </w:r>
      <w:r w:rsidR="00F7452D">
        <w:rPr>
          <w:cs/>
        </w:rPr>
        <w:t xml:space="preserve">เหมืองข้อมูล การเตรียมข้อมูล </w:t>
      </w:r>
      <w:r>
        <w:tab/>
      </w:r>
      <w:r w:rsidR="00F7452D">
        <w:rPr>
          <w:cs/>
        </w:rPr>
        <w:t>การบรรยายลักษณะของข้อมูล การค้นหากฎของความสัมพันธ์ระหว่างข้อมูล การ</w:t>
      </w:r>
      <w:r>
        <w:tab/>
      </w:r>
      <w:r w:rsidR="00F7452D">
        <w:rPr>
          <w:cs/>
        </w:rPr>
        <w:t>จ</w:t>
      </w:r>
      <w:r w:rsidR="001870AB">
        <w:rPr>
          <w:rFonts w:hint="cs"/>
          <w:cs/>
        </w:rPr>
        <w:t>ำ</w:t>
      </w:r>
      <w:r w:rsidR="00F7452D">
        <w:rPr>
          <w:cs/>
        </w:rPr>
        <w:t>แนกประเภทข้อมูล และการท</w:t>
      </w:r>
      <w:r w:rsidR="001870AB">
        <w:rPr>
          <w:rFonts w:hint="cs"/>
          <w:cs/>
        </w:rPr>
        <w:t>ำ</w:t>
      </w:r>
      <w:r w:rsidR="00F7452D">
        <w:rPr>
          <w:cs/>
        </w:rPr>
        <w:t>นาย การจัดกลุ่มข้อมูล การท</w:t>
      </w:r>
      <w:r w:rsidR="001870AB">
        <w:rPr>
          <w:rFonts w:hint="cs"/>
          <w:cs/>
        </w:rPr>
        <w:t>ำ</w:t>
      </w:r>
      <w:r w:rsidR="00F7452D">
        <w:rPr>
          <w:cs/>
        </w:rPr>
        <w:t>เหมืองข้อมูลที่มีความ</w:t>
      </w:r>
      <w:r>
        <w:tab/>
      </w:r>
      <w:r w:rsidR="00F7452D">
        <w:rPr>
          <w:cs/>
        </w:rPr>
        <w:t>ซับซ้อน การประยุกต์ใช้เหมืองข้อมูล แนวโน้มของการท</w:t>
      </w:r>
      <w:r w:rsidR="001870AB">
        <w:rPr>
          <w:rFonts w:hint="cs"/>
          <w:cs/>
        </w:rPr>
        <w:t>ำ</w:t>
      </w:r>
      <w:r w:rsidR="00F7452D">
        <w:rPr>
          <w:cs/>
        </w:rPr>
        <w:t>เหมืองข้อมูล</w:t>
      </w:r>
      <w:r>
        <w:t xml:space="preserve">( </w:t>
      </w:r>
      <w:r w:rsidR="00F7452D">
        <w:t xml:space="preserve">Data mining; </w:t>
      </w:r>
      <w:r>
        <w:tab/>
      </w:r>
      <w:r w:rsidR="00F7452D">
        <w:t>data types in data mining; data warehouse; architecture of</w:t>
      </w:r>
      <w:r>
        <w:t xml:space="preserve"> </w:t>
      </w:r>
      <w:r w:rsidR="00F7452D">
        <w:t xml:space="preserve">data mining </w:t>
      </w:r>
      <w:r>
        <w:tab/>
      </w:r>
      <w:r w:rsidR="00F7452D">
        <w:t>system; data preparation; data exploration; data association analysis; data</w:t>
      </w:r>
      <w:r>
        <w:t xml:space="preserve"> </w:t>
      </w:r>
      <w:r>
        <w:tab/>
      </w:r>
      <w:r w:rsidR="00F7452D">
        <w:t xml:space="preserve">classification and prediction; data clustering; mining of complicated data; </w:t>
      </w:r>
      <w:r>
        <w:tab/>
      </w:r>
      <w:r w:rsidR="00F7452D">
        <w:t>data mining</w:t>
      </w:r>
      <w:r>
        <w:t xml:space="preserve"> </w:t>
      </w:r>
      <w:r w:rsidR="00F7452D">
        <w:t>applications; data mining trends.</w:t>
      </w:r>
      <w:r>
        <w:t>)</w:t>
      </w:r>
    </w:p>
    <w:p w14:paraId="341F2797" w14:textId="3F737961" w:rsidR="00F7452D" w:rsidRDefault="00F7452D" w:rsidP="003B43F6">
      <w:pPr>
        <w:pStyle w:val="Heading4"/>
      </w:pPr>
      <w:r>
        <w:rPr>
          <w:cs/>
        </w:rPr>
        <w:t>020413211 วิศวกรรมซอฟต์แวร์</w:t>
      </w:r>
      <w:r w:rsidR="003B43F6">
        <w:rPr>
          <w:cs/>
        </w:rPr>
        <w:t>(</w:t>
      </w:r>
      <w:r w:rsidR="003B43F6">
        <w:t>Software Engineering)</w:t>
      </w:r>
      <w:r>
        <w:rPr>
          <w:cs/>
        </w:rPr>
        <w:t xml:space="preserve"> </w:t>
      </w:r>
      <w:r w:rsidR="003B43F6" w:rsidRPr="003B43F6">
        <w:rPr>
          <w:cs/>
        </w:rPr>
        <w:t>หน่วยกิต</w:t>
      </w:r>
      <w:r w:rsidR="003B43F6">
        <w:t xml:space="preserve"> </w:t>
      </w:r>
      <w:r>
        <w:rPr>
          <w:cs/>
        </w:rPr>
        <w:t>3(3-0-6)</w:t>
      </w:r>
    </w:p>
    <w:p w14:paraId="582AC114" w14:textId="77777777" w:rsidR="003B43F6" w:rsidRDefault="003B43F6" w:rsidP="003B43F6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09E1FAF" w14:textId="77777777" w:rsidR="003B43F6" w:rsidRDefault="003B43F6" w:rsidP="003B43F6">
      <w:pPr>
        <w:pStyle w:val="Heading6"/>
      </w:pPr>
      <w:r>
        <w:rPr>
          <w:cs/>
        </w:rPr>
        <w:t xml:space="preserve"> ไม่มี(</w:t>
      </w:r>
      <w:r>
        <w:t>None)</w:t>
      </w:r>
      <w:r w:rsidRPr="00C13715">
        <w:t xml:space="preserve"> </w:t>
      </w:r>
    </w:p>
    <w:p w14:paraId="0C686D62" w14:textId="46BBA6F2" w:rsidR="00F7452D" w:rsidRDefault="00C13715" w:rsidP="003B43F6">
      <w:pPr>
        <w:pStyle w:val="Heading5"/>
      </w:pPr>
      <w:r w:rsidRPr="00C13715">
        <w:rPr>
          <w:cs/>
        </w:rPr>
        <w:t>คำอธิบายรายวิชา เรียนเกี่ยวกับ</w:t>
      </w:r>
      <w:r w:rsidR="00F7452D">
        <w:rPr>
          <w:cs/>
        </w:rPr>
        <w:t>หลักการวิศวกรรมซอฟแวร์ ทฤษฎีแบบจ</w:t>
      </w:r>
      <w:r w:rsidR="003B43F6">
        <w:rPr>
          <w:rFonts w:hint="cs"/>
          <w:cs/>
        </w:rPr>
        <w:t>ำ</w:t>
      </w:r>
      <w:r w:rsidR="00F7452D">
        <w:rPr>
          <w:cs/>
        </w:rPr>
        <w:t>ลอง</w:t>
      </w:r>
      <w:r w:rsidR="003B43F6">
        <w:tab/>
      </w:r>
      <w:r w:rsidR="00F7452D">
        <w:rPr>
          <w:cs/>
        </w:rPr>
        <w:t xml:space="preserve">วิศวกรรมซอฟต์แวร์ โครงการและการบริหารโครงการพัฒนาซอฟต์แวร์ การวิเคราะห์ </w:t>
      </w:r>
      <w:r w:rsidR="003B43F6">
        <w:tab/>
      </w:r>
      <w:r w:rsidR="00F7452D">
        <w:rPr>
          <w:cs/>
        </w:rPr>
        <w:t>ออกแบบและการพัฒนาซอฟต์แวร์โดยใช้เทคนิคเชิงโครงสร้าง การวิเคราะห์ ออกแบบ</w:t>
      </w:r>
      <w:r w:rsidR="003B43F6">
        <w:tab/>
      </w:r>
      <w:r w:rsidR="00F7452D">
        <w:rPr>
          <w:cs/>
        </w:rPr>
        <w:t xml:space="preserve">และการพัฒนาโดยใช้เทคนิคเชิงวัตถุ เครื่องมือทางด้านวิศวกรรมซอฟต์แวร์ </w:t>
      </w:r>
      <w:r w:rsidR="003B43F6">
        <w:rPr>
          <w:cs/>
        </w:rPr>
        <w:br/>
      </w:r>
      <w:r w:rsidR="003B43F6">
        <w:rPr>
          <w:cs/>
        </w:rPr>
        <w:tab/>
      </w:r>
      <w:r w:rsidR="00F7452D">
        <w:rPr>
          <w:cs/>
        </w:rPr>
        <w:t>การทดสอบซอฟต์แวร์ คุณภาพของซอฟต์แวร์และการพัฒนา สภาวะแวดล้อมของการ</w:t>
      </w:r>
      <w:r w:rsidR="003B43F6">
        <w:tab/>
      </w:r>
      <w:r w:rsidR="00F7452D">
        <w:rPr>
          <w:cs/>
        </w:rPr>
        <w:t>พัฒนาวิศวกรรมซอฟต์แวร์</w:t>
      </w:r>
      <w:r w:rsidR="003B43F6">
        <w:t xml:space="preserve">( </w:t>
      </w:r>
      <w:r w:rsidR="00F7452D">
        <w:t xml:space="preserve">Principle of software engineering; theory of </w:t>
      </w:r>
      <w:r w:rsidR="003B43F6">
        <w:tab/>
      </w:r>
      <w:r w:rsidR="00F7452D">
        <w:t>computer engineering models;</w:t>
      </w:r>
      <w:r w:rsidR="003B43F6">
        <w:t xml:space="preserve"> </w:t>
      </w:r>
      <w:r w:rsidR="00F7452D">
        <w:t xml:space="preserve">software development project and </w:t>
      </w:r>
      <w:r w:rsidR="003B43F6">
        <w:tab/>
      </w:r>
      <w:r w:rsidR="00F7452D">
        <w:t>management; software analysis; design and</w:t>
      </w:r>
      <w:r w:rsidR="003B43F6">
        <w:t xml:space="preserve"> </w:t>
      </w:r>
      <w:r w:rsidR="00F7452D">
        <w:t xml:space="preserve">development using structural </w:t>
      </w:r>
      <w:r w:rsidR="003B43F6">
        <w:tab/>
      </w:r>
      <w:r w:rsidR="00F7452D">
        <w:t>techniques and object-oriented techniques; software</w:t>
      </w:r>
      <w:r w:rsidR="003B43F6">
        <w:t xml:space="preserve"> </w:t>
      </w:r>
      <w:r w:rsidR="00F7452D">
        <w:t xml:space="preserve">engineering case </w:t>
      </w:r>
      <w:r w:rsidR="003B43F6">
        <w:tab/>
      </w:r>
      <w:r w:rsidR="00F7452D">
        <w:t>tools; software testing; software quality and development; software</w:t>
      </w:r>
      <w:r w:rsidR="003B43F6">
        <w:t xml:space="preserve"> </w:t>
      </w:r>
      <w:r w:rsidR="003B43F6">
        <w:tab/>
      </w:r>
      <w:r w:rsidR="00F7452D">
        <w:t>engineering development environment.</w:t>
      </w:r>
      <w:r w:rsidR="003B43F6">
        <w:t>)</w:t>
      </w:r>
    </w:p>
    <w:p w14:paraId="1D3908F8" w14:textId="77777777" w:rsidR="00F7452D" w:rsidRDefault="00F7452D" w:rsidP="00F7452D"/>
    <w:p w14:paraId="00ABA833" w14:textId="77777777" w:rsidR="00C0101B" w:rsidRDefault="00C0101B" w:rsidP="00F7452D"/>
    <w:p w14:paraId="10331955" w14:textId="77777777" w:rsidR="00C0101B" w:rsidRDefault="00C0101B" w:rsidP="00F7452D"/>
    <w:p w14:paraId="549F8DCE" w14:textId="77777777" w:rsidR="00C0101B" w:rsidRDefault="00C0101B" w:rsidP="00F7452D"/>
    <w:p w14:paraId="6760E3E3" w14:textId="77777777" w:rsidR="00C0101B" w:rsidRDefault="00C0101B" w:rsidP="00F7452D"/>
    <w:p w14:paraId="037997F2" w14:textId="77777777" w:rsidR="00C0101B" w:rsidRDefault="00C0101B" w:rsidP="00F7452D"/>
    <w:p w14:paraId="50AE3AC6" w14:textId="0887C544" w:rsidR="00D051A1" w:rsidRDefault="00F7452D" w:rsidP="005E4503">
      <w:pPr>
        <w:pStyle w:val="Heading4"/>
      </w:pPr>
      <w:r>
        <w:rPr>
          <w:cs/>
        </w:rPr>
        <w:lastRenderedPageBreak/>
        <w:t>020413214 ระบบฝังตัวและอินเทอร์เน็ตของสรรพสิ่ง</w:t>
      </w:r>
      <w:r w:rsidR="00743223">
        <w:rPr>
          <w:cs/>
        </w:rPr>
        <w:t>(</w:t>
      </w:r>
      <w:r w:rsidR="00743223">
        <w:t xml:space="preserve">Embedded Systems and </w:t>
      </w:r>
      <w:r w:rsidR="005E4503">
        <w:tab/>
      </w:r>
      <w:r w:rsidR="005E4503">
        <w:tab/>
      </w:r>
      <w:r w:rsidR="005E4503">
        <w:tab/>
      </w:r>
      <w:r w:rsidR="00743223">
        <w:t>Internet of Things)</w:t>
      </w:r>
      <w:r w:rsidR="005E4503">
        <w:t xml:space="preserve"> </w:t>
      </w:r>
      <w:r>
        <w:rPr>
          <w:cs/>
        </w:rPr>
        <w:t xml:space="preserve"> </w:t>
      </w:r>
      <w:r w:rsidR="00743223" w:rsidRPr="00743223">
        <w:rPr>
          <w:cs/>
        </w:rPr>
        <w:t>หน่วยกิต</w:t>
      </w:r>
      <w:r w:rsidR="005E4503">
        <w:t xml:space="preserve"> </w:t>
      </w:r>
      <w:r>
        <w:rPr>
          <w:cs/>
        </w:rPr>
        <w:t>3(2-2-5)</w:t>
      </w:r>
    </w:p>
    <w:p w14:paraId="4B3C1BC1" w14:textId="77777777" w:rsidR="00D051A1" w:rsidRDefault="00D051A1" w:rsidP="005E4503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0F0923A" w14:textId="704F20E1" w:rsidR="00F7452D" w:rsidRDefault="00F7452D" w:rsidP="005E4503">
      <w:pPr>
        <w:pStyle w:val="Heading6"/>
      </w:pPr>
      <w:r>
        <w:rPr>
          <w:cs/>
        </w:rPr>
        <w:t>020413216 การประยุกต์ใช้ระบบไมโครโปรเซสเซอร์และมโครคอน</w:t>
      </w:r>
      <w:r w:rsidR="00A053EA">
        <w:br/>
      </w:r>
      <w:r w:rsidR="00A053EA">
        <w:tab/>
      </w:r>
      <w:r>
        <w:rPr>
          <w:cs/>
        </w:rPr>
        <w:t>โทรลเลอร์</w:t>
      </w:r>
      <w:r w:rsidR="00D051A1">
        <w:t>(Microprocessor and Microcontroller System for Application)</w:t>
      </w:r>
    </w:p>
    <w:p w14:paraId="5ACA9E19" w14:textId="7BCE8D3F" w:rsidR="00F7452D" w:rsidRDefault="005E4503" w:rsidP="00764275">
      <w:pPr>
        <w:pStyle w:val="Heading5"/>
      </w:pPr>
      <w:r w:rsidRPr="005E4503">
        <w:rPr>
          <w:cs/>
        </w:rPr>
        <w:t>คำอธิบายรายวิชา เรียนเกี่ยวกับ</w:t>
      </w:r>
      <w:r w:rsidR="00F7452D">
        <w:rPr>
          <w:cs/>
        </w:rPr>
        <w:t>ประเภทของระบบฝังตัว การท</w:t>
      </w:r>
      <w:r w:rsidR="00D051A1">
        <w:rPr>
          <w:rFonts w:hint="cs"/>
          <w:cs/>
        </w:rPr>
        <w:t>ำ</w:t>
      </w:r>
      <w:r w:rsidR="00F7452D">
        <w:rPr>
          <w:cs/>
        </w:rPr>
        <w:t>งานของระบบฝังตัว</w:t>
      </w:r>
      <w:r w:rsidR="00A053EA">
        <w:tab/>
      </w:r>
      <w:r w:rsidR="00F7452D">
        <w:rPr>
          <w:cs/>
        </w:rPr>
        <w:t>ต่าง ๆ การควบคุมคอมพิวเตอร์ไปเชื่อมต่ออุปกรณ์ภายนอกโดยใช้ช่องเชื่อมต่อแบบ</w:t>
      </w:r>
      <w:r w:rsidR="00A053EA">
        <w:tab/>
      </w:r>
      <w:r w:rsidR="00F7452D">
        <w:rPr>
          <w:cs/>
        </w:rPr>
        <w:t>อนุกรมและแบบขนานจากคอมพิวเตอร์ การเชื่อมโยงคอมพิวเตอร์เข้ากับวงจร</w:t>
      </w:r>
      <w:r w:rsidR="00A053EA">
        <w:tab/>
      </w:r>
      <w:r w:rsidR="00F7452D">
        <w:rPr>
          <w:cs/>
        </w:rPr>
        <w:t>ภายนอกเพื่อแปลงสัญญาณไปใช้กับวงจรไฟฟ้าในการควบคุมเครื่องจักรต่าง ๆ</w:t>
      </w:r>
      <w:r w:rsidR="00A053EA">
        <w:tab/>
      </w:r>
      <w:r w:rsidR="00F7452D">
        <w:rPr>
          <w:cs/>
        </w:rPr>
        <w:t>ความหมายของอินเทอร์เน็ตของสรรพสิ่ง แนวโน้มทางเทคโนโลยีที่สนับสนุน</w:t>
      </w:r>
      <w:r w:rsidR="00A053EA">
        <w:tab/>
      </w:r>
      <w:r w:rsidR="00F7452D">
        <w:rPr>
          <w:cs/>
        </w:rPr>
        <w:t>อินเทอร์เน็ตของสรรพสิ่งผลกระทบจากอินเทอร์เน็ตของสรรพสิ่งที่มีต่อสังคม การ</w:t>
      </w:r>
      <w:r w:rsidR="00A053EA">
        <w:tab/>
      </w:r>
      <w:r w:rsidR="00F7452D">
        <w:rPr>
          <w:cs/>
        </w:rPr>
        <w:t>สื่อสารระหว่างซอฟต์แวร์และฮาร์ดแวร์ของอุปกรณ์อินเทอร์เน็ตของสรรพสิ่ง ระบบ</w:t>
      </w:r>
      <w:r w:rsidR="00A053EA">
        <w:tab/>
      </w:r>
      <w:r w:rsidR="00F7452D">
        <w:rPr>
          <w:cs/>
        </w:rPr>
        <w:t>เครือข่ายส</w:t>
      </w:r>
      <w:r>
        <w:rPr>
          <w:rFonts w:hint="cs"/>
          <w:cs/>
        </w:rPr>
        <w:t>ำ</w:t>
      </w:r>
      <w:r w:rsidR="00F7452D">
        <w:rPr>
          <w:cs/>
        </w:rPr>
        <w:t>หรับอุปกรณ์อินเทอร์เน็ตของสรรพสิ่ง</w:t>
      </w:r>
      <w:r>
        <w:t>(</w:t>
      </w:r>
      <w:r w:rsidR="00F7452D">
        <w:t xml:space="preserve">Types of embedded systems; </w:t>
      </w:r>
      <w:r w:rsidR="00A053EA">
        <w:tab/>
      </w:r>
      <w:r w:rsidR="00F7452D">
        <w:t>functions of embedded system; computer</w:t>
      </w:r>
      <w:r w:rsidR="00A053EA">
        <w:t xml:space="preserve"> </w:t>
      </w:r>
      <w:r w:rsidR="00F7452D">
        <w:t xml:space="preserve">interface control via serial and </w:t>
      </w:r>
      <w:r w:rsidR="00A053EA">
        <w:tab/>
      </w:r>
      <w:r w:rsidR="00F7452D">
        <w:t xml:space="preserve">parallel ports; computer interface to control </w:t>
      </w:r>
      <w:proofErr w:type="spellStart"/>
      <w:r w:rsidR="00F7452D">
        <w:t>machinerie</w:t>
      </w:r>
      <w:proofErr w:type="spellEnd"/>
      <w:r w:rsidR="00F7452D">
        <w:t>;</w:t>
      </w:r>
      <w:r w:rsidR="00A053EA">
        <w:t xml:space="preserve"> </w:t>
      </w:r>
      <w:r w:rsidR="00F7452D">
        <w:t xml:space="preserve">definition of </w:t>
      </w:r>
      <w:r w:rsidR="00A053EA">
        <w:tab/>
      </w:r>
      <w:r w:rsidR="00F7452D">
        <w:t xml:space="preserve">internet of things; state the technological trends which have led to </w:t>
      </w:r>
      <w:proofErr w:type="spellStart"/>
      <w:r w:rsidR="00F7452D">
        <w:t>IotT</w:t>
      </w:r>
      <w:proofErr w:type="spellEnd"/>
      <w:r w:rsidR="00F7452D">
        <w:t>;</w:t>
      </w:r>
      <w:r w:rsidR="00764275">
        <w:t xml:space="preserve"> </w:t>
      </w:r>
      <w:r w:rsidR="00764275">
        <w:tab/>
      </w:r>
      <w:r w:rsidR="00F7452D">
        <w:t xml:space="preserve">impact of IoT on society; interaction between software and hardware in </w:t>
      </w:r>
      <w:r w:rsidR="00764275">
        <w:tab/>
      </w:r>
      <w:r w:rsidR="00F7452D">
        <w:t>an IoT device;</w:t>
      </w:r>
      <w:r w:rsidR="00764275">
        <w:t xml:space="preserve"> </w:t>
      </w:r>
      <w:r w:rsidR="00F7452D">
        <w:t>structure of the network for IoT.</w:t>
      </w:r>
      <w:r>
        <w:t>)</w:t>
      </w:r>
    </w:p>
    <w:p w14:paraId="27BA3E76" w14:textId="7062BD98" w:rsidR="00F7452D" w:rsidRDefault="00F7452D" w:rsidP="00402813">
      <w:pPr>
        <w:pStyle w:val="Heading4"/>
      </w:pPr>
      <w:r>
        <w:rPr>
          <w:cs/>
        </w:rPr>
        <w:t>020413215 ปัญญาประดิษฐ์</w:t>
      </w:r>
      <w:r w:rsidR="00CB0552">
        <w:rPr>
          <w:cs/>
        </w:rPr>
        <w:t>(</w:t>
      </w:r>
      <w:r w:rsidR="00CB0552">
        <w:t xml:space="preserve">Artificial Intelligence) </w:t>
      </w:r>
      <w:r w:rsidR="00CB0552">
        <w:rPr>
          <w:cs/>
        </w:rPr>
        <w:t>หน่วยกิต</w:t>
      </w:r>
      <w:r>
        <w:rPr>
          <w:cs/>
        </w:rPr>
        <w:t xml:space="preserve"> 3(3-0-6)</w:t>
      </w:r>
    </w:p>
    <w:p w14:paraId="19C90FC2" w14:textId="77777777" w:rsidR="00402813" w:rsidRDefault="00402813" w:rsidP="00402813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74C533A" w14:textId="77777777" w:rsidR="00402813" w:rsidRDefault="00402813" w:rsidP="00402813">
      <w:pPr>
        <w:pStyle w:val="Heading6"/>
      </w:pPr>
      <w:r>
        <w:rPr>
          <w:cs/>
        </w:rPr>
        <w:t xml:space="preserve"> ไม่มี(</w:t>
      </w:r>
      <w:r>
        <w:t>None)</w:t>
      </w:r>
      <w:r w:rsidRPr="00482766">
        <w:t xml:space="preserve"> </w:t>
      </w:r>
    </w:p>
    <w:p w14:paraId="54B15347" w14:textId="6DBCA0C6" w:rsidR="00F7452D" w:rsidRDefault="00482766" w:rsidP="00B85F0F">
      <w:pPr>
        <w:pStyle w:val="Heading5"/>
      </w:pPr>
      <w:r w:rsidRPr="00482766">
        <w:rPr>
          <w:cs/>
        </w:rPr>
        <w:t>คำอธิบายรายวิชา เรียนเกี่ยวกับ</w:t>
      </w:r>
      <w:r w:rsidR="00F7452D">
        <w:rPr>
          <w:cs/>
        </w:rPr>
        <w:t>วิธีการค้นหาข้อมูล การแก้ไขปัญหา การให้เหตุผลและ</w:t>
      </w:r>
      <w:r w:rsidR="00832A8E">
        <w:tab/>
      </w:r>
      <w:r w:rsidR="00F7452D">
        <w:rPr>
          <w:cs/>
        </w:rPr>
        <w:t>การอนุมาน การแทนองค์ความรู้ความไม่แน่นอน ระบบผู้เชี่ยวชาญ การเรียนรู้ของ</w:t>
      </w:r>
      <w:r w:rsidR="00832A8E">
        <w:tab/>
      </w:r>
      <w:r w:rsidR="00F7452D">
        <w:rPr>
          <w:cs/>
        </w:rPr>
        <w:t>เครื่องจักร โครงข่ายประสาทเทียม การประมวลผลภาษาธรรมชาติ การประยุกต์ใช้</w:t>
      </w:r>
      <w:r w:rsidR="00832A8E">
        <w:tab/>
      </w:r>
      <w:r w:rsidR="00B85F0F">
        <w:t>-</w:t>
      </w:r>
      <w:r w:rsidR="00B85F0F">
        <w:tab/>
      </w:r>
      <w:r w:rsidR="00F7452D">
        <w:rPr>
          <w:cs/>
        </w:rPr>
        <w:t>งานปัญญาประดิษฐ์</w:t>
      </w:r>
      <w:r w:rsidR="00402813">
        <w:t xml:space="preserve">( </w:t>
      </w:r>
      <w:r w:rsidR="00F7452D">
        <w:t xml:space="preserve">Search algorithm; problem solving; reasoning and </w:t>
      </w:r>
      <w:r w:rsidR="00B85F0F">
        <w:tab/>
      </w:r>
      <w:r w:rsidR="00F7452D">
        <w:t>inference; knowledge</w:t>
      </w:r>
      <w:r w:rsidR="00B85F0F">
        <w:t xml:space="preserve"> </w:t>
      </w:r>
      <w:r w:rsidR="00F7452D">
        <w:t xml:space="preserve">representation; uncertainty; expert system, machine </w:t>
      </w:r>
      <w:r w:rsidR="00B85F0F">
        <w:tab/>
      </w:r>
      <w:r w:rsidR="00F7452D">
        <w:t>learning; artificial neural network;</w:t>
      </w:r>
      <w:r w:rsidR="00B85F0F">
        <w:t xml:space="preserve"> </w:t>
      </w:r>
      <w:r w:rsidR="00F7452D">
        <w:t xml:space="preserve">genetic algorithm; natural language </w:t>
      </w:r>
      <w:r w:rsidR="00B85F0F">
        <w:tab/>
      </w:r>
      <w:r w:rsidR="00F7452D">
        <w:t>processing; artificial intelligence application.</w:t>
      </w:r>
      <w:r w:rsidR="00402813">
        <w:t>)</w:t>
      </w:r>
    </w:p>
    <w:p w14:paraId="22BCF25D" w14:textId="77777777" w:rsidR="00462D00" w:rsidRDefault="00462D00" w:rsidP="00462D00"/>
    <w:p w14:paraId="3C1F47D2" w14:textId="77777777" w:rsidR="00462D00" w:rsidRDefault="00462D00" w:rsidP="00462D00"/>
    <w:p w14:paraId="537F4A97" w14:textId="77777777" w:rsidR="00462D00" w:rsidRPr="00462D00" w:rsidRDefault="00462D00" w:rsidP="00462D00"/>
    <w:p w14:paraId="31D49B58" w14:textId="77777777" w:rsidR="00F7452D" w:rsidRDefault="00F7452D" w:rsidP="00F7452D"/>
    <w:p w14:paraId="1EB2EE96" w14:textId="293B6AB0" w:rsidR="00F7452D" w:rsidRDefault="00F7452D" w:rsidP="00870835">
      <w:pPr>
        <w:pStyle w:val="Heading4"/>
      </w:pPr>
      <w:r>
        <w:rPr>
          <w:cs/>
        </w:rPr>
        <w:lastRenderedPageBreak/>
        <w:t>020413216 การประยุกต์ใช้ระบบไมโครโปรเซสเซอร์และไมโครคอนโทรลเลอร์</w:t>
      </w:r>
      <w:r w:rsidR="00870835">
        <w:tab/>
      </w:r>
      <w:r w:rsidR="00870835">
        <w:tab/>
      </w:r>
      <w:r w:rsidR="00870835">
        <w:tab/>
      </w:r>
      <w:r w:rsidR="00CB784E">
        <w:rPr>
          <w:cs/>
        </w:rPr>
        <w:t>(</w:t>
      </w:r>
      <w:r w:rsidR="00CB784E">
        <w:t>Microprocessor and Microcontroller System for Application)</w:t>
      </w:r>
      <w:r w:rsidR="008B2A84">
        <w:t xml:space="preserve"> </w:t>
      </w:r>
      <w:r>
        <w:rPr>
          <w:cs/>
        </w:rPr>
        <w:t xml:space="preserve"> </w:t>
      </w:r>
      <w:r w:rsidR="00CB784E" w:rsidRPr="00CB784E">
        <w:rPr>
          <w:cs/>
        </w:rPr>
        <w:t>หน่วยกิต</w:t>
      </w:r>
      <w:r w:rsidR="00CB784E">
        <w:t xml:space="preserve"> </w:t>
      </w:r>
      <w:r>
        <w:rPr>
          <w:cs/>
        </w:rPr>
        <w:t>3(2-2-5)</w:t>
      </w:r>
    </w:p>
    <w:p w14:paraId="5C6BDE8C" w14:textId="77777777" w:rsidR="008B2A84" w:rsidRDefault="008B2A84" w:rsidP="00870835">
      <w:pPr>
        <w:pStyle w:val="Heading5"/>
      </w:pPr>
      <w:r w:rsidRPr="008B2A84">
        <w:rPr>
          <w:cs/>
        </w:rPr>
        <w:t>วิชาบังคับก่อน (</w:t>
      </w:r>
      <w:r w:rsidRPr="008B2A84">
        <w:t>Prerequisite)</w:t>
      </w:r>
    </w:p>
    <w:p w14:paraId="7697EA3A" w14:textId="2419D9E1" w:rsidR="00F7452D" w:rsidRDefault="00F7452D" w:rsidP="00870835">
      <w:pPr>
        <w:pStyle w:val="Heading6"/>
      </w:pPr>
      <w:r>
        <w:rPr>
          <w:cs/>
        </w:rPr>
        <w:t>020413102 วงจรดิจิทัล</w:t>
      </w:r>
      <w:r w:rsidR="008B2A84">
        <w:t xml:space="preserve"> (Digital Circuits)</w:t>
      </w:r>
    </w:p>
    <w:p w14:paraId="0C2C8FBC" w14:textId="668F0188" w:rsidR="00F7452D" w:rsidRDefault="00B574E0" w:rsidP="00CD6652">
      <w:pPr>
        <w:pStyle w:val="Heading5"/>
      </w:pPr>
      <w:r w:rsidRPr="00B574E0">
        <w:rPr>
          <w:cs/>
        </w:rPr>
        <w:t>คำอธิบายรายวิชา เรียนเกี่ยวกับ</w:t>
      </w:r>
      <w:r w:rsidR="00F7452D">
        <w:rPr>
          <w:cs/>
        </w:rPr>
        <w:t>สถาปัตยกรรมของไมโครคอมพิวเตอร์ สถาปัตยกรรม</w:t>
      </w:r>
      <w:r w:rsidR="00870835">
        <w:tab/>
      </w:r>
      <w:r w:rsidR="00F7452D">
        <w:rPr>
          <w:cs/>
        </w:rPr>
        <w:t>ของไมโครโปรเซสเซอร์</w:t>
      </w:r>
      <w:r w:rsidR="00DE04F8">
        <w:t xml:space="preserve"> </w:t>
      </w:r>
      <w:r w:rsidR="00F7452D">
        <w:rPr>
          <w:cs/>
        </w:rPr>
        <w:t>สถาปัตยกรรมของไมโครคอนโทรลเลอร์การเชื่อมต่อกับหน่วย</w:t>
      </w:r>
      <w:r w:rsidR="00870835">
        <w:tab/>
      </w:r>
      <w:r w:rsidR="00F7452D">
        <w:rPr>
          <w:cs/>
        </w:rPr>
        <w:t>ความจ</w:t>
      </w:r>
      <w:r w:rsidR="00870835">
        <w:rPr>
          <w:rFonts w:hint="cs"/>
          <w:cs/>
        </w:rPr>
        <w:t>ำ</w:t>
      </w:r>
      <w:r w:rsidR="00F7452D">
        <w:rPr>
          <w:cs/>
        </w:rPr>
        <w:t xml:space="preserve"> การเชื่อมต่อกับอุปกรณ์อินพุท-เอาท์พุท ชุดค</w:t>
      </w:r>
      <w:r w:rsidR="00DE04F8">
        <w:rPr>
          <w:rFonts w:hint="cs"/>
          <w:cs/>
        </w:rPr>
        <w:t>ำ</w:t>
      </w:r>
      <w:r w:rsidR="00F7452D">
        <w:rPr>
          <w:cs/>
        </w:rPr>
        <w:t>สั่ง การเขียนโปรแกรม</w:t>
      </w:r>
      <w:r w:rsidR="00870835">
        <w:rPr>
          <w:cs/>
        </w:rPr>
        <w:tab/>
      </w:r>
      <w:r w:rsidR="00F7452D">
        <w:rPr>
          <w:cs/>
        </w:rPr>
        <w:t xml:space="preserve">ภาษาแอสเซมบลีการเขียนโปรแกรมภาษาซี ตัวนับตัวจับเวลา การอินเตอร์รัพ </w:t>
      </w:r>
      <w:r w:rsidR="00870835">
        <w:rPr>
          <w:cs/>
        </w:rPr>
        <w:br/>
      </w:r>
      <w:r w:rsidR="00870835">
        <w:rPr>
          <w:cs/>
        </w:rPr>
        <w:tab/>
      </w:r>
      <w:r w:rsidR="00F7452D">
        <w:rPr>
          <w:cs/>
        </w:rPr>
        <w:t xml:space="preserve">การแปลงสัญญาณแอนะลอกเป็นดิจิทัลและการแปลงสัญญาณดิจิทัลเป็นแอนะลอก </w:t>
      </w:r>
      <w:r w:rsidR="00870835">
        <w:rPr>
          <w:cs/>
        </w:rPr>
        <w:tab/>
      </w:r>
      <w:r w:rsidR="00F7452D">
        <w:rPr>
          <w:cs/>
        </w:rPr>
        <w:t>ระบบไมโครคอมพิวเตอร์ทั่ว ๆ ไป การประยุกต์ใช้งาน</w:t>
      </w:r>
      <w:r>
        <w:t xml:space="preserve">( </w:t>
      </w:r>
      <w:r w:rsidR="00F7452D">
        <w:t xml:space="preserve">Microcomputer </w:t>
      </w:r>
      <w:r w:rsidR="00CD6652">
        <w:rPr>
          <w:cs/>
        </w:rPr>
        <w:tab/>
      </w:r>
      <w:r w:rsidR="00F7452D">
        <w:t>architecture; microprocessor architecture; microcontroller</w:t>
      </w:r>
      <w:r w:rsidR="00CD6652">
        <w:rPr>
          <w:rFonts w:hint="cs"/>
          <w:cs/>
        </w:rPr>
        <w:t xml:space="preserve"> </w:t>
      </w:r>
      <w:r w:rsidR="00F7452D">
        <w:t xml:space="preserve">architecture; </w:t>
      </w:r>
      <w:r w:rsidR="00CD6652">
        <w:rPr>
          <w:cs/>
        </w:rPr>
        <w:tab/>
      </w:r>
      <w:r w:rsidR="00F7452D">
        <w:t>memory connection interface; peripheral devices interface; instruction set;</w:t>
      </w:r>
      <w:r w:rsidR="00CD6652">
        <w:rPr>
          <w:rFonts w:hint="cs"/>
          <w:cs/>
        </w:rPr>
        <w:t xml:space="preserve"> </w:t>
      </w:r>
      <w:r w:rsidR="00CD6652">
        <w:rPr>
          <w:cs/>
        </w:rPr>
        <w:tab/>
      </w:r>
      <w:r w:rsidR="00F7452D">
        <w:t xml:space="preserve">assembly language programming; c language programming; counter; timer </w:t>
      </w:r>
      <w:r w:rsidR="00CD6652">
        <w:rPr>
          <w:cs/>
        </w:rPr>
        <w:tab/>
      </w:r>
      <w:r w:rsidR="00F7452D">
        <w:t>and interrupts;</w:t>
      </w:r>
      <w:r w:rsidR="00CD6652">
        <w:rPr>
          <w:rFonts w:hint="cs"/>
          <w:cs/>
        </w:rPr>
        <w:t xml:space="preserve"> </w:t>
      </w:r>
      <w:r w:rsidR="00F7452D">
        <w:t xml:space="preserve">analog to digital conversion and digital to analog </w:t>
      </w:r>
      <w:r w:rsidR="00CD6652">
        <w:rPr>
          <w:cs/>
        </w:rPr>
        <w:tab/>
      </w:r>
      <w:r w:rsidR="00EE1E7E">
        <w:t>conversion; general</w:t>
      </w:r>
      <w:r w:rsidR="00F7452D">
        <w:t xml:space="preserve"> microcomputer</w:t>
      </w:r>
      <w:r w:rsidR="00CD6652">
        <w:rPr>
          <w:rFonts w:hint="cs"/>
          <w:cs/>
        </w:rPr>
        <w:t xml:space="preserve"> </w:t>
      </w:r>
      <w:r w:rsidR="00F7452D">
        <w:t xml:space="preserve">system; application </w:t>
      </w:r>
      <w:r w:rsidR="00EE1E7E">
        <w:t xml:space="preserve">of </w:t>
      </w:r>
      <w:r w:rsidR="00EE1E7E">
        <w:tab/>
        <w:t>microprocessor</w:t>
      </w:r>
      <w:r w:rsidR="00F7452D">
        <w:t>.</w:t>
      </w:r>
      <w:r>
        <w:t>)</w:t>
      </w:r>
    </w:p>
    <w:p w14:paraId="30C0BB30" w14:textId="73D7D5FD" w:rsidR="00F7452D" w:rsidRDefault="00F7452D" w:rsidP="009C398F">
      <w:pPr>
        <w:pStyle w:val="Heading4"/>
      </w:pPr>
      <w:r>
        <w:rPr>
          <w:cs/>
        </w:rPr>
        <w:t>020413222 การพัฒนาโปรแกรมบนอุปกรณ์เคลื่อนที่</w:t>
      </w:r>
      <w:r w:rsidR="00D21907">
        <w:rPr>
          <w:cs/>
        </w:rPr>
        <w:t>(</w:t>
      </w:r>
      <w:r w:rsidR="00D21907">
        <w:t xml:space="preserve">Mobile Application </w:t>
      </w:r>
      <w:r w:rsidR="009C398F">
        <w:tab/>
      </w:r>
      <w:r w:rsidR="009C398F">
        <w:tab/>
      </w:r>
      <w:r w:rsidR="009C398F">
        <w:tab/>
      </w:r>
      <w:r w:rsidR="009C398F">
        <w:tab/>
      </w:r>
      <w:r w:rsidR="00D21907">
        <w:t>Development)</w:t>
      </w:r>
      <w:r>
        <w:rPr>
          <w:cs/>
        </w:rPr>
        <w:t xml:space="preserve"> </w:t>
      </w:r>
      <w:r w:rsidR="00D21907">
        <w:rPr>
          <w:rFonts w:hint="cs"/>
          <w:cs/>
        </w:rPr>
        <w:t>ห</w:t>
      </w:r>
      <w:r w:rsidR="00D21907" w:rsidRPr="00D21907">
        <w:rPr>
          <w:cs/>
        </w:rPr>
        <w:t>น่วยกิต</w:t>
      </w:r>
      <w:r w:rsidR="00D21907">
        <w:rPr>
          <w:rFonts w:hint="cs"/>
          <w:cs/>
        </w:rPr>
        <w:t xml:space="preserve"> </w:t>
      </w:r>
      <w:r>
        <w:rPr>
          <w:cs/>
        </w:rPr>
        <w:t>3(2-2-5)</w:t>
      </w:r>
    </w:p>
    <w:p w14:paraId="52F3A651" w14:textId="77777777" w:rsidR="001C1A8F" w:rsidRDefault="001C1A8F" w:rsidP="009C398F">
      <w:pPr>
        <w:pStyle w:val="Heading5"/>
      </w:pPr>
      <w:r w:rsidRPr="001C1A8F">
        <w:rPr>
          <w:cs/>
        </w:rPr>
        <w:t>วิชาบังคับก่อน (</w:t>
      </w:r>
      <w:r w:rsidRPr="001C1A8F">
        <w:t xml:space="preserve">Prerequisite)  </w:t>
      </w:r>
    </w:p>
    <w:p w14:paraId="47513C31" w14:textId="526B30E6" w:rsidR="001C1A8F" w:rsidRDefault="00F7452D" w:rsidP="006C5109">
      <w:pPr>
        <w:pStyle w:val="Heading6"/>
      </w:pPr>
      <w:r>
        <w:rPr>
          <w:cs/>
        </w:rPr>
        <w:t>020413105 การเขียนโปรแกรมเชิงวัตถุ</w:t>
      </w:r>
      <w:r w:rsidR="001C1A8F">
        <w:rPr>
          <w:rFonts w:hint="cs"/>
          <w:cs/>
        </w:rPr>
        <w:t xml:space="preserve"> </w:t>
      </w:r>
      <w:r w:rsidR="001C1A8F">
        <w:t>(Object oriented Programming)</w:t>
      </w:r>
    </w:p>
    <w:p w14:paraId="415FC2A6" w14:textId="2CC97241" w:rsidR="00F7452D" w:rsidRDefault="00D21907" w:rsidP="006C5109">
      <w:pPr>
        <w:pStyle w:val="Heading5"/>
      </w:pPr>
      <w:r w:rsidRPr="00D21907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หลักการของโปรแกรมบนอุปกรณ์เคลื่อนที่ </w:t>
      </w:r>
      <w:r w:rsidR="009C398F">
        <w:br/>
      </w:r>
      <w:r w:rsidR="006C5109">
        <w:rPr>
          <w:cs/>
        </w:rPr>
        <w:tab/>
      </w:r>
      <w:r w:rsidR="00F7452D">
        <w:rPr>
          <w:cs/>
        </w:rPr>
        <w:t>คอมโพเนนท์และการสร้างส่วนติดต่อผู้ใช้ การพิสูจน์ตัวตนและจ</w:t>
      </w:r>
      <w:r>
        <w:rPr>
          <w:rFonts w:hint="cs"/>
          <w:cs/>
        </w:rPr>
        <w:t>ำ</w:t>
      </w:r>
      <w:r w:rsidR="00F7452D">
        <w:rPr>
          <w:cs/>
        </w:rPr>
        <w:t>กัดสิทธิ์ การใช้งาน</w:t>
      </w:r>
      <w:r w:rsidR="006C5109">
        <w:rPr>
          <w:cs/>
        </w:rPr>
        <w:tab/>
      </w:r>
      <w:r w:rsidR="00F7452D">
        <w:rPr>
          <w:cs/>
        </w:rPr>
        <w:t>ฐานข้อมูลแบบเรียลไทม์ การแสดงผลข้อมูล การติดต่อกับเว็บเอพีไอ การจ</w:t>
      </w:r>
      <w:r>
        <w:rPr>
          <w:rFonts w:hint="cs"/>
          <w:cs/>
        </w:rPr>
        <w:t>ำ</w:t>
      </w:r>
      <w:r w:rsidR="00F7452D">
        <w:rPr>
          <w:cs/>
        </w:rPr>
        <w:t>ลองเพื่อ</w:t>
      </w:r>
      <w:r w:rsidR="006C5109">
        <w:rPr>
          <w:cs/>
        </w:rPr>
        <w:tab/>
      </w:r>
      <w:r w:rsidR="00F7452D">
        <w:rPr>
          <w:cs/>
        </w:rPr>
        <w:t>ทดสอบและแก้ไขบนระบบคอมพิวเตอร์ ข้อค</w:t>
      </w:r>
      <w:r>
        <w:rPr>
          <w:rFonts w:hint="cs"/>
          <w:cs/>
        </w:rPr>
        <w:t>ำ</w:t>
      </w:r>
      <w:r w:rsidR="00F7452D">
        <w:rPr>
          <w:cs/>
        </w:rPr>
        <w:t xml:space="preserve">นึงถึงด้านความมั่นคง การฝึกปฏิบัติ </w:t>
      </w:r>
      <w:r w:rsidR="006C5109">
        <w:rPr>
          <w:cs/>
        </w:rPr>
        <w:tab/>
      </w:r>
      <w:r w:rsidR="00F7452D">
        <w:rPr>
          <w:cs/>
        </w:rPr>
        <w:t>สร้างโปรแกรมประยุกต์ด้วยภาษาโปรแกรม การทดสอบการท</w:t>
      </w:r>
      <w:r w:rsidR="006C5109">
        <w:rPr>
          <w:rFonts w:hint="cs"/>
          <w:cs/>
        </w:rPr>
        <w:t>ำ</w:t>
      </w:r>
      <w:r w:rsidR="00F7452D">
        <w:rPr>
          <w:cs/>
        </w:rPr>
        <w:t>งานและแก้ไขโปรแกรม</w:t>
      </w:r>
      <w:r w:rsidR="009C398F">
        <w:t xml:space="preserve"> </w:t>
      </w:r>
      <w:r w:rsidR="006C5109">
        <w:rPr>
          <w:cs/>
        </w:rPr>
        <w:tab/>
      </w:r>
      <w:r w:rsidR="009C398F">
        <w:t xml:space="preserve">( </w:t>
      </w:r>
      <w:r w:rsidR="00F7452D">
        <w:t>Concepts of program on mobile devices; components and graphical user</w:t>
      </w:r>
      <w:r w:rsidR="006C5109">
        <w:rPr>
          <w:rFonts w:hint="cs"/>
          <w:cs/>
        </w:rPr>
        <w:t xml:space="preserve"> </w:t>
      </w:r>
      <w:r w:rsidR="006C5109">
        <w:rPr>
          <w:cs/>
        </w:rPr>
        <w:tab/>
      </w:r>
      <w:r w:rsidR="00F7452D">
        <w:t xml:space="preserve">interface creation; authentication and authorization; use of </w:t>
      </w:r>
      <w:r w:rsidR="009C398F">
        <w:t>Realtime</w:t>
      </w:r>
      <w:r w:rsidR="00F7452D">
        <w:t xml:space="preserve"> </w:t>
      </w:r>
      <w:r w:rsidR="006C5109">
        <w:rPr>
          <w:cs/>
        </w:rPr>
        <w:tab/>
      </w:r>
      <w:r w:rsidR="00F7452D">
        <w:t>database; data</w:t>
      </w:r>
      <w:r w:rsidR="006C5109">
        <w:rPr>
          <w:rFonts w:hint="cs"/>
          <w:cs/>
        </w:rPr>
        <w:t xml:space="preserve"> </w:t>
      </w:r>
      <w:r w:rsidR="00F7452D">
        <w:t xml:space="preserve">representation; web </w:t>
      </w:r>
      <w:r w:rsidR="006C5109">
        <w:t>API</w:t>
      </w:r>
      <w:r w:rsidR="00F7452D">
        <w:t xml:space="preserve">; simulation on computer for </w:t>
      </w:r>
      <w:r w:rsidR="006C5109">
        <w:rPr>
          <w:cs/>
        </w:rPr>
        <w:tab/>
      </w:r>
      <w:r w:rsidR="00F7452D">
        <w:t>testing and debugging; security</w:t>
      </w:r>
      <w:r w:rsidR="006C5109">
        <w:rPr>
          <w:rFonts w:hint="cs"/>
          <w:cs/>
        </w:rPr>
        <w:t xml:space="preserve"> </w:t>
      </w:r>
      <w:r w:rsidR="00F7452D">
        <w:t xml:space="preserve">consideration; application programming </w:t>
      </w:r>
      <w:r w:rsidR="006C5109">
        <w:rPr>
          <w:cs/>
        </w:rPr>
        <w:tab/>
      </w:r>
      <w:r w:rsidR="006C5109">
        <w:t>practice</w:t>
      </w:r>
      <w:r w:rsidR="00F7452D">
        <w:t>; testing and debugging.</w:t>
      </w:r>
      <w:r w:rsidR="009C398F">
        <w:t>)</w:t>
      </w:r>
    </w:p>
    <w:p w14:paraId="11BB44A2" w14:textId="77777777" w:rsidR="00F7452D" w:rsidRDefault="00F7452D" w:rsidP="00F7452D"/>
    <w:p w14:paraId="5C6DCEDE" w14:textId="77777777" w:rsidR="00F7452D" w:rsidRDefault="00F7452D" w:rsidP="00F7452D"/>
    <w:p w14:paraId="4FFDE6C0" w14:textId="590D2C89" w:rsidR="00F7452D" w:rsidRDefault="00F7452D" w:rsidP="005F6907">
      <w:pPr>
        <w:pStyle w:val="Heading4"/>
      </w:pPr>
      <w:r>
        <w:rPr>
          <w:cs/>
        </w:rPr>
        <w:lastRenderedPageBreak/>
        <w:t xml:space="preserve">020413223 ความมั่นคงปลอดภัยไซเบอร์ </w:t>
      </w:r>
      <w:r w:rsidR="005F6907">
        <w:rPr>
          <w:cs/>
        </w:rPr>
        <w:t>(</w:t>
      </w:r>
      <w:r w:rsidR="005F6907">
        <w:t>Cybersecurity)</w:t>
      </w:r>
      <w:r w:rsidR="005F6907">
        <w:rPr>
          <w:rFonts w:hint="cs"/>
          <w:cs/>
        </w:rPr>
        <w:t xml:space="preserve"> </w:t>
      </w:r>
      <w:r w:rsidR="005F6907" w:rsidRPr="005F6907">
        <w:rPr>
          <w:cs/>
        </w:rPr>
        <w:t>หน่วยกิต</w:t>
      </w:r>
      <w:r w:rsidR="005F6907">
        <w:rPr>
          <w:rFonts w:hint="cs"/>
          <w:cs/>
        </w:rPr>
        <w:t xml:space="preserve"> </w:t>
      </w:r>
      <w:r>
        <w:rPr>
          <w:cs/>
        </w:rPr>
        <w:t>3(3-0-6)</w:t>
      </w:r>
    </w:p>
    <w:p w14:paraId="747936EC" w14:textId="77777777" w:rsidR="005F6907" w:rsidRDefault="005F6907" w:rsidP="005F690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493A6CAC" w14:textId="77777777" w:rsidR="005F6907" w:rsidRDefault="005F6907" w:rsidP="005F6907">
      <w:pPr>
        <w:pStyle w:val="Heading6"/>
      </w:pPr>
      <w:r>
        <w:rPr>
          <w:cs/>
        </w:rPr>
        <w:t xml:space="preserve"> ไม่มี(</w:t>
      </w:r>
      <w:r>
        <w:t xml:space="preserve">None) </w:t>
      </w:r>
    </w:p>
    <w:p w14:paraId="30EF20F5" w14:textId="6AE47A86" w:rsidR="00F7452D" w:rsidRDefault="00F01524" w:rsidP="00F01524">
      <w:pPr>
        <w:pStyle w:val="Heading5"/>
      </w:pPr>
      <w:r w:rsidRPr="00F01524">
        <w:rPr>
          <w:cs/>
        </w:rPr>
        <w:t>คำอธิบายรายวิชา เรียนเกี่ยวกับ</w:t>
      </w:r>
      <w:r w:rsidR="00F7452D">
        <w:rPr>
          <w:cs/>
        </w:rPr>
        <w:t>ภาพรวมของปัญหาความปลอดภัยในระบบ</w:t>
      </w:r>
      <w:r w:rsidR="006E0FAF">
        <w:tab/>
      </w:r>
      <w:r w:rsidR="00F7452D">
        <w:rPr>
          <w:cs/>
        </w:rPr>
        <w:t>คอมพิวเตอร์ ภัยอันตรายที่มีผลต่อความปลอดภัย อาชญากรรมคอมพิวเตอร์ การวัด</w:t>
      </w:r>
      <w:r w:rsidR="006E0FAF">
        <w:tab/>
      </w:r>
      <w:r w:rsidR="00F7452D">
        <w:rPr>
          <w:cs/>
        </w:rPr>
        <w:t xml:space="preserve">ระดับความปลอดภัย การป้องกันหายนะที่เกิดจากภัยธรรมชาติ การควบคุมการเข้าถึง </w:t>
      </w:r>
      <w:r w:rsidR="006E0FAF">
        <w:tab/>
      </w:r>
      <w:r w:rsidR="00F7452D">
        <w:rPr>
          <w:cs/>
        </w:rPr>
        <w:t>การออกแบบระบบความมั่นคงปลอดภัยของข้อมูล การวิเคราะห์ปัญหาด้านความ</w:t>
      </w:r>
      <w:r w:rsidR="006E0FAF">
        <w:tab/>
      </w:r>
      <w:r w:rsidR="00F7452D">
        <w:rPr>
          <w:cs/>
        </w:rPr>
        <w:t>มั่นคงปลอดภัยของข้อมูล การวางแผนกรณีฉุกเฉินและการกู้ความเสียหาย การควบคุม</w:t>
      </w:r>
      <w:r w:rsidR="006E0FAF">
        <w:tab/>
      </w:r>
      <w:r w:rsidR="00F7452D">
        <w:rPr>
          <w:cs/>
        </w:rPr>
        <w:t>และรักษาความปลอดภัยของระบบความปลอดภัยของฮาร์ดแวร์ ความปลอดภัยของ</w:t>
      </w:r>
      <w:r w:rsidR="006E0FAF">
        <w:tab/>
      </w:r>
      <w:r w:rsidR="00F7452D">
        <w:rPr>
          <w:cs/>
        </w:rPr>
        <w:t>ซอฟต์แวร์ และเทคนิคการเข้ารหัสและถอดรหัส การให้ค</w:t>
      </w:r>
      <w:r>
        <w:rPr>
          <w:rFonts w:hint="cs"/>
          <w:cs/>
        </w:rPr>
        <w:t>ำ</w:t>
      </w:r>
      <w:r w:rsidR="00F7452D">
        <w:rPr>
          <w:cs/>
        </w:rPr>
        <w:t>ปรึกษา/แนะน</w:t>
      </w:r>
      <w:r>
        <w:rPr>
          <w:rFonts w:hint="cs"/>
          <w:cs/>
        </w:rPr>
        <w:t>ำ</w:t>
      </w:r>
      <w:r w:rsidR="00F7452D">
        <w:rPr>
          <w:cs/>
        </w:rPr>
        <w:t xml:space="preserve"> เกี่ยวกับ</w:t>
      </w:r>
      <w:r w:rsidR="006E0FAF">
        <w:tab/>
      </w:r>
      <w:r w:rsidR="00F7452D">
        <w:rPr>
          <w:cs/>
        </w:rPr>
        <w:t>ความปลอดภัยของข้อมูลในองค์กร ปฏิบัติงานเกี่ยวกับการตั้งค่าความปลอดภัยใน</w:t>
      </w:r>
      <w:r w:rsidR="006E0FAF">
        <w:tab/>
      </w:r>
      <w:r w:rsidR="00F7452D">
        <w:rPr>
          <w:cs/>
        </w:rPr>
        <w:t>อุปกรณ์เครือข่าย ออกแบบและติดตั้งระบบความปลอดภัย การควบคุมและรักษา</w:t>
      </w:r>
      <w:r w:rsidR="006E0FAF">
        <w:tab/>
      </w:r>
      <w:r w:rsidR="00F7452D">
        <w:rPr>
          <w:cs/>
        </w:rPr>
        <w:t>ความปลอดภัยของระบบสารสนเทศ ตรวจสอบความปลอดภัยของระบบไซเบอร์</w:t>
      </w:r>
      <w:r>
        <w:rPr>
          <w:rFonts w:hint="cs"/>
          <w:cs/>
        </w:rPr>
        <w:t xml:space="preserve"> </w:t>
      </w:r>
      <w:r>
        <w:t xml:space="preserve">( </w:t>
      </w:r>
      <w:r w:rsidR="006E0FAF">
        <w:tab/>
      </w:r>
      <w:r w:rsidR="00F7452D">
        <w:t>Overview of security problems on computer system; threats of computer</w:t>
      </w:r>
      <w:r>
        <w:t xml:space="preserve"> </w:t>
      </w:r>
      <w:r w:rsidR="006E0FAF">
        <w:tab/>
      </w:r>
      <w:r w:rsidR="00F7452D">
        <w:t xml:space="preserve">security; computer crimes; computer security evaluation; prevention of </w:t>
      </w:r>
      <w:r w:rsidR="006E0FAF">
        <w:tab/>
      </w:r>
      <w:r w:rsidR="00F7452D">
        <w:t>natural disaster;</w:t>
      </w:r>
      <w:r>
        <w:t xml:space="preserve"> </w:t>
      </w:r>
      <w:r w:rsidR="00F7452D">
        <w:t xml:space="preserve">access control; designing information security system; </w:t>
      </w:r>
      <w:r w:rsidR="006E0FAF">
        <w:tab/>
      </w:r>
      <w:r w:rsidR="00F7452D">
        <w:t>analysis of information security</w:t>
      </w:r>
      <w:r>
        <w:t xml:space="preserve"> </w:t>
      </w:r>
      <w:r w:rsidR="00F7452D">
        <w:t xml:space="preserve">problems; planning for emergency and </w:t>
      </w:r>
      <w:r w:rsidR="006E0FAF">
        <w:tab/>
      </w:r>
      <w:r w:rsidR="00F7452D">
        <w:t>damage recovery; security control of hardware</w:t>
      </w:r>
      <w:r>
        <w:t xml:space="preserve"> </w:t>
      </w:r>
      <w:r w:rsidR="00F7452D">
        <w:t xml:space="preserve">and software; encryption </w:t>
      </w:r>
      <w:r w:rsidR="006E0FAF">
        <w:tab/>
      </w:r>
      <w:r w:rsidR="00F7452D">
        <w:t>and decryption techniques. Consultation and advice on data</w:t>
      </w:r>
      <w:r>
        <w:t xml:space="preserve"> </w:t>
      </w:r>
      <w:r w:rsidR="00F7452D">
        <w:t xml:space="preserve">security in </w:t>
      </w:r>
      <w:r w:rsidR="006E0FAF">
        <w:tab/>
      </w:r>
      <w:r w:rsidR="00F7452D">
        <w:t xml:space="preserve">organizations. Perform operations related to security configuration on </w:t>
      </w:r>
      <w:r w:rsidR="006E0FAF">
        <w:tab/>
      </w:r>
      <w:r w:rsidR="00F7452D">
        <w:t>network</w:t>
      </w:r>
      <w:r>
        <w:t xml:space="preserve"> </w:t>
      </w:r>
      <w:r w:rsidR="00F7452D">
        <w:t xml:space="preserve">devices. Design and installation of security systems; control and </w:t>
      </w:r>
      <w:r w:rsidR="006E0FAF">
        <w:tab/>
      </w:r>
      <w:r w:rsidR="00F7452D">
        <w:t>security of cyber security</w:t>
      </w:r>
      <w:r>
        <w:t xml:space="preserve"> </w:t>
      </w:r>
      <w:r w:rsidR="00F7452D">
        <w:t>system audit.</w:t>
      </w:r>
      <w:r>
        <w:t>)</w:t>
      </w:r>
    </w:p>
    <w:p w14:paraId="60D0224E" w14:textId="77777777" w:rsidR="00F7452D" w:rsidRDefault="00F7452D" w:rsidP="00F7452D"/>
    <w:p w14:paraId="2D299328" w14:textId="77777777" w:rsidR="001C41C1" w:rsidRDefault="001C41C1" w:rsidP="00F7452D"/>
    <w:p w14:paraId="0F18493E" w14:textId="77777777" w:rsidR="001C41C1" w:rsidRDefault="001C41C1" w:rsidP="00F7452D"/>
    <w:p w14:paraId="74866ABD" w14:textId="77777777" w:rsidR="001C41C1" w:rsidRDefault="001C41C1" w:rsidP="00F7452D"/>
    <w:p w14:paraId="6978C76E" w14:textId="77777777" w:rsidR="001C41C1" w:rsidRDefault="001C41C1" w:rsidP="00F7452D"/>
    <w:p w14:paraId="44D17764" w14:textId="77777777" w:rsidR="001C41C1" w:rsidRDefault="001C41C1" w:rsidP="00F7452D"/>
    <w:p w14:paraId="0EA3F502" w14:textId="77777777" w:rsidR="001C41C1" w:rsidRDefault="001C41C1" w:rsidP="00F7452D"/>
    <w:p w14:paraId="3444443A" w14:textId="77777777" w:rsidR="001C41C1" w:rsidRDefault="001C41C1" w:rsidP="00F7452D"/>
    <w:p w14:paraId="4C109312" w14:textId="77777777" w:rsidR="001C41C1" w:rsidRDefault="001C41C1" w:rsidP="00F7452D"/>
    <w:p w14:paraId="63DF61B5" w14:textId="77777777" w:rsidR="001C41C1" w:rsidRDefault="001C41C1" w:rsidP="00F7452D"/>
    <w:p w14:paraId="2F0FE175" w14:textId="743BD8DE" w:rsidR="00F7452D" w:rsidRDefault="00F7452D" w:rsidP="00DB58C8">
      <w:pPr>
        <w:pStyle w:val="Heading4"/>
      </w:pPr>
      <w:r>
        <w:rPr>
          <w:cs/>
        </w:rPr>
        <w:lastRenderedPageBreak/>
        <w:t>020413232 ปฏิบัติการสอนด้านเทคโนโลยีคอมพิวเตอร์ในสถานศึกษา 1</w:t>
      </w:r>
      <w:r w:rsidR="00DB58C8">
        <w:rPr>
          <w:cs/>
        </w:rPr>
        <w:t>(</w:t>
      </w:r>
      <w:r w:rsidR="00DB58C8">
        <w:t xml:space="preserve">Teaching </w:t>
      </w:r>
      <w:r w:rsidR="00DB58C8">
        <w:tab/>
      </w:r>
      <w:r w:rsidR="00DB58C8">
        <w:tab/>
      </w:r>
      <w:r w:rsidR="00DB58C8">
        <w:tab/>
        <w:t>Practice in Computer Technology in Educational Institute I)</w:t>
      </w:r>
      <w:r>
        <w:rPr>
          <w:cs/>
        </w:rPr>
        <w:t xml:space="preserve"> </w:t>
      </w:r>
      <w:r w:rsidR="00DB58C8" w:rsidRPr="00DB58C8">
        <w:rPr>
          <w:cs/>
        </w:rPr>
        <w:t>หน่วยกิต</w:t>
      </w:r>
      <w:r w:rsidR="00DB58C8">
        <w:t xml:space="preserve"> </w:t>
      </w:r>
      <w:r>
        <w:rPr>
          <w:cs/>
        </w:rPr>
        <w:t>6</w:t>
      </w:r>
      <w:r w:rsidR="00DB58C8">
        <w:br/>
      </w:r>
      <w:r w:rsidR="00DB58C8">
        <w:tab/>
      </w:r>
      <w:r w:rsidR="00DB58C8">
        <w:tab/>
      </w:r>
      <w:r>
        <w:rPr>
          <w:cs/>
        </w:rPr>
        <w:t>(540 ชั่วโมง)</w:t>
      </w:r>
    </w:p>
    <w:p w14:paraId="144AA09B" w14:textId="77777777" w:rsidR="001A3D62" w:rsidRDefault="001A3D62" w:rsidP="001A3D62">
      <w:pPr>
        <w:pStyle w:val="Heading5"/>
      </w:pPr>
      <w:r w:rsidRPr="001A3D62">
        <w:rPr>
          <w:cs/>
        </w:rPr>
        <w:t>วิชาบังคับก่อน (</w:t>
      </w:r>
      <w:r w:rsidRPr="001A3D62">
        <w:t xml:space="preserve">Prerequisite) </w:t>
      </w:r>
    </w:p>
    <w:p w14:paraId="2C35CC0B" w14:textId="40A2A17C" w:rsidR="00F7452D" w:rsidRDefault="00F7452D" w:rsidP="001A3D62">
      <w:pPr>
        <w:pStyle w:val="Heading6"/>
      </w:pPr>
      <w:r>
        <w:rPr>
          <w:cs/>
        </w:rPr>
        <w:t>โดยความเห็นชอบของภาควิชา</w:t>
      </w:r>
      <w:r w:rsidR="001A3D62">
        <w:t>(Permitted from Department)</w:t>
      </w:r>
    </w:p>
    <w:p w14:paraId="0BAD99C7" w14:textId="7A75B63B" w:rsidR="00F7452D" w:rsidRDefault="00F73788" w:rsidP="001F4A02">
      <w:pPr>
        <w:pStyle w:val="Heading5"/>
      </w:pPr>
      <w:r w:rsidRPr="00F73788">
        <w:rPr>
          <w:cs/>
        </w:rPr>
        <w:lastRenderedPageBreak/>
        <w:t>คำอธิบายรายวิชา เรียนเกี่ยวกับ</w:t>
      </w:r>
      <w:r w:rsidR="00F7452D">
        <w:rPr>
          <w:cs/>
        </w:rPr>
        <w:t>ปฏิบัติหน้าที่ครูในสาขาวิชาโดยการสอนใน</w:t>
      </w:r>
      <w:r>
        <w:tab/>
      </w:r>
      <w:r w:rsidR="00F7452D">
        <w:rPr>
          <w:cs/>
        </w:rPr>
        <w:t>สถานศึกษา ประพฤติตนเป็นแบบอย่างที่ดีมีคุณธรรมและจริยธรรม มีจรรยาบรรณ</w:t>
      </w:r>
      <w:r>
        <w:tab/>
      </w:r>
      <w:r w:rsidR="00F7452D">
        <w:rPr>
          <w:cs/>
        </w:rPr>
        <w:t>วิชาชีพครูตามข้อบังคับของคุรุสภา มุ่งมั่นพัฒนาผู้เรียนด้วยจิตวิญญาณแห่งความเป็น</w:t>
      </w:r>
      <w:r>
        <w:tab/>
      </w:r>
      <w:r w:rsidR="00F7452D">
        <w:rPr>
          <w:cs/>
        </w:rPr>
        <w:t>ครู ส่งเสริมการเรียน เอาใจใส่และยอมรับความแตกต่างของผู้เรียนแต่ละบุคคลสร้าง</w:t>
      </w:r>
      <w:r>
        <w:tab/>
      </w:r>
      <w:r w:rsidR="00F7452D">
        <w:rPr>
          <w:cs/>
        </w:rPr>
        <w:t xml:space="preserve">แรงบันดาลใจให้ผู้เรียนเป็นผู้เรียนรู้และผู้สร้างนวัตกรรม พัฒนาตนเองให้มีความรอบรู้ </w:t>
      </w:r>
      <w:r w:rsidR="001F4A02">
        <w:tab/>
      </w:r>
      <w:r w:rsidR="00F7452D">
        <w:rPr>
          <w:cs/>
        </w:rPr>
        <w:t>ประพฤติตนเป็นแบบอย่างที่ดี มีคุณธรรมจริยธรรม และเป็นพลเมืองดี การจัดท</w:t>
      </w:r>
      <w:r>
        <w:rPr>
          <w:rFonts w:hint="cs"/>
          <w:cs/>
        </w:rPr>
        <w:t>ำ</w:t>
      </w:r>
      <w:r w:rsidR="001F4A02">
        <w:tab/>
      </w:r>
      <w:r w:rsidR="00F7452D">
        <w:rPr>
          <w:cs/>
        </w:rPr>
        <w:t>แผนการสอนและจัดการเรียนการสอนที่เน้นการพัฒนาผู้เรียนตามความถนัด และ</w:t>
      </w:r>
      <w:r w:rsidR="001F4A02">
        <w:tab/>
      </w:r>
      <w:r w:rsidR="00F7452D">
        <w:rPr>
          <w:cs/>
        </w:rPr>
        <w:t>ความสนใจ ให้มีปัญญารู้คิด มีความเป็นนวัตกร และมีความสุขในการเรียน จัดท</w:t>
      </w:r>
      <w:r>
        <w:rPr>
          <w:rFonts w:hint="cs"/>
          <w:cs/>
        </w:rPr>
        <w:t>ำ</w:t>
      </w:r>
      <w:r w:rsidR="00F7452D">
        <w:rPr>
          <w:cs/>
        </w:rPr>
        <w:t>สื่อ</w:t>
      </w:r>
      <w:r w:rsidR="001F4A02">
        <w:tab/>
      </w:r>
      <w:r w:rsidR="00F7452D">
        <w:rPr>
          <w:cs/>
        </w:rPr>
        <w:t>การสอน การวัดและประเมินผลการเรียนรู้ การบูรณาการความรู้และศาสตร์การสอน</w:t>
      </w:r>
      <w:r w:rsidR="001F4A02">
        <w:tab/>
      </w:r>
      <w:r w:rsidR="00F7452D">
        <w:rPr>
          <w:cs/>
        </w:rPr>
        <w:t>เพื่อออกแบบจัดและบรรยากาศการเรียนรู้ให้เหมาะสมกับสาขาวิชาเอก ส่งเสริมให้</w:t>
      </w:r>
      <w:r w:rsidR="001F4A02">
        <w:tab/>
      </w:r>
      <w:r w:rsidR="00F7452D">
        <w:rPr>
          <w:cs/>
        </w:rPr>
        <w:t>ผู้เรียนมีความสุข จัดกิจกรรมการเรียนรู้ที่ส่งเสริมให้ผู้เรียนเกิดกระบวนการคิดขั้นสูง</w:t>
      </w:r>
      <w:r w:rsidR="001F4A02">
        <w:tab/>
      </w:r>
      <w:r w:rsidR="00F7452D">
        <w:rPr>
          <w:cs/>
        </w:rPr>
        <w:t>โดยประยุกต์ใช้เทคโนโลยีดิจิทัลหรือนวัตกรรมทางการศึกษาที่ทันสมัย การปฏิบัติงาน</w:t>
      </w:r>
      <w:r w:rsidR="001F4A02">
        <w:tab/>
      </w:r>
      <w:r w:rsidR="00F7452D">
        <w:rPr>
          <w:cs/>
        </w:rPr>
        <w:t>ตามที่ได้รับมอบหมาย การสร้างความสัมพันธ์และความร่วมมือกับผู้ปกครองและชุมชน</w:t>
      </w:r>
      <w:r w:rsidR="001F4A02">
        <w:tab/>
      </w:r>
      <w:r w:rsidR="00F7452D">
        <w:rPr>
          <w:cs/>
        </w:rPr>
        <w:t>ในการวางแผนและแก้ปัญหาผู้เรียนให้มีคุณลักษณะที่พึงประสงค์สร้างเครือข่ายความ</w:t>
      </w:r>
      <w:r w:rsidR="001F4A02">
        <w:tab/>
      </w:r>
      <w:r w:rsidR="00F7452D">
        <w:rPr>
          <w:cs/>
        </w:rPr>
        <w:t>ร่วมมือกับผู้ปกครองและชุมชนเพื่อสนับสนุนการเรียนรู้ที่คุณภาพของผู้เรียน การวิจัย</w:t>
      </w:r>
      <w:r w:rsidR="001F4A02">
        <w:tab/>
      </w:r>
      <w:r w:rsidR="00F7452D">
        <w:rPr>
          <w:cs/>
        </w:rPr>
        <w:t>ในชั้นเรียน กระบวนการวิจัยที่ถูกต้องตามระเบียบวิธีวิจัย สะท้อนผลการเปลี่ยนแปลง</w:t>
      </w:r>
      <w:r w:rsidR="001F4A02">
        <w:tab/>
      </w:r>
      <w:r w:rsidR="00F7452D">
        <w:rPr>
          <w:cs/>
        </w:rPr>
        <w:t>ที่เกิดขึ้นกับตนเองได้อย่างชัดเจน เข้าร่วมกิจกรรมที่ส่งเสริมให้เกิดความก้าวหน้าทาง</w:t>
      </w:r>
      <w:r w:rsidR="001F4A02">
        <w:tab/>
      </w:r>
      <w:r w:rsidR="00F7452D">
        <w:rPr>
          <w:cs/>
        </w:rPr>
        <w:t>วิชาชีพ โครงการที่เกี่ยวข้องกับการส่งเสริม อนุรักษ์ วัฒนธรรม และภูมิปัญญาท้องถิ่น</w:t>
      </w:r>
      <w:r w:rsidR="001F4A02">
        <w:tab/>
      </w:r>
      <w:r w:rsidR="00F7452D">
        <w:rPr>
          <w:cs/>
        </w:rPr>
        <w:t>และน</w:t>
      </w:r>
      <w:r>
        <w:rPr>
          <w:rFonts w:hint="cs"/>
          <w:cs/>
        </w:rPr>
        <w:t>ำ</w:t>
      </w:r>
      <w:r w:rsidR="00F7452D">
        <w:rPr>
          <w:cs/>
        </w:rPr>
        <w:t>ผลจากการเรียนรู้ในสถานศึกษาไปประเมินสะท้อนกลับ (</w:t>
      </w:r>
      <w:r w:rsidR="00F7452D">
        <w:t xml:space="preserve">AAR) </w:t>
      </w:r>
      <w:r w:rsidR="00F7452D">
        <w:rPr>
          <w:cs/>
        </w:rPr>
        <w:t>เป็นรายบุคคล</w:t>
      </w:r>
      <w:r w:rsidR="001F4A02">
        <w:tab/>
      </w:r>
      <w:r w:rsidR="00F7452D">
        <w:rPr>
          <w:cs/>
        </w:rPr>
        <w:t>และร่วมแลกเปลี่ยนเรียนรู้ร่วมกันในรูปแบบชุมชนแห่งการเรียนรู้(</w:t>
      </w:r>
      <w:r w:rsidR="00F7452D">
        <w:t xml:space="preserve">PLC) </w:t>
      </w:r>
      <w:r w:rsidR="00F7452D">
        <w:rPr>
          <w:cs/>
        </w:rPr>
        <w:t>เพื่อน</w:t>
      </w:r>
      <w:r>
        <w:rPr>
          <w:rFonts w:hint="cs"/>
          <w:cs/>
        </w:rPr>
        <w:t>ำ</w:t>
      </w:r>
      <w:r w:rsidR="00F7452D">
        <w:rPr>
          <w:cs/>
        </w:rPr>
        <w:t>ไปใช้ใน</w:t>
      </w:r>
      <w:r w:rsidR="001F4A02">
        <w:tab/>
      </w:r>
      <w:r w:rsidR="00F7452D">
        <w:rPr>
          <w:cs/>
        </w:rPr>
        <w:t>การพัฒนาตนเองให้มีความรอบรู้ ทันสมัยและทันต่อการเปลี่ยนแปลง การแลกเปลี่ยน</w:t>
      </w:r>
      <w:r w:rsidR="001F4A02">
        <w:tab/>
      </w:r>
      <w:r w:rsidR="00F7452D">
        <w:rPr>
          <w:cs/>
        </w:rPr>
        <w:t>เรียนรู้และการแบ่งปันความรู้ผ่านการสัมมนาการศึกษาภายใต้การควบคุมดูแล แนะน</w:t>
      </w:r>
      <w:r>
        <w:rPr>
          <w:rFonts w:hint="cs"/>
          <w:cs/>
        </w:rPr>
        <w:t>ำ</w:t>
      </w:r>
      <w:r w:rsidR="001F4A02">
        <w:tab/>
      </w:r>
      <w:r w:rsidR="00F7452D">
        <w:rPr>
          <w:cs/>
        </w:rPr>
        <w:t>อย่างใกล้ชิดจากอาจารย์นิเทศ</w:t>
      </w:r>
      <w:r w:rsidR="001F4A02">
        <w:t>(</w:t>
      </w:r>
      <w:r w:rsidR="00F7452D">
        <w:t xml:space="preserve">Performing of teacher duty in major field in </w:t>
      </w:r>
      <w:r w:rsidR="001F4A02">
        <w:tab/>
      </w:r>
      <w:r w:rsidR="00F7452D">
        <w:t>institution; behaving as a role</w:t>
      </w:r>
      <w:r w:rsidR="001F4A02">
        <w:t xml:space="preserve"> </w:t>
      </w:r>
      <w:r w:rsidR="00F7452D">
        <w:t xml:space="preserve">model, morality and ethics; having </w:t>
      </w:r>
      <w:r w:rsidR="001F4A02">
        <w:tab/>
      </w:r>
      <w:r w:rsidR="00F7452D">
        <w:t>professional ethics for teacher under rule of teachers</w:t>
      </w:r>
      <w:r w:rsidR="001F4A02">
        <w:t xml:space="preserve"> </w:t>
      </w:r>
      <w:r w:rsidR="00F7452D">
        <w:t xml:space="preserve">council of Thailand; </w:t>
      </w:r>
      <w:r w:rsidR="001F4A02">
        <w:tab/>
      </w:r>
      <w:r w:rsidR="00F7452D">
        <w:t>determination for learner development with teacher spirit;</w:t>
      </w:r>
      <w:r w:rsidR="001F4A02">
        <w:t xml:space="preserve"> </w:t>
      </w:r>
      <w:r w:rsidR="00F7452D">
        <w:t xml:space="preserve">promoting </w:t>
      </w:r>
      <w:r w:rsidR="001F4A02">
        <w:tab/>
      </w:r>
      <w:r w:rsidR="00F7452D">
        <w:t>learning, paying attention to and accepting differences of each learner;</w:t>
      </w:r>
      <w:r w:rsidR="001F4A02">
        <w:t xml:space="preserve"> </w:t>
      </w:r>
      <w:r w:rsidR="001F4A02">
        <w:tab/>
      </w:r>
      <w:r w:rsidR="00F7452D">
        <w:t xml:space="preserve">inspiring learner to be a curious person and innovators; self-improvement </w:t>
      </w:r>
      <w:r w:rsidR="001F4A02">
        <w:tab/>
      </w:r>
      <w:r w:rsidR="00F7452D">
        <w:t>to be</w:t>
      </w:r>
      <w:r w:rsidR="001F4A02">
        <w:t xml:space="preserve"> </w:t>
      </w:r>
      <w:r w:rsidR="00F7452D">
        <w:t xml:space="preserve">knowledgeable, behaving as a role model behavior, having morality </w:t>
      </w:r>
      <w:r w:rsidR="001F4A02">
        <w:tab/>
      </w:r>
      <w:r w:rsidR="00F7452D">
        <w:t>and ethics and being</w:t>
      </w:r>
      <w:r w:rsidR="001F4A02">
        <w:t xml:space="preserve"> </w:t>
      </w:r>
      <w:r w:rsidR="00F7452D">
        <w:t xml:space="preserve">a good citizen; creation of teaching plan, teaching </w:t>
      </w:r>
      <w:r w:rsidR="001F4A02">
        <w:tab/>
      </w:r>
      <w:r w:rsidR="00F7452D">
        <w:t>and learning management focusing on</w:t>
      </w:r>
      <w:r w:rsidR="001F4A02">
        <w:t xml:space="preserve"> </w:t>
      </w:r>
      <w:r w:rsidR="00F7452D">
        <w:t xml:space="preserve">learner development according to </w:t>
      </w:r>
      <w:r w:rsidR="001F4A02">
        <w:tab/>
      </w:r>
      <w:r w:rsidR="00F7452D">
        <w:t>their aptitude and interest enhancing intelligence,</w:t>
      </w:r>
      <w:r w:rsidR="001F4A02">
        <w:t xml:space="preserve"> </w:t>
      </w:r>
      <w:r w:rsidR="00F7452D">
        <w:t xml:space="preserve">thinking, innovation and </w:t>
      </w:r>
      <w:r w:rsidR="001F4A02">
        <w:lastRenderedPageBreak/>
        <w:tab/>
      </w:r>
      <w:r w:rsidR="00F7452D">
        <w:t>happiness in learning; creating teaching media; learning</w:t>
      </w:r>
      <w:r w:rsidR="001F4A02">
        <w:t xml:space="preserve"> </w:t>
      </w:r>
      <w:r w:rsidR="00F7452D">
        <w:t xml:space="preserve">measurement and </w:t>
      </w:r>
      <w:r w:rsidR="001F4A02">
        <w:tab/>
      </w:r>
      <w:r w:rsidR="00F7452D">
        <w:t>evaluation; creating learning atmosphere suitable for major subject;</w:t>
      </w:r>
      <w:r w:rsidR="001F4A02">
        <w:t xml:space="preserve"> </w:t>
      </w:r>
      <w:r w:rsidR="001F4A02">
        <w:tab/>
      </w:r>
      <w:r w:rsidR="00F7452D">
        <w:t xml:space="preserve">performing other assigned duty; corroboration with learner’s parent and </w:t>
      </w:r>
      <w:r w:rsidR="001F4A02">
        <w:tab/>
      </w:r>
      <w:r w:rsidR="00F7452D">
        <w:t>community for</w:t>
      </w:r>
      <w:r w:rsidR="001F4A02">
        <w:t xml:space="preserve"> </w:t>
      </w:r>
      <w:r w:rsidR="00F7452D">
        <w:t xml:space="preserve">planning and problem solving; learner development </w:t>
      </w:r>
      <w:r w:rsidR="001F4A02">
        <w:tab/>
      </w:r>
      <w:r w:rsidR="00F7452D">
        <w:t>research; innovation creation and</w:t>
      </w:r>
      <w:r w:rsidR="001F4A02">
        <w:t xml:space="preserve"> </w:t>
      </w:r>
      <w:r w:rsidR="00F7452D">
        <w:t xml:space="preserve">digital technology application; research </w:t>
      </w:r>
      <w:r w:rsidR="001F4A02">
        <w:tab/>
      </w:r>
      <w:r w:rsidR="00F7452D">
        <w:t>creation in classroom according to research</w:t>
      </w:r>
      <w:r w:rsidR="001F4A02">
        <w:t xml:space="preserve"> </w:t>
      </w:r>
      <w:r w:rsidR="00F7452D">
        <w:t xml:space="preserve">method, clearly feedback of </w:t>
      </w:r>
      <w:r w:rsidR="001F4A02">
        <w:tab/>
      </w:r>
      <w:r w:rsidR="00F7452D">
        <w:t>self-improvement; participating in career development</w:t>
      </w:r>
      <w:r w:rsidR="001F4A02">
        <w:t xml:space="preserve"> </w:t>
      </w:r>
      <w:r w:rsidR="00F7452D">
        <w:t xml:space="preserve">activity; cultural </w:t>
      </w:r>
      <w:r w:rsidR="001F4A02">
        <w:tab/>
      </w:r>
      <w:r w:rsidR="00F7452D">
        <w:t>and local wisdom conserving program, reflecting institution learning</w:t>
      </w:r>
      <w:r w:rsidR="001F4A02">
        <w:t xml:space="preserve"> </w:t>
      </w:r>
      <w:r w:rsidR="00F7452D">
        <w:t xml:space="preserve">result </w:t>
      </w:r>
      <w:r w:rsidR="001F4A02">
        <w:tab/>
      </w:r>
      <w:r w:rsidR="00F7452D">
        <w:t xml:space="preserve">using After Action Review (AAR) for individual and Personal Learning </w:t>
      </w:r>
      <w:r w:rsidR="001F4A02">
        <w:tab/>
      </w:r>
      <w:r w:rsidR="00F7452D">
        <w:t>Community</w:t>
      </w:r>
      <w:r w:rsidR="001F4A02">
        <w:t xml:space="preserve"> </w:t>
      </w:r>
      <w:r w:rsidR="00F7452D">
        <w:rPr>
          <w:cs/>
        </w:rPr>
        <w:t>(</w:t>
      </w:r>
      <w:r w:rsidR="00F7452D">
        <w:t>PLC) form; self-development for knowledgeable,</w:t>
      </w:r>
      <w:r w:rsidR="001F4A02">
        <w:t xml:space="preserve"> </w:t>
      </w:r>
      <w:r w:rsidR="00F7452D">
        <w:t xml:space="preserve">modern </w:t>
      </w:r>
      <w:r w:rsidR="001F4A02">
        <w:tab/>
      </w:r>
      <w:r w:rsidR="00F7452D">
        <w:t>and up to date; knowledge</w:t>
      </w:r>
      <w:r w:rsidR="001F4A02">
        <w:t xml:space="preserve"> </w:t>
      </w:r>
      <w:r w:rsidR="00F7452D">
        <w:t xml:space="preserve">exchange and sharing through educational </w:t>
      </w:r>
      <w:r w:rsidR="001F4A02">
        <w:tab/>
      </w:r>
      <w:r w:rsidR="00F7452D">
        <w:t>seminar under close supervision by advisor.</w:t>
      </w:r>
      <w:r w:rsidR="001F4A02">
        <w:t>)</w:t>
      </w:r>
    </w:p>
    <w:p w14:paraId="267D2038" w14:textId="77777777" w:rsidR="001F4A02" w:rsidRDefault="001F4A02" w:rsidP="001F4A02"/>
    <w:p w14:paraId="0D8DB469" w14:textId="77777777" w:rsidR="001F4A02" w:rsidRDefault="001F4A02" w:rsidP="001F4A02"/>
    <w:p w14:paraId="3C77FCA8" w14:textId="77777777" w:rsidR="001F4A02" w:rsidRDefault="001F4A02" w:rsidP="001F4A02"/>
    <w:p w14:paraId="2F76CE72" w14:textId="77777777" w:rsidR="001F4A02" w:rsidRDefault="001F4A02" w:rsidP="001F4A02"/>
    <w:p w14:paraId="0F8C85CB" w14:textId="77777777" w:rsidR="001F4A02" w:rsidRDefault="001F4A02" w:rsidP="001F4A02"/>
    <w:p w14:paraId="0FAE0312" w14:textId="77777777" w:rsidR="001F4A02" w:rsidRDefault="001F4A02" w:rsidP="001F4A02"/>
    <w:p w14:paraId="3F168350" w14:textId="77777777" w:rsidR="001F4A02" w:rsidRDefault="001F4A02" w:rsidP="001F4A02"/>
    <w:p w14:paraId="077F870B" w14:textId="77777777" w:rsidR="001F4A02" w:rsidRDefault="001F4A02" w:rsidP="001F4A02"/>
    <w:p w14:paraId="519C9B8B" w14:textId="77777777" w:rsidR="001F4A02" w:rsidRDefault="001F4A02" w:rsidP="001F4A02"/>
    <w:p w14:paraId="509C7ABD" w14:textId="77777777" w:rsidR="001F4A02" w:rsidRDefault="001F4A02" w:rsidP="001F4A02"/>
    <w:p w14:paraId="6B37A311" w14:textId="77777777" w:rsidR="001F4A02" w:rsidRDefault="001F4A02" w:rsidP="001F4A02"/>
    <w:p w14:paraId="1BF7045A" w14:textId="77777777" w:rsidR="001F4A02" w:rsidRDefault="001F4A02" w:rsidP="001F4A02"/>
    <w:p w14:paraId="280CC198" w14:textId="77777777" w:rsidR="001F4A02" w:rsidRDefault="001F4A02" w:rsidP="001F4A02"/>
    <w:p w14:paraId="1A8FAC55" w14:textId="77777777" w:rsidR="001F4A02" w:rsidRDefault="001F4A02" w:rsidP="001F4A02"/>
    <w:p w14:paraId="7E3D48A3" w14:textId="77777777" w:rsidR="001F4A02" w:rsidRDefault="001F4A02" w:rsidP="001F4A02"/>
    <w:p w14:paraId="185D1050" w14:textId="77777777" w:rsidR="001F4A02" w:rsidRDefault="001F4A02" w:rsidP="001F4A02"/>
    <w:p w14:paraId="65290823" w14:textId="77777777" w:rsidR="001F4A02" w:rsidRDefault="001F4A02" w:rsidP="001F4A02"/>
    <w:p w14:paraId="5249E367" w14:textId="77777777" w:rsidR="001F4A02" w:rsidRDefault="001F4A02" w:rsidP="001F4A02"/>
    <w:p w14:paraId="2BDC0083" w14:textId="77777777" w:rsidR="001F4A02" w:rsidRDefault="001F4A02" w:rsidP="001F4A02"/>
    <w:p w14:paraId="23FEFB9A" w14:textId="77777777" w:rsidR="001F4A02" w:rsidRPr="001F4A02" w:rsidRDefault="001F4A02" w:rsidP="001F4A02"/>
    <w:p w14:paraId="1DF12975" w14:textId="64CE8F21" w:rsidR="00F7452D" w:rsidRDefault="00F7452D" w:rsidP="00A91380">
      <w:pPr>
        <w:pStyle w:val="Heading4"/>
      </w:pPr>
      <w:r>
        <w:rPr>
          <w:cs/>
        </w:rPr>
        <w:lastRenderedPageBreak/>
        <w:t>020413233 ปฏิบัติการสอนด้านเทคโนโลยีคอมพิวเตอร์ในสถานศึกษา 2</w:t>
      </w:r>
      <w:r w:rsidR="00A91380">
        <w:t xml:space="preserve"> </w:t>
      </w:r>
      <w:r w:rsidR="00A91380">
        <w:rPr>
          <w:cs/>
        </w:rPr>
        <w:t>(</w:t>
      </w:r>
      <w:r w:rsidR="00A91380">
        <w:t xml:space="preserve">Teaching </w:t>
      </w:r>
      <w:r w:rsidR="00A91380">
        <w:tab/>
      </w:r>
      <w:r w:rsidR="00A91380">
        <w:tab/>
      </w:r>
      <w:r w:rsidR="00A91380">
        <w:tab/>
        <w:t xml:space="preserve">Practice in Computer Technology in Educational Institute II) </w:t>
      </w:r>
      <w:r w:rsidR="00A91380" w:rsidRPr="00A91380">
        <w:rPr>
          <w:cs/>
        </w:rPr>
        <w:t>หน่วยกิต</w:t>
      </w:r>
      <w:r>
        <w:rPr>
          <w:cs/>
        </w:rPr>
        <w:t xml:space="preserve"> 6</w:t>
      </w:r>
      <w:r w:rsidR="00A91380">
        <w:br/>
      </w:r>
      <w:r w:rsidR="00A91380">
        <w:tab/>
      </w:r>
      <w:r w:rsidR="00A91380">
        <w:tab/>
      </w:r>
      <w:r>
        <w:rPr>
          <w:cs/>
        </w:rPr>
        <w:t>(540ชั่วโมง)</w:t>
      </w:r>
    </w:p>
    <w:p w14:paraId="7BD720F8" w14:textId="77777777" w:rsidR="00A91380" w:rsidRDefault="00A91380" w:rsidP="00A91380">
      <w:pPr>
        <w:pStyle w:val="Heading5"/>
      </w:pPr>
      <w:r w:rsidRPr="00A91380">
        <w:rPr>
          <w:cs/>
        </w:rPr>
        <w:t>วิชาบังคับก่อน (</w:t>
      </w:r>
      <w:r w:rsidRPr="00A91380">
        <w:t xml:space="preserve">Prerequisite)  </w:t>
      </w:r>
    </w:p>
    <w:p w14:paraId="1E5AD3C3" w14:textId="023A8294" w:rsidR="00F7452D" w:rsidRDefault="00F7452D" w:rsidP="00A2514C">
      <w:pPr>
        <w:pStyle w:val="Heading6"/>
      </w:pPr>
      <w:r>
        <w:rPr>
          <w:cs/>
        </w:rPr>
        <w:t xml:space="preserve">020413232 ปฏิบัติการสอนด้านเทคโนโลยีคอมพิวเตอร์ในสถานศึกษา </w:t>
      </w:r>
      <w:r w:rsidR="00A91380">
        <w:tab/>
      </w:r>
      <w:r>
        <w:rPr>
          <w:cs/>
        </w:rPr>
        <w:t>1</w:t>
      </w:r>
      <w:r w:rsidR="00A91380">
        <w:t>(Teaching Practice in Technology Computer in Educational Institute I)</w:t>
      </w:r>
    </w:p>
    <w:p w14:paraId="1DA13CA3" w14:textId="77777777" w:rsidR="009E3B27" w:rsidRDefault="009E3B27" w:rsidP="009E3B27">
      <w:pPr>
        <w:pStyle w:val="Heading5"/>
      </w:pPr>
      <w:r w:rsidRPr="00F73788">
        <w:rPr>
          <w:cs/>
        </w:rPr>
        <w:lastRenderedPageBreak/>
        <w:t>คำอธิบายรายวิชา เรียนเกี่ยวกับ</w:t>
      </w:r>
      <w:r>
        <w:rPr>
          <w:cs/>
        </w:rPr>
        <w:t>ปฏิบัติหน้าที่ครูในสาขาวิชาโดยการสอนใน</w:t>
      </w:r>
      <w:r>
        <w:tab/>
      </w:r>
      <w:r>
        <w:rPr>
          <w:cs/>
        </w:rPr>
        <w:t>สถานศึกษา ประพฤติตนเป็นแบบอย่างที่ดีมีคุณธรรมและจริยธรรม มีจรรยาบรรณ</w:t>
      </w:r>
      <w:r>
        <w:tab/>
      </w:r>
      <w:r>
        <w:rPr>
          <w:cs/>
        </w:rPr>
        <w:t>วิชาชีพครูตามข้อบังคับของคุรุสภา มุ่งมั่นพัฒนาผู้เรียนด้วยจิตวิญญาณแห่งความเป็น</w:t>
      </w:r>
      <w:r>
        <w:tab/>
      </w:r>
      <w:r>
        <w:rPr>
          <w:cs/>
        </w:rPr>
        <w:t>ครู ส่งเสริมการเรียน เอาใจใส่และยอมรับความแตกต่างของผู้เรียนแต่ละบุคคลสร้าง</w:t>
      </w:r>
      <w:r>
        <w:tab/>
      </w:r>
      <w:r>
        <w:rPr>
          <w:cs/>
        </w:rPr>
        <w:t xml:space="preserve">แรงบันดาลใจให้ผู้เรียนเป็นผู้เรียนรู้และผู้สร้างนวัตกรรม พัฒนาตนเองให้มีความรอบรู้ </w:t>
      </w:r>
      <w:r>
        <w:tab/>
      </w:r>
      <w:r>
        <w:rPr>
          <w:cs/>
        </w:rPr>
        <w:t>ประพฤติตนเป็นแบบอย่างที่ดี มีคุณธรรมจริยธรรม และเป็นพลเมืองดี การจัดท</w:t>
      </w:r>
      <w:r>
        <w:rPr>
          <w:rFonts w:hint="cs"/>
          <w:cs/>
        </w:rPr>
        <w:t>ำ</w:t>
      </w:r>
      <w:r>
        <w:tab/>
      </w:r>
      <w:r>
        <w:rPr>
          <w:cs/>
        </w:rPr>
        <w:t>แผนการสอนและจัดการเรียนการสอนที่เน้นการพัฒนาผู้เรียนตามความถนัด และ</w:t>
      </w:r>
      <w:r>
        <w:tab/>
      </w:r>
      <w:r>
        <w:rPr>
          <w:cs/>
        </w:rPr>
        <w:t>ความสนใจ ให้มีปัญญารู้คิด มีความเป็นนวัตกร และมีความสุขในการเรียน จัดท</w:t>
      </w:r>
      <w:r>
        <w:rPr>
          <w:rFonts w:hint="cs"/>
          <w:cs/>
        </w:rPr>
        <w:t>ำ</w:t>
      </w:r>
      <w:r>
        <w:rPr>
          <w:cs/>
        </w:rPr>
        <w:t>สื่อ</w:t>
      </w:r>
      <w:r>
        <w:tab/>
      </w:r>
      <w:r>
        <w:rPr>
          <w:cs/>
        </w:rPr>
        <w:t>การสอน การวัดและประเมินผลการเรียนรู้ การบูรณาการความรู้และศาสตร์การสอน</w:t>
      </w:r>
      <w:r>
        <w:tab/>
      </w:r>
      <w:r>
        <w:rPr>
          <w:cs/>
        </w:rPr>
        <w:t>เพื่อออกแบบจัดและบรรยากาศการเรียนรู้ให้เหมาะสมกับสาขาวิชาเอก ส่งเสริมให้</w:t>
      </w:r>
      <w:r>
        <w:tab/>
      </w:r>
      <w:r>
        <w:rPr>
          <w:cs/>
        </w:rPr>
        <w:t>ผู้เรียนมีความสุข จัดกิจกรรมการเรียนรู้ที่ส่งเสริมให้ผู้เรียนเกิดกระบวนการคิดขั้นสูง</w:t>
      </w:r>
      <w:r>
        <w:tab/>
      </w:r>
      <w:r>
        <w:rPr>
          <w:cs/>
        </w:rPr>
        <w:t>โดยประยุกต์ใช้เทคโนโลยีดิจิทัลหรือนวัตกรรมทางการศึกษาที่ทันสมัย การปฏิบัติงาน</w:t>
      </w:r>
      <w:r>
        <w:tab/>
      </w:r>
      <w:r>
        <w:rPr>
          <w:cs/>
        </w:rPr>
        <w:t>ตามที่ได้รับมอบหมาย การสร้างความสัมพันธ์และความร่วมมือกับผู้ปกครองและชุมชน</w:t>
      </w:r>
      <w:r>
        <w:tab/>
      </w:r>
      <w:r>
        <w:rPr>
          <w:cs/>
        </w:rPr>
        <w:t>ในการวางแผนและแก้ปัญหาผู้เรียนให้มีคุณลักษณะที่พึงประสงค์สร้างเครือข่ายความ</w:t>
      </w:r>
      <w:r>
        <w:tab/>
      </w:r>
      <w:r>
        <w:rPr>
          <w:cs/>
        </w:rPr>
        <w:t>ร่วมมือกับผู้ปกครองและชุมชนเพื่อสนับสนุนการเรียนรู้ที่คุณภาพของผู้เรียน การวิจัย</w:t>
      </w:r>
      <w:r>
        <w:tab/>
      </w:r>
      <w:r>
        <w:rPr>
          <w:cs/>
        </w:rPr>
        <w:t>ในชั้นเรียน กระบวนการวิจัยที่ถูกต้องตามระเบียบวิธีวิจัย สะท้อนผลการเปลี่ยนแปลง</w:t>
      </w:r>
      <w:r>
        <w:tab/>
      </w:r>
      <w:r>
        <w:rPr>
          <w:cs/>
        </w:rPr>
        <w:t>ที่เกิดขึ้นกับตนเองได้อย่างชัดเจน เข้าร่วมกิจกรรมที่ส่งเสริมให้เกิดความก้าวหน้าทาง</w:t>
      </w:r>
      <w:r>
        <w:tab/>
      </w:r>
      <w:r>
        <w:rPr>
          <w:cs/>
        </w:rPr>
        <w:t>วิชาชีพ โครงการที่เกี่ยวข้องกับการส่งเสริม อนุรักษ์ วัฒนธรรม และภูมิปัญญาท้องถิ่น</w:t>
      </w:r>
      <w:r>
        <w:tab/>
      </w:r>
      <w:r>
        <w:rPr>
          <w:cs/>
        </w:rPr>
        <w:t>และน</w:t>
      </w:r>
      <w:r>
        <w:rPr>
          <w:rFonts w:hint="cs"/>
          <w:cs/>
        </w:rPr>
        <w:t>ำ</w:t>
      </w:r>
      <w:r>
        <w:rPr>
          <w:cs/>
        </w:rPr>
        <w:t>ผลจากการเรียนรู้ในสถานศึกษาไปประเมินสะท้อนกลับ (</w:t>
      </w:r>
      <w:r>
        <w:t xml:space="preserve">AAR) </w:t>
      </w:r>
      <w:r>
        <w:rPr>
          <w:cs/>
        </w:rPr>
        <w:t>เป็นรายบุคคล</w:t>
      </w:r>
      <w:r>
        <w:tab/>
      </w:r>
      <w:r>
        <w:rPr>
          <w:cs/>
        </w:rPr>
        <w:t>และร่วมแลกเปลี่ยนเรียนรู้ร่วมกันในรูปแบบชุมชนแห่งการเรียนรู้(</w:t>
      </w:r>
      <w:r>
        <w:t xml:space="preserve">PLC) </w:t>
      </w:r>
      <w:r>
        <w:rPr>
          <w:cs/>
        </w:rPr>
        <w:t>เพื่อน</w:t>
      </w:r>
      <w:r>
        <w:rPr>
          <w:rFonts w:hint="cs"/>
          <w:cs/>
        </w:rPr>
        <w:t>ำ</w:t>
      </w:r>
      <w:r>
        <w:rPr>
          <w:cs/>
        </w:rPr>
        <w:t>ไปใช้ใน</w:t>
      </w:r>
      <w:r>
        <w:tab/>
      </w:r>
      <w:r>
        <w:rPr>
          <w:cs/>
        </w:rPr>
        <w:t>การพัฒนาตนเองให้มีความรอบรู้ ทันสมัยและทันต่อการเปลี่ยนแปลง การแลกเปลี่ยน</w:t>
      </w:r>
      <w:r>
        <w:tab/>
      </w:r>
      <w:r>
        <w:rPr>
          <w:cs/>
        </w:rPr>
        <w:t>เรียนรู้และการแบ่งปันความรู้ผ่านการสัมมนาการศึกษาภายใต้การควบคุมดูแล แนะน</w:t>
      </w:r>
      <w:r>
        <w:rPr>
          <w:rFonts w:hint="cs"/>
          <w:cs/>
        </w:rPr>
        <w:t>ำ</w:t>
      </w:r>
      <w:r>
        <w:tab/>
      </w:r>
      <w:r>
        <w:rPr>
          <w:cs/>
        </w:rPr>
        <w:t>อย่างใกล้ชิดจากอาจารย์นิเทศ</w:t>
      </w:r>
      <w:r>
        <w:t xml:space="preserve">(Performing of teacher duty in major field in </w:t>
      </w:r>
      <w:r>
        <w:tab/>
        <w:t xml:space="preserve">institution; behaving as a role model, morality and ethics; having </w:t>
      </w:r>
      <w:r>
        <w:tab/>
        <w:t xml:space="preserve">professional ethics for teacher under rule of teachers council of Thailand; </w:t>
      </w:r>
      <w:r>
        <w:tab/>
        <w:t xml:space="preserve">determination for learner development with teacher spirit; promoting </w:t>
      </w:r>
      <w:r>
        <w:tab/>
        <w:t xml:space="preserve">learning, paying attention to and accepting differences of each learner; </w:t>
      </w:r>
      <w:r>
        <w:tab/>
        <w:t xml:space="preserve">inspiring learner to be a curious person and innovators; self-improvement </w:t>
      </w:r>
      <w:r>
        <w:tab/>
        <w:t xml:space="preserve">to be knowledgeable, behaving as a role model behavior, having morality </w:t>
      </w:r>
      <w:r>
        <w:tab/>
        <w:t xml:space="preserve">and ethics and being a good citizen; creation of teaching plan, teaching </w:t>
      </w:r>
      <w:r>
        <w:tab/>
        <w:t xml:space="preserve">and learning management focusing on learner development according to </w:t>
      </w:r>
      <w:r>
        <w:tab/>
        <w:t xml:space="preserve">their aptitude and interest enhancing intelligence, thinking, innovation and </w:t>
      </w:r>
      <w:r>
        <w:lastRenderedPageBreak/>
        <w:tab/>
        <w:t xml:space="preserve">happiness in learning; creating teaching media; learning measurement and </w:t>
      </w:r>
      <w:r>
        <w:tab/>
        <w:t xml:space="preserve">evaluation; creating learning atmosphere suitable for major subject; </w:t>
      </w:r>
      <w:r>
        <w:tab/>
        <w:t xml:space="preserve">performing other assigned duty; corroboration with learner’s parent and </w:t>
      </w:r>
      <w:r>
        <w:tab/>
        <w:t xml:space="preserve">community for planning and problem solving; learner development </w:t>
      </w:r>
      <w:r>
        <w:tab/>
        <w:t xml:space="preserve">research; innovation creation and digital technology application; research </w:t>
      </w:r>
      <w:r>
        <w:tab/>
        <w:t xml:space="preserve">creation in classroom according to research method, clearly feedback of </w:t>
      </w:r>
      <w:r>
        <w:tab/>
        <w:t xml:space="preserve">self-improvement; participating in career development activity; cultural </w:t>
      </w:r>
      <w:r>
        <w:tab/>
        <w:t xml:space="preserve">and local wisdom conserving program, reflecting institution learning result </w:t>
      </w:r>
      <w:r>
        <w:tab/>
        <w:t xml:space="preserve">using After Action Review (AAR) for individual and Personal Learning </w:t>
      </w:r>
      <w:r>
        <w:tab/>
        <w:t xml:space="preserve">Community </w:t>
      </w:r>
      <w:r>
        <w:rPr>
          <w:cs/>
        </w:rPr>
        <w:t>(</w:t>
      </w:r>
      <w:r>
        <w:t xml:space="preserve">PLC) form; self-development for knowledgeable, modern </w:t>
      </w:r>
      <w:r>
        <w:tab/>
        <w:t xml:space="preserve">and up to date; knowledge exchange and sharing through educational </w:t>
      </w:r>
      <w:r>
        <w:tab/>
        <w:t>seminar under close supervision by advisor.)</w:t>
      </w:r>
    </w:p>
    <w:p w14:paraId="24F78B16" w14:textId="77777777" w:rsidR="009E3B27" w:rsidRDefault="009E3B27" w:rsidP="009E3B27"/>
    <w:p w14:paraId="525832FD" w14:textId="77777777" w:rsidR="009E3B27" w:rsidRDefault="009E3B27" w:rsidP="009E3B27"/>
    <w:p w14:paraId="1B2828B9" w14:textId="77777777" w:rsidR="009E3B27" w:rsidRDefault="009E3B27" w:rsidP="009E3B27"/>
    <w:p w14:paraId="48FC0E99" w14:textId="77777777" w:rsidR="009E3B27" w:rsidRDefault="009E3B27" w:rsidP="009E3B27"/>
    <w:p w14:paraId="1F7E2BE8" w14:textId="77777777" w:rsidR="009E3B27" w:rsidRDefault="009E3B27" w:rsidP="009E3B27"/>
    <w:p w14:paraId="7C429DBF" w14:textId="77777777" w:rsidR="009E3B27" w:rsidRDefault="009E3B27" w:rsidP="009E3B27"/>
    <w:p w14:paraId="0A00E45D" w14:textId="77777777" w:rsidR="009E3B27" w:rsidRDefault="009E3B27" w:rsidP="009E3B27"/>
    <w:p w14:paraId="0539CB52" w14:textId="77777777" w:rsidR="009E3B27" w:rsidRDefault="009E3B27" w:rsidP="009E3B27"/>
    <w:p w14:paraId="6220B813" w14:textId="77777777" w:rsidR="009E3B27" w:rsidRDefault="009E3B27" w:rsidP="009E3B27"/>
    <w:p w14:paraId="401389B9" w14:textId="77777777" w:rsidR="009E3B27" w:rsidRDefault="009E3B27" w:rsidP="009E3B27"/>
    <w:p w14:paraId="6E5395F9" w14:textId="77777777" w:rsidR="009E3B27" w:rsidRDefault="009E3B27" w:rsidP="009E3B27"/>
    <w:p w14:paraId="712DF1E6" w14:textId="77777777" w:rsidR="009E3B27" w:rsidRDefault="009E3B27" w:rsidP="009E3B27"/>
    <w:p w14:paraId="1C2B8E28" w14:textId="77777777" w:rsidR="009E3B27" w:rsidRDefault="009E3B27" w:rsidP="009E3B27"/>
    <w:p w14:paraId="7234C4E6" w14:textId="77777777" w:rsidR="009E3B27" w:rsidRDefault="009E3B27" w:rsidP="009E3B27"/>
    <w:p w14:paraId="64285827" w14:textId="77777777" w:rsidR="009E3B27" w:rsidRDefault="009E3B27" w:rsidP="009E3B27"/>
    <w:p w14:paraId="50D9A77F" w14:textId="77777777" w:rsidR="009E3B27" w:rsidRDefault="009E3B27" w:rsidP="009E3B27"/>
    <w:p w14:paraId="73C9B698" w14:textId="77777777" w:rsidR="009E3B27" w:rsidRDefault="009E3B27" w:rsidP="009E3B27"/>
    <w:p w14:paraId="658C702B" w14:textId="77777777" w:rsidR="009E3B27" w:rsidRDefault="009E3B27" w:rsidP="009E3B27"/>
    <w:p w14:paraId="4C0AE370" w14:textId="77777777" w:rsidR="009E3B27" w:rsidRDefault="009E3B27" w:rsidP="009E3B27"/>
    <w:p w14:paraId="7FC58857" w14:textId="77777777" w:rsidR="009E3B27" w:rsidRPr="009E3B27" w:rsidRDefault="009E3B27" w:rsidP="009E3B27"/>
    <w:p w14:paraId="78A13275" w14:textId="1C8461A6" w:rsidR="00F7452D" w:rsidRDefault="00F7452D" w:rsidP="005F5738">
      <w:pPr>
        <w:pStyle w:val="Heading4"/>
      </w:pPr>
      <w:r>
        <w:rPr>
          <w:cs/>
        </w:rPr>
        <w:lastRenderedPageBreak/>
        <w:t xml:space="preserve">020413313 คอมพิวเตอร์เพื่อการศึกษา </w:t>
      </w:r>
      <w:r w:rsidR="005F5738">
        <w:rPr>
          <w:cs/>
        </w:rPr>
        <w:t>(</w:t>
      </w:r>
      <w:r w:rsidR="005F5738">
        <w:t>Computer for Education)</w:t>
      </w:r>
      <w:r w:rsidR="005F5738">
        <w:rPr>
          <w:rFonts w:hint="cs"/>
          <w:cs/>
        </w:rPr>
        <w:t xml:space="preserve"> </w:t>
      </w:r>
      <w:r w:rsidR="005F5738" w:rsidRPr="005F5738">
        <w:rPr>
          <w:cs/>
        </w:rPr>
        <w:t>หน่วยกิต</w:t>
      </w:r>
      <w:r w:rsidR="005F5738">
        <w:rPr>
          <w:rFonts w:hint="cs"/>
          <w:cs/>
        </w:rPr>
        <w:t xml:space="preserve"> </w:t>
      </w:r>
      <w:r>
        <w:rPr>
          <w:cs/>
        </w:rPr>
        <w:t>3(2-2-5)</w:t>
      </w:r>
    </w:p>
    <w:p w14:paraId="2567A9A1" w14:textId="77777777" w:rsidR="005F5738" w:rsidRDefault="005F5738" w:rsidP="005F5738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CB69558" w14:textId="77777777" w:rsidR="005F5738" w:rsidRDefault="005F5738" w:rsidP="005F5738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47ABCFFA" w14:textId="6FC13D16" w:rsidR="00F7452D" w:rsidRDefault="00DB1E19" w:rsidP="005F5738">
      <w:pPr>
        <w:pStyle w:val="Heading5"/>
      </w:pPr>
      <w:r w:rsidRPr="00DB1E19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การประยุกต์ใช้คอมพิวเตอร์ช่วยในการจัดการศึกษา</w:t>
      </w:r>
      <w:r w:rsidR="00EF023B">
        <w:tab/>
      </w:r>
      <w:r w:rsidR="00F7452D">
        <w:rPr>
          <w:cs/>
        </w:rPr>
        <w:t xml:space="preserve">ในด้านต่าง ๆ รูปแบบการจัดการเรียนการสอนด้วยคอมพิวเตอร์ การวิเคราะห์เนื้อหา </w:t>
      </w:r>
      <w:r w:rsidR="00EF023B">
        <w:tab/>
      </w:r>
      <w:r w:rsidR="00F7452D">
        <w:rPr>
          <w:cs/>
        </w:rPr>
        <w:t>การออกแบบการเรียนการสอน การเตรียมวัสดุการเรียนการสอน การจัดท</w:t>
      </w:r>
      <w:r>
        <w:rPr>
          <w:rFonts w:hint="cs"/>
          <w:cs/>
        </w:rPr>
        <w:t>ำ</w:t>
      </w:r>
      <w:r w:rsidR="00F7452D">
        <w:rPr>
          <w:cs/>
        </w:rPr>
        <w:t>และ</w:t>
      </w:r>
      <w:r w:rsidR="00EF023B">
        <w:tab/>
      </w:r>
      <w:r w:rsidR="00F7452D">
        <w:rPr>
          <w:cs/>
        </w:rPr>
        <w:t>น</w:t>
      </w:r>
      <w:r>
        <w:rPr>
          <w:rFonts w:hint="cs"/>
          <w:cs/>
        </w:rPr>
        <w:t>ำ</w:t>
      </w:r>
      <w:r w:rsidR="00F7452D">
        <w:rPr>
          <w:cs/>
        </w:rPr>
        <w:t>เสนอข้อมูลผ่านระบบคอมพิวเตอร์ การใช้โปรแกรมคอมพิวเตอร์ช่วยในการ</w:t>
      </w:r>
      <w:r w:rsidR="00EF023B">
        <w:tab/>
      </w:r>
      <w:r w:rsidR="00F7452D">
        <w:rPr>
          <w:cs/>
        </w:rPr>
        <w:t>ประเมินผลการเรียนการสอน การวิเคราะห์ข้อมูลและการรายงานผลด้วยระบบ</w:t>
      </w:r>
      <w:r w:rsidR="00EF023B">
        <w:tab/>
      </w:r>
      <w:r w:rsidR="00F7452D">
        <w:rPr>
          <w:cs/>
        </w:rPr>
        <w:t>คอมพิวเตอร์</w:t>
      </w:r>
      <w:r w:rsidR="005F5738">
        <w:t xml:space="preserve"> ( </w:t>
      </w:r>
      <w:r w:rsidR="00F7452D">
        <w:t xml:space="preserve">Application of computer for education management; </w:t>
      </w:r>
      <w:r w:rsidR="00EF023B">
        <w:tab/>
      </w:r>
      <w:r w:rsidR="00F7452D">
        <w:t>teaching and learning</w:t>
      </w:r>
      <w:r w:rsidR="005F5738">
        <w:t xml:space="preserve"> </w:t>
      </w:r>
      <w:r w:rsidR="00F7452D">
        <w:t xml:space="preserve">model by computer; content analysis; instructional </w:t>
      </w:r>
      <w:r w:rsidR="00EF023B">
        <w:tab/>
      </w:r>
      <w:r w:rsidR="00F7452D">
        <w:t>design; teaching and learning</w:t>
      </w:r>
      <w:r w:rsidR="005F5738">
        <w:t xml:space="preserve"> </w:t>
      </w:r>
      <w:r w:rsidR="00F7452D">
        <w:t xml:space="preserve">material preparation; information creation </w:t>
      </w:r>
      <w:r w:rsidR="00EF023B">
        <w:tab/>
      </w:r>
      <w:r w:rsidR="00F7452D">
        <w:t>and presentation on computer system;</w:t>
      </w:r>
      <w:r w:rsidR="005F5738">
        <w:t xml:space="preserve"> </w:t>
      </w:r>
      <w:r w:rsidR="00F7452D">
        <w:t xml:space="preserve">teaching and learning evaluation </w:t>
      </w:r>
      <w:r w:rsidR="00EF023B">
        <w:tab/>
      </w:r>
      <w:r w:rsidR="00F7452D">
        <w:t>using computer program; data analysis and report on</w:t>
      </w:r>
      <w:r w:rsidR="00EF023B">
        <w:t xml:space="preserve"> </w:t>
      </w:r>
      <w:r w:rsidR="00F7452D">
        <w:t>computer system.</w:t>
      </w:r>
      <w:r w:rsidR="005F5738">
        <w:t xml:space="preserve">) </w:t>
      </w:r>
    </w:p>
    <w:p w14:paraId="255696D8" w14:textId="77777777" w:rsidR="00F7452D" w:rsidRDefault="00F7452D" w:rsidP="00F7452D"/>
    <w:p w14:paraId="43CC5B4A" w14:textId="3166B22F" w:rsidR="00F7452D" w:rsidRDefault="00F7452D" w:rsidP="00F06FDD">
      <w:pPr>
        <w:pStyle w:val="Heading4"/>
      </w:pPr>
      <w:r>
        <w:rPr>
          <w:cs/>
        </w:rPr>
        <w:t xml:space="preserve">040003004 กระบวนการคิดเชิงออกแบบ </w:t>
      </w:r>
      <w:r w:rsidR="005C45BA">
        <w:rPr>
          <w:cs/>
        </w:rPr>
        <w:t>(</w:t>
      </w:r>
      <w:r w:rsidR="005C45BA">
        <w:t xml:space="preserve">Design Thinking) </w:t>
      </w:r>
      <w:r w:rsidR="005C45BA" w:rsidRPr="005C45BA">
        <w:rPr>
          <w:cs/>
        </w:rPr>
        <w:t>หน่วยกิต</w:t>
      </w:r>
      <w:r w:rsidR="005C45BA">
        <w:t xml:space="preserve"> </w:t>
      </w:r>
      <w:r>
        <w:rPr>
          <w:cs/>
        </w:rPr>
        <w:t>3(3-0-6)</w:t>
      </w:r>
      <w:r w:rsidR="005D12B0">
        <w:t xml:space="preserve"> </w:t>
      </w:r>
    </w:p>
    <w:p w14:paraId="452909DC" w14:textId="77777777" w:rsidR="005D12B0" w:rsidRDefault="005D12B0" w:rsidP="00F06FDD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0ABF8DBF" w14:textId="77777777" w:rsidR="005D12B0" w:rsidRDefault="005D12B0" w:rsidP="00F06FDD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DCACD41" w14:textId="5E43215E" w:rsidR="00F7452D" w:rsidRDefault="00142178" w:rsidP="007F56E3">
      <w:pPr>
        <w:pStyle w:val="Heading5"/>
      </w:pPr>
      <w:r w:rsidRPr="00142178">
        <w:rPr>
          <w:cs/>
        </w:rPr>
        <w:t>คำอธิบายรายวิชา เรียนเกี่ยวกับ</w:t>
      </w:r>
      <w:r w:rsidR="00F7452D">
        <w:rPr>
          <w:cs/>
        </w:rPr>
        <w:t>กระบวนการคิดเชิงออกแบบของนักออกแบบที่ใช้ใน</w:t>
      </w:r>
      <w:r w:rsidR="00406BE6">
        <w:rPr>
          <w:cs/>
        </w:rPr>
        <w:tab/>
      </w:r>
      <w:r w:rsidR="00F7452D">
        <w:rPr>
          <w:cs/>
        </w:rPr>
        <w:t>การพัฒนาผลิตภัณฑ์ บริการและกลยุทธ์ให้เป็นนวัตกรรม การออกแบบที่มีมนุษย์เป็น</w:t>
      </w:r>
      <w:r w:rsidR="00406BE6">
        <w:rPr>
          <w:cs/>
        </w:rPr>
        <w:tab/>
      </w:r>
      <w:r w:rsidR="00F7452D">
        <w:rPr>
          <w:cs/>
        </w:rPr>
        <w:t>ศูนย์กลางผ่านกระบวนการต่าง ๆ ได้แก่ การเข้าใจอย่างลึกซึ้ง การนิยามและตีกรอบ</w:t>
      </w:r>
      <w:r w:rsidR="00406BE6">
        <w:rPr>
          <w:cs/>
        </w:rPr>
        <w:tab/>
      </w:r>
      <w:r w:rsidR="00F7452D">
        <w:rPr>
          <w:cs/>
        </w:rPr>
        <w:t>ปัญหา การระดมความคิด การสร้างต้นแบบและการทดสอบ การท</w:t>
      </w:r>
      <w:r w:rsidR="00527314">
        <w:rPr>
          <w:rFonts w:hint="cs"/>
          <w:cs/>
        </w:rPr>
        <w:t>ำ</w:t>
      </w:r>
      <w:r w:rsidR="00F7452D">
        <w:rPr>
          <w:cs/>
        </w:rPr>
        <w:t>งานเป็นทีมและ</w:t>
      </w:r>
      <w:r w:rsidR="00406BE6">
        <w:rPr>
          <w:cs/>
        </w:rPr>
        <w:tab/>
      </w:r>
      <w:r w:rsidR="00F7452D">
        <w:rPr>
          <w:cs/>
        </w:rPr>
        <w:t>สภาพแวดล้อมในการท</w:t>
      </w:r>
      <w:r w:rsidR="00406BE6">
        <w:rPr>
          <w:rFonts w:hint="cs"/>
          <w:cs/>
        </w:rPr>
        <w:t>ำ</w:t>
      </w:r>
      <w:r w:rsidR="00F7452D">
        <w:rPr>
          <w:cs/>
        </w:rPr>
        <w:t>งานที่สนับสนุนความคิดสร้างสรรค์และแนวความคิด</w:t>
      </w:r>
      <w:r w:rsidR="00406BE6">
        <w:t xml:space="preserve">( </w:t>
      </w:r>
      <w:r w:rsidR="00F7452D">
        <w:t xml:space="preserve">Design </w:t>
      </w:r>
      <w:r w:rsidR="007F56E3">
        <w:tab/>
      </w:r>
      <w:r w:rsidR="00F7452D">
        <w:t xml:space="preserve">thinking for </w:t>
      </w:r>
      <w:r w:rsidR="00406BE6">
        <w:t>Designers to</w:t>
      </w:r>
      <w:r w:rsidR="00F7452D">
        <w:t xml:space="preserve"> develop products, services and strategies to</w:t>
      </w:r>
      <w:r w:rsidR="00406BE6">
        <w:t xml:space="preserve"> </w:t>
      </w:r>
      <w:r w:rsidR="007F56E3">
        <w:tab/>
      </w:r>
      <w:r w:rsidR="00F7452D">
        <w:t xml:space="preserve">innovations, Human-centered design via following process: Empathy, </w:t>
      </w:r>
      <w:r w:rsidR="007F56E3">
        <w:tab/>
      </w:r>
      <w:r w:rsidR="00F7452D">
        <w:t>Define, Ideate,</w:t>
      </w:r>
      <w:r w:rsidR="00406BE6">
        <w:t xml:space="preserve"> </w:t>
      </w:r>
      <w:r w:rsidR="00F7452D">
        <w:t xml:space="preserve">Prototype, and Test. Team-working and working </w:t>
      </w:r>
      <w:r w:rsidR="007F56E3">
        <w:tab/>
      </w:r>
      <w:r w:rsidR="00F7452D">
        <w:t>environment to support creativity and</w:t>
      </w:r>
      <w:r w:rsidR="007276DA">
        <w:t xml:space="preserve"> </w:t>
      </w:r>
      <w:r w:rsidR="00F7452D">
        <w:t>ideas.</w:t>
      </w:r>
      <w:r w:rsidR="00406BE6">
        <w:t>)</w:t>
      </w:r>
    </w:p>
    <w:p w14:paraId="3830F734" w14:textId="77777777" w:rsidR="00F7452D" w:rsidRDefault="00F7452D" w:rsidP="00F7452D"/>
    <w:p w14:paraId="28924907" w14:textId="77777777" w:rsidR="007276DA" w:rsidRDefault="007276DA" w:rsidP="00F7452D"/>
    <w:p w14:paraId="4D1E4D89" w14:textId="77777777" w:rsidR="007276DA" w:rsidRDefault="007276DA" w:rsidP="00F7452D"/>
    <w:p w14:paraId="4CAC3D8C" w14:textId="77777777" w:rsidR="007276DA" w:rsidRDefault="007276DA" w:rsidP="00F7452D"/>
    <w:p w14:paraId="59CFDD7A" w14:textId="77777777" w:rsidR="007276DA" w:rsidRDefault="007276DA" w:rsidP="00F7452D"/>
    <w:p w14:paraId="7255CF5B" w14:textId="77777777" w:rsidR="007276DA" w:rsidRDefault="007276DA" w:rsidP="00F7452D"/>
    <w:p w14:paraId="0D5AB6CD" w14:textId="4A7A053F" w:rsidR="00F7452D" w:rsidRDefault="00F7452D" w:rsidP="004E3A37">
      <w:pPr>
        <w:pStyle w:val="Heading4"/>
      </w:pPr>
      <w:r>
        <w:rPr>
          <w:cs/>
        </w:rPr>
        <w:lastRenderedPageBreak/>
        <w:t>040203100 คณิตศาสตร์ทั่วไป</w:t>
      </w:r>
      <w:r w:rsidR="007276DA">
        <w:rPr>
          <w:cs/>
        </w:rPr>
        <w:t>(</w:t>
      </w:r>
      <w:r w:rsidR="007276DA">
        <w:t xml:space="preserve">General Mathematics) </w:t>
      </w:r>
      <w:r w:rsidR="007276DA" w:rsidRPr="007276DA">
        <w:rPr>
          <w:cs/>
        </w:rPr>
        <w:t>หน่วยกิต</w:t>
      </w:r>
      <w:r w:rsidR="007276DA">
        <w:t xml:space="preserve"> </w:t>
      </w:r>
      <w:r>
        <w:rPr>
          <w:cs/>
        </w:rPr>
        <w:t>3(3-0-6)</w:t>
      </w:r>
    </w:p>
    <w:p w14:paraId="0BCA1246" w14:textId="77777777" w:rsidR="00A41638" w:rsidRDefault="00A41638" w:rsidP="004E3A37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E21419A" w14:textId="77777777" w:rsidR="00A41638" w:rsidRDefault="00A41638" w:rsidP="004E3A37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572A702B" w14:textId="1E7667D2" w:rsidR="00F7452D" w:rsidRDefault="00C74054" w:rsidP="00E63834">
      <w:pPr>
        <w:pStyle w:val="Heading5"/>
      </w:pPr>
      <w:r w:rsidRPr="00C74054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โครงสร้างเชิงคณิตศาสตร์ เหตุผลเชิงอุปนัยและนิรนัย </w:t>
      </w:r>
      <w:r w:rsidR="00134184">
        <w:rPr>
          <w:cs/>
        </w:rPr>
        <w:tab/>
      </w:r>
      <w:r w:rsidR="00F7452D">
        <w:rPr>
          <w:cs/>
        </w:rPr>
        <w:t xml:space="preserve">การอ้างเหตุผล และความสมเหตุสมผล ระบบพิกัดฉากและระบบพิกัดเชิงขั้ว </w:t>
      </w:r>
      <w:r w:rsidR="00134184">
        <w:rPr>
          <w:cs/>
        </w:rPr>
        <w:br/>
      </w:r>
      <w:r w:rsidR="00134184">
        <w:rPr>
          <w:cs/>
        </w:rPr>
        <w:tab/>
      </w:r>
      <w:r w:rsidR="00F7452D">
        <w:rPr>
          <w:cs/>
        </w:rPr>
        <w:t>ฟังก์ชันมูลฐาน อัตราการเปลี่ยนแปลงและอนุพันธ์ล</w:t>
      </w:r>
      <w:r>
        <w:rPr>
          <w:rFonts w:hint="cs"/>
          <w:cs/>
        </w:rPr>
        <w:t>ำ</w:t>
      </w:r>
      <w:r w:rsidR="00F7452D">
        <w:rPr>
          <w:cs/>
        </w:rPr>
        <w:t>ดับและอนุกรม ทฤษฎีกราฟ</w:t>
      </w:r>
      <w:r w:rsidR="00134184">
        <w:rPr>
          <w:cs/>
        </w:rPr>
        <w:tab/>
      </w:r>
      <w:r w:rsidR="00F7452D">
        <w:rPr>
          <w:cs/>
        </w:rPr>
        <w:t>เบื้องต้น คณิตศาสตร์ด้านการเงิน การประยุกต์ที่เลือกให้สอดคล้องกับเนื้อหาข้างต้น</w:t>
      </w:r>
      <w:r w:rsidR="00266E08">
        <w:br/>
      </w:r>
      <w:r w:rsidR="00266E08">
        <w:tab/>
        <w:t xml:space="preserve">( </w:t>
      </w:r>
      <w:r w:rsidR="00F7452D">
        <w:t>Mathematical structure, inductive and deductive reasoning,</w:t>
      </w:r>
      <w:r w:rsidR="00266E08">
        <w:t xml:space="preserve"> </w:t>
      </w:r>
      <w:r w:rsidR="00F7452D">
        <w:t xml:space="preserve">arguments </w:t>
      </w:r>
      <w:r w:rsidR="00266E08">
        <w:tab/>
      </w:r>
      <w:r w:rsidR="00F7452D">
        <w:t xml:space="preserve">and their validity, rectangular and polar coordinate systems, </w:t>
      </w:r>
      <w:r w:rsidR="00266E08">
        <w:t xml:space="preserve">elementary </w:t>
      </w:r>
      <w:r w:rsidR="00266E08">
        <w:tab/>
      </w:r>
      <w:r w:rsidR="00F7452D">
        <w:t xml:space="preserve">functions, rates of change and derivatives, sequences and series, </w:t>
      </w:r>
      <w:r w:rsidR="00266E08">
        <w:tab/>
      </w:r>
      <w:r w:rsidR="00F7452D">
        <w:t>introduction to</w:t>
      </w:r>
      <w:r w:rsidR="00266E08">
        <w:t xml:space="preserve"> </w:t>
      </w:r>
      <w:r w:rsidR="00F7452D">
        <w:t xml:space="preserve">graph theory, mathematics of finance, applications of </w:t>
      </w:r>
      <w:r w:rsidR="00266E08">
        <w:tab/>
      </w:r>
      <w:r w:rsidR="00F7452D">
        <w:t>selected topics.</w:t>
      </w:r>
      <w:r w:rsidR="00266E08">
        <w:t xml:space="preserve">) </w:t>
      </w:r>
    </w:p>
    <w:p w14:paraId="77037DDF" w14:textId="7FB03301" w:rsidR="00F7452D" w:rsidRDefault="00F7452D" w:rsidP="00E63834">
      <w:pPr>
        <w:pStyle w:val="Heading4"/>
      </w:pPr>
      <w:r>
        <w:rPr>
          <w:cs/>
        </w:rPr>
        <w:t>080103001 ภาษาอังกฤษ 1</w:t>
      </w:r>
      <w:r w:rsidR="007421E6">
        <w:rPr>
          <w:cs/>
        </w:rPr>
        <w:t>(</w:t>
      </w:r>
      <w:r w:rsidR="007421E6">
        <w:t>English I)</w:t>
      </w:r>
      <w:r w:rsidR="00E63834">
        <w:t xml:space="preserve"> </w:t>
      </w:r>
      <w:r w:rsidR="00E63834" w:rsidRPr="00E63834">
        <w:rPr>
          <w:cs/>
        </w:rPr>
        <w:t>หน่วยกิต</w:t>
      </w:r>
      <w:r>
        <w:rPr>
          <w:cs/>
        </w:rPr>
        <w:t xml:space="preserve"> 3(3-0-6)</w:t>
      </w:r>
    </w:p>
    <w:p w14:paraId="3CF07319" w14:textId="77777777" w:rsidR="00E63834" w:rsidRDefault="00E63834" w:rsidP="00E63834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B2160F9" w14:textId="77777777" w:rsidR="00E63834" w:rsidRDefault="00E63834" w:rsidP="00E63834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482A2B5E" w14:textId="14FE870D" w:rsidR="00F7452D" w:rsidRDefault="00470955" w:rsidP="00641E43">
      <w:pPr>
        <w:pStyle w:val="Heading5"/>
      </w:pPr>
      <w:r w:rsidRPr="00470955">
        <w:rPr>
          <w:cs/>
        </w:rPr>
        <w:t>คำอธิบายรายวิชา เรียนเกี่ยวกับ</w:t>
      </w:r>
      <w:r w:rsidR="00F7452D">
        <w:rPr>
          <w:cs/>
        </w:rPr>
        <w:t>ทักษะการฟัง การพูด การอ่าน และการเขียน การ</w:t>
      </w:r>
      <w:r>
        <w:tab/>
      </w:r>
      <w:r>
        <w:tab/>
      </w:r>
      <w:r w:rsidR="00F7452D">
        <w:rPr>
          <w:cs/>
        </w:rPr>
        <w:t>สื่อสารในงานและกิจวัตรประจ</w:t>
      </w:r>
      <w:r w:rsidR="00E63834">
        <w:rPr>
          <w:rFonts w:hint="cs"/>
          <w:cs/>
        </w:rPr>
        <w:t>ำ</w:t>
      </w:r>
      <w:r w:rsidR="00F7452D">
        <w:rPr>
          <w:cs/>
        </w:rPr>
        <w:t xml:space="preserve">วันแบบง่ายการอ่านย่อหน้าแบบสั้น การเขียนประโยค </w:t>
      </w:r>
      <w:r>
        <w:tab/>
      </w:r>
      <w:r w:rsidR="00F7452D">
        <w:rPr>
          <w:cs/>
        </w:rPr>
        <w:t>และการฝึกภาษาทางอินเทอร์เน็ตเพิ่มเติม</w:t>
      </w:r>
      <w:r>
        <w:rPr>
          <w:rFonts w:hint="cs"/>
          <w:cs/>
        </w:rPr>
        <w:t xml:space="preserve"> </w:t>
      </w:r>
      <w:r>
        <w:t xml:space="preserve">( </w:t>
      </w:r>
      <w:r w:rsidR="00F7452D">
        <w:t xml:space="preserve">Listening, speaking, reading and </w:t>
      </w:r>
      <w:r>
        <w:tab/>
      </w:r>
      <w:r w:rsidR="00F7452D">
        <w:t>writing skills; communicating in simple and</w:t>
      </w:r>
      <w:r>
        <w:t xml:space="preserve"> routine tasks</w:t>
      </w:r>
      <w:r w:rsidR="00F7452D">
        <w:t xml:space="preserve">; reading short </w:t>
      </w:r>
      <w:r>
        <w:tab/>
      </w:r>
      <w:r w:rsidR="00F7452D">
        <w:t>passages; writing sentences; and additional online practice.</w:t>
      </w:r>
      <w:r>
        <w:t xml:space="preserve"> )</w:t>
      </w:r>
    </w:p>
    <w:p w14:paraId="14CE94D6" w14:textId="2CA8A1C7" w:rsidR="00F7452D" w:rsidRDefault="00F7452D" w:rsidP="00641E43">
      <w:pPr>
        <w:pStyle w:val="Heading4"/>
      </w:pPr>
      <w:r>
        <w:rPr>
          <w:cs/>
        </w:rPr>
        <w:t xml:space="preserve">080103002 ภาษาอังกฤษ 2 </w:t>
      </w:r>
      <w:r w:rsidR="00030165">
        <w:rPr>
          <w:cs/>
        </w:rPr>
        <w:t>(</w:t>
      </w:r>
      <w:r w:rsidR="00030165">
        <w:t xml:space="preserve">English II) </w:t>
      </w:r>
      <w:r w:rsidR="00030165" w:rsidRPr="00030165">
        <w:rPr>
          <w:cs/>
        </w:rPr>
        <w:t>หน่วยกิต</w:t>
      </w:r>
      <w:r w:rsidR="00030165">
        <w:t xml:space="preserve"> </w:t>
      </w:r>
      <w:r>
        <w:rPr>
          <w:cs/>
        </w:rPr>
        <w:t>3(3-0-6)</w:t>
      </w:r>
    </w:p>
    <w:p w14:paraId="5430877E" w14:textId="5088C0BD" w:rsidR="00F7452D" w:rsidRDefault="0039068A" w:rsidP="00641E43">
      <w:pPr>
        <w:pStyle w:val="Heading5"/>
      </w:pPr>
      <w:r w:rsidRPr="0039068A">
        <w:rPr>
          <w:cs/>
        </w:rPr>
        <w:t>วิชาบังคับก่อน (</w:t>
      </w:r>
      <w:r w:rsidRPr="0039068A">
        <w:t xml:space="preserve">Prerequisite)  </w:t>
      </w:r>
    </w:p>
    <w:p w14:paraId="068009DF" w14:textId="082434B0" w:rsidR="00F7452D" w:rsidRDefault="00F7452D" w:rsidP="00641E43">
      <w:pPr>
        <w:pStyle w:val="Heading6"/>
      </w:pPr>
      <w:r>
        <w:rPr>
          <w:cs/>
        </w:rPr>
        <w:t xml:space="preserve"> 080103001 ภาษาอังกฤษ 1 หรือ ผลสอบ </w:t>
      </w:r>
      <w:r>
        <w:t xml:space="preserve">Placement Test </w:t>
      </w:r>
      <w:r>
        <w:rPr>
          <w:cs/>
        </w:rPr>
        <w:t xml:space="preserve">ตั้งแต่ร้อยละ 80 </w:t>
      </w:r>
      <w:r w:rsidR="00641E43">
        <w:tab/>
      </w:r>
      <w:r>
        <w:rPr>
          <w:cs/>
        </w:rPr>
        <w:t>ขึ้นไป</w:t>
      </w:r>
      <w:r w:rsidR="0039068A">
        <w:t xml:space="preserve">(English I or Placement Test score of </w:t>
      </w:r>
      <w:r w:rsidR="0039068A">
        <w:rPr>
          <w:cs/>
        </w:rPr>
        <w:t>80%</w:t>
      </w:r>
      <w:r w:rsidR="0039068A">
        <w:t xml:space="preserve"> or higher</w:t>
      </w:r>
      <w:r w:rsidR="004A28B0">
        <w:t xml:space="preserve"> )</w:t>
      </w:r>
    </w:p>
    <w:p w14:paraId="37ECD788" w14:textId="45C8F055" w:rsidR="00F7452D" w:rsidRDefault="00641E43" w:rsidP="00B47DE1">
      <w:pPr>
        <w:pStyle w:val="Heading5"/>
      </w:pPr>
      <w:r w:rsidRPr="00641E43">
        <w:rPr>
          <w:cs/>
        </w:rPr>
        <w:t>คำอธิบายรายวิชา เรียนเกี่ยวกับ</w:t>
      </w:r>
      <w:r w:rsidR="00F7452D">
        <w:rPr>
          <w:cs/>
        </w:rPr>
        <w:t>ทักษะการฟัง การพูด การอ่าน และการเขียน การ</w:t>
      </w:r>
      <w:r w:rsidR="00B47DE1">
        <w:tab/>
      </w:r>
      <w:r w:rsidR="00F7452D">
        <w:rPr>
          <w:cs/>
        </w:rPr>
        <w:t>สื่อสาร และการแสดงความคิดเห็นในห้วข้อที่คุ้นเคย การอ่านบทความที่ยาวขึ้น การ</w:t>
      </w:r>
      <w:r w:rsidR="00B47DE1">
        <w:tab/>
      </w:r>
      <w:r w:rsidR="00F7452D">
        <w:rPr>
          <w:cs/>
        </w:rPr>
        <w:t>เขียนประโยคความซ้อน และย่อหน้าอย่างง่าย และการฝึกภาษาทางอินเทอร์เน็ต</w:t>
      </w:r>
      <w:r w:rsidR="00B47DE1">
        <w:tab/>
      </w:r>
      <w:r w:rsidR="00F7452D">
        <w:rPr>
          <w:cs/>
        </w:rPr>
        <w:t>เพิ่มเติม</w:t>
      </w:r>
      <w:r>
        <w:t xml:space="preserve">( </w:t>
      </w:r>
      <w:r w:rsidR="00F7452D">
        <w:t xml:space="preserve">Listening, speaking, reading and writing skills; communicating and </w:t>
      </w:r>
      <w:r w:rsidR="00B47DE1">
        <w:tab/>
        <w:t>giving opinions on</w:t>
      </w:r>
      <w:r w:rsidR="00F7452D">
        <w:t xml:space="preserve"> familiar topics; reading long passages; writing complex </w:t>
      </w:r>
      <w:r w:rsidR="00B47DE1">
        <w:tab/>
      </w:r>
      <w:r w:rsidR="00F7452D">
        <w:t>sentences and simple</w:t>
      </w:r>
      <w:r w:rsidR="00B47DE1">
        <w:t xml:space="preserve"> </w:t>
      </w:r>
      <w:r w:rsidR="00F7452D">
        <w:t>paragraphs; and additional online practice.</w:t>
      </w:r>
      <w:r>
        <w:t xml:space="preserve">) </w:t>
      </w:r>
    </w:p>
    <w:p w14:paraId="26FBE038" w14:textId="77777777" w:rsidR="00B47DE1" w:rsidRDefault="00B47DE1" w:rsidP="00F7452D"/>
    <w:p w14:paraId="691588D2" w14:textId="77777777" w:rsidR="00B47DE1" w:rsidRDefault="00B47DE1" w:rsidP="00F7452D"/>
    <w:p w14:paraId="14154D2F" w14:textId="4AF11A12" w:rsidR="00F7452D" w:rsidRDefault="00F7452D" w:rsidP="00395606">
      <w:pPr>
        <w:pStyle w:val="Heading4"/>
      </w:pPr>
      <w:r>
        <w:rPr>
          <w:cs/>
        </w:rPr>
        <w:lastRenderedPageBreak/>
        <w:t>080103018 ภาษาอังกฤษเพื่อการท</w:t>
      </w:r>
      <w:r w:rsidR="00395606">
        <w:rPr>
          <w:rFonts w:hint="cs"/>
          <w:cs/>
        </w:rPr>
        <w:t>ำ</w:t>
      </w:r>
      <w:r>
        <w:rPr>
          <w:cs/>
        </w:rPr>
        <w:t>งาน</w:t>
      </w:r>
      <w:r w:rsidR="00395606">
        <w:rPr>
          <w:rFonts w:hint="cs"/>
          <w:cs/>
        </w:rPr>
        <w:t xml:space="preserve"> </w:t>
      </w:r>
      <w:r w:rsidR="00395606">
        <w:rPr>
          <w:cs/>
        </w:rPr>
        <w:t>(</w:t>
      </w:r>
      <w:r w:rsidR="00395606">
        <w:t>English for Work)</w:t>
      </w:r>
      <w:r w:rsidR="00395606">
        <w:rPr>
          <w:rFonts w:hint="cs"/>
          <w:cs/>
        </w:rPr>
        <w:t xml:space="preserve"> หน่วยกิต </w:t>
      </w:r>
      <w:r>
        <w:rPr>
          <w:cs/>
        </w:rPr>
        <w:t>3(3-0-6)</w:t>
      </w:r>
    </w:p>
    <w:p w14:paraId="103EB036" w14:textId="5294CF33" w:rsidR="00F7452D" w:rsidRDefault="000B3415" w:rsidP="00343342">
      <w:pPr>
        <w:pStyle w:val="Heading5"/>
      </w:pPr>
      <w:r w:rsidRPr="000B3415">
        <w:rPr>
          <w:cs/>
        </w:rPr>
        <w:t>วิชาบังคับก่อน (</w:t>
      </w:r>
      <w:r w:rsidRPr="000B3415">
        <w:t>Prerequisite)</w:t>
      </w:r>
    </w:p>
    <w:p w14:paraId="48CD457C" w14:textId="2484630A" w:rsidR="00F7452D" w:rsidRDefault="00F7452D" w:rsidP="00343342">
      <w:pPr>
        <w:pStyle w:val="Heading6"/>
      </w:pPr>
      <w:r>
        <w:rPr>
          <w:cs/>
        </w:rPr>
        <w:t>080103002 ภาษาอังกฤษ 2 หรือ 080103062 การใช้ภาษาอังกฤษ 2</w:t>
      </w:r>
      <w:r w:rsidR="000B3415">
        <w:t xml:space="preserve"> ( </w:t>
      </w:r>
      <w:r>
        <w:t xml:space="preserve">English II </w:t>
      </w:r>
      <w:r w:rsidR="00343342">
        <w:tab/>
      </w:r>
      <w:r>
        <w:t xml:space="preserve">or </w:t>
      </w:r>
      <w:r>
        <w:rPr>
          <w:cs/>
        </w:rPr>
        <w:t>080103062</w:t>
      </w:r>
      <w:r>
        <w:t xml:space="preserve"> Practical English II</w:t>
      </w:r>
      <w:r w:rsidR="000B3415">
        <w:t xml:space="preserve"> )</w:t>
      </w:r>
    </w:p>
    <w:p w14:paraId="55EA60A3" w14:textId="313D0DB0" w:rsidR="00F7452D" w:rsidRDefault="00343342" w:rsidP="00A14C3A">
      <w:pPr>
        <w:pStyle w:val="Heading5"/>
      </w:pPr>
      <w:r w:rsidRPr="00343342">
        <w:rPr>
          <w:cs/>
        </w:rPr>
        <w:t>คำอธิบายรายวิชา เรียนเกี่ยวกับ</w:t>
      </w:r>
      <w:r w:rsidR="00F7452D">
        <w:rPr>
          <w:cs/>
        </w:rPr>
        <w:t>ทักษะการใช้ภาษาเพื่อการท</w:t>
      </w:r>
      <w:r w:rsidR="000B3415">
        <w:rPr>
          <w:rFonts w:hint="cs"/>
          <w:cs/>
        </w:rPr>
        <w:t>ำ</w:t>
      </w:r>
      <w:r w:rsidR="00F7452D">
        <w:rPr>
          <w:cs/>
        </w:rPr>
        <w:t>งาน การสมัครงาน การ</w:t>
      </w:r>
      <w:r>
        <w:tab/>
      </w:r>
      <w:r w:rsidR="00F7452D">
        <w:rPr>
          <w:cs/>
        </w:rPr>
        <w:t>สัมภาษณ์งาน การต้อนรับผู้เยี่ยมชมการสนทนาทางโทรศัพท์ การนัดหมาย การอธิบาย</w:t>
      </w:r>
      <w:r>
        <w:tab/>
      </w:r>
      <w:r w:rsidR="00F7452D">
        <w:rPr>
          <w:cs/>
        </w:rPr>
        <w:t>สินค้าและบริการของบริษัท การด</w:t>
      </w:r>
      <w:r w:rsidR="000B3415">
        <w:rPr>
          <w:rFonts w:hint="cs"/>
          <w:cs/>
        </w:rPr>
        <w:t>ำ</w:t>
      </w:r>
      <w:r w:rsidR="00F7452D">
        <w:rPr>
          <w:cs/>
        </w:rPr>
        <w:t>เนินการประชุมการเจรจาต่อรอง การประเมินผล</w:t>
      </w:r>
      <w:r>
        <w:tab/>
      </w:r>
      <w:r w:rsidR="00F7452D">
        <w:rPr>
          <w:cs/>
        </w:rPr>
        <w:t>การปฏิบัติงาน การเดินทางเพื่อธุรกิจ</w:t>
      </w:r>
      <w:r>
        <w:t xml:space="preserve"> ( </w:t>
      </w:r>
      <w:r w:rsidR="00F7452D">
        <w:t xml:space="preserve">Language skills for work, job </w:t>
      </w:r>
      <w:r>
        <w:tab/>
      </w:r>
      <w:r w:rsidR="00F7452D">
        <w:t>applications, job interviews; welcoming visitors,</w:t>
      </w:r>
      <w:r>
        <w:t xml:space="preserve"> </w:t>
      </w:r>
      <w:r w:rsidR="00F7452D">
        <w:t xml:space="preserve">telephoning, making </w:t>
      </w:r>
      <w:r>
        <w:tab/>
      </w:r>
      <w:r w:rsidR="00F7452D">
        <w:t>appointments, describing company products and services, running</w:t>
      </w:r>
      <w:r w:rsidR="00626038">
        <w:t xml:space="preserve"> </w:t>
      </w:r>
      <w:r w:rsidR="00626038">
        <w:tab/>
      </w:r>
      <w:r w:rsidR="00F7452D">
        <w:t>meetings, negotiations, performance reviews, business travel.</w:t>
      </w:r>
      <w:r>
        <w:t>)</w:t>
      </w:r>
    </w:p>
    <w:p w14:paraId="5513146F" w14:textId="4C39E64F" w:rsidR="00F7452D" w:rsidRDefault="00F7452D" w:rsidP="00E66953">
      <w:pPr>
        <w:pStyle w:val="Heading4"/>
      </w:pPr>
      <w:r>
        <w:rPr>
          <w:cs/>
        </w:rPr>
        <w:t>080103034 การสนทนาภาษาอังกฤษ</w:t>
      </w:r>
      <w:r w:rsidR="00005063">
        <w:rPr>
          <w:cs/>
        </w:rPr>
        <w:t>(</w:t>
      </w:r>
      <w:r w:rsidR="00005063">
        <w:t>English Conversation)</w:t>
      </w:r>
      <w:r>
        <w:rPr>
          <w:cs/>
        </w:rPr>
        <w:t xml:space="preserve"> </w:t>
      </w:r>
      <w:r w:rsidR="00005063" w:rsidRPr="00005063">
        <w:rPr>
          <w:cs/>
        </w:rPr>
        <w:t>หน่วยกิต</w:t>
      </w:r>
      <w:r w:rsidR="00005063">
        <w:t xml:space="preserve"> </w:t>
      </w:r>
      <w:r>
        <w:rPr>
          <w:cs/>
        </w:rPr>
        <w:t>3(3-0-6)</w:t>
      </w:r>
    </w:p>
    <w:p w14:paraId="2FEED7E6" w14:textId="77777777" w:rsidR="00E66953" w:rsidRDefault="00E66953" w:rsidP="00E66953">
      <w:pPr>
        <w:pStyle w:val="Heading5"/>
      </w:pPr>
      <w:r w:rsidRPr="00E66953">
        <w:rPr>
          <w:cs/>
        </w:rPr>
        <w:t>วิชาบังคับก่อน (</w:t>
      </w:r>
      <w:r w:rsidRPr="00E66953">
        <w:t xml:space="preserve">Prerequisite)  </w:t>
      </w:r>
    </w:p>
    <w:p w14:paraId="35DAAFDD" w14:textId="3DB9F22B" w:rsidR="00F7452D" w:rsidRDefault="00F7452D" w:rsidP="00E66953">
      <w:pPr>
        <w:pStyle w:val="Heading6"/>
      </w:pPr>
      <w:r>
        <w:rPr>
          <w:cs/>
        </w:rPr>
        <w:t>080103002 ภาษาอังกฤษ 2 หรือ 080103062 การใช้ภาษาอังกฤษ 2</w:t>
      </w:r>
      <w:r w:rsidR="008836DD">
        <w:br/>
      </w:r>
      <w:r w:rsidR="008836DD">
        <w:tab/>
      </w:r>
      <w:r w:rsidR="00E66953">
        <w:t xml:space="preserve">( </w:t>
      </w:r>
      <w:r>
        <w:t xml:space="preserve">English II or </w:t>
      </w:r>
      <w:r>
        <w:rPr>
          <w:cs/>
        </w:rPr>
        <w:t>080103062</w:t>
      </w:r>
      <w:r>
        <w:t xml:space="preserve"> Practical English II</w:t>
      </w:r>
      <w:r w:rsidR="00E66953">
        <w:t xml:space="preserve"> )</w:t>
      </w:r>
    </w:p>
    <w:p w14:paraId="5E64FCDE" w14:textId="54247118" w:rsidR="0026302B" w:rsidRPr="0026302B" w:rsidRDefault="0026302B" w:rsidP="00E445D8">
      <w:pPr>
        <w:pStyle w:val="Heading5"/>
      </w:pPr>
      <w:r w:rsidRPr="0026302B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ทักษะการสื่อสารภาษาอังกฤษ โดยเน้นการพูด การฟัง </w:t>
      </w:r>
      <w:r>
        <w:rPr>
          <w:cs/>
        </w:rPr>
        <w:tab/>
      </w:r>
      <w:r w:rsidR="00F7452D">
        <w:rPr>
          <w:cs/>
        </w:rPr>
        <w:t>และการออกเสียง การสนทนาภาษาอังกฤษในสถานการณ์ต่างๆ ในชีวิตประจ</w:t>
      </w:r>
      <w:r>
        <w:rPr>
          <w:rFonts w:hint="cs"/>
          <w:cs/>
        </w:rPr>
        <w:t>ำ</w:t>
      </w:r>
      <w:r w:rsidR="00F7452D">
        <w:rPr>
          <w:cs/>
        </w:rPr>
        <w:t>วัน</w:t>
      </w:r>
      <w:r>
        <w:br/>
      </w:r>
      <w:r>
        <w:tab/>
        <w:t xml:space="preserve">( </w:t>
      </w:r>
      <w:r w:rsidR="00F7452D">
        <w:t>English communication skills with an emphasis on speaking, listening,</w:t>
      </w:r>
      <w:r>
        <w:br/>
      </w:r>
      <w:r>
        <w:tab/>
      </w:r>
      <w:r w:rsidR="00F7452D">
        <w:t>and</w:t>
      </w:r>
      <w:r>
        <w:rPr>
          <w:rFonts w:hint="cs"/>
          <w:cs/>
        </w:rPr>
        <w:t xml:space="preserve"> </w:t>
      </w:r>
      <w:r w:rsidR="00F7452D">
        <w:t>pronunciation; functional languages in daily conversation.</w:t>
      </w:r>
      <w:r>
        <w:t xml:space="preserve">) </w:t>
      </w:r>
    </w:p>
    <w:p w14:paraId="28DFDEF9" w14:textId="388356CD" w:rsidR="00F7452D" w:rsidRDefault="00F7452D" w:rsidP="00E445D8">
      <w:pPr>
        <w:pStyle w:val="Heading4"/>
      </w:pPr>
      <w:r>
        <w:rPr>
          <w:cs/>
        </w:rPr>
        <w:t>080103061 การใช้ภาษาอังกฤษ 1</w:t>
      </w:r>
      <w:r w:rsidR="00E445D8">
        <w:rPr>
          <w:cs/>
        </w:rPr>
        <w:t>(</w:t>
      </w:r>
      <w:r w:rsidR="00E445D8">
        <w:t>Practical English I)</w:t>
      </w:r>
      <w:r>
        <w:rPr>
          <w:cs/>
        </w:rPr>
        <w:t xml:space="preserve"> </w:t>
      </w:r>
      <w:r w:rsidR="00E445D8" w:rsidRPr="00E445D8">
        <w:rPr>
          <w:cs/>
        </w:rPr>
        <w:t>หน่วยกิต</w:t>
      </w:r>
      <w:r>
        <w:rPr>
          <w:cs/>
        </w:rPr>
        <w:t>3(3-0-6)</w:t>
      </w:r>
    </w:p>
    <w:p w14:paraId="4A798597" w14:textId="77777777" w:rsidR="00E445D8" w:rsidRDefault="00E445D8" w:rsidP="00E445D8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2D9D72D7" w14:textId="77777777" w:rsidR="00E445D8" w:rsidRDefault="00E445D8" w:rsidP="00E445D8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0D254D32" w14:textId="277DDDC7" w:rsidR="00F7452D" w:rsidRDefault="00E445D8" w:rsidP="00E445D8">
      <w:pPr>
        <w:pStyle w:val="Heading5"/>
      </w:pPr>
      <w:r w:rsidRPr="00E445D8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การบูรณาการทักษะ การฟัง การพูด การอ่านและการ</w:t>
      </w:r>
      <w:r>
        <w:tab/>
      </w:r>
      <w:r w:rsidR="00F7452D">
        <w:rPr>
          <w:cs/>
        </w:rPr>
        <w:t>เขียน ประกอบด้วยโครงสร้าง รูปประโยคพื้นฐาน ค</w:t>
      </w:r>
      <w:r>
        <w:rPr>
          <w:rFonts w:hint="cs"/>
          <w:cs/>
        </w:rPr>
        <w:t>ำ</w:t>
      </w:r>
      <w:r w:rsidR="00F7452D">
        <w:rPr>
          <w:cs/>
        </w:rPr>
        <w:t xml:space="preserve">ศัพท์และการอ่านบทความสั้นๆ </w:t>
      </w:r>
      <w:r>
        <w:tab/>
      </w:r>
      <w:r w:rsidR="00F7452D">
        <w:rPr>
          <w:cs/>
        </w:rPr>
        <w:t>ทักษะการสื่อสารพื้นฐานในชีวิตประจ</w:t>
      </w:r>
      <w:r>
        <w:rPr>
          <w:rFonts w:hint="cs"/>
          <w:cs/>
        </w:rPr>
        <w:t>ำ</w:t>
      </w:r>
      <w:r w:rsidR="00F7452D">
        <w:rPr>
          <w:cs/>
        </w:rPr>
        <w:t>วัน</w:t>
      </w:r>
      <w:r>
        <w:t xml:space="preserve"> ( </w:t>
      </w:r>
      <w:r w:rsidR="00F7452D">
        <w:t xml:space="preserve">Integrated skills of listening, </w:t>
      </w:r>
      <w:r>
        <w:tab/>
      </w:r>
      <w:r w:rsidR="00F7452D">
        <w:t>speaking, reading and writing with basic</w:t>
      </w:r>
      <w:r>
        <w:t xml:space="preserve"> </w:t>
      </w:r>
      <w:r w:rsidR="00F7452D">
        <w:t xml:space="preserve">sentence structures, vocabulary </w:t>
      </w:r>
      <w:r>
        <w:tab/>
      </w:r>
      <w:r w:rsidR="00F7452D">
        <w:t>and short passages, basic communication skills for</w:t>
      </w:r>
      <w:r>
        <w:t xml:space="preserve"> </w:t>
      </w:r>
      <w:r w:rsidR="00F7452D">
        <w:t>everyday life.</w:t>
      </w:r>
      <w:r>
        <w:t xml:space="preserve"> )</w:t>
      </w:r>
    </w:p>
    <w:p w14:paraId="1CD45088" w14:textId="77777777" w:rsidR="00E445D8" w:rsidRDefault="00E445D8" w:rsidP="00E445D8"/>
    <w:p w14:paraId="71BCBA76" w14:textId="77777777" w:rsidR="00E445D8" w:rsidRDefault="00E445D8" w:rsidP="00E445D8"/>
    <w:p w14:paraId="676512B0" w14:textId="77777777" w:rsidR="00E445D8" w:rsidRDefault="00E445D8" w:rsidP="00E445D8"/>
    <w:p w14:paraId="06B62D43" w14:textId="77777777" w:rsidR="00E445D8" w:rsidRPr="00E445D8" w:rsidRDefault="00E445D8" w:rsidP="00E445D8"/>
    <w:p w14:paraId="6B0F33C7" w14:textId="77777777" w:rsidR="00F7452D" w:rsidRDefault="00F7452D" w:rsidP="00F7452D"/>
    <w:p w14:paraId="2922924D" w14:textId="5606E913" w:rsidR="00F7452D" w:rsidRDefault="00F7452D" w:rsidP="00334A4D">
      <w:pPr>
        <w:pStyle w:val="Heading4"/>
      </w:pPr>
      <w:r>
        <w:rPr>
          <w:cs/>
        </w:rPr>
        <w:lastRenderedPageBreak/>
        <w:t xml:space="preserve">080103062 การใช้ภาษาอังกฤษ 2 </w:t>
      </w:r>
      <w:r w:rsidR="00E445D8">
        <w:rPr>
          <w:cs/>
        </w:rPr>
        <w:t>(</w:t>
      </w:r>
      <w:r w:rsidR="00E445D8">
        <w:t>Practical English II)</w:t>
      </w:r>
      <w:r w:rsidR="00525783">
        <w:rPr>
          <w:rFonts w:hint="cs"/>
          <w:cs/>
        </w:rPr>
        <w:t xml:space="preserve"> </w:t>
      </w:r>
      <w:r w:rsidR="00525783" w:rsidRPr="00525783">
        <w:rPr>
          <w:cs/>
        </w:rPr>
        <w:t>หน่วยกิต</w:t>
      </w:r>
      <w:r w:rsidR="00525783">
        <w:rPr>
          <w:rFonts w:hint="cs"/>
          <w:cs/>
        </w:rPr>
        <w:t xml:space="preserve"> </w:t>
      </w:r>
      <w:r>
        <w:rPr>
          <w:cs/>
        </w:rPr>
        <w:t>3(3-0-6)</w:t>
      </w:r>
    </w:p>
    <w:p w14:paraId="0EB20679" w14:textId="77777777" w:rsidR="006711EF" w:rsidRDefault="006711EF" w:rsidP="002B6FB2">
      <w:pPr>
        <w:pStyle w:val="Heading5"/>
      </w:pPr>
      <w:r w:rsidRPr="006711EF">
        <w:rPr>
          <w:cs/>
        </w:rPr>
        <w:t>วิชาบังคับก่อน (</w:t>
      </w:r>
      <w:r w:rsidRPr="006711EF">
        <w:t xml:space="preserve">Prerequisite)  </w:t>
      </w:r>
    </w:p>
    <w:p w14:paraId="6C63CA2A" w14:textId="3431A526" w:rsidR="00F7452D" w:rsidRPr="00F57B3F" w:rsidRDefault="00F7452D" w:rsidP="00F57B3F">
      <w:pPr>
        <w:pStyle w:val="Heading6"/>
      </w:pPr>
      <w:r>
        <w:rPr>
          <w:cs/>
        </w:rPr>
        <w:t xml:space="preserve">080103061 การใช้ภาษาอังกฤษ 1 หรือ ผลสอบ </w:t>
      </w:r>
      <w:r>
        <w:t>Placement Test</w:t>
      </w:r>
      <w:r w:rsidR="006711EF">
        <w:rPr>
          <w:rFonts w:hint="cs"/>
          <w:cs/>
        </w:rPr>
        <w:t xml:space="preserve"> </w:t>
      </w:r>
      <w:r>
        <w:rPr>
          <w:cs/>
        </w:rPr>
        <w:t xml:space="preserve">ตั้งแต่ร้อยละ </w:t>
      </w:r>
      <w:r w:rsidR="002B6FB2">
        <w:rPr>
          <w:cs/>
        </w:rPr>
        <w:tab/>
      </w:r>
      <w:r>
        <w:rPr>
          <w:cs/>
        </w:rPr>
        <w:t>80 ขึ้นไป</w:t>
      </w:r>
      <w:r w:rsidR="00334A4D">
        <w:t xml:space="preserve">( </w:t>
      </w:r>
      <w:r>
        <w:t>Practical English I or Placement Test score of</w:t>
      </w:r>
      <w:r w:rsidR="00334A4D">
        <w:t xml:space="preserve"> </w:t>
      </w:r>
      <w:r>
        <w:rPr>
          <w:cs/>
        </w:rPr>
        <w:t>80%</w:t>
      </w:r>
      <w:r>
        <w:t xml:space="preserve"> or higher</w:t>
      </w:r>
      <w:r w:rsidR="00334A4D">
        <w:t xml:space="preserve"> )</w:t>
      </w:r>
    </w:p>
    <w:p w14:paraId="594639D1" w14:textId="51CC2AC0" w:rsidR="00F7452D" w:rsidRDefault="00EF479B" w:rsidP="00DC3399">
      <w:pPr>
        <w:pStyle w:val="Heading5"/>
      </w:pPr>
      <w:r w:rsidRPr="00EF479B">
        <w:rPr>
          <w:cs/>
        </w:rPr>
        <w:t>คำอธิบายรายวิชา เรียนเกี่ยวกับ</w:t>
      </w:r>
      <w:r w:rsidR="00F7452D">
        <w:rPr>
          <w:cs/>
        </w:rPr>
        <w:t>การพัฒนาทักษะการฟัง การพูด การเขียน และการ</w:t>
      </w:r>
      <w:r w:rsidR="00F57B3F">
        <w:rPr>
          <w:cs/>
        </w:rPr>
        <w:tab/>
      </w:r>
      <w:r w:rsidR="00F7452D">
        <w:rPr>
          <w:cs/>
        </w:rPr>
        <w:t>อ่านในชีวิตประจ</w:t>
      </w:r>
      <w:r w:rsidR="00425D6C">
        <w:rPr>
          <w:rFonts w:hint="cs"/>
          <w:cs/>
        </w:rPr>
        <w:t>ำ</w:t>
      </w:r>
      <w:r w:rsidR="00F7452D">
        <w:rPr>
          <w:cs/>
        </w:rPr>
        <w:t>วัน การบูรณาการไวยากรณ์ ค</w:t>
      </w:r>
      <w:r>
        <w:rPr>
          <w:rFonts w:hint="cs"/>
          <w:cs/>
        </w:rPr>
        <w:t>ำ</w:t>
      </w:r>
      <w:r w:rsidR="00F7452D">
        <w:rPr>
          <w:cs/>
        </w:rPr>
        <w:t>ศัพท์ และการใช้ภาษาใน</w:t>
      </w:r>
      <w:r w:rsidR="00F57B3F">
        <w:rPr>
          <w:cs/>
        </w:rPr>
        <w:tab/>
      </w:r>
      <w:r w:rsidR="00F7452D">
        <w:rPr>
          <w:cs/>
        </w:rPr>
        <w:t>สถานการณ์ที่หลากหลาย การพัฒนาความสามารถในการสื่อสาร</w:t>
      </w:r>
      <w:r w:rsidR="00F57B3F">
        <w:t xml:space="preserve">( </w:t>
      </w:r>
      <w:r w:rsidR="00F7452D">
        <w:t xml:space="preserve">Integrated skills </w:t>
      </w:r>
      <w:r w:rsidR="00DC3399">
        <w:tab/>
      </w:r>
      <w:r w:rsidR="00F7452D">
        <w:t>of listening, speaking, writing and reading for daily life,</w:t>
      </w:r>
      <w:r w:rsidR="00DC3399">
        <w:t xml:space="preserve"> </w:t>
      </w:r>
      <w:r w:rsidR="00F7452D">
        <w:t xml:space="preserve">integrating grammar, </w:t>
      </w:r>
      <w:r w:rsidR="00DC3399">
        <w:tab/>
      </w:r>
      <w:r w:rsidR="00F7452D">
        <w:t>vocabulary, and functions in varieties of situations, developing</w:t>
      </w:r>
      <w:r w:rsidR="00DC3399">
        <w:t xml:space="preserve"> </w:t>
      </w:r>
      <w:r w:rsidR="00DC3399">
        <w:tab/>
      </w:r>
      <w:r w:rsidR="00F7452D">
        <w:t>competence in English communication.</w:t>
      </w:r>
      <w:r w:rsidR="00F57B3F">
        <w:t>)</w:t>
      </w:r>
    </w:p>
    <w:p w14:paraId="526C8615" w14:textId="069D0A24" w:rsidR="00F7452D" w:rsidRDefault="00F7452D" w:rsidP="000B6300">
      <w:pPr>
        <w:pStyle w:val="Heading4"/>
      </w:pPr>
      <w:r>
        <w:rPr>
          <w:cs/>
        </w:rPr>
        <w:t>080203907 ธุรกิจในชีวิตประจ</w:t>
      </w:r>
      <w:r w:rsidR="00DE676F">
        <w:rPr>
          <w:rFonts w:hint="cs"/>
          <w:cs/>
        </w:rPr>
        <w:t>ำ</w:t>
      </w:r>
      <w:r>
        <w:rPr>
          <w:cs/>
        </w:rPr>
        <w:t>วัน</w:t>
      </w:r>
      <w:r w:rsidR="000B6300">
        <w:rPr>
          <w:cs/>
        </w:rPr>
        <w:t>(</w:t>
      </w:r>
      <w:r w:rsidR="000B6300">
        <w:t>Business for Everyday Life)</w:t>
      </w:r>
      <w:r>
        <w:rPr>
          <w:cs/>
        </w:rPr>
        <w:t xml:space="preserve"> </w:t>
      </w:r>
      <w:r w:rsidR="000B6300" w:rsidRPr="000B6300">
        <w:rPr>
          <w:cs/>
        </w:rPr>
        <w:t>หน่วยกิต</w:t>
      </w:r>
      <w:r w:rsidR="000B6300">
        <w:rPr>
          <w:rFonts w:hint="cs"/>
          <w:cs/>
        </w:rPr>
        <w:t xml:space="preserve"> </w:t>
      </w:r>
      <w:r>
        <w:rPr>
          <w:cs/>
        </w:rPr>
        <w:t>3(3-0-6)</w:t>
      </w:r>
    </w:p>
    <w:p w14:paraId="04D60B41" w14:textId="77777777" w:rsidR="000B6300" w:rsidRDefault="000B6300" w:rsidP="000B6300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3840A461" w14:textId="77777777" w:rsidR="000B6300" w:rsidRDefault="000B6300" w:rsidP="000B6300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4E83E425" w14:textId="26C17B23" w:rsidR="00F7452D" w:rsidRDefault="00DE676F" w:rsidP="00216462">
      <w:pPr>
        <w:pStyle w:val="Heading5"/>
      </w:pPr>
      <w:r w:rsidRPr="00DE676F">
        <w:rPr>
          <w:cs/>
        </w:rPr>
        <w:t>คำอธิบายรายวิชา เรียนเกี่ยวกับ</w:t>
      </w:r>
      <w:r w:rsidR="00F7452D">
        <w:rPr>
          <w:cs/>
        </w:rPr>
        <w:t>ความส</w:t>
      </w:r>
      <w:r>
        <w:rPr>
          <w:rFonts w:hint="cs"/>
          <w:cs/>
        </w:rPr>
        <w:t>ำ</w:t>
      </w:r>
      <w:r w:rsidR="00F7452D">
        <w:rPr>
          <w:cs/>
        </w:rPr>
        <w:t>คัญของธุรกิจในชีวิตประจ</w:t>
      </w:r>
      <w:r w:rsidR="00216462">
        <w:rPr>
          <w:rFonts w:hint="cs"/>
          <w:cs/>
        </w:rPr>
        <w:t>ำ</w:t>
      </w:r>
      <w:r w:rsidR="00F7452D">
        <w:rPr>
          <w:cs/>
        </w:rPr>
        <w:t xml:space="preserve">วัน </w:t>
      </w:r>
      <w:r w:rsidR="000B6300">
        <w:rPr>
          <w:cs/>
        </w:rPr>
        <w:tab/>
      </w:r>
      <w:r w:rsidR="00F7452D">
        <w:rPr>
          <w:cs/>
        </w:rPr>
        <w:t xml:space="preserve">สภาพแวดล้อมทางธุรกิจ รูปแบบของการประกอบธุรกิจ บทบาทและหน้าที่ทางธุรกิจ </w:t>
      </w:r>
      <w:r w:rsidR="000B6300">
        <w:rPr>
          <w:cs/>
        </w:rPr>
        <w:tab/>
      </w:r>
      <w:r w:rsidR="00F7452D">
        <w:rPr>
          <w:cs/>
        </w:rPr>
        <w:t>การจัดการข้อมูลและเทคโนโลยีสารสนเทศทางธุรกิจ จริยธรรมทางธุรกิจและความ</w:t>
      </w:r>
      <w:r w:rsidR="000B6300">
        <w:rPr>
          <w:cs/>
        </w:rPr>
        <w:tab/>
      </w:r>
      <w:r w:rsidR="00F7452D">
        <w:rPr>
          <w:cs/>
        </w:rPr>
        <w:t>รับผิดชอบต่อสังคม</w:t>
      </w:r>
      <w:r w:rsidR="000B6300">
        <w:t xml:space="preserve"> ( </w:t>
      </w:r>
      <w:r w:rsidR="00F7452D">
        <w:t xml:space="preserve">Importance of business in everyday life, business </w:t>
      </w:r>
      <w:r w:rsidR="000B6300">
        <w:tab/>
      </w:r>
      <w:r w:rsidR="00F7452D">
        <w:t>environment, forms of</w:t>
      </w:r>
      <w:r w:rsidR="000B6300">
        <w:t xml:space="preserve"> </w:t>
      </w:r>
      <w:r w:rsidR="00F7452D">
        <w:t xml:space="preserve">business, </w:t>
      </w:r>
      <w:proofErr w:type="spellStart"/>
      <w:r w:rsidR="00F7452D">
        <w:t>usiness</w:t>
      </w:r>
      <w:proofErr w:type="spellEnd"/>
      <w:r w:rsidR="00F7452D">
        <w:t xml:space="preserve"> roles, business information </w:t>
      </w:r>
      <w:r w:rsidR="000B6300">
        <w:tab/>
      </w:r>
      <w:r w:rsidR="00F7452D">
        <w:t>technology management, business ethics</w:t>
      </w:r>
      <w:r w:rsidR="000B6300">
        <w:t xml:space="preserve"> </w:t>
      </w:r>
      <w:r w:rsidR="00F7452D">
        <w:t>and social responsibility.</w:t>
      </w:r>
      <w:r w:rsidR="000B6300">
        <w:t>)</w:t>
      </w:r>
    </w:p>
    <w:p w14:paraId="4F4412B2" w14:textId="39508455" w:rsidR="00F7452D" w:rsidRDefault="00F7452D" w:rsidP="00216462">
      <w:pPr>
        <w:pStyle w:val="Heading4"/>
      </w:pPr>
      <w:r>
        <w:rPr>
          <w:cs/>
        </w:rPr>
        <w:t>080303503 แบดมินตัน</w:t>
      </w:r>
      <w:r w:rsidR="00775D1E">
        <w:rPr>
          <w:cs/>
        </w:rPr>
        <w:t>(</w:t>
      </w:r>
      <w:r w:rsidR="00775D1E">
        <w:t>Badminton)</w:t>
      </w:r>
      <w:r w:rsidR="00C06ED9">
        <w:t xml:space="preserve"> </w:t>
      </w:r>
      <w:r w:rsidR="00C06ED9" w:rsidRPr="00C06ED9">
        <w:rPr>
          <w:cs/>
        </w:rPr>
        <w:t>หน่วยกิต</w:t>
      </w:r>
      <w:r>
        <w:rPr>
          <w:cs/>
        </w:rPr>
        <w:t xml:space="preserve"> 1(0-2-1)</w:t>
      </w:r>
    </w:p>
    <w:p w14:paraId="7B8FCFAA" w14:textId="77777777" w:rsidR="00216462" w:rsidRDefault="00216462" w:rsidP="00216462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5E49DEFF" w14:textId="77777777" w:rsidR="00216462" w:rsidRDefault="00216462" w:rsidP="00216462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3E916D76" w14:textId="3F537CE8" w:rsidR="00F7452D" w:rsidRDefault="00DF3224" w:rsidP="00DF3224">
      <w:pPr>
        <w:pStyle w:val="Heading5"/>
      </w:pPr>
      <w:r w:rsidRPr="00DF3224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ประวัติของกีฬาแบดมินตัน เทคนิคการเล่น กฎ กติกา </w:t>
      </w:r>
      <w:r>
        <w:tab/>
      </w:r>
      <w:r w:rsidR="00F7452D">
        <w:rPr>
          <w:cs/>
        </w:rPr>
        <w:t>การเลือกใช้อุปกรณ์ที่เหมาะสม การฝึกทักษะเบื้องต้นและสามารถน าทักษะไปใช้ใน</w:t>
      </w:r>
      <w:r w:rsidR="00FD6655">
        <w:tab/>
      </w:r>
      <w:r w:rsidR="00F7452D">
        <w:rPr>
          <w:cs/>
        </w:rPr>
        <w:t>การเล่นแบดมินตัน การเป็นผู้เล่นและผู้ชมที่ดี</w:t>
      </w:r>
      <w:r>
        <w:t xml:space="preserve"> (History</w:t>
      </w:r>
      <w:r w:rsidR="00F7452D">
        <w:t xml:space="preserve"> of badminton, techniques, </w:t>
      </w:r>
      <w:r w:rsidR="00FD6655">
        <w:tab/>
      </w:r>
      <w:r w:rsidR="00F7452D">
        <w:t>rules, regulations, usage of proper</w:t>
      </w:r>
      <w:r>
        <w:t xml:space="preserve"> </w:t>
      </w:r>
      <w:r w:rsidR="00F7452D">
        <w:t xml:space="preserve">equipment, practice in basic skills and </w:t>
      </w:r>
      <w:r w:rsidR="00F832B3">
        <w:tab/>
      </w:r>
      <w:r w:rsidR="00F7452D">
        <w:t>applying skills to play games, good</w:t>
      </w:r>
      <w:r>
        <w:t xml:space="preserve"> </w:t>
      </w:r>
      <w:r w:rsidR="00F7452D">
        <w:t>sportsmanship and spectator.</w:t>
      </w:r>
      <w:r>
        <w:t xml:space="preserve"> )</w:t>
      </w:r>
    </w:p>
    <w:p w14:paraId="6D1DCB18" w14:textId="77777777" w:rsidR="00F832B3" w:rsidRDefault="00F832B3" w:rsidP="00F832B3"/>
    <w:p w14:paraId="04225772" w14:textId="77777777" w:rsidR="00F832B3" w:rsidRDefault="00F832B3" w:rsidP="00F832B3"/>
    <w:p w14:paraId="61A2E1DA" w14:textId="6321DC77" w:rsidR="00F832B3" w:rsidRDefault="00F832B3" w:rsidP="00F832B3"/>
    <w:p w14:paraId="0097A085" w14:textId="77777777" w:rsidR="00F832B3" w:rsidRPr="00F832B3" w:rsidRDefault="00F832B3" w:rsidP="00F832B3"/>
    <w:p w14:paraId="6C21115F" w14:textId="77777777" w:rsidR="00F7452D" w:rsidRDefault="00F7452D" w:rsidP="00F7452D"/>
    <w:p w14:paraId="4BA44A9E" w14:textId="00129D6F" w:rsidR="00F7452D" w:rsidRDefault="00F7452D" w:rsidP="008A4F49">
      <w:pPr>
        <w:pStyle w:val="Heading4"/>
      </w:pPr>
      <w:r>
        <w:rPr>
          <w:cs/>
        </w:rPr>
        <w:lastRenderedPageBreak/>
        <w:t xml:space="preserve">080303504 ลีลาศ </w:t>
      </w:r>
      <w:r w:rsidR="00066839">
        <w:rPr>
          <w:cs/>
        </w:rPr>
        <w:t>(</w:t>
      </w:r>
      <w:r w:rsidR="00066839">
        <w:t>Dancing)</w:t>
      </w:r>
      <w:r w:rsidR="00881A37">
        <w:t xml:space="preserve"> </w:t>
      </w:r>
      <w:r w:rsidR="00881A37" w:rsidRPr="00881A37">
        <w:rPr>
          <w:cs/>
        </w:rPr>
        <w:t>หน่วยกิต</w:t>
      </w:r>
      <w:r w:rsidR="00881A37">
        <w:t xml:space="preserve"> </w:t>
      </w:r>
      <w:r>
        <w:rPr>
          <w:cs/>
        </w:rPr>
        <w:t>1(0-2-1)</w:t>
      </w:r>
    </w:p>
    <w:p w14:paraId="4C085DF8" w14:textId="77777777" w:rsidR="008A4F49" w:rsidRDefault="008A4F49" w:rsidP="008A4F49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1BD660C" w14:textId="77777777" w:rsidR="008A4F49" w:rsidRDefault="008A4F49" w:rsidP="008A4F49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12F56C32" w14:textId="086F7363" w:rsidR="00F7452D" w:rsidRDefault="00F832B3" w:rsidP="008A4F49">
      <w:pPr>
        <w:pStyle w:val="Heading5"/>
      </w:pPr>
      <w:r w:rsidRPr="00F832B3">
        <w:rPr>
          <w:cs/>
        </w:rPr>
        <w:t>คำอธิบายรายวิชา เรียนเกี่ยวกับ</w:t>
      </w:r>
      <w:r w:rsidR="00F7452D">
        <w:rPr>
          <w:cs/>
        </w:rPr>
        <w:t xml:space="preserve">ประวัติของการลีลาศ ทักษะเบื้องต้นของการลีลาศ </w:t>
      </w:r>
      <w:r w:rsidR="008A4F49">
        <w:tab/>
      </w:r>
      <w:r w:rsidR="00F7452D">
        <w:rPr>
          <w:cs/>
        </w:rPr>
        <w:t>มารยาทของการลีลาศ การปลูกฝังความรู้ความเข้าใจ และเจตคติที่ดี การเต้นร้าแบบ</w:t>
      </w:r>
      <w:r w:rsidR="008A4F49">
        <w:tab/>
      </w:r>
      <w:r w:rsidR="00F7452D">
        <w:rPr>
          <w:cs/>
        </w:rPr>
        <w:t>ละติน และแบบบอลรูม</w:t>
      </w:r>
      <w:r w:rsidR="008A4F49">
        <w:t xml:space="preserve">( </w:t>
      </w:r>
      <w:r w:rsidR="00F7452D">
        <w:t xml:space="preserve">History of dancing; basic dancing skills; dancing </w:t>
      </w:r>
      <w:r w:rsidR="008A4F49">
        <w:tab/>
      </w:r>
      <w:r w:rsidR="00F7452D">
        <w:t>etiquette for developing</w:t>
      </w:r>
      <w:r w:rsidR="008A4F49">
        <w:t xml:space="preserve"> </w:t>
      </w:r>
      <w:r w:rsidR="00F7452D">
        <w:t xml:space="preserve">knowledge; understanding and positive attitudes; </w:t>
      </w:r>
      <w:r w:rsidR="008A4F49">
        <w:tab/>
      </w:r>
      <w:r w:rsidR="00F7452D">
        <w:t>Latin dancing and ballroom dancing.</w:t>
      </w:r>
      <w:r w:rsidR="008A4F49">
        <w:t>)</w:t>
      </w:r>
    </w:p>
    <w:p w14:paraId="245823FC" w14:textId="45098F20" w:rsidR="00F7452D" w:rsidRDefault="00F7452D" w:rsidP="00ED281F">
      <w:pPr>
        <w:pStyle w:val="Heading4"/>
      </w:pPr>
      <w:r>
        <w:rPr>
          <w:cs/>
        </w:rPr>
        <w:t>080303606 การคิดเชิงระบบและความคิดสร้างสรรค์</w:t>
      </w:r>
      <w:r w:rsidR="00ED281F">
        <w:t xml:space="preserve"> </w:t>
      </w:r>
      <w:r w:rsidR="00ED281F">
        <w:rPr>
          <w:cs/>
        </w:rPr>
        <w:t>(</w:t>
      </w:r>
      <w:r w:rsidR="00ED281F">
        <w:t xml:space="preserve">Systematic and Creative </w:t>
      </w:r>
      <w:r w:rsidR="00ED281F">
        <w:tab/>
      </w:r>
      <w:r w:rsidR="00ED281F">
        <w:tab/>
      </w:r>
      <w:r w:rsidR="00ED281F">
        <w:tab/>
        <w:t xml:space="preserve">Thinking) </w:t>
      </w:r>
      <w:r>
        <w:rPr>
          <w:cs/>
        </w:rPr>
        <w:t xml:space="preserve"> </w:t>
      </w:r>
      <w:r w:rsidR="00ED281F" w:rsidRPr="00ED281F">
        <w:rPr>
          <w:cs/>
        </w:rPr>
        <w:t>หน่วยกิต</w:t>
      </w:r>
      <w:r>
        <w:rPr>
          <w:cs/>
        </w:rPr>
        <w:t>3(3-0-6)</w:t>
      </w:r>
    </w:p>
    <w:p w14:paraId="27B3FE6F" w14:textId="77777777" w:rsidR="006D37FA" w:rsidRDefault="006D37FA" w:rsidP="006D37FA">
      <w:pPr>
        <w:pStyle w:val="Heading5"/>
      </w:pPr>
      <w:r>
        <w:rPr>
          <w:cs/>
        </w:rPr>
        <w:t>วิชาบังคับก่อน (</w:t>
      </w:r>
      <w:r>
        <w:t xml:space="preserve">Prerequisite)  </w:t>
      </w:r>
    </w:p>
    <w:p w14:paraId="64693464" w14:textId="3F34BF17" w:rsidR="00F7452D" w:rsidRDefault="006D37FA" w:rsidP="006D37FA">
      <w:pPr>
        <w:pStyle w:val="Heading6"/>
      </w:pPr>
      <w:r>
        <w:rPr>
          <w:cs/>
        </w:rPr>
        <w:t xml:space="preserve"> ไม่มี(</w:t>
      </w:r>
      <w:r>
        <w:t>None)</w:t>
      </w:r>
    </w:p>
    <w:p w14:paraId="7726DDDD" w14:textId="27FA14E8" w:rsidR="00603908" w:rsidRDefault="002C4A53" w:rsidP="002C4A53">
      <w:pPr>
        <w:pStyle w:val="Heading5"/>
      </w:pPr>
      <w:r w:rsidRPr="002C4A53">
        <w:rPr>
          <w:cs/>
        </w:rPr>
        <w:t>คำอธิบายรายวิชา เรียนเกี่ยวกับ</w:t>
      </w:r>
      <w:r w:rsidR="00F7452D">
        <w:rPr>
          <w:cs/>
        </w:rPr>
        <w:t>ระบบพื้นฐานการท</w:t>
      </w:r>
      <w:r w:rsidR="006D37FA">
        <w:rPr>
          <w:rFonts w:hint="cs"/>
          <w:cs/>
        </w:rPr>
        <w:t>ำ</w:t>
      </w:r>
      <w:r w:rsidR="00F7452D">
        <w:rPr>
          <w:cs/>
        </w:rPr>
        <w:t>งานของสมอง กระบวนการทาง</w:t>
      </w:r>
      <w:r>
        <w:rPr>
          <w:cs/>
        </w:rPr>
        <w:tab/>
      </w:r>
      <w:r w:rsidR="00F7452D">
        <w:rPr>
          <w:cs/>
        </w:rPr>
        <w:t>จิตวิทยาในการเข้าใจความคิดของมนุษย์ การคิดเชิงระบบ การคิดเชิงวิเคราะห์ การคิด</w:t>
      </w:r>
      <w:r>
        <w:rPr>
          <w:cs/>
        </w:rPr>
        <w:tab/>
      </w:r>
      <w:r w:rsidR="00F7452D">
        <w:rPr>
          <w:cs/>
        </w:rPr>
        <w:t>เชิงวิพากษ์ การคิดเชิงกลยุทธ์ การคิดเชิงสังเคราะห์ความคิดสร้างสรรค์ การคิดเชิง</w:t>
      </w:r>
      <w:r>
        <w:rPr>
          <w:cs/>
        </w:rPr>
        <w:tab/>
      </w:r>
      <w:r w:rsidR="00F7452D">
        <w:rPr>
          <w:cs/>
        </w:rPr>
        <w:t>บูรณาการ และวิธีพัฒนาการคิด</w:t>
      </w:r>
      <w:r>
        <w:t xml:space="preserve"> </w:t>
      </w:r>
      <w:r>
        <w:rPr>
          <w:rFonts w:hint="cs"/>
          <w:cs/>
        </w:rPr>
        <w:t xml:space="preserve"> </w:t>
      </w:r>
      <w:r>
        <w:t xml:space="preserve">( </w:t>
      </w:r>
      <w:r w:rsidR="00F7452D">
        <w:t xml:space="preserve">System, neurological system, psychological </w:t>
      </w:r>
      <w:r>
        <w:tab/>
      </w:r>
      <w:r w:rsidR="00F7452D">
        <w:t>process to understand</w:t>
      </w:r>
      <w:r>
        <w:t xml:space="preserve"> </w:t>
      </w:r>
      <w:r w:rsidR="00F7452D">
        <w:t xml:space="preserve">human’s thought: systematic thinking, analytical </w:t>
      </w:r>
      <w:r>
        <w:tab/>
      </w:r>
      <w:r w:rsidR="00F7452D">
        <w:t>thinking, strategic thinking, synthesis</w:t>
      </w:r>
      <w:r>
        <w:t xml:space="preserve"> </w:t>
      </w:r>
      <w:r w:rsidR="00F7452D">
        <w:t xml:space="preserve">thinking, creative thinking, integrative </w:t>
      </w:r>
      <w:r>
        <w:tab/>
      </w:r>
      <w:r w:rsidR="00F7452D">
        <w:t>thinking, techniques for developing thinking.</w:t>
      </w:r>
      <w:r>
        <w:t>)</w:t>
      </w:r>
    </w:p>
    <w:p w14:paraId="1F3F9CB2" w14:textId="77777777" w:rsidR="0086134B" w:rsidRDefault="0086134B" w:rsidP="0086134B"/>
    <w:p w14:paraId="358C5DEE" w14:textId="77777777" w:rsidR="0086134B" w:rsidRDefault="0086134B" w:rsidP="0086134B"/>
    <w:p w14:paraId="3C6B08F3" w14:textId="77777777" w:rsidR="0086134B" w:rsidRDefault="0086134B" w:rsidP="0086134B"/>
    <w:p w14:paraId="3828B645" w14:textId="77777777" w:rsidR="0086134B" w:rsidRDefault="0086134B" w:rsidP="0086134B"/>
    <w:p w14:paraId="5455E8D9" w14:textId="77777777" w:rsidR="0086134B" w:rsidRDefault="0086134B" w:rsidP="0086134B"/>
    <w:p w14:paraId="74AC8AFF" w14:textId="77777777" w:rsidR="0086134B" w:rsidRDefault="0086134B" w:rsidP="0086134B"/>
    <w:p w14:paraId="06DEA79F" w14:textId="77777777" w:rsidR="0086134B" w:rsidRDefault="0086134B" w:rsidP="0086134B"/>
    <w:p w14:paraId="3FD7DE7C" w14:textId="77777777" w:rsidR="0086134B" w:rsidRDefault="0086134B" w:rsidP="0086134B"/>
    <w:p w14:paraId="3E239EBD" w14:textId="77777777" w:rsidR="0086134B" w:rsidRDefault="0086134B" w:rsidP="0086134B"/>
    <w:p w14:paraId="09B652A8" w14:textId="77777777" w:rsidR="0086134B" w:rsidRDefault="0086134B" w:rsidP="0086134B"/>
    <w:p w14:paraId="7D99E880" w14:textId="77777777" w:rsidR="0086134B" w:rsidRDefault="0086134B" w:rsidP="0086134B"/>
    <w:p w14:paraId="14471812" w14:textId="77777777" w:rsidR="0086134B" w:rsidRDefault="0086134B" w:rsidP="0086134B"/>
    <w:p w14:paraId="0944F1C6" w14:textId="77777777" w:rsidR="0086134B" w:rsidRDefault="0086134B" w:rsidP="0086134B"/>
    <w:p w14:paraId="16567F1F" w14:textId="75EF8A52" w:rsidR="0086134B" w:rsidRDefault="0086134B" w:rsidP="0086134B">
      <w:pPr>
        <w:pStyle w:val="Heading3"/>
      </w:pPr>
      <w:r w:rsidRPr="0086134B">
        <w:rPr>
          <w:cs/>
        </w:rPr>
        <w:lastRenderedPageBreak/>
        <w:t>ชื่อ-นามสกุล ต</w:t>
      </w:r>
      <w:r>
        <w:rPr>
          <w:rFonts w:hint="cs"/>
          <w:cs/>
        </w:rPr>
        <w:t>ำ</w:t>
      </w:r>
      <w:r w:rsidRPr="0086134B">
        <w:rPr>
          <w:cs/>
        </w:rPr>
        <w:t>แหน่ง และคุณวุฒิของอาจารย์</w:t>
      </w:r>
    </w:p>
    <w:p w14:paraId="213800FD" w14:textId="2F27BE35" w:rsidR="0086134B" w:rsidRDefault="00802D25" w:rsidP="00802D25">
      <w:pPr>
        <w:pStyle w:val="Heading4"/>
      </w:pPr>
      <w:r w:rsidRPr="00802D25">
        <w:rPr>
          <w:cs/>
        </w:rPr>
        <w:t>อาจารย์ประจ</w:t>
      </w:r>
      <w:r>
        <w:rPr>
          <w:rFonts w:hint="cs"/>
          <w:cs/>
        </w:rPr>
        <w:t>ำ</w:t>
      </w:r>
      <w:r w:rsidRPr="00802D25">
        <w:rPr>
          <w:cs/>
        </w:rPr>
        <w:t>หลักสูตร</w:t>
      </w:r>
    </w:p>
    <w:p w14:paraId="685E7D00" w14:textId="07E6C085" w:rsidR="00802D25" w:rsidRDefault="00F768E9" w:rsidP="00EC33B0">
      <w:pPr>
        <w:pStyle w:val="Heading5"/>
      </w:pPr>
      <w:r>
        <w:rPr>
          <w:cs/>
        </w:rPr>
        <w:t>ผู้ช่วยศาสตราจารย์</w:t>
      </w:r>
      <w:r w:rsidR="0038709F" w:rsidRPr="0038709F">
        <w:rPr>
          <w:cs/>
        </w:rPr>
        <w:t>กฤช สินธนะกุล</w:t>
      </w:r>
      <w:r>
        <w:rPr>
          <w:rFonts w:hint="cs"/>
          <w:cs/>
        </w:rPr>
        <w:t xml:space="preserve"> </w:t>
      </w:r>
    </w:p>
    <w:p w14:paraId="1E375627" w14:textId="48D03D2A" w:rsidR="00F768E9" w:rsidRDefault="00F768E9" w:rsidP="005C17B7">
      <w:pPr>
        <w:pStyle w:val="Heading6"/>
      </w:pPr>
      <w:r w:rsidRPr="00F768E9">
        <w:rPr>
          <w:cs/>
        </w:rPr>
        <w:t xml:space="preserve">คุณวุฒิ </w:t>
      </w:r>
    </w:p>
    <w:p w14:paraId="42393CD5" w14:textId="44699D39" w:rsidR="00F768E9" w:rsidRDefault="00F768E9" w:rsidP="005C17B7">
      <w:pPr>
        <w:pStyle w:val="Heading7"/>
      </w:pPr>
      <w:r>
        <w:rPr>
          <w:cs/>
        </w:rPr>
        <w:t>ค.อ.ด. (วิจัยและพัฒนาหลักสูตร)</w:t>
      </w:r>
    </w:p>
    <w:p w14:paraId="3F280F17" w14:textId="415B6D0D" w:rsidR="00F768E9" w:rsidRDefault="00F768E9" w:rsidP="005C17B7">
      <w:pPr>
        <w:pStyle w:val="Heading7"/>
      </w:pPr>
      <w:r>
        <w:rPr>
          <w:cs/>
        </w:rPr>
        <w:t>วท.ม. (เทคโนโลยีสารสนเทศ) (หลักสูตรนานาชาติ)</w:t>
      </w:r>
    </w:p>
    <w:p w14:paraId="4789CFD6" w14:textId="31C0B443" w:rsidR="002833B8" w:rsidRDefault="002833B8" w:rsidP="005C17B7">
      <w:pPr>
        <w:pStyle w:val="Heading7"/>
      </w:pPr>
      <w:r>
        <w:rPr>
          <w:cs/>
        </w:rPr>
        <w:t>ค.อ.บ. (เทคโนโลยีคอมพิวเตอร์)</w:t>
      </w:r>
    </w:p>
    <w:p w14:paraId="3B9C24ED" w14:textId="6E605C74" w:rsidR="002833B8" w:rsidRPr="00802D25" w:rsidRDefault="00EC33B0" w:rsidP="005C17B7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7ED7C7F5" w14:textId="11A8081D" w:rsidR="00F768E9" w:rsidRDefault="002833B8" w:rsidP="005C17B7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2555</w:t>
      </w:r>
    </w:p>
    <w:p w14:paraId="216D5C95" w14:textId="34C0A887" w:rsidR="00F768E9" w:rsidRDefault="00F768E9" w:rsidP="005C17B7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283AC0">
        <w:rPr>
          <w:rFonts w:hint="cs"/>
          <w:cs/>
        </w:rPr>
        <w:t xml:space="preserve"> </w:t>
      </w:r>
      <w:r>
        <w:rPr>
          <w:cs/>
        </w:rPr>
        <w:t>2546</w:t>
      </w:r>
    </w:p>
    <w:p w14:paraId="0A67DA10" w14:textId="322E7ED1" w:rsidR="00283AC0" w:rsidRDefault="00283AC0" w:rsidP="005C17B7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</w:t>
      </w:r>
      <w:r>
        <w:rPr>
          <w:rFonts w:hint="cs"/>
          <w:cs/>
        </w:rPr>
        <w:t>3</w:t>
      </w:r>
      <w:r>
        <w:rPr>
          <w:cs/>
        </w:rPr>
        <w:t>6</w:t>
      </w:r>
    </w:p>
    <w:p w14:paraId="612B0DBC" w14:textId="77777777" w:rsidR="005C17B7" w:rsidRPr="005C17B7" w:rsidRDefault="005C17B7" w:rsidP="005C17B7"/>
    <w:p w14:paraId="2360F70F" w14:textId="385641BA" w:rsidR="00283AC0" w:rsidRDefault="002901BC" w:rsidP="002901BC">
      <w:pPr>
        <w:pStyle w:val="Heading5"/>
      </w:pPr>
      <w:r>
        <w:rPr>
          <w:cs/>
        </w:rPr>
        <w:t>ผู้ช่วยศาสตราจารย์</w:t>
      </w:r>
      <w:r w:rsidR="0029614C" w:rsidRPr="0029614C">
        <w:rPr>
          <w:cs/>
        </w:rPr>
        <w:t>ธัญญรัตน์ น้อมพลกรัง</w:t>
      </w:r>
    </w:p>
    <w:p w14:paraId="320AC892" w14:textId="77777777" w:rsidR="002901BC" w:rsidRDefault="002901BC" w:rsidP="002901BC">
      <w:pPr>
        <w:pStyle w:val="Heading6"/>
      </w:pPr>
      <w:r w:rsidRPr="00F768E9">
        <w:rPr>
          <w:cs/>
        </w:rPr>
        <w:t xml:space="preserve">คุณวุฒิ </w:t>
      </w:r>
    </w:p>
    <w:p w14:paraId="6A4156FF" w14:textId="27BD336B" w:rsidR="006A5E8E" w:rsidRDefault="006A5E8E" w:rsidP="006A5E8E">
      <w:pPr>
        <w:pStyle w:val="Heading7"/>
      </w:pPr>
      <w:r>
        <w:rPr>
          <w:cs/>
        </w:rPr>
        <w:t>ปร.ด. (คอมพิวเตอร์ศึกษา)</w:t>
      </w:r>
    </w:p>
    <w:p w14:paraId="5FB97807" w14:textId="77777777" w:rsidR="006A5E8E" w:rsidRDefault="006A5E8E" w:rsidP="006A5E8E">
      <w:pPr>
        <w:pStyle w:val="Heading7"/>
      </w:pPr>
      <w:r>
        <w:rPr>
          <w:cs/>
        </w:rPr>
        <w:t>ค.อ.ม. (เทคโนโลยีคอมพิวเตอร์)</w:t>
      </w:r>
    </w:p>
    <w:p w14:paraId="5E1CFDEA" w14:textId="77777777" w:rsidR="006A5E8E" w:rsidRDefault="006A5E8E" w:rsidP="006A5E8E">
      <w:pPr>
        <w:pStyle w:val="Heading7"/>
      </w:pPr>
      <w:r>
        <w:rPr>
          <w:cs/>
        </w:rPr>
        <w:t>ค.อ.บ. (เทคโนโลยีคอมพิวเตอร์)</w:t>
      </w:r>
    </w:p>
    <w:p w14:paraId="67B36421" w14:textId="714EC846" w:rsidR="006A5E8E" w:rsidRDefault="006A5E8E" w:rsidP="006A5E8E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1C91F5E1" w14:textId="20CB9228" w:rsidR="006A5E8E" w:rsidRDefault="006A5E8E" w:rsidP="006A5E8E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2557 </w:t>
      </w:r>
    </w:p>
    <w:p w14:paraId="666ACAB0" w14:textId="2B2692F2" w:rsidR="006A5E8E" w:rsidRDefault="006A5E8E" w:rsidP="006A5E8E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2548</w:t>
      </w:r>
    </w:p>
    <w:p w14:paraId="482EA4A1" w14:textId="551E5487" w:rsidR="006A5E8E" w:rsidRPr="006A5E8E" w:rsidRDefault="006A5E8E" w:rsidP="00F10743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>2542</w:t>
      </w:r>
    </w:p>
    <w:p w14:paraId="0F67A219" w14:textId="22CE4873" w:rsidR="00F10743" w:rsidRDefault="00F10743" w:rsidP="00F10743">
      <w:pPr>
        <w:pStyle w:val="Heading5"/>
      </w:pPr>
      <w:r>
        <w:rPr>
          <w:cs/>
        </w:rPr>
        <w:t>ผู้ช่วยศาสตราจารย์วรรณชัย วรรณสวัสดิ์</w:t>
      </w:r>
    </w:p>
    <w:p w14:paraId="5A13FAB7" w14:textId="7F4E6E25" w:rsidR="00F10743" w:rsidRDefault="00997CA5" w:rsidP="00997CA5">
      <w:pPr>
        <w:pStyle w:val="Heading6"/>
      </w:pPr>
      <w:r w:rsidRPr="00F768E9">
        <w:rPr>
          <w:cs/>
        </w:rPr>
        <w:t xml:space="preserve">คุณวุฒิ </w:t>
      </w:r>
    </w:p>
    <w:p w14:paraId="73BBA3CF" w14:textId="20A516A9" w:rsidR="00F10743" w:rsidRDefault="00F10743" w:rsidP="00997CA5">
      <w:pPr>
        <w:pStyle w:val="Heading7"/>
      </w:pPr>
      <w:r>
        <w:rPr>
          <w:cs/>
        </w:rPr>
        <w:t>ค.อ.ด. (วิจัยและพัฒนาหลักสูตร)</w:t>
      </w:r>
    </w:p>
    <w:p w14:paraId="52B08A4A" w14:textId="77777777" w:rsidR="00F10743" w:rsidRDefault="00F10743" w:rsidP="00997CA5">
      <w:pPr>
        <w:pStyle w:val="Heading7"/>
      </w:pPr>
      <w:r>
        <w:rPr>
          <w:cs/>
        </w:rPr>
        <w:t>วศ.ม. (วิศวกรรมคอมพิวเตอร์)</w:t>
      </w:r>
    </w:p>
    <w:p w14:paraId="0A1A8F72" w14:textId="26824237" w:rsidR="00F10743" w:rsidRDefault="00F10743" w:rsidP="00997CA5">
      <w:pPr>
        <w:pStyle w:val="Heading7"/>
      </w:pPr>
      <w:r>
        <w:rPr>
          <w:cs/>
        </w:rPr>
        <w:t>ค.อ.บ. (เทคโนโลยีคอมพิวเตอร์)</w:t>
      </w:r>
    </w:p>
    <w:p w14:paraId="00883C08" w14:textId="5AED9C59" w:rsidR="00F10743" w:rsidRDefault="00997CA5" w:rsidP="00997CA5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1EC73A8D" w14:textId="6604996A" w:rsidR="00F10743" w:rsidRDefault="00F10743" w:rsidP="00997CA5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>
        <w:rPr>
          <w:rFonts w:hint="cs"/>
          <w:cs/>
        </w:rPr>
        <w:t xml:space="preserve"> </w:t>
      </w:r>
      <w:r>
        <w:rPr>
          <w:cs/>
        </w:rPr>
        <w:t xml:space="preserve">2555 </w:t>
      </w:r>
    </w:p>
    <w:p w14:paraId="00E98074" w14:textId="1EA89008" w:rsidR="00F10743" w:rsidRDefault="00F10743" w:rsidP="00997CA5">
      <w:pPr>
        <w:pStyle w:val="Heading7"/>
      </w:pPr>
      <w:r>
        <w:rPr>
          <w:cs/>
        </w:rPr>
        <w:t>มหาวิทยาลัยเกษตรศาสตร์ 2548</w:t>
      </w:r>
    </w:p>
    <w:p w14:paraId="7B85928C" w14:textId="05B1F483" w:rsidR="00F768E9" w:rsidRDefault="00F10743" w:rsidP="00997CA5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997CA5">
        <w:rPr>
          <w:rFonts w:hint="cs"/>
          <w:cs/>
        </w:rPr>
        <w:t xml:space="preserve">ม </w:t>
      </w:r>
      <w:r>
        <w:rPr>
          <w:cs/>
        </w:rPr>
        <w:t>2536</w:t>
      </w:r>
    </w:p>
    <w:p w14:paraId="0B7DD524" w14:textId="77777777" w:rsidR="00997CA5" w:rsidRDefault="00997CA5" w:rsidP="00997CA5"/>
    <w:p w14:paraId="7A882944" w14:textId="77777777" w:rsidR="00997CA5" w:rsidRDefault="00997CA5" w:rsidP="00997CA5"/>
    <w:p w14:paraId="0DEAE9BB" w14:textId="3A8D38FD" w:rsidR="00224D7E" w:rsidRDefault="00224D7E" w:rsidP="00D1461A">
      <w:pPr>
        <w:pStyle w:val="Heading5"/>
      </w:pPr>
      <w:r>
        <w:rPr>
          <w:cs/>
        </w:rPr>
        <w:lastRenderedPageBreak/>
        <w:t>ผู้ช่วยศาสตราจารย์เทวา ค</w:t>
      </w:r>
      <w:r>
        <w:rPr>
          <w:rFonts w:hint="cs"/>
          <w:cs/>
        </w:rPr>
        <w:t>ำ</w:t>
      </w:r>
      <w:r>
        <w:rPr>
          <w:cs/>
        </w:rPr>
        <w:t>ปาเชื้อ</w:t>
      </w:r>
    </w:p>
    <w:p w14:paraId="39E75062" w14:textId="2AE247E4" w:rsidR="00224D7E" w:rsidRDefault="00D1461A" w:rsidP="00D1461A">
      <w:pPr>
        <w:pStyle w:val="Heading6"/>
      </w:pPr>
      <w:r w:rsidRPr="00F768E9">
        <w:rPr>
          <w:cs/>
        </w:rPr>
        <w:t xml:space="preserve">คุณวุฒิ </w:t>
      </w:r>
    </w:p>
    <w:p w14:paraId="7492F335" w14:textId="43DF9ED9" w:rsidR="00224D7E" w:rsidRDefault="00224D7E" w:rsidP="00D1461A">
      <w:pPr>
        <w:pStyle w:val="Heading7"/>
      </w:pPr>
      <w:r>
        <w:rPr>
          <w:cs/>
        </w:rPr>
        <w:t>ปร.ด. (คอมพิวเตอร์ศึกษา)</w:t>
      </w:r>
    </w:p>
    <w:p w14:paraId="5C50D464" w14:textId="27DED831" w:rsidR="00224D7E" w:rsidRDefault="00224D7E" w:rsidP="00D1461A">
      <w:pPr>
        <w:pStyle w:val="Heading7"/>
      </w:pPr>
      <w:r>
        <w:rPr>
          <w:cs/>
        </w:rPr>
        <w:t>วศ.ม.(วิศวกรรมคอมพิวเตอร์)</w:t>
      </w:r>
    </w:p>
    <w:p w14:paraId="748FFC54" w14:textId="2E26516D" w:rsidR="00D1461A" w:rsidRDefault="00D1461A" w:rsidP="00D1461A">
      <w:pPr>
        <w:pStyle w:val="Heading7"/>
      </w:pPr>
      <w:r>
        <w:rPr>
          <w:cs/>
        </w:rPr>
        <w:t>ค.อ.บ. (เทคโนโลยีคอมพิวเตอร์)</w:t>
      </w:r>
    </w:p>
    <w:p w14:paraId="23F0EE7A" w14:textId="19E8DCA1" w:rsidR="00224D7E" w:rsidRDefault="00D1461A" w:rsidP="00D1461A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38A0B002" w14:textId="696256CC" w:rsidR="00224D7E" w:rsidRDefault="00224D7E" w:rsidP="00D1461A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D1461A">
        <w:rPr>
          <w:rFonts w:hint="cs"/>
          <w:cs/>
        </w:rPr>
        <w:t xml:space="preserve"> </w:t>
      </w:r>
      <w:r w:rsidR="00D1461A">
        <w:rPr>
          <w:cs/>
        </w:rPr>
        <w:t>2561</w:t>
      </w:r>
    </w:p>
    <w:p w14:paraId="406C7899" w14:textId="3FEDD896" w:rsidR="00224D7E" w:rsidRDefault="00224D7E" w:rsidP="00D1461A">
      <w:pPr>
        <w:pStyle w:val="Heading7"/>
      </w:pPr>
      <w:r>
        <w:rPr>
          <w:cs/>
        </w:rPr>
        <w:t>มหาวิทยาลัยเกษตรศาสตร์</w:t>
      </w:r>
      <w:r w:rsidR="00D1461A">
        <w:rPr>
          <w:rFonts w:hint="cs"/>
          <w:cs/>
        </w:rPr>
        <w:t xml:space="preserve"> </w:t>
      </w:r>
      <w:r>
        <w:rPr>
          <w:cs/>
        </w:rPr>
        <w:t>2548</w:t>
      </w:r>
    </w:p>
    <w:p w14:paraId="75E00951" w14:textId="1605D53A" w:rsidR="0042296E" w:rsidRDefault="00224D7E" w:rsidP="002E67C3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D1461A">
        <w:rPr>
          <w:rFonts w:hint="cs"/>
          <w:cs/>
        </w:rPr>
        <w:t xml:space="preserve"> </w:t>
      </w:r>
      <w:r>
        <w:rPr>
          <w:cs/>
        </w:rPr>
        <w:t>2539</w:t>
      </w:r>
    </w:p>
    <w:p w14:paraId="6AB906EE" w14:textId="10303AC4" w:rsidR="006D18E6" w:rsidRDefault="002E67C3" w:rsidP="002E67C3">
      <w:pPr>
        <w:pStyle w:val="Heading5"/>
      </w:pPr>
      <w:r>
        <w:rPr>
          <w:rFonts w:hint="cs"/>
          <w:cs/>
        </w:rPr>
        <w:t>อาจารย์</w:t>
      </w:r>
      <w:r w:rsidR="006D18E6">
        <w:rPr>
          <w:cs/>
        </w:rPr>
        <w:t>วิทวัส ทิพย์สุวรรณ</w:t>
      </w:r>
    </w:p>
    <w:p w14:paraId="110F029A" w14:textId="3DE8322D" w:rsidR="006D18E6" w:rsidRDefault="002E67C3" w:rsidP="00C46040">
      <w:pPr>
        <w:pStyle w:val="Heading6"/>
      </w:pPr>
      <w:r w:rsidRPr="00F768E9">
        <w:rPr>
          <w:cs/>
        </w:rPr>
        <w:t xml:space="preserve">คุณวุฒิ </w:t>
      </w:r>
    </w:p>
    <w:p w14:paraId="0641D790" w14:textId="5570C04D" w:rsidR="006D18E6" w:rsidRDefault="006D18E6" w:rsidP="00C46040">
      <w:pPr>
        <w:pStyle w:val="Heading7"/>
      </w:pPr>
      <w:r>
        <w:rPr>
          <w:cs/>
        </w:rPr>
        <w:t>บธ.ด. (การพัฒนาธุรกิจอุตสาหกรรมและทรัพยากรมนุษย์)</w:t>
      </w:r>
    </w:p>
    <w:p w14:paraId="26F765F0" w14:textId="77777777" w:rsidR="006D18E6" w:rsidRDefault="006D18E6" w:rsidP="00C46040">
      <w:pPr>
        <w:pStyle w:val="Heading7"/>
      </w:pPr>
      <w:r>
        <w:rPr>
          <w:cs/>
        </w:rPr>
        <w:t>ค.อ.ม. (ไฟฟ้า)</w:t>
      </w:r>
    </w:p>
    <w:p w14:paraId="50439EE2" w14:textId="2E6C913B" w:rsidR="006D18E6" w:rsidRDefault="006D18E6" w:rsidP="00C46040">
      <w:pPr>
        <w:pStyle w:val="Heading7"/>
      </w:pPr>
      <w:r>
        <w:rPr>
          <w:cs/>
        </w:rPr>
        <w:t>ค.อ.บ. (เทคโนโลยีคอมพิวเตอร์)</w:t>
      </w:r>
    </w:p>
    <w:p w14:paraId="4D332223" w14:textId="7AD75AC9" w:rsidR="006D18E6" w:rsidRDefault="002E67C3" w:rsidP="00C46040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5B4825F9" w14:textId="6969B395" w:rsidR="006D18E6" w:rsidRDefault="006D18E6" w:rsidP="00C46040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2E67C3">
        <w:rPr>
          <w:rFonts w:hint="cs"/>
          <w:cs/>
        </w:rPr>
        <w:t xml:space="preserve"> </w:t>
      </w:r>
      <w:r w:rsidR="002E67C3">
        <w:rPr>
          <w:cs/>
        </w:rPr>
        <w:t>2561</w:t>
      </w:r>
    </w:p>
    <w:p w14:paraId="79EAD41D" w14:textId="44EDDCA2" w:rsidR="006D18E6" w:rsidRDefault="006D18E6" w:rsidP="00C46040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2E67C3">
        <w:rPr>
          <w:rFonts w:hint="cs"/>
          <w:cs/>
        </w:rPr>
        <w:t xml:space="preserve"> </w:t>
      </w:r>
      <w:r w:rsidR="002E67C3">
        <w:rPr>
          <w:cs/>
        </w:rPr>
        <w:t>2545</w:t>
      </w:r>
    </w:p>
    <w:p w14:paraId="44E6AD60" w14:textId="2D4D7862" w:rsidR="006D18E6" w:rsidRDefault="006D18E6" w:rsidP="00F6400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2E67C3">
        <w:rPr>
          <w:rFonts w:hint="cs"/>
          <w:cs/>
        </w:rPr>
        <w:t xml:space="preserve"> </w:t>
      </w:r>
      <w:r w:rsidR="002E67C3">
        <w:rPr>
          <w:cs/>
        </w:rPr>
        <w:t>2537</w:t>
      </w:r>
    </w:p>
    <w:p w14:paraId="60961EA1" w14:textId="2EA6B7C1" w:rsidR="006D18E6" w:rsidRDefault="00C46040" w:rsidP="00C46040">
      <w:pPr>
        <w:pStyle w:val="Heading4"/>
      </w:pPr>
      <w:r w:rsidRPr="00C46040">
        <w:rPr>
          <w:cs/>
        </w:rPr>
        <w:t>อาจารย์ผู้สอน</w:t>
      </w:r>
    </w:p>
    <w:p w14:paraId="0DF865C1" w14:textId="061ED56E" w:rsidR="00624BE8" w:rsidRDefault="00624BE8" w:rsidP="00624BE8">
      <w:pPr>
        <w:pStyle w:val="Heading5"/>
      </w:pPr>
      <w:r>
        <w:rPr>
          <w:cs/>
        </w:rPr>
        <w:t>ผู้ช่วยศาสตราจารย์จรัญ แสนราช</w:t>
      </w:r>
    </w:p>
    <w:p w14:paraId="5B3850C0" w14:textId="3DB4BD29" w:rsidR="00624BE8" w:rsidRDefault="004260B3" w:rsidP="00F64008">
      <w:pPr>
        <w:pStyle w:val="Heading6"/>
      </w:pPr>
      <w:r w:rsidRPr="00F768E9">
        <w:rPr>
          <w:cs/>
        </w:rPr>
        <w:t xml:space="preserve">คุณวุฒิ </w:t>
      </w:r>
    </w:p>
    <w:p w14:paraId="0DC35040" w14:textId="06E379A0" w:rsidR="00624BE8" w:rsidRDefault="00624BE8" w:rsidP="00F64008">
      <w:pPr>
        <w:pStyle w:val="Heading7"/>
      </w:pPr>
      <w:r>
        <w:t>Ph.D. (</w:t>
      </w:r>
      <w:proofErr w:type="gramStart"/>
      <w:r>
        <w:t>Computer</w:t>
      </w:r>
      <w:r>
        <w:rPr>
          <w:rFonts w:hint="cs"/>
          <w:cs/>
        </w:rPr>
        <w:t xml:space="preserve">  </w:t>
      </w:r>
      <w:r>
        <w:t>Education</w:t>
      </w:r>
      <w:proofErr w:type="gramEnd"/>
      <w:r>
        <w:t>)</w:t>
      </w:r>
    </w:p>
    <w:p w14:paraId="51E6D845" w14:textId="65D476EE" w:rsidR="00C94663" w:rsidRDefault="00C94663" w:rsidP="00F64008">
      <w:pPr>
        <w:pStyle w:val="Heading7"/>
      </w:pPr>
      <w:proofErr w:type="spellStart"/>
      <w:r>
        <w:t>Mastere</w:t>
      </w:r>
      <w:proofErr w:type="spellEnd"/>
      <w:r>
        <w:t xml:space="preserve"> </w:t>
      </w:r>
      <w:proofErr w:type="spellStart"/>
      <w:r>
        <w:t>Specialise</w:t>
      </w:r>
      <w:proofErr w:type="spellEnd"/>
      <w:r>
        <w:rPr>
          <w:rFonts w:hint="cs"/>
          <w:cs/>
        </w:rPr>
        <w:t xml:space="preserve"> </w:t>
      </w:r>
      <w:r>
        <w:rPr>
          <w:cs/>
        </w:rPr>
        <w:t>(</w:t>
      </w:r>
      <w:r>
        <w:t>TAS Option</w:t>
      </w:r>
      <w:r>
        <w:rPr>
          <w:rFonts w:hint="cs"/>
          <w:cs/>
        </w:rPr>
        <w:t xml:space="preserve"> </w:t>
      </w:r>
      <w:proofErr w:type="spellStart"/>
      <w:r>
        <w:t>Avionique</w:t>
      </w:r>
      <w:proofErr w:type="spellEnd"/>
      <w:r>
        <w:t>)</w:t>
      </w:r>
    </w:p>
    <w:p w14:paraId="18EA5063" w14:textId="367A8277" w:rsidR="00624BE8" w:rsidRDefault="00E972E9" w:rsidP="00F64008">
      <w:pPr>
        <w:pStyle w:val="Heading7"/>
      </w:pPr>
      <w:r>
        <w:rPr>
          <w:cs/>
        </w:rPr>
        <w:t>ค.อ.ม. (ไฟฟ้า)</w:t>
      </w:r>
    </w:p>
    <w:p w14:paraId="3759803B" w14:textId="355F38C6" w:rsidR="00E972E9" w:rsidRDefault="00E972E9" w:rsidP="00F64008">
      <w:pPr>
        <w:pStyle w:val="Heading7"/>
      </w:pPr>
      <w:r>
        <w:rPr>
          <w:cs/>
        </w:rPr>
        <w:t>ค.อ.บ. (วิศวกรรมไฟฟ้า)</w:t>
      </w:r>
    </w:p>
    <w:p w14:paraId="41DDC99F" w14:textId="5F2BD4D5" w:rsidR="00E972E9" w:rsidRDefault="00A96528" w:rsidP="00A9652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53F81BA8" w14:textId="012164E7" w:rsidR="00E972E9" w:rsidRDefault="00624BE8" w:rsidP="00A96528">
      <w:pPr>
        <w:pStyle w:val="Heading7"/>
      </w:pPr>
      <w:r>
        <w:t xml:space="preserve">INPL, France. </w:t>
      </w:r>
      <w:r>
        <w:rPr>
          <w:cs/>
        </w:rPr>
        <w:t xml:space="preserve">2544 </w:t>
      </w:r>
    </w:p>
    <w:p w14:paraId="6F378207" w14:textId="6C9618C5" w:rsidR="00624BE8" w:rsidRDefault="00624BE8" w:rsidP="00A96528">
      <w:pPr>
        <w:pStyle w:val="Heading7"/>
      </w:pPr>
      <w:r>
        <w:t xml:space="preserve">ENSAE, France. </w:t>
      </w:r>
      <w:r>
        <w:rPr>
          <w:cs/>
        </w:rPr>
        <w:t>2536</w:t>
      </w:r>
    </w:p>
    <w:p w14:paraId="5AC2C5CE" w14:textId="141AB055" w:rsidR="00624BE8" w:rsidRDefault="00624BE8" w:rsidP="00A9652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4260B3">
        <w:rPr>
          <w:rFonts w:hint="cs"/>
          <w:cs/>
        </w:rPr>
        <w:t xml:space="preserve"> </w:t>
      </w:r>
      <w:r>
        <w:rPr>
          <w:cs/>
        </w:rPr>
        <w:t>2535</w:t>
      </w:r>
    </w:p>
    <w:p w14:paraId="612B18ED" w14:textId="50B35CE7" w:rsidR="00624BE8" w:rsidRDefault="00624BE8" w:rsidP="00A96528">
      <w:pPr>
        <w:pStyle w:val="Heading7"/>
      </w:pPr>
      <w:r>
        <w:rPr>
          <w:cs/>
        </w:rPr>
        <w:t>สถาบันเทคโนโลยีพระจอมเกล้าพระนครเหนือ2529</w:t>
      </w:r>
    </w:p>
    <w:p w14:paraId="6497AC12" w14:textId="77777777" w:rsidR="00A96528" w:rsidRPr="00A96528" w:rsidRDefault="00A96528" w:rsidP="00A96528"/>
    <w:p w14:paraId="4D682141" w14:textId="77777777" w:rsidR="00624BE8" w:rsidRDefault="00624BE8" w:rsidP="00624BE8"/>
    <w:p w14:paraId="2ED08D56" w14:textId="444C1169" w:rsidR="00624BE8" w:rsidRDefault="00A96528" w:rsidP="00634938">
      <w:pPr>
        <w:pStyle w:val="Heading5"/>
      </w:pPr>
      <w:r>
        <w:rPr>
          <w:cs/>
        </w:rPr>
        <w:lastRenderedPageBreak/>
        <w:t>ผู้ช่วยศาสตราจารย์</w:t>
      </w:r>
      <w:r w:rsidR="00624BE8">
        <w:rPr>
          <w:cs/>
        </w:rPr>
        <w:t>จิรพันธุ์ ศรีสมพันธุ์</w:t>
      </w:r>
    </w:p>
    <w:p w14:paraId="2F9D7457" w14:textId="138ADA2C" w:rsidR="00624BE8" w:rsidRDefault="00A96528" w:rsidP="00A96528">
      <w:pPr>
        <w:pStyle w:val="Heading6"/>
      </w:pPr>
      <w:r w:rsidRPr="00F768E9">
        <w:rPr>
          <w:cs/>
        </w:rPr>
        <w:t xml:space="preserve">คุณวุฒิ </w:t>
      </w:r>
    </w:p>
    <w:p w14:paraId="77284158" w14:textId="28E7DA60" w:rsidR="00624BE8" w:rsidRDefault="00624BE8" w:rsidP="00A96528">
      <w:pPr>
        <w:pStyle w:val="Heading7"/>
      </w:pPr>
      <w:r>
        <w:rPr>
          <w:cs/>
        </w:rPr>
        <w:t>ปร.ด.(คอมพิวเตอร์ศึกษา)</w:t>
      </w:r>
    </w:p>
    <w:p w14:paraId="147B6A8D" w14:textId="64960354" w:rsidR="00A96528" w:rsidRDefault="00A96528" w:rsidP="00A96528">
      <w:pPr>
        <w:pStyle w:val="Heading7"/>
      </w:pPr>
      <w:r>
        <w:rPr>
          <w:cs/>
        </w:rPr>
        <w:t>วท.ม.(เทคโนโลยีสารสนเทศ)</w:t>
      </w:r>
    </w:p>
    <w:p w14:paraId="66D8F087" w14:textId="7D1A6876" w:rsidR="00A96528" w:rsidRDefault="00A96528" w:rsidP="00A96528">
      <w:pPr>
        <w:pStyle w:val="Heading7"/>
      </w:pPr>
      <w:r>
        <w:rPr>
          <w:cs/>
        </w:rPr>
        <w:t>ค.อ.บ.(เทคโนโลยีคอมพิวเตอร์)</w:t>
      </w:r>
    </w:p>
    <w:p w14:paraId="5E5FC048" w14:textId="2C799CA8" w:rsidR="00624BE8" w:rsidRDefault="00A96528" w:rsidP="00A96528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22D3205C" w14:textId="22385DE8" w:rsidR="00A96528" w:rsidRDefault="00624BE8" w:rsidP="00A96528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A96528">
        <w:rPr>
          <w:rFonts w:hint="cs"/>
          <w:cs/>
        </w:rPr>
        <w:t xml:space="preserve"> </w:t>
      </w:r>
      <w:r>
        <w:rPr>
          <w:cs/>
        </w:rPr>
        <w:t xml:space="preserve">2550 </w:t>
      </w:r>
    </w:p>
    <w:p w14:paraId="3DAF8793" w14:textId="19045A17" w:rsidR="00624BE8" w:rsidRDefault="00624BE8" w:rsidP="00A96528">
      <w:pPr>
        <w:pStyle w:val="Heading7"/>
      </w:pPr>
      <w:r>
        <w:rPr>
          <w:cs/>
        </w:rPr>
        <w:t>มหาวิทยาลัยเกษตรศาสตร์ 2543</w:t>
      </w:r>
    </w:p>
    <w:p w14:paraId="51DBF88A" w14:textId="0A293A23" w:rsidR="00624BE8" w:rsidRDefault="00624BE8" w:rsidP="00A96528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A96528">
        <w:rPr>
          <w:rFonts w:hint="cs"/>
          <w:cs/>
        </w:rPr>
        <w:t xml:space="preserve"> </w:t>
      </w:r>
      <w:r>
        <w:rPr>
          <w:cs/>
        </w:rPr>
        <w:t>2537</w:t>
      </w:r>
    </w:p>
    <w:p w14:paraId="67797741" w14:textId="7CB69A59" w:rsidR="00634938" w:rsidRDefault="00470942" w:rsidP="000C637D">
      <w:pPr>
        <w:pStyle w:val="Heading5"/>
      </w:pPr>
      <w:r>
        <w:rPr>
          <w:cs/>
        </w:rPr>
        <w:t>อาจารย์</w:t>
      </w:r>
      <w:r w:rsidR="00634938">
        <w:rPr>
          <w:cs/>
        </w:rPr>
        <w:t>สมคิด แซ่หลี</w:t>
      </w:r>
    </w:p>
    <w:p w14:paraId="045A96C3" w14:textId="4F2C38A9" w:rsidR="00634938" w:rsidRDefault="000C637D" w:rsidP="000C637D">
      <w:pPr>
        <w:pStyle w:val="Heading6"/>
      </w:pPr>
      <w:r w:rsidRPr="00F768E9">
        <w:rPr>
          <w:cs/>
        </w:rPr>
        <w:t xml:space="preserve">คุณวุฒิ </w:t>
      </w:r>
    </w:p>
    <w:p w14:paraId="659E9519" w14:textId="22DE5034" w:rsidR="00634938" w:rsidRDefault="00634938" w:rsidP="000C637D">
      <w:pPr>
        <w:pStyle w:val="Heading7"/>
      </w:pPr>
      <w:r>
        <w:rPr>
          <w:cs/>
        </w:rPr>
        <w:t>ปร.ด.(คอมพิวเตอร์ศึกษา)</w:t>
      </w:r>
    </w:p>
    <w:p w14:paraId="17339268" w14:textId="102757D6" w:rsidR="00470942" w:rsidRDefault="00470942" w:rsidP="000C637D">
      <w:pPr>
        <w:pStyle w:val="Heading7"/>
      </w:pPr>
      <w:r>
        <w:rPr>
          <w:cs/>
        </w:rPr>
        <w:t>วท.ม.(เทคโนโลยีสารสนเทศ)</w:t>
      </w:r>
    </w:p>
    <w:p w14:paraId="0AB18A56" w14:textId="4780D697" w:rsidR="00470942" w:rsidRDefault="00470942" w:rsidP="000C637D">
      <w:pPr>
        <w:pStyle w:val="Heading7"/>
      </w:pPr>
      <w:r>
        <w:rPr>
          <w:cs/>
        </w:rPr>
        <w:t>ค.อ.บ. (เทคโนโลยีคอมพิวเตอร์)</w:t>
      </w:r>
    </w:p>
    <w:p w14:paraId="0FCADCD7" w14:textId="30E5863C" w:rsidR="00634938" w:rsidRDefault="000C637D" w:rsidP="000C637D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79EEF644" w14:textId="7576C341" w:rsidR="00634938" w:rsidRDefault="00634938" w:rsidP="000C637D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0C637D">
        <w:rPr>
          <w:rFonts w:hint="cs"/>
          <w:cs/>
        </w:rPr>
        <w:t xml:space="preserve"> </w:t>
      </w:r>
      <w:r>
        <w:rPr>
          <w:cs/>
        </w:rPr>
        <w:t xml:space="preserve">2550 </w:t>
      </w:r>
    </w:p>
    <w:p w14:paraId="71A3244B" w14:textId="4AADD776" w:rsidR="00634938" w:rsidRDefault="00634938" w:rsidP="000C637D">
      <w:pPr>
        <w:pStyle w:val="Heading7"/>
      </w:pPr>
      <w:r>
        <w:rPr>
          <w:cs/>
        </w:rPr>
        <w:t>มหาวิทยาลัยเกษตรศาสตร์ 2543</w:t>
      </w:r>
    </w:p>
    <w:p w14:paraId="334C3221" w14:textId="7D9C03D5" w:rsidR="00634938" w:rsidRDefault="00634938" w:rsidP="00451B8C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0C637D">
        <w:rPr>
          <w:rFonts w:hint="cs"/>
          <w:cs/>
        </w:rPr>
        <w:t xml:space="preserve"> </w:t>
      </w:r>
      <w:r>
        <w:rPr>
          <w:cs/>
        </w:rPr>
        <w:t>2537</w:t>
      </w:r>
    </w:p>
    <w:p w14:paraId="0D2BE5CC" w14:textId="30C74299" w:rsidR="00634938" w:rsidRDefault="00F7507A" w:rsidP="00451B8C">
      <w:pPr>
        <w:pStyle w:val="Heading5"/>
      </w:pPr>
      <w:r>
        <w:rPr>
          <w:cs/>
        </w:rPr>
        <w:t>ผู้ช่วยศาสตราจารย์</w:t>
      </w:r>
      <w:r w:rsidR="00634938">
        <w:rPr>
          <w:cs/>
        </w:rPr>
        <w:t>ดวงกมล โพธิ์นาค</w:t>
      </w:r>
    </w:p>
    <w:p w14:paraId="00258FBB" w14:textId="3AC91F77" w:rsidR="00634938" w:rsidRDefault="00945C35" w:rsidP="00945C35">
      <w:pPr>
        <w:pStyle w:val="Heading6"/>
      </w:pPr>
      <w:r w:rsidRPr="00F768E9">
        <w:rPr>
          <w:cs/>
        </w:rPr>
        <w:t xml:space="preserve">คุณวุฒิ </w:t>
      </w:r>
    </w:p>
    <w:p w14:paraId="0B2C43D1" w14:textId="55446199" w:rsidR="00634938" w:rsidRDefault="00634938" w:rsidP="00945C35">
      <w:pPr>
        <w:pStyle w:val="Heading7"/>
      </w:pPr>
      <w:r>
        <w:rPr>
          <w:cs/>
        </w:rPr>
        <w:t>ค.อ.ด. (วิจัยและพัฒนาหลักสูตร)</w:t>
      </w:r>
    </w:p>
    <w:p w14:paraId="6FF59248" w14:textId="57C78149" w:rsidR="00F7507A" w:rsidRDefault="00F7507A" w:rsidP="00945C35">
      <w:pPr>
        <w:pStyle w:val="Heading7"/>
      </w:pPr>
      <w:r>
        <w:rPr>
          <w:cs/>
        </w:rPr>
        <w:t>กศ.ม. (การวิจัยและสถิติทางการศึกษา)</w:t>
      </w:r>
    </w:p>
    <w:p w14:paraId="64B49F70" w14:textId="09F131D8" w:rsidR="00100583" w:rsidRDefault="00F7507A" w:rsidP="00945C35">
      <w:pPr>
        <w:pStyle w:val="Heading7"/>
      </w:pPr>
      <w:r>
        <w:rPr>
          <w:cs/>
        </w:rPr>
        <w:t xml:space="preserve">วท.บ. (สถิติ) </w:t>
      </w:r>
    </w:p>
    <w:p w14:paraId="3C325AAE" w14:textId="58562EB3" w:rsidR="00634938" w:rsidRDefault="00945C35" w:rsidP="00945C35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531CA142" w14:textId="09D4A64A" w:rsidR="00634938" w:rsidRDefault="00634938" w:rsidP="00945C35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66334E">
        <w:rPr>
          <w:rFonts w:hint="cs"/>
          <w:cs/>
        </w:rPr>
        <w:t xml:space="preserve"> 2554</w:t>
      </w:r>
    </w:p>
    <w:p w14:paraId="6C472089" w14:textId="604EE491" w:rsidR="00634938" w:rsidRDefault="00100583" w:rsidP="00945C35">
      <w:pPr>
        <w:pStyle w:val="Heading7"/>
      </w:pPr>
      <w:r>
        <w:rPr>
          <w:cs/>
        </w:rPr>
        <w:t>มหาวิทยาลัยศรีนครินทรวิโรจน์ประสานมิตร</w:t>
      </w:r>
      <w:r w:rsidR="0066334E">
        <w:rPr>
          <w:rFonts w:hint="cs"/>
          <w:cs/>
        </w:rPr>
        <w:t xml:space="preserve"> 2543</w:t>
      </w:r>
    </w:p>
    <w:p w14:paraId="5233A335" w14:textId="5196F6FD" w:rsidR="00634938" w:rsidRDefault="00634938" w:rsidP="00945C35">
      <w:pPr>
        <w:pStyle w:val="Heading7"/>
      </w:pPr>
      <w:r>
        <w:rPr>
          <w:cs/>
        </w:rPr>
        <w:t>มหาวิทยาลัยศรีนครินทรวิโรจน์ประสานมิตร</w:t>
      </w:r>
      <w:r w:rsidR="0066334E">
        <w:rPr>
          <w:rFonts w:hint="cs"/>
          <w:cs/>
        </w:rPr>
        <w:t xml:space="preserve"> 25</w:t>
      </w:r>
      <w:r w:rsidR="00945C35">
        <w:rPr>
          <w:rFonts w:hint="cs"/>
          <w:cs/>
        </w:rPr>
        <w:t>34</w:t>
      </w:r>
    </w:p>
    <w:p w14:paraId="2CB68E2E" w14:textId="77777777" w:rsidR="00945C35" w:rsidRDefault="00945C35" w:rsidP="00945C35"/>
    <w:p w14:paraId="31910F35" w14:textId="77777777" w:rsidR="00945C35" w:rsidRDefault="00945C35" w:rsidP="00945C35"/>
    <w:p w14:paraId="3CCBE3FA" w14:textId="77777777" w:rsidR="00945C35" w:rsidRDefault="00945C35" w:rsidP="00945C35"/>
    <w:p w14:paraId="121C458A" w14:textId="77777777" w:rsidR="00945C35" w:rsidRDefault="00945C35" w:rsidP="00945C35"/>
    <w:p w14:paraId="4F148611" w14:textId="77777777" w:rsidR="00945C35" w:rsidRPr="00945C35" w:rsidRDefault="00945C35" w:rsidP="00945C35"/>
    <w:p w14:paraId="3E069A06" w14:textId="0B0CA137" w:rsidR="00451B8C" w:rsidRDefault="00451B8C" w:rsidP="006D1923">
      <w:pPr>
        <w:pStyle w:val="Heading5"/>
      </w:pPr>
      <w:r>
        <w:rPr>
          <w:cs/>
        </w:rPr>
        <w:lastRenderedPageBreak/>
        <w:t>ผู้ช่วยศาสตราจารย์สรเดช ครุฑจ้อน</w:t>
      </w:r>
    </w:p>
    <w:p w14:paraId="73BAAC7C" w14:textId="5718373C" w:rsidR="00451B8C" w:rsidRDefault="00684399" w:rsidP="00684399">
      <w:pPr>
        <w:pStyle w:val="Heading6"/>
      </w:pPr>
      <w:r w:rsidRPr="00F768E9">
        <w:rPr>
          <w:cs/>
        </w:rPr>
        <w:t xml:space="preserve">คุณวุฒิ </w:t>
      </w:r>
    </w:p>
    <w:p w14:paraId="2582F54C" w14:textId="0EA13C00" w:rsidR="00451B8C" w:rsidRDefault="00451B8C" w:rsidP="00684399">
      <w:pPr>
        <w:pStyle w:val="Heading7"/>
      </w:pPr>
      <w:r>
        <w:t>Ph.D. (Electrical</w:t>
      </w:r>
      <w:r w:rsidR="004C78BC">
        <w:rPr>
          <w:rFonts w:hint="cs"/>
          <w:cs/>
        </w:rPr>
        <w:t xml:space="preserve"> </w:t>
      </w:r>
      <w:r>
        <w:t>Engineering)</w:t>
      </w:r>
    </w:p>
    <w:p w14:paraId="4FADF2D2" w14:textId="77777777" w:rsidR="0005563D" w:rsidRDefault="0005563D" w:rsidP="00684399">
      <w:pPr>
        <w:pStyle w:val="Heading7"/>
      </w:pPr>
      <w:r>
        <w:t>M.S. (Computer</w:t>
      </w:r>
      <w:r>
        <w:rPr>
          <w:rFonts w:hint="cs"/>
          <w:cs/>
        </w:rPr>
        <w:t xml:space="preserve"> </w:t>
      </w:r>
      <w:r>
        <w:t>Science)</w:t>
      </w:r>
    </w:p>
    <w:p w14:paraId="7CCB1CAA" w14:textId="24A91189" w:rsidR="0005563D" w:rsidRDefault="0005563D" w:rsidP="00684399">
      <w:pPr>
        <w:pStyle w:val="Heading7"/>
      </w:pPr>
      <w:r>
        <w:t>MS. (Electrical</w:t>
      </w:r>
      <w:r>
        <w:rPr>
          <w:rFonts w:hint="cs"/>
          <w:cs/>
        </w:rPr>
        <w:t xml:space="preserve"> </w:t>
      </w:r>
      <w:r>
        <w:t>Engineering)</w:t>
      </w:r>
    </w:p>
    <w:p w14:paraId="02255C4A" w14:textId="482A4EBD" w:rsidR="0005563D" w:rsidRDefault="0005563D" w:rsidP="00684399">
      <w:pPr>
        <w:pStyle w:val="Heading7"/>
      </w:pPr>
      <w:r>
        <w:rPr>
          <w:cs/>
        </w:rPr>
        <w:t>ค.อ.บ. (เทคโนโลยีคอมพิวเตอร์)</w:t>
      </w:r>
    </w:p>
    <w:p w14:paraId="630A9873" w14:textId="0210FA84" w:rsidR="0005563D" w:rsidRDefault="00684399" w:rsidP="00684399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01AD7C0B" w14:textId="476A742C" w:rsidR="00451B8C" w:rsidRDefault="00451B8C" w:rsidP="00684399">
      <w:pPr>
        <w:pStyle w:val="Heading7"/>
      </w:pPr>
      <w:r>
        <w:t>Vanderbilt University,</w:t>
      </w:r>
      <w:r w:rsidR="004C78BC">
        <w:rPr>
          <w:rFonts w:hint="cs"/>
          <w:cs/>
        </w:rPr>
        <w:t xml:space="preserve"> </w:t>
      </w:r>
      <w:r>
        <w:t>USA</w:t>
      </w:r>
      <w:r w:rsidR="0005563D">
        <w:rPr>
          <w:rFonts w:hint="cs"/>
          <w:cs/>
        </w:rPr>
        <w:t xml:space="preserve"> </w:t>
      </w:r>
      <w:r>
        <w:rPr>
          <w:cs/>
        </w:rPr>
        <w:t xml:space="preserve">2550 </w:t>
      </w:r>
    </w:p>
    <w:p w14:paraId="4EAA9145" w14:textId="13F1A35F" w:rsidR="00451B8C" w:rsidRDefault="00451B8C" w:rsidP="00684399">
      <w:pPr>
        <w:pStyle w:val="Heading7"/>
      </w:pPr>
      <w:r>
        <w:t>Vanderbilt University,</w:t>
      </w:r>
      <w:r w:rsidR="0005563D">
        <w:rPr>
          <w:rFonts w:hint="cs"/>
          <w:cs/>
        </w:rPr>
        <w:t xml:space="preserve"> </w:t>
      </w:r>
      <w:r>
        <w:t>USA</w:t>
      </w:r>
      <w:r w:rsidR="0005563D">
        <w:rPr>
          <w:rFonts w:hint="cs"/>
          <w:cs/>
        </w:rPr>
        <w:t xml:space="preserve"> </w:t>
      </w:r>
      <w:r>
        <w:rPr>
          <w:cs/>
        </w:rPr>
        <w:t>2544</w:t>
      </w:r>
    </w:p>
    <w:p w14:paraId="53448C97" w14:textId="4736DF30" w:rsidR="00451B8C" w:rsidRDefault="00451B8C" w:rsidP="00684399">
      <w:pPr>
        <w:pStyle w:val="Heading7"/>
      </w:pPr>
      <w:r>
        <w:t>Vanderbilt University,</w:t>
      </w:r>
      <w:r w:rsidR="00684399">
        <w:rPr>
          <w:rFonts w:hint="cs"/>
          <w:cs/>
        </w:rPr>
        <w:t xml:space="preserve"> </w:t>
      </w:r>
      <w:r>
        <w:t>USA</w:t>
      </w:r>
      <w:r w:rsidR="00684399">
        <w:rPr>
          <w:rFonts w:hint="cs"/>
          <w:cs/>
        </w:rPr>
        <w:t xml:space="preserve"> </w:t>
      </w:r>
      <w:r>
        <w:rPr>
          <w:cs/>
        </w:rPr>
        <w:t>2543</w:t>
      </w:r>
    </w:p>
    <w:p w14:paraId="437F658C" w14:textId="0172CCB4" w:rsidR="00451B8C" w:rsidRDefault="00451B8C" w:rsidP="00684399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684399">
        <w:rPr>
          <w:rFonts w:hint="cs"/>
          <w:cs/>
        </w:rPr>
        <w:t xml:space="preserve"> </w:t>
      </w:r>
      <w:r>
        <w:rPr>
          <w:cs/>
        </w:rPr>
        <w:t>2539</w:t>
      </w:r>
    </w:p>
    <w:p w14:paraId="5385FA33" w14:textId="5C48A727" w:rsidR="00451B8C" w:rsidRDefault="00684399" w:rsidP="006D1923">
      <w:pPr>
        <w:pStyle w:val="Heading5"/>
      </w:pPr>
      <w:r>
        <w:rPr>
          <w:cs/>
        </w:rPr>
        <w:t>ผู้ช่วยศาสตราจารย์</w:t>
      </w:r>
      <w:r w:rsidR="00451B8C">
        <w:rPr>
          <w:cs/>
        </w:rPr>
        <w:t>สุธิดา ชัยชมชื่น</w:t>
      </w:r>
    </w:p>
    <w:p w14:paraId="5A8F9DD8" w14:textId="5F7A9A68" w:rsidR="006D1923" w:rsidRPr="006D1923" w:rsidRDefault="006D1923" w:rsidP="006D1923">
      <w:pPr>
        <w:pStyle w:val="Heading6"/>
      </w:pPr>
      <w:r w:rsidRPr="00F768E9">
        <w:rPr>
          <w:cs/>
        </w:rPr>
        <w:t xml:space="preserve">คุณวุฒิ </w:t>
      </w:r>
    </w:p>
    <w:p w14:paraId="01FB0131" w14:textId="3C8FD176" w:rsidR="00451B8C" w:rsidRDefault="00451B8C" w:rsidP="006D1923">
      <w:pPr>
        <w:pStyle w:val="Heading7"/>
      </w:pPr>
      <w:r>
        <w:rPr>
          <w:cs/>
        </w:rPr>
        <w:t>ปร.ด. (คอมพิวเตอร์ศึกษา)</w:t>
      </w:r>
    </w:p>
    <w:p w14:paraId="5EA36990" w14:textId="284FEFE7" w:rsidR="00684399" w:rsidRDefault="00684399" w:rsidP="006D1923">
      <w:pPr>
        <w:pStyle w:val="Heading7"/>
      </w:pPr>
      <w:r>
        <w:rPr>
          <w:cs/>
        </w:rPr>
        <w:t>วท.ม. (เทคโนโลยีสารสนเทศ) (หลักสูตรนานาชาติ)</w:t>
      </w:r>
    </w:p>
    <w:p w14:paraId="11B4FFBF" w14:textId="16AAEFB2" w:rsidR="006D1923" w:rsidRDefault="006D1923" w:rsidP="006D1923">
      <w:pPr>
        <w:pStyle w:val="Heading7"/>
      </w:pPr>
      <w:r>
        <w:rPr>
          <w:cs/>
        </w:rPr>
        <w:t>ค.อ.บ. (เทคโนโลยีคอมพิวเตอร์)</w:t>
      </w:r>
    </w:p>
    <w:p w14:paraId="15696F8C" w14:textId="1C8323D4" w:rsidR="00451B8C" w:rsidRDefault="006D1923" w:rsidP="006D1923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630B2AE8" w14:textId="494B6627" w:rsidR="00451B8C" w:rsidRDefault="00451B8C" w:rsidP="006D1923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6D1923">
        <w:rPr>
          <w:rFonts w:hint="cs"/>
          <w:cs/>
        </w:rPr>
        <w:t xml:space="preserve"> </w:t>
      </w:r>
      <w:r>
        <w:rPr>
          <w:cs/>
        </w:rPr>
        <w:t xml:space="preserve">2553 </w:t>
      </w:r>
    </w:p>
    <w:p w14:paraId="1ED41798" w14:textId="7968C0B8" w:rsidR="00451B8C" w:rsidRDefault="00451B8C" w:rsidP="006D1923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6D1923">
        <w:rPr>
          <w:rFonts w:hint="cs"/>
          <w:cs/>
        </w:rPr>
        <w:t xml:space="preserve"> </w:t>
      </w:r>
      <w:r>
        <w:rPr>
          <w:cs/>
        </w:rPr>
        <w:t>2546</w:t>
      </w:r>
    </w:p>
    <w:p w14:paraId="252D220C" w14:textId="451BC86C" w:rsidR="006D1923" w:rsidRDefault="00451B8C" w:rsidP="00626BE6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6D1923">
        <w:rPr>
          <w:rFonts w:hint="cs"/>
          <w:cs/>
        </w:rPr>
        <w:t xml:space="preserve"> </w:t>
      </w:r>
      <w:r>
        <w:rPr>
          <w:cs/>
        </w:rPr>
        <w:t>2539</w:t>
      </w:r>
    </w:p>
    <w:p w14:paraId="4952A0C9" w14:textId="314B2769" w:rsidR="00512B24" w:rsidRDefault="00626BE6" w:rsidP="00626BE6">
      <w:pPr>
        <w:pStyle w:val="Heading5"/>
      </w:pPr>
      <w:r>
        <w:rPr>
          <w:cs/>
        </w:rPr>
        <w:t>อาจารย์</w:t>
      </w:r>
      <w:r w:rsidR="00512B24">
        <w:rPr>
          <w:cs/>
        </w:rPr>
        <w:t>ธันว์รัชต์ สินธนะกุล</w:t>
      </w:r>
    </w:p>
    <w:p w14:paraId="4D52E937" w14:textId="45B09B56" w:rsidR="00512B24" w:rsidRDefault="00626BE6" w:rsidP="00626BE6">
      <w:pPr>
        <w:pStyle w:val="Heading6"/>
      </w:pPr>
      <w:r w:rsidRPr="00F768E9">
        <w:rPr>
          <w:cs/>
        </w:rPr>
        <w:t xml:space="preserve">คุณวุฒิ </w:t>
      </w:r>
    </w:p>
    <w:p w14:paraId="562FAF08" w14:textId="2BA9351C" w:rsidR="00512B24" w:rsidRDefault="00512B24" w:rsidP="00626BE6">
      <w:pPr>
        <w:pStyle w:val="Heading7"/>
      </w:pPr>
      <w:r>
        <w:rPr>
          <w:cs/>
        </w:rPr>
        <w:t>ปร.ด.(คอมพิวเตอร์ศึกษา)</w:t>
      </w:r>
    </w:p>
    <w:p w14:paraId="4A3FD1A5" w14:textId="70ECA8BF" w:rsidR="00626BE6" w:rsidRDefault="00626BE6" w:rsidP="00626BE6">
      <w:pPr>
        <w:pStyle w:val="Heading7"/>
      </w:pPr>
      <w:r>
        <w:rPr>
          <w:cs/>
        </w:rPr>
        <w:t>วท.ม. (เทคโนโลยีสารสนเทศ) (หลักสูตรนานาชาติ)</w:t>
      </w:r>
    </w:p>
    <w:p w14:paraId="7E5AB1CD" w14:textId="42F6D6BF" w:rsidR="00512B24" w:rsidRDefault="00626BE6" w:rsidP="00626BE6">
      <w:pPr>
        <w:pStyle w:val="Heading7"/>
      </w:pPr>
      <w:r>
        <w:rPr>
          <w:cs/>
        </w:rPr>
        <w:t>วศ.บ. (อิเล็กทรอนิกส์)</w:t>
      </w:r>
    </w:p>
    <w:p w14:paraId="18255D8F" w14:textId="3CAD180D" w:rsidR="00626BE6" w:rsidRDefault="00626BE6" w:rsidP="002F2275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2F35329B" w14:textId="4B6CFD91" w:rsidR="00512B24" w:rsidRDefault="00512B24" w:rsidP="00626BE6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626BE6">
        <w:rPr>
          <w:rFonts w:hint="cs"/>
          <w:cs/>
        </w:rPr>
        <w:t xml:space="preserve"> </w:t>
      </w:r>
      <w:r>
        <w:rPr>
          <w:cs/>
        </w:rPr>
        <w:t xml:space="preserve">2557 </w:t>
      </w:r>
    </w:p>
    <w:p w14:paraId="40F764D0" w14:textId="37751B6E" w:rsidR="00512B24" w:rsidRDefault="00512B24" w:rsidP="00626BE6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626BE6">
        <w:rPr>
          <w:rFonts w:hint="cs"/>
          <w:cs/>
        </w:rPr>
        <w:t xml:space="preserve"> </w:t>
      </w:r>
      <w:r>
        <w:rPr>
          <w:cs/>
        </w:rPr>
        <w:t>2546</w:t>
      </w:r>
    </w:p>
    <w:p w14:paraId="79EE14B8" w14:textId="6968761D" w:rsidR="006D1923" w:rsidRDefault="00512B24" w:rsidP="00626BE6">
      <w:pPr>
        <w:pStyle w:val="Heading7"/>
      </w:pPr>
      <w:r>
        <w:rPr>
          <w:cs/>
        </w:rPr>
        <w:t>สถาบันเทคโนโลยีพระจอมเกล้าเจ้าคุณทหารลาดกระบัง</w:t>
      </w:r>
      <w:r w:rsidR="00626BE6">
        <w:rPr>
          <w:rFonts w:hint="cs"/>
          <w:cs/>
        </w:rPr>
        <w:t xml:space="preserve"> </w:t>
      </w:r>
      <w:r>
        <w:rPr>
          <w:cs/>
        </w:rPr>
        <w:t>2535</w:t>
      </w:r>
    </w:p>
    <w:p w14:paraId="7A5303FF" w14:textId="77777777" w:rsidR="002F2275" w:rsidRPr="002F2275" w:rsidRDefault="002F2275" w:rsidP="002F2275"/>
    <w:p w14:paraId="34140BFD" w14:textId="77777777" w:rsidR="00A96528" w:rsidRPr="00A96528" w:rsidRDefault="00A96528" w:rsidP="00A96528"/>
    <w:p w14:paraId="664963C1" w14:textId="246A84F0" w:rsidR="001B14C4" w:rsidRDefault="001B14C4" w:rsidP="004401DD">
      <w:pPr>
        <w:pStyle w:val="Heading5"/>
      </w:pPr>
      <w:r>
        <w:rPr>
          <w:cs/>
        </w:rPr>
        <w:lastRenderedPageBreak/>
        <w:t>ผู้ช่วยศาสตราจารย์วาทินี นุ้ยเพียร</w:t>
      </w:r>
    </w:p>
    <w:p w14:paraId="0A488C2D" w14:textId="4705072A" w:rsidR="001B14C4" w:rsidRDefault="002F2275" w:rsidP="002F2275">
      <w:pPr>
        <w:pStyle w:val="Heading6"/>
      </w:pPr>
      <w:r w:rsidRPr="00F768E9">
        <w:rPr>
          <w:cs/>
        </w:rPr>
        <w:t xml:space="preserve">คุณวุฒิ </w:t>
      </w:r>
    </w:p>
    <w:p w14:paraId="702AC321" w14:textId="77777777" w:rsidR="001B14C4" w:rsidRDefault="001B14C4" w:rsidP="002F2275">
      <w:pPr>
        <w:pStyle w:val="Heading7"/>
      </w:pPr>
      <w:r>
        <w:rPr>
          <w:cs/>
        </w:rPr>
        <w:t xml:space="preserve">ปร.ด. (เทคโนโลยีสารสนเทศ) </w:t>
      </w:r>
    </w:p>
    <w:p w14:paraId="378BC7BA" w14:textId="406783AF" w:rsidR="002F2275" w:rsidRDefault="002F2275" w:rsidP="002F2275">
      <w:pPr>
        <w:pStyle w:val="Heading7"/>
      </w:pPr>
      <w:r>
        <w:rPr>
          <w:cs/>
        </w:rPr>
        <w:t>ค.อ.ม. (เทคโนโลยีคอมพิวเตอร์)</w:t>
      </w:r>
    </w:p>
    <w:p w14:paraId="07476AE4" w14:textId="736A92EB" w:rsidR="002F2275" w:rsidRDefault="002F2275" w:rsidP="002F2275">
      <w:pPr>
        <w:pStyle w:val="Heading7"/>
      </w:pPr>
      <w:r>
        <w:rPr>
          <w:cs/>
        </w:rPr>
        <w:t>ค.อ.บ. (เทคโนโลยีคอมพิวเตอร์)</w:t>
      </w:r>
    </w:p>
    <w:p w14:paraId="51853110" w14:textId="02DC9D1E" w:rsidR="001B14C4" w:rsidRDefault="002F2275" w:rsidP="002F2275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57A7DE83" w14:textId="7F52A055" w:rsidR="001B14C4" w:rsidRDefault="001B14C4" w:rsidP="002F2275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2F2275">
        <w:rPr>
          <w:rFonts w:hint="cs"/>
          <w:cs/>
        </w:rPr>
        <w:t xml:space="preserve"> </w:t>
      </w:r>
      <w:r>
        <w:rPr>
          <w:cs/>
        </w:rPr>
        <w:t xml:space="preserve">2554 </w:t>
      </w:r>
    </w:p>
    <w:p w14:paraId="4FA3081C" w14:textId="343080E3" w:rsidR="001B14C4" w:rsidRDefault="001B14C4" w:rsidP="002F2275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2F2275">
        <w:rPr>
          <w:rFonts w:hint="cs"/>
          <w:cs/>
        </w:rPr>
        <w:t xml:space="preserve"> </w:t>
      </w:r>
      <w:r>
        <w:rPr>
          <w:cs/>
        </w:rPr>
        <w:t>2545</w:t>
      </w:r>
    </w:p>
    <w:p w14:paraId="02F7ED8D" w14:textId="1AFDD907" w:rsidR="006D18E6" w:rsidRDefault="001B14C4" w:rsidP="002F2275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2F2275">
        <w:rPr>
          <w:rFonts w:hint="cs"/>
          <w:cs/>
        </w:rPr>
        <w:t xml:space="preserve"> </w:t>
      </w:r>
      <w:r>
        <w:rPr>
          <w:cs/>
        </w:rPr>
        <w:t>2540</w:t>
      </w:r>
    </w:p>
    <w:p w14:paraId="2B4EEFA0" w14:textId="03529DE9" w:rsidR="004401DD" w:rsidRDefault="00996E77" w:rsidP="002523DA">
      <w:pPr>
        <w:pStyle w:val="Heading5"/>
      </w:pPr>
      <w:r>
        <w:rPr>
          <w:cs/>
        </w:rPr>
        <w:t>อาจารย์</w:t>
      </w:r>
      <w:r w:rsidR="004401DD">
        <w:rPr>
          <w:cs/>
        </w:rPr>
        <w:t xml:space="preserve">ธีราทร </w:t>
      </w:r>
      <w:r w:rsidR="004401DD">
        <w:rPr>
          <w:rFonts w:hint="cs"/>
          <w:cs/>
        </w:rPr>
        <w:t xml:space="preserve"> </w:t>
      </w:r>
      <w:r w:rsidR="00A229EA" w:rsidRPr="00A229EA">
        <w:rPr>
          <w:cs/>
        </w:rPr>
        <w:t>สมิทธิวาณิช</w:t>
      </w:r>
    </w:p>
    <w:p w14:paraId="057CAF7D" w14:textId="3134E9CB" w:rsidR="004401DD" w:rsidRDefault="009567FE" w:rsidP="009567FE">
      <w:pPr>
        <w:pStyle w:val="Heading6"/>
      </w:pPr>
      <w:r w:rsidRPr="00F768E9">
        <w:rPr>
          <w:cs/>
        </w:rPr>
        <w:t xml:space="preserve">คุณวุฒิ </w:t>
      </w:r>
    </w:p>
    <w:p w14:paraId="7AC00C73" w14:textId="573A2437" w:rsidR="004401DD" w:rsidRDefault="004401DD" w:rsidP="009567FE">
      <w:pPr>
        <w:pStyle w:val="Heading7"/>
      </w:pPr>
      <w:r>
        <w:rPr>
          <w:cs/>
        </w:rPr>
        <w:t>วท.ม. (เทคโนโลยีสารสนเทศ) (หลักสูตรนานาชาติ)</w:t>
      </w:r>
    </w:p>
    <w:p w14:paraId="6A81A0B6" w14:textId="3379AA80" w:rsidR="00996E77" w:rsidRDefault="00996E77" w:rsidP="009567FE">
      <w:pPr>
        <w:pStyle w:val="Heading7"/>
      </w:pPr>
      <w:r>
        <w:rPr>
          <w:cs/>
        </w:rPr>
        <w:t>ค.อ.บ. (เทคโนโลยีคอมพิวเตอร์)</w:t>
      </w:r>
    </w:p>
    <w:p w14:paraId="34AA9835" w14:textId="33F35CC8" w:rsidR="004401DD" w:rsidRDefault="009567FE" w:rsidP="009567FE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18092C86" w14:textId="60CC42FC" w:rsidR="004401DD" w:rsidRDefault="004401DD" w:rsidP="009567FE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9567FE">
        <w:rPr>
          <w:rFonts w:hint="cs"/>
          <w:cs/>
        </w:rPr>
        <w:t xml:space="preserve"> </w:t>
      </w:r>
      <w:r>
        <w:rPr>
          <w:cs/>
        </w:rPr>
        <w:t xml:space="preserve">2546 </w:t>
      </w:r>
    </w:p>
    <w:p w14:paraId="7BC58DF2" w14:textId="3E6CA5E6" w:rsidR="004401DD" w:rsidRDefault="004401DD" w:rsidP="009567FE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9567FE">
        <w:rPr>
          <w:rFonts w:hint="cs"/>
          <w:cs/>
        </w:rPr>
        <w:t xml:space="preserve"> </w:t>
      </w:r>
      <w:r>
        <w:rPr>
          <w:cs/>
        </w:rPr>
        <w:t>2539</w:t>
      </w:r>
    </w:p>
    <w:p w14:paraId="6D5DC55E" w14:textId="21A3A15F" w:rsidR="009567FE" w:rsidRDefault="009567FE" w:rsidP="009567FE">
      <w:pPr>
        <w:pStyle w:val="Heading5"/>
      </w:pPr>
      <w:r>
        <w:rPr>
          <w:rFonts w:hint="cs"/>
          <w:cs/>
        </w:rPr>
        <w:t>อาจารย์</w:t>
      </w:r>
      <w:r w:rsidR="004401DD">
        <w:rPr>
          <w:cs/>
        </w:rPr>
        <w:t xml:space="preserve">พุทธิดา สกุลวิริยกิจกุล </w:t>
      </w:r>
    </w:p>
    <w:p w14:paraId="18FA9DE0" w14:textId="6C32BA37" w:rsidR="00633673" w:rsidRPr="00633673" w:rsidRDefault="00633673" w:rsidP="00633673">
      <w:pPr>
        <w:pStyle w:val="Heading6"/>
      </w:pPr>
      <w:r w:rsidRPr="00F768E9">
        <w:rPr>
          <w:cs/>
        </w:rPr>
        <w:t xml:space="preserve">คุณวุฒิ </w:t>
      </w:r>
    </w:p>
    <w:p w14:paraId="04BCCB3D" w14:textId="3B390042" w:rsidR="004401DD" w:rsidRDefault="004401DD" w:rsidP="00633673">
      <w:pPr>
        <w:pStyle w:val="Heading7"/>
      </w:pPr>
      <w:r>
        <w:rPr>
          <w:cs/>
        </w:rPr>
        <w:t>ปร.ด. (คอมพิวเตอร์ศึกษา)</w:t>
      </w:r>
    </w:p>
    <w:p w14:paraId="3DD3EB80" w14:textId="513521DE" w:rsidR="004401DD" w:rsidRDefault="004401DD" w:rsidP="00633673">
      <w:pPr>
        <w:pStyle w:val="Heading7"/>
      </w:pPr>
      <w:r>
        <w:rPr>
          <w:cs/>
        </w:rPr>
        <w:t>ค.อ.ม. (เทคโนโลยีคอมพิวเตอร์)</w:t>
      </w:r>
    </w:p>
    <w:p w14:paraId="0C8A1DE0" w14:textId="4029E095" w:rsidR="004401DD" w:rsidRDefault="004401DD" w:rsidP="00633673">
      <w:pPr>
        <w:pStyle w:val="Heading7"/>
      </w:pPr>
      <w:r>
        <w:rPr>
          <w:cs/>
        </w:rPr>
        <w:t>ค.อ.บ. (เทคโนโลยีคอมพิวเตอร์)</w:t>
      </w:r>
    </w:p>
    <w:p w14:paraId="29A8CE14" w14:textId="339FD243" w:rsidR="004401DD" w:rsidRDefault="00633673" w:rsidP="00633673">
      <w:pPr>
        <w:pStyle w:val="Heading6"/>
      </w:pPr>
      <w:r w:rsidRPr="00EC33B0">
        <w:rPr>
          <w:cs/>
        </w:rPr>
        <w:t>ส</w:t>
      </w:r>
      <w:r>
        <w:rPr>
          <w:rFonts w:hint="cs"/>
          <w:cs/>
        </w:rPr>
        <w:t>ำ</w:t>
      </w:r>
      <w:r w:rsidRPr="00EC33B0">
        <w:rPr>
          <w:cs/>
        </w:rPr>
        <w:t>เร็จการศึกษาจากสถาบัน/ประเทศ</w:t>
      </w:r>
    </w:p>
    <w:p w14:paraId="4DD15CB6" w14:textId="10E02F7C" w:rsidR="004401DD" w:rsidRDefault="004401DD" w:rsidP="00633673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9567FE">
        <w:rPr>
          <w:rFonts w:hint="cs"/>
          <w:cs/>
        </w:rPr>
        <w:t xml:space="preserve"> </w:t>
      </w:r>
      <w:r w:rsidR="009567FE">
        <w:rPr>
          <w:cs/>
        </w:rPr>
        <w:t>2562</w:t>
      </w:r>
    </w:p>
    <w:p w14:paraId="3A1999C8" w14:textId="76FAB308" w:rsidR="004401DD" w:rsidRDefault="004401DD" w:rsidP="00633673">
      <w:pPr>
        <w:pStyle w:val="Heading7"/>
      </w:pPr>
      <w:r>
        <w:rPr>
          <w:cs/>
        </w:rPr>
        <w:t>มหาวิทยาลัยเทคโนโลยีพระจอมเกล้าพระนครเหนือ</w:t>
      </w:r>
      <w:r w:rsidR="009567FE">
        <w:rPr>
          <w:rFonts w:hint="cs"/>
          <w:cs/>
        </w:rPr>
        <w:t xml:space="preserve"> </w:t>
      </w:r>
      <w:r w:rsidR="009567FE">
        <w:rPr>
          <w:cs/>
        </w:rPr>
        <w:t>2558</w:t>
      </w:r>
    </w:p>
    <w:p w14:paraId="5766C2FA" w14:textId="5682285B" w:rsidR="009567FE" w:rsidRDefault="004401DD" w:rsidP="00633673">
      <w:pPr>
        <w:pStyle w:val="Heading7"/>
      </w:pPr>
      <w:r>
        <w:rPr>
          <w:cs/>
        </w:rPr>
        <w:t>สถาบันเทคโนโลยีพระจอมเกล้าพระนครเหนือ</w:t>
      </w:r>
      <w:r w:rsidR="009567FE">
        <w:rPr>
          <w:rFonts w:hint="cs"/>
          <w:cs/>
        </w:rPr>
        <w:t xml:space="preserve"> </w:t>
      </w:r>
      <w:r w:rsidR="009567FE">
        <w:rPr>
          <w:cs/>
        </w:rPr>
        <w:t>2552</w:t>
      </w:r>
    </w:p>
    <w:p w14:paraId="001642BE" w14:textId="1C52DDFE" w:rsidR="004401DD" w:rsidRDefault="004401DD" w:rsidP="009567FE"/>
    <w:p w14:paraId="555D9352" w14:textId="77777777" w:rsidR="004401DD" w:rsidRDefault="004401DD" w:rsidP="004401DD"/>
    <w:p w14:paraId="056DAAF5" w14:textId="77777777" w:rsidR="004401DD" w:rsidRDefault="004401DD" w:rsidP="004401DD"/>
    <w:p w14:paraId="707185EF" w14:textId="77777777" w:rsidR="00B35E1D" w:rsidRDefault="00B35E1D" w:rsidP="004401DD"/>
    <w:p w14:paraId="0EC3310D" w14:textId="77777777" w:rsidR="00B35E1D" w:rsidRDefault="00B35E1D" w:rsidP="004401DD"/>
    <w:p w14:paraId="2918C925" w14:textId="7FE63A72" w:rsidR="009C1DF2" w:rsidRDefault="000207F4" w:rsidP="00485F7E">
      <w:pPr>
        <w:pStyle w:val="Heading4"/>
      </w:pPr>
      <w:r>
        <w:rPr>
          <w:cs/>
        </w:rPr>
        <w:lastRenderedPageBreak/>
        <w:t>องค์ประกอบเกี่ยวกับประสบการณ์ภาคสนามท</w:t>
      </w:r>
      <w:r w:rsidR="009C1DF2">
        <w:rPr>
          <w:rFonts w:hint="cs"/>
          <w:cs/>
        </w:rPr>
        <w:t>ำ</w:t>
      </w:r>
      <w:r>
        <w:rPr>
          <w:cs/>
        </w:rPr>
        <w:t>ให้นักศึกษาได้รู้จักการประยุกต์ใช้ความรู้ที่</w:t>
      </w:r>
      <w:r w:rsidR="00485F7E">
        <w:rPr>
          <w:cs/>
        </w:rPr>
        <w:tab/>
      </w:r>
      <w:r w:rsidR="00485F7E">
        <w:rPr>
          <w:cs/>
        </w:rPr>
        <w:tab/>
      </w:r>
      <w:r>
        <w:rPr>
          <w:cs/>
        </w:rPr>
        <w:t>ได้เรียนมาไปแก้ไขปัญหาต่าง ๆ ที่ประสบกับสภาพการท</w:t>
      </w:r>
      <w:r w:rsidR="009C1DF2">
        <w:rPr>
          <w:rFonts w:hint="cs"/>
          <w:cs/>
        </w:rPr>
        <w:t>ำ</w:t>
      </w:r>
      <w:r>
        <w:rPr>
          <w:cs/>
        </w:rPr>
        <w:t>งานจริง เพื่อเป็นการการเตรียม</w:t>
      </w:r>
      <w:r w:rsidR="009476F6">
        <w:rPr>
          <w:cs/>
        </w:rPr>
        <w:tab/>
      </w:r>
      <w:r w:rsidR="00485F7E">
        <w:rPr>
          <w:cs/>
        </w:rPr>
        <w:tab/>
      </w:r>
      <w:r>
        <w:rPr>
          <w:cs/>
        </w:rPr>
        <w:t>ความพร้อมในทุก ๆ ด้านก่อนออกไปท</w:t>
      </w:r>
      <w:r w:rsidR="009C1DF2">
        <w:rPr>
          <w:rFonts w:hint="cs"/>
          <w:cs/>
        </w:rPr>
        <w:t>ำ</w:t>
      </w:r>
      <w:r>
        <w:rPr>
          <w:cs/>
        </w:rPr>
        <w:t>งานจริง ส</w:t>
      </w:r>
      <w:r w:rsidR="009C1DF2">
        <w:rPr>
          <w:rFonts w:hint="cs"/>
          <w:cs/>
        </w:rPr>
        <w:t>ำ</w:t>
      </w:r>
      <w:r>
        <w:rPr>
          <w:cs/>
        </w:rPr>
        <w:t>หรับหลักสูตรเทคโนโลยี</w:t>
      </w:r>
      <w:r w:rsidR="009476F6">
        <w:rPr>
          <w:cs/>
        </w:rPr>
        <w:tab/>
      </w:r>
      <w:r w:rsidR="00485F7E">
        <w:rPr>
          <w:cs/>
        </w:rPr>
        <w:tab/>
      </w:r>
      <w:r w:rsidR="00485F7E">
        <w:rPr>
          <w:cs/>
        </w:rPr>
        <w:tab/>
      </w:r>
      <w:r w:rsidR="00485F7E">
        <w:rPr>
          <w:cs/>
        </w:rPr>
        <w:tab/>
      </w:r>
      <w:r>
        <w:rPr>
          <w:cs/>
        </w:rPr>
        <w:t xml:space="preserve">คอมพิวเตอร์ได้จัดให้มีการฝึกประสบการณ์ภาคสนามอยู่ 2 ส่วนได้แก่ </w:t>
      </w:r>
    </w:p>
    <w:p w14:paraId="7006462E" w14:textId="3DD4D5BF" w:rsidR="009C1DF2" w:rsidRDefault="000207F4" w:rsidP="00485F7E">
      <w:pPr>
        <w:pStyle w:val="Heading5"/>
      </w:pPr>
      <w:r>
        <w:rPr>
          <w:cs/>
        </w:rPr>
        <w:t xml:space="preserve">(1) การฝึกประสบการณ์ภาคสนามในงานด้านคอมพิวเตอร์และ </w:t>
      </w:r>
    </w:p>
    <w:p w14:paraId="1CC40AC4" w14:textId="6E620F1F" w:rsidR="000207F4" w:rsidRDefault="000207F4" w:rsidP="00485F7E">
      <w:pPr>
        <w:pStyle w:val="Heading5"/>
      </w:pPr>
      <w:r>
        <w:rPr>
          <w:cs/>
        </w:rPr>
        <w:t>(2) การฝึกประสบการณ์ภาคสนามในการเรียนการสอน นอกจากนี้แล้วหลักสูตรยัง</w:t>
      </w:r>
      <w:r w:rsidR="009C1DF2">
        <w:rPr>
          <w:cs/>
        </w:rPr>
        <w:tab/>
      </w:r>
      <w:r>
        <w:rPr>
          <w:cs/>
        </w:rPr>
        <w:t>ก</w:t>
      </w:r>
      <w:r w:rsidR="009C1DF2">
        <w:rPr>
          <w:rFonts w:hint="cs"/>
          <w:cs/>
        </w:rPr>
        <w:t>ำ</w:t>
      </w:r>
      <w:r>
        <w:rPr>
          <w:cs/>
        </w:rPr>
        <w:t>หนดให้นักศึกษาต้องท</w:t>
      </w:r>
      <w:r w:rsidR="009C1DF2">
        <w:rPr>
          <w:rFonts w:hint="cs"/>
          <w:cs/>
        </w:rPr>
        <w:t>ำ</w:t>
      </w:r>
      <w:r>
        <w:rPr>
          <w:cs/>
        </w:rPr>
        <w:t>โครงงานอีกด้วย โดยวิชาที่เกี่ยวข้องกับการฝึก</w:t>
      </w:r>
      <w:r w:rsidR="009C1DF2">
        <w:rPr>
          <w:cs/>
        </w:rPr>
        <w:tab/>
      </w:r>
      <w:r>
        <w:rPr>
          <w:cs/>
        </w:rPr>
        <w:t>ประสบการณ์ภาคสนามของนักศึกษาสามารถอธิบายได้งนี้</w:t>
      </w:r>
    </w:p>
    <w:p w14:paraId="5B5A758B" w14:textId="7F4ECB4D" w:rsidR="000207F4" w:rsidRDefault="000207F4" w:rsidP="00485F7E">
      <w:pPr>
        <w:pStyle w:val="Heading6"/>
      </w:pPr>
      <w:r>
        <w:rPr>
          <w:cs/>
        </w:rPr>
        <w:t xml:space="preserve"> การฝึกประสบการณ์ภาคสนามในงานเทคโนโลยีคอมพิวเตอร์ให้นักศึกษาทุกคน</w:t>
      </w:r>
      <w:r w:rsidR="00485F7E">
        <w:rPr>
          <w:cs/>
        </w:rPr>
        <w:tab/>
      </w:r>
      <w:r>
        <w:rPr>
          <w:cs/>
        </w:rPr>
        <w:t>ต้องผ่านการลงทะเบียนในรายวิชา วิชาฝึกงาน จ</w:t>
      </w:r>
      <w:r w:rsidR="009C1DF2">
        <w:rPr>
          <w:rFonts w:hint="cs"/>
          <w:cs/>
        </w:rPr>
        <w:t>ำ</w:t>
      </w:r>
      <w:r>
        <w:rPr>
          <w:cs/>
        </w:rPr>
        <w:t xml:space="preserve">นวน 3 หน่วยกิต ในระดับชั้นปีที่ </w:t>
      </w:r>
      <w:r w:rsidR="00485F7E">
        <w:rPr>
          <w:cs/>
        </w:rPr>
        <w:tab/>
      </w:r>
      <w:r>
        <w:rPr>
          <w:cs/>
        </w:rPr>
        <w:t xml:space="preserve">2 ภาคฤดูร้อน โดยประเมินผลเป็น </w:t>
      </w:r>
      <w:r>
        <w:t xml:space="preserve">S/U </w:t>
      </w:r>
      <w:r>
        <w:rPr>
          <w:cs/>
        </w:rPr>
        <w:t>ไม่นับหน่วยกิต</w:t>
      </w:r>
    </w:p>
    <w:p w14:paraId="3DC511DC" w14:textId="1EE74533" w:rsidR="000207F4" w:rsidRDefault="000207F4" w:rsidP="00485F7E">
      <w:pPr>
        <w:pStyle w:val="Heading6"/>
      </w:pPr>
      <w:r>
        <w:rPr>
          <w:cs/>
        </w:rPr>
        <w:t>การฝึกประสบการณ์ภาคสนามในงานการเรียนการสอนให้นักศึกษาทุกคนต้องผ่าน</w:t>
      </w:r>
      <w:r w:rsidR="00485F7E">
        <w:rPr>
          <w:cs/>
        </w:rPr>
        <w:tab/>
      </w:r>
      <w:r>
        <w:rPr>
          <w:cs/>
        </w:rPr>
        <w:t xml:space="preserve">การลงทะเบียนในรายวิชาปฏิบัติการสอนด้านเทคโนโลยีคอมพิวเตอร์ในสถานศึกษา </w:t>
      </w:r>
      <w:r w:rsidR="00485F7E">
        <w:rPr>
          <w:cs/>
        </w:rPr>
        <w:tab/>
      </w:r>
      <w:r>
        <w:rPr>
          <w:cs/>
        </w:rPr>
        <w:t>1 และ 2 จ</w:t>
      </w:r>
      <w:r w:rsidR="009C1DF2">
        <w:rPr>
          <w:rFonts w:hint="cs"/>
          <w:cs/>
        </w:rPr>
        <w:t>ำ</w:t>
      </w:r>
      <w:r>
        <w:rPr>
          <w:cs/>
        </w:rPr>
        <w:t>นวนทั้งหมด 12 หน่วยกิต ในระดับชั้นปีที่ 4 ภาคการศึกษาที่1 และ</w:t>
      </w:r>
      <w:r w:rsidR="00485F7E">
        <w:rPr>
          <w:cs/>
        </w:rPr>
        <w:tab/>
      </w:r>
      <w:r>
        <w:rPr>
          <w:cs/>
        </w:rPr>
        <w:t>ภาคการศึกษาที่ 2 ตามล</w:t>
      </w:r>
      <w:r w:rsidR="009C1DF2">
        <w:rPr>
          <w:rFonts w:hint="cs"/>
          <w:cs/>
        </w:rPr>
        <w:t>ำ</w:t>
      </w:r>
      <w:r>
        <w:rPr>
          <w:cs/>
        </w:rPr>
        <w:t>ดับ ซึ่งนักศึกษาจะปฏิบัติการสอนอยู่ในสถานศึกษาที่มี</w:t>
      </w:r>
      <w:r w:rsidR="00485F7E">
        <w:rPr>
          <w:cs/>
        </w:rPr>
        <w:tab/>
      </w:r>
      <w:r>
        <w:rPr>
          <w:cs/>
        </w:rPr>
        <w:t>การเรียนการสอนในระดับอาชีวศึกษา มัธยมศึกษา หรือในสถานประกอบการที่มี</w:t>
      </w:r>
      <w:r w:rsidR="00485F7E">
        <w:rPr>
          <w:cs/>
        </w:rPr>
        <w:tab/>
      </w:r>
      <w:r>
        <w:rPr>
          <w:cs/>
        </w:rPr>
        <w:t>หน่วยงานในด้านการฝึกอบรมพัฒนาบุคลากร</w:t>
      </w:r>
    </w:p>
    <w:p w14:paraId="4C4B0607" w14:textId="2956773E" w:rsidR="000207F4" w:rsidRDefault="000207F4" w:rsidP="00485F7E">
      <w:pPr>
        <w:pStyle w:val="Heading4"/>
      </w:pPr>
      <w:r>
        <w:rPr>
          <w:cs/>
        </w:rPr>
        <w:t>มาตรฐานผลการเรียนรู้ของประสบการณ์ภาคสนาม</w:t>
      </w:r>
    </w:p>
    <w:p w14:paraId="753323F7" w14:textId="77777777" w:rsidR="000207F4" w:rsidRDefault="000207F4" w:rsidP="00485F7E">
      <w:pPr>
        <w:pStyle w:val="Heading5"/>
      </w:pPr>
      <w:r>
        <w:rPr>
          <w:cs/>
        </w:rPr>
        <w:t>(1) ทักษะในการปฏิบัติงานจากสถานประกอบการ ตลอดจนมีความเข้าใจในหลักการ</w:t>
      </w:r>
    </w:p>
    <w:p w14:paraId="45F7AA60" w14:textId="69D40682" w:rsidR="000207F4" w:rsidRDefault="000207F4" w:rsidP="00485F7E">
      <w:pPr>
        <w:pStyle w:val="Heading5"/>
        <w:numPr>
          <w:ilvl w:val="0"/>
          <w:numId w:val="0"/>
        </w:numPr>
        <w:ind w:left="2126"/>
      </w:pPr>
      <w:r>
        <w:rPr>
          <w:cs/>
        </w:rPr>
        <w:t>ความจ</w:t>
      </w:r>
      <w:r w:rsidR="00485F7E">
        <w:rPr>
          <w:rFonts w:hint="cs"/>
          <w:cs/>
        </w:rPr>
        <w:t>ำ</w:t>
      </w:r>
      <w:r>
        <w:rPr>
          <w:cs/>
        </w:rPr>
        <w:t>เป็นในการเรียนรู้ทฤษฎีมากยิ่งขึ้น</w:t>
      </w:r>
    </w:p>
    <w:p w14:paraId="494FF13A" w14:textId="3C302072" w:rsidR="000207F4" w:rsidRDefault="000207F4" w:rsidP="00485F7E">
      <w:pPr>
        <w:pStyle w:val="Heading5"/>
      </w:pPr>
      <w:r>
        <w:rPr>
          <w:cs/>
        </w:rPr>
        <w:t>(2) บูรณาการความรู้ที่เรียนมาเพื่อน</w:t>
      </w:r>
      <w:r w:rsidR="00485F7E">
        <w:rPr>
          <w:rFonts w:hint="cs"/>
          <w:cs/>
        </w:rPr>
        <w:t>ำ</w:t>
      </w:r>
      <w:r>
        <w:rPr>
          <w:cs/>
        </w:rPr>
        <w:t>ไปแก้ปัญหาทางด้านเทคโนโลยีคอมพิวเตอร์ได้</w:t>
      </w:r>
    </w:p>
    <w:p w14:paraId="08B7313E" w14:textId="14DA0E14" w:rsidR="000207F4" w:rsidRDefault="000207F4" w:rsidP="00485F7E">
      <w:pPr>
        <w:pStyle w:val="Heading5"/>
      </w:pPr>
      <w:r>
        <w:rPr>
          <w:cs/>
        </w:rPr>
        <w:t>(3) ได้รับประสบการณ์ตรงจากฝึกสอนในสถานประกอบการ อันจะน</w:t>
      </w:r>
      <w:r w:rsidR="00485F7E">
        <w:rPr>
          <w:rFonts w:hint="cs"/>
          <w:cs/>
        </w:rPr>
        <w:t>ำ</w:t>
      </w:r>
      <w:r>
        <w:rPr>
          <w:cs/>
        </w:rPr>
        <w:t>ไปสู่การพัฒนา</w:t>
      </w:r>
      <w:r w:rsidR="00485F7E">
        <w:rPr>
          <w:cs/>
        </w:rPr>
        <w:tab/>
      </w:r>
      <w:r>
        <w:rPr>
          <w:cs/>
        </w:rPr>
        <w:t>ตนเองเพื่อให้มีทักษะในการถ่ายทอดความรู้ได้เพิ่มมากขึ้น</w:t>
      </w:r>
    </w:p>
    <w:p w14:paraId="76E8C8AC" w14:textId="36DFA4A5" w:rsidR="000207F4" w:rsidRDefault="000207F4" w:rsidP="00485F7E">
      <w:pPr>
        <w:pStyle w:val="Heading5"/>
      </w:pPr>
      <w:r>
        <w:rPr>
          <w:cs/>
        </w:rPr>
        <w:t>(4) มีมนุษยสัมพันธ์และสามารถท</w:t>
      </w:r>
      <w:r w:rsidR="00485F7E">
        <w:rPr>
          <w:rFonts w:hint="cs"/>
          <w:cs/>
        </w:rPr>
        <w:t>ำ</w:t>
      </w:r>
      <w:r>
        <w:rPr>
          <w:cs/>
        </w:rPr>
        <w:t>งานร่วมกับผู้อื่นได้ดี</w:t>
      </w:r>
    </w:p>
    <w:p w14:paraId="2AF41D57" w14:textId="3D438BAC" w:rsidR="000207F4" w:rsidRDefault="000207F4" w:rsidP="00485F7E">
      <w:pPr>
        <w:pStyle w:val="Heading5"/>
      </w:pPr>
      <w:r>
        <w:rPr>
          <w:cs/>
        </w:rPr>
        <w:t>(5) มีระเบียบวินัย ตรงเวลา และเข้าใจวัฒนธรรมขององค์กร ตลอดจนสามารถปรับตัว</w:t>
      </w:r>
      <w:r w:rsidR="00485F7E">
        <w:rPr>
          <w:cs/>
        </w:rPr>
        <w:tab/>
      </w:r>
      <w:r>
        <w:rPr>
          <w:cs/>
        </w:rPr>
        <w:t>ให้เข้ากับสถานประกอบการได้</w:t>
      </w:r>
    </w:p>
    <w:p w14:paraId="5EDB5F26" w14:textId="09BA65D8" w:rsidR="000207F4" w:rsidRDefault="000207F4" w:rsidP="00485F7E">
      <w:pPr>
        <w:pStyle w:val="Heading5"/>
      </w:pPr>
      <w:r>
        <w:rPr>
          <w:cs/>
        </w:rPr>
        <w:t>(6) มีความเชื่อมั่นในตนเองเพิ่มขึ้น กล้าแสดงออกความคิดเห็น และสามารถน</w:t>
      </w:r>
      <w:r w:rsidR="00485F7E">
        <w:rPr>
          <w:rFonts w:hint="cs"/>
          <w:cs/>
        </w:rPr>
        <w:t>ำ</w:t>
      </w:r>
      <w:r w:rsidR="00485F7E">
        <w:rPr>
          <w:cs/>
        </w:rPr>
        <w:tab/>
      </w:r>
      <w:r>
        <w:rPr>
          <w:cs/>
        </w:rPr>
        <w:t>ความคิดสร้างสรรค์ไปใช้ประโยชน์ในงานได้</w:t>
      </w:r>
    </w:p>
    <w:p w14:paraId="20DE1A2F" w14:textId="77777777" w:rsidR="000207F4" w:rsidRDefault="000207F4" w:rsidP="00485F7E">
      <w:pPr>
        <w:pStyle w:val="Heading5"/>
      </w:pPr>
      <w:r>
        <w:rPr>
          <w:cs/>
        </w:rPr>
        <w:t>(7) มีทักษะการสื่อสารด้านการพูด เขียน คิดวิเคราะห์ประมวลผล</w:t>
      </w:r>
    </w:p>
    <w:p w14:paraId="445AEF5A" w14:textId="77777777" w:rsidR="000207F4" w:rsidRDefault="000207F4" w:rsidP="000207F4"/>
    <w:p w14:paraId="2211A819" w14:textId="77777777" w:rsidR="00485F7E" w:rsidRDefault="00485F7E" w:rsidP="000207F4"/>
    <w:p w14:paraId="059E4714" w14:textId="77777777" w:rsidR="00485F7E" w:rsidRDefault="00485F7E" w:rsidP="000207F4"/>
    <w:p w14:paraId="6F9D1E25" w14:textId="2419702E" w:rsidR="000207F4" w:rsidRDefault="000207F4" w:rsidP="00485F7E">
      <w:pPr>
        <w:pStyle w:val="Heading4"/>
      </w:pPr>
      <w:r>
        <w:rPr>
          <w:cs/>
        </w:rPr>
        <w:lastRenderedPageBreak/>
        <w:t>ช่วงเวลา</w:t>
      </w:r>
    </w:p>
    <w:p w14:paraId="304C6F36" w14:textId="47324DC2" w:rsidR="000207F4" w:rsidRDefault="000207F4" w:rsidP="00485F7E">
      <w:pPr>
        <w:pStyle w:val="Heading5"/>
      </w:pPr>
      <w:r>
        <w:rPr>
          <w:cs/>
        </w:rPr>
        <w:t>(1) การฝึกประสบการณ์ภาคสนามในงานด้านคอมพิวเตอร์ใช้เวลาในภาคการศึกษาฤดู</w:t>
      </w:r>
      <w:r w:rsidR="00485F7E">
        <w:rPr>
          <w:cs/>
        </w:rPr>
        <w:tab/>
      </w:r>
      <w:r>
        <w:rPr>
          <w:cs/>
        </w:rPr>
        <w:t>ร้อ</w:t>
      </w:r>
      <w:r w:rsidR="00485F7E">
        <w:rPr>
          <w:rFonts w:hint="cs"/>
          <w:cs/>
        </w:rPr>
        <w:t>น</w:t>
      </w:r>
      <w:r>
        <w:rPr>
          <w:cs/>
        </w:rPr>
        <w:t>ของชั้นปีที่ 2</w:t>
      </w:r>
    </w:p>
    <w:p w14:paraId="18A15582" w14:textId="5BBB7F1E" w:rsidR="000207F4" w:rsidRDefault="000207F4" w:rsidP="00485F7E">
      <w:pPr>
        <w:pStyle w:val="Heading5"/>
      </w:pPr>
      <w:r>
        <w:rPr>
          <w:cs/>
        </w:rPr>
        <w:t xml:space="preserve">(2) การฝึกประสบการณ์ภาคสนามในงานการเรียนการสอน ใช้เวลาในภาคการศึกษาที่ </w:t>
      </w:r>
      <w:r w:rsidR="00485F7E">
        <w:rPr>
          <w:cs/>
        </w:rPr>
        <w:tab/>
      </w:r>
      <w:r w:rsidR="00485F7E">
        <w:rPr>
          <w:rFonts w:hint="cs"/>
          <w:cs/>
        </w:rPr>
        <w:t>1</w:t>
      </w:r>
      <w:r>
        <w:rPr>
          <w:cs/>
        </w:rPr>
        <w:t>และภาคการศึกษาที่ 2 ของชั้นปีที่ 4</w:t>
      </w:r>
    </w:p>
    <w:p w14:paraId="005A0DD5" w14:textId="1D862126" w:rsidR="000207F4" w:rsidRDefault="000207F4" w:rsidP="00485F7E">
      <w:pPr>
        <w:pStyle w:val="Heading4"/>
      </w:pPr>
      <w:r>
        <w:rPr>
          <w:cs/>
        </w:rPr>
        <w:t>การจัดเวลาและตารางสอน</w:t>
      </w:r>
    </w:p>
    <w:p w14:paraId="431C636A" w14:textId="56910069" w:rsidR="000207F4" w:rsidRDefault="000207F4" w:rsidP="00485F7E">
      <w:pPr>
        <w:pStyle w:val="Heading5"/>
      </w:pPr>
      <w:r>
        <w:rPr>
          <w:cs/>
        </w:rPr>
        <w:t>การฝึกประสบการณ์ภาคสนามด้านการเรียนการสอน และโครงงานเทคโนโลยี</w:t>
      </w:r>
      <w:r w:rsidR="00485F7E">
        <w:rPr>
          <w:cs/>
        </w:rPr>
        <w:tab/>
      </w:r>
      <w:r>
        <w:rPr>
          <w:cs/>
        </w:rPr>
        <w:t>คอมพิวเตอร์จัดเต็มเวลาใน 1 ปีการศึกษา ส</w:t>
      </w:r>
      <w:r w:rsidR="00485F7E">
        <w:rPr>
          <w:rFonts w:hint="cs"/>
          <w:cs/>
        </w:rPr>
        <w:t>ำ</w:t>
      </w:r>
      <w:r>
        <w:rPr>
          <w:cs/>
        </w:rPr>
        <w:t>หรับการฝึกประสบการณ์ภาคสนามใน</w:t>
      </w:r>
      <w:r w:rsidR="00485F7E">
        <w:rPr>
          <w:cs/>
        </w:rPr>
        <w:tab/>
      </w:r>
      <w:r>
        <w:rPr>
          <w:cs/>
        </w:rPr>
        <w:t>งานคอมพิวเตอร์จัดในช่วงภาคการศึกษาฤดูร้อน</w:t>
      </w:r>
    </w:p>
    <w:p w14:paraId="3BDDF68A" w14:textId="0B4AEC38" w:rsidR="000207F4" w:rsidRDefault="000207F4" w:rsidP="00485F7E">
      <w:pPr>
        <w:pStyle w:val="Heading4"/>
      </w:pPr>
      <w:r>
        <w:rPr>
          <w:cs/>
        </w:rPr>
        <w:t>ข้อก</w:t>
      </w:r>
      <w:r w:rsidR="00485F7E">
        <w:rPr>
          <w:rFonts w:hint="cs"/>
          <w:cs/>
        </w:rPr>
        <w:t>ำ</w:t>
      </w:r>
      <w:r>
        <w:rPr>
          <w:cs/>
        </w:rPr>
        <w:t>หนดเกี่ยวกับการท</w:t>
      </w:r>
      <w:r w:rsidR="00485F7E">
        <w:rPr>
          <w:rFonts w:hint="cs"/>
          <w:cs/>
        </w:rPr>
        <w:t>ำ</w:t>
      </w:r>
      <w:r>
        <w:rPr>
          <w:cs/>
        </w:rPr>
        <w:t>โครงงานหรืองานวิจัย</w:t>
      </w:r>
    </w:p>
    <w:p w14:paraId="4D230B24" w14:textId="78EEE4D3" w:rsidR="000207F4" w:rsidRDefault="000207F4" w:rsidP="005501BA">
      <w:pPr>
        <w:pStyle w:val="Heading5"/>
      </w:pPr>
      <w:r>
        <w:rPr>
          <w:cs/>
        </w:rPr>
        <w:t>ข้อก</w:t>
      </w:r>
      <w:r w:rsidR="00485F7E">
        <w:rPr>
          <w:rFonts w:hint="cs"/>
          <w:cs/>
        </w:rPr>
        <w:t>ำ</w:t>
      </w:r>
      <w:r>
        <w:rPr>
          <w:cs/>
        </w:rPr>
        <w:t>หนดในการท</w:t>
      </w:r>
      <w:r w:rsidR="00485F7E">
        <w:rPr>
          <w:rFonts w:hint="cs"/>
          <w:cs/>
        </w:rPr>
        <w:t>ำ</w:t>
      </w:r>
      <w:r>
        <w:rPr>
          <w:cs/>
        </w:rPr>
        <w:t>โครงงาน ต้องเป็นหัวข้อที่เกี่ยวข้องกับการประยุกต์ใช้ความรู้</w:t>
      </w:r>
      <w:r w:rsidR="005501BA">
        <w:rPr>
          <w:cs/>
        </w:rPr>
        <w:tab/>
      </w:r>
      <w:r>
        <w:rPr>
          <w:cs/>
        </w:rPr>
        <w:t>ทางด้านเทคโนโลยีคอมพิวเตอร์มาประยุกต์ใช้ในการวิเคราะห์ ออกแบบ และควบคุม</w:t>
      </w:r>
      <w:r w:rsidR="005501BA">
        <w:rPr>
          <w:cs/>
        </w:rPr>
        <w:tab/>
      </w:r>
      <w:r>
        <w:rPr>
          <w:cs/>
        </w:rPr>
        <w:t>งานทางด้านเทคโนโลยีคอมพิวเตอร์ได้อย่างมีประสิทธิภาพ โดยมีจ</w:t>
      </w:r>
      <w:r w:rsidR="00485F7E">
        <w:rPr>
          <w:rFonts w:hint="cs"/>
          <w:cs/>
        </w:rPr>
        <w:t>ำ</w:t>
      </w:r>
      <w:r>
        <w:rPr>
          <w:cs/>
        </w:rPr>
        <w:t>นวนผู้ร่วม</w:t>
      </w:r>
      <w:r w:rsidR="005501BA">
        <w:rPr>
          <w:cs/>
        </w:rPr>
        <w:tab/>
      </w:r>
      <w:r>
        <w:rPr>
          <w:cs/>
        </w:rPr>
        <w:t>โครงงาน 2-3 คน และมีรายงานที่ต้องน</w:t>
      </w:r>
      <w:r w:rsidR="00485F7E">
        <w:rPr>
          <w:rFonts w:hint="cs"/>
          <w:cs/>
        </w:rPr>
        <w:t>ำ</w:t>
      </w:r>
      <w:r>
        <w:rPr>
          <w:cs/>
        </w:rPr>
        <w:t>ส่งตามรูปแบบและระยะเวลาที่หลักสูตร</w:t>
      </w:r>
      <w:r w:rsidR="005501BA">
        <w:rPr>
          <w:cs/>
        </w:rPr>
        <w:tab/>
      </w:r>
      <w:r>
        <w:rPr>
          <w:cs/>
        </w:rPr>
        <w:t>ก</w:t>
      </w:r>
      <w:r w:rsidR="00485F7E">
        <w:rPr>
          <w:rFonts w:hint="cs"/>
          <w:cs/>
        </w:rPr>
        <w:t>ำ</w:t>
      </w:r>
      <w:r>
        <w:rPr>
          <w:cs/>
        </w:rPr>
        <w:t>หนด อย่างเคร่งครัด อธิบายได้ดังนี้</w:t>
      </w:r>
    </w:p>
    <w:p w14:paraId="6EF28167" w14:textId="26C5B062" w:rsidR="000207F4" w:rsidRDefault="000207F4" w:rsidP="005501BA">
      <w:pPr>
        <w:pStyle w:val="Heading6"/>
      </w:pPr>
      <w:r>
        <w:rPr>
          <w:cs/>
        </w:rPr>
        <w:t>โครงงานด้านเทคโนโลยีคอมพิวเตอร์และการศึกษาวิชาโครงงานด้านเทคโนโลยี</w:t>
      </w:r>
      <w:r w:rsidR="005501BA">
        <w:rPr>
          <w:cs/>
        </w:rPr>
        <w:tab/>
      </w:r>
      <w:r>
        <w:rPr>
          <w:cs/>
        </w:rPr>
        <w:t xml:space="preserve">คอมพิวเตอร์ในหลักสูตรเทคโนโลยีคอมพิวเตอร์ประกอบด้วย2 ส่วนได้แก่ สัมมนา </w:t>
      </w:r>
      <w:r w:rsidR="005501BA">
        <w:rPr>
          <w:cs/>
        </w:rPr>
        <w:tab/>
      </w:r>
      <w:r>
        <w:rPr>
          <w:cs/>
        </w:rPr>
        <w:t>มีจ</w:t>
      </w:r>
      <w:r w:rsidR="005501BA">
        <w:rPr>
          <w:rFonts w:hint="cs"/>
          <w:cs/>
        </w:rPr>
        <w:t>ำ</w:t>
      </w:r>
      <w:r>
        <w:rPr>
          <w:cs/>
        </w:rPr>
        <w:t>นวน 1 หน่วยกิต และโครงงานพิเศษ มีจ</w:t>
      </w:r>
      <w:r w:rsidR="005501BA">
        <w:rPr>
          <w:rFonts w:hint="cs"/>
          <w:cs/>
        </w:rPr>
        <w:t>ำ</w:t>
      </w:r>
      <w:r>
        <w:rPr>
          <w:cs/>
        </w:rPr>
        <w:t>นวน 3 หน่วยกิต โดยนักศึกษา</w:t>
      </w:r>
      <w:r w:rsidR="005501BA">
        <w:rPr>
          <w:cs/>
        </w:rPr>
        <w:tab/>
      </w:r>
      <w:r>
        <w:rPr>
          <w:cs/>
        </w:rPr>
        <w:t>สามารถเลือกท</w:t>
      </w:r>
      <w:r w:rsidR="005501BA">
        <w:rPr>
          <w:rFonts w:hint="cs"/>
          <w:cs/>
        </w:rPr>
        <w:t>ำ</w:t>
      </w:r>
      <w:r>
        <w:rPr>
          <w:cs/>
        </w:rPr>
        <w:t xml:space="preserve">โครงงานในหมวดวิชาที่มีความสนใจและมีความถนัด ได้แก่ ด้าน </w:t>
      </w:r>
      <w:r w:rsidR="005501BA">
        <w:rPr>
          <w:cs/>
        </w:rPr>
        <w:tab/>
      </w:r>
      <w:r>
        <w:rPr>
          <w:cs/>
        </w:rPr>
        <w:t>เทคโนโลยีคอมพิวเตอร์ ด้านคอมพิวเตอร์สารสนเทศ ด้านวิศวกรรมคอมพิวเตอร์</w:t>
      </w:r>
      <w:r w:rsidR="005501BA">
        <w:rPr>
          <w:cs/>
        </w:rPr>
        <w:tab/>
      </w:r>
      <w:r>
        <w:rPr>
          <w:cs/>
        </w:rPr>
        <w:t>และผสมผสานกับความรู้ทางด้านการศึกษา</w:t>
      </w:r>
    </w:p>
    <w:p w14:paraId="685B42CD" w14:textId="75C1A055" w:rsidR="000207F4" w:rsidRDefault="000207F4" w:rsidP="005501BA">
      <w:pPr>
        <w:pStyle w:val="Heading4"/>
      </w:pPr>
      <w:r>
        <w:rPr>
          <w:cs/>
        </w:rPr>
        <w:t>ค</w:t>
      </w:r>
      <w:r w:rsidR="005501BA">
        <w:rPr>
          <w:rFonts w:hint="cs"/>
          <w:cs/>
        </w:rPr>
        <w:t>ำ</w:t>
      </w:r>
      <w:r>
        <w:rPr>
          <w:cs/>
        </w:rPr>
        <w:t>อธิบายโดยย่อ</w:t>
      </w:r>
    </w:p>
    <w:p w14:paraId="6CE46B75" w14:textId="74BA7E6B" w:rsidR="000207F4" w:rsidRDefault="000207F4" w:rsidP="005501BA">
      <w:pPr>
        <w:pStyle w:val="Heading5"/>
      </w:pPr>
      <w:r>
        <w:rPr>
          <w:cs/>
        </w:rPr>
        <w:t>หัวข้อวิชาโครงงานเทคโนโลยีคอมพิวเตอร์จะเป็นหัวข้อที่นักศึกษาสนใจ โดยนักศึกษา</w:t>
      </w:r>
      <w:r w:rsidR="005501BA">
        <w:rPr>
          <w:cs/>
        </w:rPr>
        <w:tab/>
      </w:r>
      <w:r>
        <w:rPr>
          <w:cs/>
        </w:rPr>
        <w:t>จะได้รับการฝึกค้นคว้าหาข้อมูล การวิเคราะห์งาน ตลอดจนการบริหารโครงงานให้</w:t>
      </w:r>
      <w:r w:rsidR="005501BA">
        <w:rPr>
          <w:cs/>
        </w:rPr>
        <w:tab/>
      </w:r>
      <w:r>
        <w:rPr>
          <w:cs/>
        </w:rPr>
        <w:t>เป็นไปตามวัตถุประสงค์ที่ก</w:t>
      </w:r>
      <w:r w:rsidR="005501BA">
        <w:rPr>
          <w:rFonts w:hint="cs"/>
          <w:cs/>
        </w:rPr>
        <w:t>ำ</w:t>
      </w:r>
      <w:r>
        <w:rPr>
          <w:cs/>
        </w:rPr>
        <w:t>หนด ภายใต้การควบคุมดูแลของอาจารย์ที่ปรึกษา เน้นให้</w:t>
      </w:r>
      <w:r w:rsidR="005501BA">
        <w:rPr>
          <w:cs/>
        </w:rPr>
        <w:tab/>
      </w:r>
      <w:r>
        <w:rPr>
          <w:cs/>
        </w:rPr>
        <w:t>นักศึกษาสามารถน</w:t>
      </w:r>
      <w:r w:rsidR="005501BA">
        <w:rPr>
          <w:rFonts w:hint="cs"/>
          <w:cs/>
        </w:rPr>
        <w:t>ำ</w:t>
      </w:r>
      <w:r>
        <w:rPr>
          <w:cs/>
        </w:rPr>
        <w:t xml:space="preserve">ความรู้หรือทฤษฎีที่ได้เรียนมาประยุกต์ใช้ในการแก้ปัญหาที่ศึกษา </w:t>
      </w:r>
      <w:r w:rsidR="005501BA">
        <w:rPr>
          <w:cs/>
        </w:rPr>
        <w:tab/>
      </w:r>
      <w:r>
        <w:rPr>
          <w:cs/>
        </w:rPr>
        <w:t>เพื่อประโยชน์ในงานเทคโนโลยีคอมพิวเตอร์และการศึกษาต่อไป</w:t>
      </w:r>
    </w:p>
    <w:p w14:paraId="195F3E48" w14:textId="67E242E3" w:rsidR="000207F4" w:rsidRDefault="000207F4" w:rsidP="00ED55E9">
      <w:pPr>
        <w:pStyle w:val="Heading5"/>
      </w:pPr>
      <w:r>
        <w:rPr>
          <w:cs/>
        </w:rPr>
        <w:t>มาตรฐานผลการเรียนรู้นักศึกษาสามารถท</w:t>
      </w:r>
      <w:r w:rsidR="00ED55E9">
        <w:rPr>
          <w:rFonts w:hint="cs"/>
          <w:cs/>
        </w:rPr>
        <w:t>ำ</w:t>
      </w:r>
      <w:r>
        <w:rPr>
          <w:cs/>
        </w:rPr>
        <w:t>งานเป็นทีม สามารถปรับตัวท</w:t>
      </w:r>
      <w:r w:rsidR="00ED55E9">
        <w:rPr>
          <w:rFonts w:hint="cs"/>
          <w:cs/>
        </w:rPr>
        <w:t>ำ</w:t>
      </w:r>
      <w:r>
        <w:rPr>
          <w:cs/>
        </w:rPr>
        <w:t>งานร่วมกับ</w:t>
      </w:r>
      <w:r w:rsidR="00ED55E9">
        <w:rPr>
          <w:cs/>
        </w:rPr>
        <w:tab/>
      </w:r>
      <w:r>
        <w:rPr>
          <w:cs/>
        </w:rPr>
        <w:t>ผู้อื่นได้ มีความสามารถในการประยุกต์ใช้ความรู้เพื่อแก้ไขปัญหาที่ศึกษาได้ สามารถ</w:t>
      </w:r>
      <w:r w:rsidR="00ED55E9">
        <w:rPr>
          <w:cs/>
        </w:rPr>
        <w:tab/>
      </w:r>
      <w:r>
        <w:rPr>
          <w:cs/>
        </w:rPr>
        <w:t>ควบคุมบริหารโครงงานให้อยู่ในขอบเขตที่ก</w:t>
      </w:r>
      <w:r w:rsidR="00ED55E9">
        <w:rPr>
          <w:rFonts w:hint="cs"/>
          <w:cs/>
        </w:rPr>
        <w:t>ำ</w:t>
      </w:r>
      <w:r>
        <w:rPr>
          <w:cs/>
        </w:rPr>
        <w:t>หนด และสามารถด</w:t>
      </w:r>
      <w:r w:rsidR="00ED55E9">
        <w:rPr>
          <w:rFonts w:hint="cs"/>
          <w:cs/>
        </w:rPr>
        <w:t>ำ</w:t>
      </w:r>
      <w:r>
        <w:rPr>
          <w:cs/>
        </w:rPr>
        <w:t>เนินการได้เสร็จ</w:t>
      </w:r>
      <w:r w:rsidR="00ED55E9">
        <w:rPr>
          <w:cs/>
        </w:rPr>
        <w:tab/>
      </w:r>
      <w:r>
        <w:rPr>
          <w:cs/>
        </w:rPr>
        <w:t>ทันเวลา โดยโครงงานสามารถเป็นต้นแบบในการพัฒนาต่อได้</w:t>
      </w:r>
    </w:p>
    <w:p w14:paraId="4D7080D9" w14:textId="77777777" w:rsidR="000207F4" w:rsidRDefault="000207F4" w:rsidP="000207F4"/>
    <w:p w14:paraId="700BE004" w14:textId="78857A4E" w:rsidR="000207F4" w:rsidRDefault="000207F4" w:rsidP="003D6433">
      <w:pPr>
        <w:pStyle w:val="Heading4"/>
      </w:pPr>
      <w:r>
        <w:rPr>
          <w:cs/>
        </w:rPr>
        <w:lastRenderedPageBreak/>
        <w:t>ช่วงเวลา</w:t>
      </w:r>
    </w:p>
    <w:p w14:paraId="129DFBD5" w14:textId="77777777" w:rsidR="000207F4" w:rsidRDefault="000207F4" w:rsidP="003D6433">
      <w:pPr>
        <w:pStyle w:val="Heading5"/>
      </w:pPr>
      <w:r>
        <w:rPr>
          <w:cs/>
        </w:rPr>
        <w:t>รายวิชา 020413109 สัมมนา ในภาคการศึกษาที่ 1 ปีการศึกษาที่ 3</w:t>
      </w:r>
    </w:p>
    <w:p w14:paraId="51D2CFF4" w14:textId="77777777" w:rsidR="000207F4" w:rsidRDefault="000207F4" w:rsidP="003D6433">
      <w:pPr>
        <w:pStyle w:val="Heading5"/>
      </w:pPr>
      <w:r>
        <w:rPr>
          <w:cs/>
        </w:rPr>
        <w:t>รายวิชา 020413110 โครงงานพิเศษ ในภาคการศึกษาที่ 2 ปีการศึกษาที่ 3</w:t>
      </w:r>
    </w:p>
    <w:p w14:paraId="1F80989D" w14:textId="58D0E7B0" w:rsidR="000207F4" w:rsidRDefault="000207F4" w:rsidP="003D6433">
      <w:pPr>
        <w:pStyle w:val="Heading4"/>
      </w:pPr>
      <w:r>
        <w:rPr>
          <w:cs/>
        </w:rPr>
        <w:t>จ</w:t>
      </w:r>
      <w:r w:rsidR="003D6433">
        <w:rPr>
          <w:rFonts w:hint="cs"/>
          <w:cs/>
        </w:rPr>
        <w:t>ำ</w:t>
      </w:r>
      <w:r>
        <w:rPr>
          <w:cs/>
        </w:rPr>
        <w:t>นวนหน่วยกิต</w:t>
      </w:r>
    </w:p>
    <w:p w14:paraId="236B71C4" w14:textId="34C62530" w:rsidR="000207F4" w:rsidRDefault="000207F4" w:rsidP="003D6433">
      <w:pPr>
        <w:pStyle w:val="Heading5"/>
      </w:pPr>
      <w:r>
        <w:rPr>
          <w:cs/>
        </w:rPr>
        <w:t>รายวิชา 020413109 สัมมนา จ</w:t>
      </w:r>
      <w:r w:rsidR="003D6433">
        <w:rPr>
          <w:rFonts w:hint="cs"/>
          <w:cs/>
        </w:rPr>
        <w:t>ำ</w:t>
      </w:r>
      <w:r>
        <w:rPr>
          <w:cs/>
        </w:rPr>
        <w:t>นวน 1 หน่วยกิต</w:t>
      </w:r>
    </w:p>
    <w:p w14:paraId="6BF81E8D" w14:textId="29942C45" w:rsidR="000207F4" w:rsidRDefault="000207F4" w:rsidP="003D6433">
      <w:pPr>
        <w:pStyle w:val="Heading5"/>
      </w:pPr>
      <w:r>
        <w:rPr>
          <w:cs/>
        </w:rPr>
        <w:t>รายวิชา 020413110 โครงงานพิเศษ จ</w:t>
      </w:r>
      <w:r w:rsidR="003D6433">
        <w:rPr>
          <w:rFonts w:hint="cs"/>
          <w:cs/>
        </w:rPr>
        <w:t>ำ</w:t>
      </w:r>
      <w:r>
        <w:rPr>
          <w:cs/>
        </w:rPr>
        <w:t>นวน 3 หน่วยกิต</w:t>
      </w:r>
    </w:p>
    <w:p w14:paraId="28B909D3" w14:textId="33DB1E09" w:rsidR="000207F4" w:rsidRDefault="000207F4" w:rsidP="003D6433">
      <w:pPr>
        <w:pStyle w:val="Heading4"/>
      </w:pPr>
      <w:r>
        <w:rPr>
          <w:cs/>
        </w:rPr>
        <w:t>การเตรียมการ</w:t>
      </w:r>
    </w:p>
    <w:p w14:paraId="423EF91C" w14:textId="36399F90" w:rsidR="000207F4" w:rsidRDefault="000207F4" w:rsidP="003D6433">
      <w:pPr>
        <w:pStyle w:val="Heading5"/>
      </w:pPr>
      <w:r>
        <w:rPr>
          <w:cs/>
        </w:rPr>
        <w:t>มีการก</w:t>
      </w:r>
      <w:r w:rsidR="003D6433">
        <w:rPr>
          <w:rFonts w:hint="cs"/>
          <w:cs/>
        </w:rPr>
        <w:t>ำ</w:t>
      </w:r>
      <w:r>
        <w:rPr>
          <w:cs/>
        </w:rPr>
        <w:t>หนดชั่วโมงการให้ค</w:t>
      </w:r>
      <w:r w:rsidR="003D6433">
        <w:rPr>
          <w:rFonts w:hint="cs"/>
          <w:cs/>
        </w:rPr>
        <w:t>ำ</w:t>
      </w:r>
      <w:r>
        <w:rPr>
          <w:cs/>
        </w:rPr>
        <w:t>ปรึกษา จัดท</w:t>
      </w:r>
      <w:r w:rsidR="003D6433">
        <w:rPr>
          <w:rFonts w:hint="cs"/>
          <w:cs/>
        </w:rPr>
        <w:t>ำ</w:t>
      </w:r>
      <w:r>
        <w:rPr>
          <w:cs/>
        </w:rPr>
        <w:t>บันทึกการให้ค</w:t>
      </w:r>
      <w:r w:rsidR="003D6433">
        <w:rPr>
          <w:rFonts w:hint="cs"/>
          <w:cs/>
        </w:rPr>
        <w:t>ำ</w:t>
      </w:r>
      <w:r>
        <w:rPr>
          <w:cs/>
        </w:rPr>
        <w:t>ปรึกษา ให้ข้อมูลข่าวสาร</w:t>
      </w:r>
      <w:r w:rsidR="003D6433">
        <w:rPr>
          <w:cs/>
        </w:rPr>
        <w:tab/>
      </w:r>
      <w:r>
        <w:rPr>
          <w:cs/>
        </w:rPr>
        <w:t>เกี่ยวกับโครงงานทางเว็บไซต์และปรับปรุงให้ทันสมัยเสมอ ให้นักศึกษารายงาน</w:t>
      </w:r>
      <w:r w:rsidR="003D6433">
        <w:rPr>
          <w:cs/>
        </w:rPr>
        <w:tab/>
      </w:r>
      <w:r>
        <w:rPr>
          <w:cs/>
        </w:rPr>
        <w:t>ความก้าวหน้าปัญหาอุปสรรคอย่างต่อเนื่องตลอดภาคการศึกษา อีกทั้งมีตัวอย่าง</w:t>
      </w:r>
      <w:r w:rsidR="003D6433">
        <w:rPr>
          <w:cs/>
        </w:rPr>
        <w:tab/>
      </w:r>
      <w:r>
        <w:rPr>
          <w:cs/>
        </w:rPr>
        <w:t>โครงงานให้ศึกษา</w:t>
      </w:r>
    </w:p>
    <w:p w14:paraId="04E775B3" w14:textId="5BAB1C9F" w:rsidR="000207F4" w:rsidRDefault="000207F4" w:rsidP="003D6433">
      <w:pPr>
        <w:pStyle w:val="Heading4"/>
      </w:pPr>
      <w:r>
        <w:rPr>
          <w:cs/>
        </w:rPr>
        <w:t>กระบวนการประเมินผล</w:t>
      </w:r>
    </w:p>
    <w:p w14:paraId="44555048" w14:textId="2E82764E" w:rsidR="00B35E1D" w:rsidRDefault="000207F4" w:rsidP="003D6433">
      <w:pPr>
        <w:pStyle w:val="Heading5"/>
      </w:pPr>
      <w:r>
        <w:rPr>
          <w:cs/>
        </w:rPr>
        <w:t>ประเมินผลจากรายงานความก้าวหน้าในการท</w:t>
      </w:r>
      <w:r w:rsidR="003D6433">
        <w:rPr>
          <w:rFonts w:hint="cs"/>
          <w:cs/>
        </w:rPr>
        <w:t>ำ</w:t>
      </w:r>
      <w:r>
        <w:rPr>
          <w:cs/>
        </w:rPr>
        <w:t>โครงงาน สมุดบันทึกการให้ค</w:t>
      </w:r>
      <w:r w:rsidR="003D6433">
        <w:rPr>
          <w:rFonts w:hint="cs"/>
          <w:cs/>
        </w:rPr>
        <w:t>ำ</w:t>
      </w:r>
      <w:r>
        <w:rPr>
          <w:cs/>
        </w:rPr>
        <w:t xml:space="preserve">ปรึกษา </w:t>
      </w:r>
      <w:r w:rsidR="003D6433">
        <w:rPr>
          <w:cs/>
        </w:rPr>
        <w:tab/>
      </w:r>
      <w:r>
        <w:rPr>
          <w:cs/>
        </w:rPr>
        <w:t>โดยอาจารย์ที่ปรึกษา และประเมินผลจากผลส</w:t>
      </w:r>
      <w:r w:rsidR="003D6433">
        <w:rPr>
          <w:rFonts w:hint="cs"/>
          <w:cs/>
        </w:rPr>
        <w:t>ำ</w:t>
      </w:r>
      <w:r>
        <w:rPr>
          <w:cs/>
        </w:rPr>
        <w:t>เร็จของโครงงาน โดยนักศึกษาจะต้อง</w:t>
      </w:r>
      <w:r w:rsidR="003D6433">
        <w:rPr>
          <w:cs/>
        </w:rPr>
        <w:tab/>
      </w:r>
      <w:r>
        <w:rPr>
          <w:cs/>
        </w:rPr>
        <w:t>ผ่านการน</w:t>
      </w:r>
      <w:r w:rsidR="003D6433">
        <w:rPr>
          <w:rFonts w:hint="cs"/>
          <w:cs/>
        </w:rPr>
        <w:t>ำ</w:t>
      </w:r>
      <w:r>
        <w:rPr>
          <w:cs/>
        </w:rPr>
        <w:t>เสนอผลการศึกษา และจัดท</w:t>
      </w:r>
      <w:r w:rsidR="003D6433">
        <w:rPr>
          <w:rFonts w:hint="cs"/>
          <w:cs/>
        </w:rPr>
        <w:t>ำ</w:t>
      </w:r>
      <w:r>
        <w:rPr>
          <w:cs/>
        </w:rPr>
        <w:t>รายงานฉบับสมบูรณ์ให้เสร็จทันช่วงปลาย</w:t>
      </w:r>
      <w:r w:rsidR="003D6433">
        <w:rPr>
          <w:cs/>
        </w:rPr>
        <w:tab/>
      </w:r>
      <w:r>
        <w:rPr>
          <w:cs/>
        </w:rPr>
        <w:t>ภาคการศึกษา ทั้งนี้จะต้องมีคณะกรรมการสอบโครงงานไม่ต่</w:t>
      </w:r>
      <w:r w:rsidR="003D6433">
        <w:rPr>
          <w:rFonts w:hint="cs"/>
          <w:cs/>
        </w:rPr>
        <w:t>ำ</w:t>
      </w:r>
      <w:r>
        <w:rPr>
          <w:cs/>
        </w:rPr>
        <w:t>กว่า 3 คน</w:t>
      </w:r>
    </w:p>
    <w:p w14:paraId="7B2E2A91" w14:textId="75B04768" w:rsidR="00B35E1D" w:rsidRDefault="00B35E1D" w:rsidP="003D6433">
      <w:pPr>
        <w:pStyle w:val="Heading2"/>
      </w:pPr>
      <w:r>
        <w:rPr>
          <w:cs/>
        </w:rPr>
        <w:t xml:space="preserve">หมวดที่ </w:t>
      </w:r>
      <w:r w:rsidR="003D6433">
        <w:rPr>
          <w:rFonts w:hint="cs"/>
          <w:cs/>
        </w:rPr>
        <w:t>4</w:t>
      </w:r>
      <w:r>
        <w:rPr>
          <w:cs/>
        </w:rPr>
        <w:t xml:space="preserve"> หลักเกณฑ์ในการประเมินผลนักศึกษา</w:t>
      </w:r>
    </w:p>
    <w:p w14:paraId="40AED53A" w14:textId="11687C0D" w:rsidR="00B35E1D" w:rsidRDefault="00B35E1D" w:rsidP="00B143ED">
      <w:pPr>
        <w:pStyle w:val="Heading3"/>
      </w:pPr>
      <w:r>
        <w:rPr>
          <w:cs/>
        </w:rPr>
        <w:t>กฎระเบียบหรือหลักเกณฑ์ในการให้ระดับคะแนน (เกรด)</w:t>
      </w:r>
    </w:p>
    <w:p w14:paraId="6BC2FE4A" w14:textId="06024193" w:rsidR="00B35E1D" w:rsidRDefault="00B35E1D" w:rsidP="00B143ED">
      <w:pPr>
        <w:pStyle w:val="Heading4"/>
      </w:pPr>
      <w:r>
        <w:rPr>
          <w:cs/>
        </w:rPr>
        <w:t>เป็นไปตามระเบียบมหาวิทยาลัยเทคโนโลยีพระจอมเกล้าพระนครเหนือ ว่าด้วยการศึกษา</w:t>
      </w:r>
      <w:r w:rsidR="00B143ED">
        <w:rPr>
          <w:cs/>
        </w:rPr>
        <w:tab/>
      </w:r>
      <w:r w:rsidR="00B143ED">
        <w:rPr>
          <w:cs/>
        </w:rPr>
        <w:tab/>
      </w:r>
      <w:r>
        <w:rPr>
          <w:cs/>
        </w:rPr>
        <w:t>ระดับปริญญาบัณฑิต</w:t>
      </w:r>
    </w:p>
    <w:p w14:paraId="32A24855" w14:textId="1F9A4B7B" w:rsidR="00B35E1D" w:rsidRDefault="00B35E1D" w:rsidP="00B143ED">
      <w:pPr>
        <w:pStyle w:val="Heading3"/>
      </w:pPr>
      <w:r>
        <w:rPr>
          <w:cs/>
        </w:rPr>
        <w:t>กระบวนการทวนสอบมาตรฐานผลสัมฤทธิ์ของนักศึกษา</w:t>
      </w:r>
    </w:p>
    <w:p w14:paraId="16BDAAA4" w14:textId="1AE47D04" w:rsidR="00B35E1D" w:rsidRDefault="00B35E1D" w:rsidP="00B143ED">
      <w:pPr>
        <w:pStyle w:val="Heading4"/>
      </w:pPr>
      <w:r>
        <w:rPr>
          <w:cs/>
        </w:rPr>
        <w:t>การทวนสอบมาตรฐานผลการเรียนรู้ขณะนักศึกษายังไม่ส</w:t>
      </w:r>
      <w:r w:rsidR="00B143ED">
        <w:rPr>
          <w:rFonts w:hint="cs"/>
          <w:cs/>
        </w:rPr>
        <w:t>ำ</w:t>
      </w:r>
      <w:r>
        <w:rPr>
          <w:cs/>
        </w:rPr>
        <w:t>เร็จการศึกษา</w:t>
      </w:r>
    </w:p>
    <w:p w14:paraId="0B979407" w14:textId="5640FEAC" w:rsidR="00B35E1D" w:rsidRDefault="00B35E1D" w:rsidP="00B143ED">
      <w:pPr>
        <w:pStyle w:val="Heading5"/>
      </w:pPr>
      <w:r>
        <w:rPr>
          <w:cs/>
        </w:rPr>
        <w:t>ก</w:t>
      </w:r>
      <w:r w:rsidR="00B143ED">
        <w:rPr>
          <w:rFonts w:hint="cs"/>
          <w:cs/>
        </w:rPr>
        <w:t>ำ</w:t>
      </w:r>
      <w:r>
        <w:rPr>
          <w:cs/>
        </w:rPr>
        <w:t>หนดระบบการทวนสอบผลสัมฤทธิ์การเรียนรู้ของนักศึกษาเป็นส่วนหนึ่งของระบบ</w:t>
      </w:r>
      <w:r w:rsidR="00B143ED">
        <w:rPr>
          <w:cs/>
        </w:rPr>
        <w:tab/>
      </w:r>
      <w:r>
        <w:rPr>
          <w:cs/>
        </w:rPr>
        <w:t>การประกันคุณภาพภายในของสถาบันอุดมศึกษาที่จะต้องท าความเข้าใจตรงกันทั้ง</w:t>
      </w:r>
      <w:r w:rsidR="00B143ED">
        <w:rPr>
          <w:cs/>
        </w:rPr>
        <w:tab/>
      </w:r>
      <w:r>
        <w:rPr>
          <w:cs/>
        </w:rPr>
        <w:t>สถาบัน และน</w:t>
      </w:r>
      <w:r w:rsidR="00B143ED">
        <w:rPr>
          <w:rFonts w:hint="cs"/>
          <w:cs/>
        </w:rPr>
        <w:t>ำ</w:t>
      </w:r>
      <w:r>
        <w:rPr>
          <w:cs/>
        </w:rPr>
        <w:t>ไปด</w:t>
      </w:r>
      <w:r w:rsidR="00B143ED">
        <w:rPr>
          <w:rFonts w:hint="cs"/>
          <w:cs/>
        </w:rPr>
        <w:t>ำ</w:t>
      </w:r>
      <w:r>
        <w:rPr>
          <w:cs/>
        </w:rPr>
        <w:t>เนินการจนบรรลุผลสัมฤทธิ์ ซึ่งผู้ประเมินภายนอกจะต้องสามารถ</w:t>
      </w:r>
      <w:r w:rsidR="00B143ED">
        <w:rPr>
          <w:cs/>
        </w:rPr>
        <w:tab/>
      </w:r>
      <w:r>
        <w:rPr>
          <w:cs/>
        </w:rPr>
        <w:t>ตรวจสอบได้</w:t>
      </w:r>
    </w:p>
    <w:p w14:paraId="69026453" w14:textId="4409E963" w:rsidR="00B35E1D" w:rsidRDefault="00B35E1D" w:rsidP="00B143ED">
      <w:pPr>
        <w:pStyle w:val="Heading5"/>
      </w:pPr>
      <w:r>
        <w:rPr>
          <w:cs/>
        </w:rPr>
        <w:t>การทวนสอบในระดับรายวิชาควรให้นักศึกษาประเมินการเรียนการสอนในระดับ</w:t>
      </w:r>
      <w:r w:rsidR="00B143ED">
        <w:rPr>
          <w:cs/>
        </w:rPr>
        <w:tab/>
      </w:r>
      <w:r>
        <w:rPr>
          <w:cs/>
        </w:rPr>
        <w:t>รายวิชามีคณะกรรมการพิจารณาความเหมาะสมของข้อสอบให้เป็นไปตามแผนการ</w:t>
      </w:r>
      <w:r w:rsidR="00B143ED">
        <w:rPr>
          <w:cs/>
        </w:rPr>
        <w:tab/>
      </w:r>
      <w:r>
        <w:rPr>
          <w:cs/>
        </w:rPr>
        <w:t>สอน มีการประเมินข้อสอบโดยผู้ทรงคุณวุฒิภายนอก</w:t>
      </w:r>
    </w:p>
    <w:p w14:paraId="2146B3F0" w14:textId="77777777" w:rsidR="00B143ED" w:rsidRDefault="00B143ED" w:rsidP="00B143ED"/>
    <w:p w14:paraId="1540B25B" w14:textId="77777777" w:rsidR="00B143ED" w:rsidRPr="00B143ED" w:rsidRDefault="00B143ED" w:rsidP="00B143ED"/>
    <w:p w14:paraId="361F6AEB" w14:textId="0F7D2B67" w:rsidR="00B35E1D" w:rsidRDefault="00B35E1D" w:rsidP="00B143ED">
      <w:pPr>
        <w:pStyle w:val="Heading5"/>
      </w:pPr>
      <w:r>
        <w:rPr>
          <w:cs/>
        </w:rPr>
        <w:lastRenderedPageBreak/>
        <w:t>การทวนสอบในระดับหลักสูตรสามารถท</w:t>
      </w:r>
      <w:r w:rsidR="00B143ED">
        <w:rPr>
          <w:rFonts w:hint="cs"/>
          <w:cs/>
        </w:rPr>
        <w:t>ำ</w:t>
      </w:r>
      <w:r>
        <w:rPr>
          <w:cs/>
        </w:rPr>
        <w:t>ได้โดยมีระบบประกันคุณภาพภายใน</w:t>
      </w:r>
      <w:r w:rsidR="00B143ED">
        <w:rPr>
          <w:cs/>
        </w:rPr>
        <w:tab/>
      </w:r>
      <w:r>
        <w:rPr>
          <w:cs/>
        </w:rPr>
        <w:t>สถาบันอุดมศึกษา ด</w:t>
      </w:r>
      <w:r w:rsidR="00B143ED">
        <w:rPr>
          <w:rFonts w:hint="cs"/>
          <w:cs/>
        </w:rPr>
        <w:t>ำ</w:t>
      </w:r>
      <w:r>
        <w:rPr>
          <w:cs/>
        </w:rPr>
        <w:t>เนินการทวนสอบมาตรฐานผลการเรียนรู้และรายงานผล</w:t>
      </w:r>
    </w:p>
    <w:p w14:paraId="6E5584D2" w14:textId="2904808C" w:rsidR="00B35E1D" w:rsidRDefault="00B35E1D" w:rsidP="00423E3F">
      <w:pPr>
        <w:pStyle w:val="Heading4"/>
      </w:pPr>
      <w:r>
        <w:rPr>
          <w:cs/>
        </w:rPr>
        <w:t>การทวนสอบมาตรฐานผลการเรียนรู้หลังจากนักศึกษาส</w:t>
      </w:r>
      <w:r w:rsidR="00423E3F">
        <w:rPr>
          <w:rFonts w:hint="cs"/>
          <w:cs/>
        </w:rPr>
        <w:t>ำ</w:t>
      </w:r>
      <w:r>
        <w:rPr>
          <w:cs/>
        </w:rPr>
        <w:t>เร็จการศึกษา</w:t>
      </w:r>
    </w:p>
    <w:p w14:paraId="181784B8" w14:textId="7F6F7D5D" w:rsidR="00B35E1D" w:rsidRDefault="00B35E1D" w:rsidP="00423E3F">
      <w:pPr>
        <w:pStyle w:val="Heading5"/>
      </w:pPr>
      <w:r>
        <w:rPr>
          <w:cs/>
        </w:rPr>
        <w:t>การก</w:t>
      </w:r>
      <w:r w:rsidR="00423E3F">
        <w:rPr>
          <w:rFonts w:hint="cs"/>
          <w:cs/>
        </w:rPr>
        <w:t>ำ</w:t>
      </w:r>
      <w:r>
        <w:rPr>
          <w:cs/>
        </w:rPr>
        <w:t>หนดกลวิธีการทวนสอบมาตรฐานผลการเรียนรู้ของนักศึกษา ควรเน้นการท</w:t>
      </w:r>
      <w:r w:rsidR="00423E3F">
        <w:rPr>
          <w:rFonts w:hint="cs"/>
          <w:cs/>
        </w:rPr>
        <w:t>ำ</w:t>
      </w:r>
      <w:r w:rsidR="00423E3F">
        <w:rPr>
          <w:cs/>
        </w:rPr>
        <w:tab/>
      </w:r>
      <w:r>
        <w:rPr>
          <w:cs/>
        </w:rPr>
        <w:t>วิจัยสัมฤทธิผลของการประกอบอาชีพของบัณฑิต ที่ท</w:t>
      </w:r>
      <w:r w:rsidR="00423E3F">
        <w:rPr>
          <w:rFonts w:hint="cs"/>
          <w:cs/>
        </w:rPr>
        <w:t>ำ</w:t>
      </w:r>
      <w:r>
        <w:rPr>
          <w:cs/>
        </w:rPr>
        <w:t>อย่างต่อเนื่องและน</w:t>
      </w:r>
      <w:r w:rsidR="00423E3F">
        <w:rPr>
          <w:rFonts w:hint="cs"/>
          <w:cs/>
        </w:rPr>
        <w:t>ำ</w:t>
      </w:r>
      <w:r>
        <w:rPr>
          <w:cs/>
        </w:rPr>
        <w:t>ผลวิจัยที่</w:t>
      </w:r>
      <w:r w:rsidR="00423E3F">
        <w:rPr>
          <w:cs/>
        </w:rPr>
        <w:tab/>
      </w:r>
      <w:r>
        <w:rPr>
          <w:cs/>
        </w:rPr>
        <w:t xml:space="preserve">ได้ย้อนกลับมาปรับปรุงกระบวนการการเรียนการสอน และหลักสูตรแบบครบวงจร </w:t>
      </w:r>
      <w:r w:rsidR="00423E3F">
        <w:rPr>
          <w:cs/>
        </w:rPr>
        <w:tab/>
      </w:r>
      <w:r>
        <w:rPr>
          <w:cs/>
        </w:rPr>
        <w:t>รวมทั้งการประเมินคุณภาพของหลักสูตรและหน่วยงานโดยองค์กรระดับสากล โดยการ</w:t>
      </w:r>
      <w:r w:rsidR="00423E3F">
        <w:rPr>
          <w:cs/>
        </w:rPr>
        <w:tab/>
      </w:r>
      <w:r>
        <w:rPr>
          <w:cs/>
        </w:rPr>
        <w:t>วิจัยอาจจะด</w:t>
      </w:r>
      <w:r w:rsidR="00423E3F">
        <w:rPr>
          <w:rFonts w:hint="cs"/>
          <w:cs/>
        </w:rPr>
        <w:t>ำ</w:t>
      </w:r>
      <w:r>
        <w:rPr>
          <w:cs/>
        </w:rPr>
        <w:t>เนินการดังตัวอย่างต่อไปนี้</w:t>
      </w:r>
    </w:p>
    <w:p w14:paraId="556DBF69" w14:textId="4DA3EA7F" w:rsidR="00B35E1D" w:rsidRDefault="00B35E1D" w:rsidP="00423E3F">
      <w:pPr>
        <w:pStyle w:val="Heading6"/>
      </w:pPr>
      <w:r>
        <w:rPr>
          <w:cs/>
        </w:rPr>
        <w:t>ภาวะการได้งานท</w:t>
      </w:r>
      <w:r w:rsidR="00423E3F">
        <w:rPr>
          <w:rFonts w:hint="cs"/>
          <w:cs/>
        </w:rPr>
        <w:t>ำ</w:t>
      </w:r>
      <w:r>
        <w:rPr>
          <w:cs/>
        </w:rPr>
        <w:t>ของบัณฑิต ประเมินจากบัณฑิตแต่ละรุ่นที่จบการศึกษา ในด้าน</w:t>
      </w:r>
      <w:r w:rsidR="00423E3F">
        <w:rPr>
          <w:cs/>
        </w:rPr>
        <w:tab/>
      </w:r>
      <w:r>
        <w:rPr>
          <w:cs/>
        </w:rPr>
        <w:t>ของระยะเวลาในการหางานท</w:t>
      </w:r>
      <w:r w:rsidR="00423E3F">
        <w:rPr>
          <w:rFonts w:hint="cs"/>
          <w:cs/>
        </w:rPr>
        <w:t>ำ</w:t>
      </w:r>
      <w:r>
        <w:rPr>
          <w:cs/>
        </w:rPr>
        <w:t xml:space="preserve"> ความเห็นต่อความรู้ ความสามารถ ความมั่นใจของ</w:t>
      </w:r>
      <w:r w:rsidR="00423E3F">
        <w:rPr>
          <w:cs/>
        </w:rPr>
        <w:tab/>
      </w:r>
      <w:r>
        <w:rPr>
          <w:cs/>
        </w:rPr>
        <w:t>บัณฑิตในการประกอบการงานอาชีพ</w:t>
      </w:r>
    </w:p>
    <w:p w14:paraId="24BFF867" w14:textId="5121BAEF" w:rsidR="00B35E1D" w:rsidRDefault="00B35E1D" w:rsidP="00423E3F">
      <w:pPr>
        <w:pStyle w:val="Heading6"/>
      </w:pPr>
      <w:r>
        <w:rPr>
          <w:cs/>
        </w:rPr>
        <w:t>การตรวจสอบจากผู้ประกอบการ โดยการขอเข้าสัมภาษณ์ หรือ การแบบส่ง</w:t>
      </w:r>
      <w:r w:rsidR="00423E3F">
        <w:rPr>
          <w:cs/>
        </w:rPr>
        <w:tab/>
      </w:r>
      <w:r>
        <w:rPr>
          <w:cs/>
        </w:rPr>
        <w:t>แบบสอบถามเพื่อประเมินความพึงพอใจในบัณฑิตที่จบการศึกษา และเข้าท</w:t>
      </w:r>
      <w:r w:rsidR="00423E3F">
        <w:rPr>
          <w:rFonts w:hint="cs"/>
          <w:cs/>
        </w:rPr>
        <w:t>ำ</w:t>
      </w:r>
      <w:r>
        <w:rPr>
          <w:cs/>
        </w:rPr>
        <w:t>งานใน</w:t>
      </w:r>
      <w:r w:rsidR="00423E3F">
        <w:rPr>
          <w:cs/>
        </w:rPr>
        <w:tab/>
      </w:r>
      <w:r>
        <w:rPr>
          <w:cs/>
        </w:rPr>
        <w:t>สถานประกอบการนั</w:t>
      </w:r>
      <w:r w:rsidR="00423E3F">
        <w:rPr>
          <w:rFonts w:hint="cs"/>
          <w:cs/>
        </w:rPr>
        <w:t>้</w:t>
      </w:r>
      <w:r>
        <w:rPr>
          <w:cs/>
        </w:rPr>
        <w:t>น ๆ ในคาบระยะเวลาต่าง ๆ เช่น ปีที่ 1 ปีที่ 3 ปีที่ 4 เป็นต้น</w:t>
      </w:r>
    </w:p>
    <w:p w14:paraId="73A95830" w14:textId="0F4A51E0" w:rsidR="00B35E1D" w:rsidRDefault="00B35E1D" w:rsidP="00423E3F">
      <w:pPr>
        <w:pStyle w:val="Heading6"/>
      </w:pPr>
      <w:r>
        <w:rPr>
          <w:cs/>
        </w:rPr>
        <w:t>การประเมินต</w:t>
      </w:r>
      <w:r w:rsidR="00423E3F">
        <w:rPr>
          <w:rFonts w:hint="cs"/>
          <w:cs/>
        </w:rPr>
        <w:t>ำ</w:t>
      </w:r>
      <w:r>
        <w:rPr>
          <w:cs/>
        </w:rPr>
        <w:t>แหน่ง และหรือความก้าวหน้าในสายงานของบัณฑิต</w:t>
      </w:r>
    </w:p>
    <w:p w14:paraId="1ECEA93A" w14:textId="20489EC6" w:rsidR="00B35E1D" w:rsidRDefault="00B35E1D" w:rsidP="00423E3F">
      <w:pPr>
        <w:pStyle w:val="Heading6"/>
      </w:pPr>
      <w:r>
        <w:rPr>
          <w:cs/>
        </w:rPr>
        <w:t>การประเมินจากสถานศึกษาอื่น โดยการส่งแบบสอบถาม หรือ สอบถามเมื่อมี</w:t>
      </w:r>
      <w:r w:rsidR="00423E3F">
        <w:rPr>
          <w:cs/>
        </w:rPr>
        <w:tab/>
      </w:r>
      <w:r>
        <w:rPr>
          <w:cs/>
        </w:rPr>
        <w:t>โอกาสในระดับความพึงพอใจในด้านความรู้ ความพร้อม และสมบัติด้านอื่น ๆ ของ</w:t>
      </w:r>
      <w:r w:rsidR="00423E3F">
        <w:rPr>
          <w:cs/>
        </w:rPr>
        <w:tab/>
      </w:r>
      <w:r>
        <w:rPr>
          <w:cs/>
        </w:rPr>
        <w:t>บัณฑิตที่จบการศึกษาและเข้าศึกษาเพื่อปริญญาที่สูงขึ้นในสถานศึกษานั้น ๆ</w:t>
      </w:r>
    </w:p>
    <w:p w14:paraId="0F7F2C86" w14:textId="4F26E590" w:rsidR="00B35E1D" w:rsidRDefault="00B35E1D" w:rsidP="00423E3F">
      <w:pPr>
        <w:pStyle w:val="Heading6"/>
      </w:pPr>
      <w:r>
        <w:rPr>
          <w:cs/>
        </w:rPr>
        <w:t>การประเมินจากนักศึกษาเก่า ที่ไปประกอบอาชีพ ในแง่ของความพร้อมและความรู้</w:t>
      </w:r>
      <w:r w:rsidR="00DB1F34">
        <w:rPr>
          <w:cs/>
        </w:rPr>
        <w:tab/>
      </w:r>
      <w:r>
        <w:rPr>
          <w:cs/>
        </w:rPr>
        <w:t>จากสาขาวิชาที่เรียน รวมทั้งสาขาอื่น ๆ ที่ก</w:t>
      </w:r>
      <w:r w:rsidR="00423E3F">
        <w:rPr>
          <w:rFonts w:hint="cs"/>
          <w:cs/>
        </w:rPr>
        <w:t>ำ</w:t>
      </w:r>
      <w:r>
        <w:rPr>
          <w:cs/>
        </w:rPr>
        <w:t>หนดในหลักสูตร ที่เกี่ยวเนื่องกับการ</w:t>
      </w:r>
      <w:r w:rsidR="00DB1F34">
        <w:rPr>
          <w:cs/>
        </w:rPr>
        <w:tab/>
      </w:r>
      <w:r>
        <w:rPr>
          <w:cs/>
        </w:rPr>
        <w:t>ประกอบอาชีพของบัณฑิต รวมทั้งเปิดโอกาสให้เสนอข้อคิดเห็นในการปรับหลักสูตร</w:t>
      </w:r>
      <w:r w:rsidR="00DB1F34">
        <w:rPr>
          <w:cs/>
        </w:rPr>
        <w:tab/>
      </w:r>
      <w:r>
        <w:rPr>
          <w:cs/>
        </w:rPr>
        <w:t>ให้ดียิ่งขึ้นด้วย</w:t>
      </w:r>
    </w:p>
    <w:p w14:paraId="1AD8C239" w14:textId="0DA9EB83" w:rsidR="00B35E1D" w:rsidRDefault="00B35E1D" w:rsidP="00DB1F34">
      <w:pPr>
        <w:pStyle w:val="Heading6"/>
      </w:pPr>
      <w:r>
        <w:rPr>
          <w:cs/>
        </w:rPr>
        <w:t>ความเห็นจากผู้ทรงคุณวุฒิภายนอก ที่มาประเมินหลักสูตร หรือ เป็นอาจารย์พิเศษ</w:t>
      </w:r>
      <w:r w:rsidR="00DB1F34">
        <w:rPr>
          <w:cs/>
        </w:rPr>
        <w:tab/>
      </w:r>
      <w:r>
        <w:rPr>
          <w:cs/>
        </w:rPr>
        <w:t>ต่อความพร้อมของนักศึกษาในการเรียน และสมบัติอื่น ๆ ที่เกี่ยวข้องกับ</w:t>
      </w:r>
      <w:r w:rsidR="00DB1F34">
        <w:rPr>
          <w:cs/>
        </w:rPr>
        <w:tab/>
      </w:r>
      <w:r>
        <w:rPr>
          <w:cs/>
        </w:rPr>
        <w:t>กระบวนการเรียนรู้ และการพัฒนาองค์ความรู้ของนักศึกษา</w:t>
      </w:r>
    </w:p>
    <w:p w14:paraId="378D03D3" w14:textId="7842D957" w:rsidR="00B35E1D" w:rsidRDefault="00B35E1D" w:rsidP="00DB1F34">
      <w:pPr>
        <w:pStyle w:val="Heading6"/>
      </w:pPr>
      <w:r>
        <w:rPr>
          <w:cs/>
        </w:rPr>
        <w:t>ผลงานของนักศึกษาที่วัดเป็นรูปธรรมได้ซึ่งเกี่ยวข้องกับงานเทคโนโลยีคอมพิวเตอร์</w:t>
      </w:r>
      <w:r w:rsidR="00DB1F34">
        <w:rPr>
          <w:cs/>
        </w:rPr>
        <w:tab/>
      </w:r>
      <w:r>
        <w:rPr>
          <w:cs/>
        </w:rPr>
        <w:t>อาทิแฟ้มสะสมผลงาน จ</w:t>
      </w:r>
      <w:r w:rsidR="00DB1F34">
        <w:rPr>
          <w:rFonts w:hint="cs"/>
          <w:cs/>
        </w:rPr>
        <w:t>ำ</w:t>
      </w:r>
      <w:r>
        <w:rPr>
          <w:cs/>
        </w:rPr>
        <w:t>นวนแบบจ</w:t>
      </w:r>
      <w:r w:rsidR="00DB1F34">
        <w:rPr>
          <w:rFonts w:hint="cs"/>
          <w:cs/>
        </w:rPr>
        <w:t>ำ</w:t>
      </w:r>
      <w:r>
        <w:rPr>
          <w:cs/>
        </w:rPr>
        <w:t>ลองหรือโปรแกรมส</w:t>
      </w:r>
      <w:r w:rsidR="00DB1F34">
        <w:rPr>
          <w:rFonts w:hint="cs"/>
          <w:cs/>
        </w:rPr>
        <w:t>ำ</w:t>
      </w:r>
      <w:r>
        <w:rPr>
          <w:cs/>
        </w:rPr>
        <w:t>เร็จรูปที่พัฒนาเองและ</w:t>
      </w:r>
      <w:r w:rsidR="00DB1F34">
        <w:rPr>
          <w:cs/>
        </w:rPr>
        <w:tab/>
      </w:r>
      <w:r>
        <w:rPr>
          <w:cs/>
        </w:rPr>
        <w:t>วางขายจ</w:t>
      </w:r>
      <w:r w:rsidR="00DB1F34">
        <w:rPr>
          <w:rFonts w:hint="cs"/>
          <w:cs/>
        </w:rPr>
        <w:t>ำ</w:t>
      </w:r>
      <w:r>
        <w:rPr>
          <w:cs/>
        </w:rPr>
        <w:t>นวนสิทธิบัตร จ</w:t>
      </w:r>
      <w:r w:rsidR="00DB1F34">
        <w:rPr>
          <w:rFonts w:hint="cs"/>
          <w:cs/>
        </w:rPr>
        <w:t>ำ</w:t>
      </w:r>
      <w:r>
        <w:rPr>
          <w:cs/>
        </w:rPr>
        <w:t>นวนรางวัลทางสังคมและวิชาชีพ จ</w:t>
      </w:r>
      <w:r w:rsidR="00DB1F34">
        <w:rPr>
          <w:rFonts w:hint="cs"/>
          <w:cs/>
        </w:rPr>
        <w:t>ำ</w:t>
      </w:r>
      <w:r>
        <w:rPr>
          <w:cs/>
        </w:rPr>
        <w:t>นวนงานวิจัยที่</w:t>
      </w:r>
      <w:r w:rsidR="00DB1F34">
        <w:rPr>
          <w:cs/>
        </w:rPr>
        <w:tab/>
      </w:r>
      <w:r>
        <w:rPr>
          <w:cs/>
        </w:rPr>
        <w:t>ได้รับการตีพิมพ์ในระดับท้องถิ่น ระดับชาติ หรือระดับนานาชาติ จ</w:t>
      </w:r>
      <w:r w:rsidR="00DB1F34">
        <w:rPr>
          <w:rFonts w:hint="cs"/>
          <w:cs/>
        </w:rPr>
        <w:t>ำ</w:t>
      </w:r>
      <w:r>
        <w:rPr>
          <w:cs/>
        </w:rPr>
        <w:t>นวนกิจกรรม</w:t>
      </w:r>
      <w:r w:rsidR="00DB1F34">
        <w:rPr>
          <w:cs/>
        </w:rPr>
        <w:tab/>
      </w:r>
      <w:r>
        <w:rPr>
          <w:cs/>
        </w:rPr>
        <w:t>การกุศลเพื่อสังคมและประเทศชาติ และจ</w:t>
      </w:r>
      <w:r w:rsidR="00DB1F34">
        <w:rPr>
          <w:rFonts w:hint="cs"/>
          <w:cs/>
        </w:rPr>
        <w:t>ำ</w:t>
      </w:r>
      <w:r>
        <w:rPr>
          <w:cs/>
        </w:rPr>
        <w:t>นวนกิจกรรมอาสาสมัครในองค์กรที่ท</w:t>
      </w:r>
      <w:r w:rsidR="00DB1F34">
        <w:rPr>
          <w:rFonts w:hint="cs"/>
          <w:cs/>
        </w:rPr>
        <w:t>ำ</w:t>
      </w:r>
      <w:r w:rsidR="00DB1F34">
        <w:rPr>
          <w:cs/>
        </w:rPr>
        <w:tab/>
      </w:r>
      <w:r>
        <w:rPr>
          <w:cs/>
        </w:rPr>
        <w:t>ประโยชน์ต่อสังคม</w:t>
      </w:r>
    </w:p>
    <w:p w14:paraId="178AAE0F" w14:textId="77777777" w:rsidR="00DB1F34" w:rsidRPr="00DB1F34" w:rsidRDefault="00DB1F34" w:rsidP="00DB1F34"/>
    <w:p w14:paraId="0808DD57" w14:textId="1727B381" w:rsidR="00B35E1D" w:rsidRDefault="00B35E1D" w:rsidP="00DB1F34">
      <w:pPr>
        <w:pStyle w:val="Heading4"/>
      </w:pPr>
      <w:r>
        <w:rPr>
          <w:cs/>
        </w:rPr>
        <w:lastRenderedPageBreak/>
        <w:t xml:space="preserve"> เกณฑ์การส</w:t>
      </w:r>
      <w:r w:rsidR="00DB1F34">
        <w:rPr>
          <w:rFonts w:hint="cs"/>
          <w:cs/>
        </w:rPr>
        <w:t>ำ</w:t>
      </w:r>
      <w:r>
        <w:rPr>
          <w:cs/>
        </w:rPr>
        <w:t>เร็จการศึกษาตามหลักสูตร</w:t>
      </w:r>
    </w:p>
    <w:p w14:paraId="57200628" w14:textId="70C36A60" w:rsidR="00B35E1D" w:rsidRDefault="00B35E1D" w:rsidP="00DB1F34">
      <w:pPr>
        <w:pStyle w:val="Heading5"/>
      </w:pPr>
      <w:r>
        <w:rPr>
          <w:cs/>
        </w:rPr>
        <w:t>ศึกษาครบตามจ</w:t>
      </w:r>
      <w:r w:rsidR="00DB1F34">
        <w:rPr>
          <w:rFonts w:hint="cs"/>
          <w:cs/>
        </w:rPr>
        <w:t>ำ</w:t>
      </w:r>
      <w:r>
        <w:rPr>
          <w:cs/>
        </w:rPr>
        <w:t>นวนหน่วยกิตที่ก</w:t>
      </w:r>
      <w:r w:rsidR="00DB1F34">
        <w:rPr>
          <w:rFonts w:hint="cs"/>
          <w:cs/>
        </w:rPr>
        <w:t>ำ</w:t>
      </w:r>
      <w:r>
        <w:rPr>
          <w:cs/>
        </w:rPr>
        <w:t>หนดไว้ในหลักสูตร</w:t>
      </w:r>
    </w:p>
    <w:p w14:paraId="0299052D" w14:textId="08671BE6" w:rsidR="00B35E1D" w:rsidRDefault="00B35E1D" w:rsidP="00DB1F34">
      <w:pPr>
        <w:pStyle w:val="Heading5"/>
      </w:pPr>
      <w:r>
        <w:rPr>
          <w:cs/>
        </w:rPr>
        <w:t>ได้ค่าระดับคะแนนเฉลี่ยสะสมไม่ต่</w:t>
      </w:r>
      <w:r w:rsidR="00DB1F34">
        <w:rPr>
          <w:rFonts w:hint="cs"/>
          <w:cs/>
        </w:rPr>
        <w:t>ำ</w:t>
      </w:r>
      <w:r>
        <w:rPr>
          <w:cs/>
        </w:rPr>
        <w:t>กว่า 2.00 จากระบบ 4 ระดับคะแนนหรือเทียบเท่า</w:t>
      </w:r>
    </w:p>
    <w:p w14:paraId="1D58EB1C" w14:textId="7196492B" w:rsidR="000207F4" w:rsidRDefault="00B35E1D" w:rsidP="00F15385">
      <w:pPr>
        <w:pStyle w:val="Heading5"/>
      </w:pPr>
      <w:r>
        <w:rPr>
          <w:cs/>
        </w:rPr>
        <w:t>เป็นไปตามระเบียบมหาวิทยาลัยเทคโนโลยีพระจอมเกล้าพระนครเหนือ ว่าด้วย</w:t>
      </w:r>
      <w:r w:rsidR="00DB1F34">
        <w:rPr>
          <w:cs/>
        </w:rPr>
        <w:tab/>
      </w:r>
      <w:r w:rsidR="00DB1F34">
        <w:rPr>
          <w:cs/>
        </w:rPr>
        <w:tab/>
      </w:r>
      <w:r>
        <w:rPr>
          <w:cs/>
        </w:rPr>
        <w:t>การศึกษาระดั</w:t>
      </w:r>
      <w:r w:rsidR="00DB1F34">
        <w:rPr>
          <w:rFonts w:hint="cs"/>
          <w:cs/>
        </w:rPr>
        <w:t>บ</w:t>
      </w:r>
      <w:r>
        <w:rPr>
          <w:cs/>
        </w:rPr>
        <w:t>ปริญญาบัณฑิต</w:t>
      </w:r>
    </w:p>
    <w:p w14:paraId="5647A79B" w14:textId="77777777" w:rsidR="0057263D" w:rsidRPr="0057263D" w:rsidRDefault="0057263D" w:rsidP="0057263D"/>
    <w:p w14:paraId="0C687FCF" w14:textId="2CD23FCF" w:rsidR="0042296E" w:rsidRPr="0042296E" w:rsidRDefault="0042296E" w:rsidP="0042296E">
      <w:pPr>
        <w:pStyle w:val="Heading7"/>
        <w:numPr>
          <w:ilvl w:val="0"/>
          <w:numId w:val="0"/>
        </w:numPr>
        <w:ind w:left="4933"/>
      </w:pPr>
    </w:p>
    <w:sectPr w:rsidR="0042296E" w:rsidRPr="0042296E" w:rsidSect="00115118">
      <w:type w:val="continuous"/>
      <w:pgSz w:w="11907" w:h="16840" w:code="9"/>
      <w:pgMar w:top="1985" w:right="907" w:bottom="1440" w:left="13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E69"/>
    <w:multiLevelType w:val="multilevel"/>
    <w:tmpl w:val="A8847250"/>
    <w:lvl w:ilvl="0">
      <w:start w:val="1"/>
      <w:numFmt w:val="decimal"/>
      <w:pStyle w:val="Heading1"/>
      <w:suff w:val="nothing"/>
      <w:lvlText w:val="บทที่ %1"/>
      <w:lvlJc w:val="left"/>
      <w:pPr>
        <w:ind w:left="0" w:firstLine="0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7"/>
        </w:tabs>
        <w:ind w:left="0" w:firstLine="56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0" w:firstLine="124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pStyle w:val="Heading5"/>
      <w:lvlText w:val="%5)"/>
      <w:lvlJc w:val="left"/>
      <w:pPr>
        <w:tabs>
          <w:tab w:val="num" w:pos="2552"/>
        </w:tabs>
        <w:ind w:left="0" w:firstLine="2126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none"/>
      <w:pStyle w:val="Heading6"/>
      <w:lvlText w:val="-"/>
      <w:lvlJc w:val="left"/>
      <w:pPr>
        <w:tabs>
          <w:tab w:val="num" w:pos="2835"/>
        </w:tabs>
        <w:ind w:left="0" w:firstLine="2552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Restart w:val="1"/>
      <w:pStyle w:val="Heading8"/>
      <w:suff w:val="nothing"/>
      <w:lvlText w:val="ภาพที่  %1-%8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  <w:lvl w:ilvl="8">
      <w:start w:val="1"/>
      <w:numFmt w:val="decimal"/>
      <w:lvlRestart w:val="1"/>
      <w:pStyle w:val="Heading9"/>
      <w:suff w:val="nothing"/>
      <w:lvlText w:val="ตารางที่  %1-%9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2"/>
        <w:szCs w:val="32"/>
      </w:rPr>
    </w:lvl>
  </w:abstractNum>
  <w:abstractNum w:abstractNumId="1" w15:restartNumberingAfterBreak="0">
    <w:nsid w:val="0DB041FF"/>
    <w:multiLevelType w:val="hybridMultilevel"/>
    <w:tmpl w:val="8C9CD674"/>
    <w:lvl w:ilvl="0" w:tplc="B504D5AA">
      <w:start w:val="2"/>
      <w:numFmt w:val="bullet"/>
      <w:lvlText w:val="-"/>
      <w:lvlJc w:val="left"/>
      <w:pPr>
        <w:ind w:left="3457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4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7" w:hanging="360"/>
      </w:pPr>
      <w:rPr>
        <w:rFonts w:ascii="Wingdings" w:hAnsi="Wingdings" w:hint="default"/>
      </w:rPr>
    </w:lvl>
  </w:abstractNum>
  <w:abstractNum w:abstractNumId="2" w15:restartNumberingAfterBreak="0">
    <w:nsid w:val="0F64162E"/>
    <w:multiLevelType w:val="hybridMultilevel"/>
    <w:tmpl w:val="EF6ED8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AF1377"/>
    <w:multiLevelType w:val="multilevel"/>
    <w:tmpl w:val="CC6CBF92"/>
    <w:lvl w:ilvl="0">
      <w:start w:val="1"/>
      <w:numFmt w:val="decimal"/>
      <w:suff w:val="nothing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67" w:firstLine="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1871" w:hanging="737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decimal"/>
      <w:suff w:val="space"/>
      <w:lvlText w:val="%1.%2.%3.%4.%5"/>
      <w:lvlJc w:val="left"/>
      <w:pPr>
        <w:ind w:left="2722" w:hanging="87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suff w:val="space"/>
      <w:lvlText w:val="%1.%2.%3.%4.%5.%6"/>
      <w:lvlJc w:val="left"/>
      <w:pPr>
        <w:ind w:left="3742" w:hanging="1049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6">
      <w:start w:val="1"/>
      <w:numFmt w:val="decimal"/>
      <w:suff w:val="space"/>
      <w:lvlText w:val="%1.%2.%3.%4.%5.%6.%7"/>
      <w:lvlJc w:val="left"/>
      <w:pPr>
        <w:ind w:left="4933" w:hanging="119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D1A67F1"/>
    <w:multiLevelType w:val="multilevel"/>
    <w:tmpl w:val="C2F820D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8890FDD"/>
    <w:multiLevelType w:val="multilevel"/>
    <w:tmpl w:val="8FF883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6" w15:restartNumberingAfterBreak="0">
    <w:nsid w:val="72A90A79"/>
    <w:multiLevelType w:val="multilevel"/>
    <w:tmpl w:val="2EDAEF42"/>
    <w:lvl w:ilvl="0">
      <w:start w:val="1"/>
      <w:numFmt w:val="decimal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49730622">
    <w:abstractNumId w:val="0"/>
  </w:num>
  <w:num w:numId="2" w16cid:durableId="518812176">
    <w:abstractNumId w:val="0"/>
  </w:num>
  <w:num w:numId="3" w16cid:durableId="978729405">
    <w:abstractNumId w:val="0"/>
  </w:num>
  <w:num w:numId="4" w16cid:durableId="1446269163">
    <w:abstractNumId w:val="0"/>
  </w:num>
  <w:num w:numId="5" w16cid:durableId="432938027">
    <w:abstractNumId w:val="0"/>
  </w:num>
  <w:num w:numId="6" w16cid:durableId="1922446592">
    <w:abstractNumId w:val="0"/>
  </w:num>
  <w:num w:numId="7" w16cid:durableId="1711108581">
    <w:abstractNumId w:val="0"/>
  </w:num>
  <w:num w:numId="8" w16cid:durableId="1230652334">
    <w:abstractNumId w:val="0"/>
  </w:num>
  <w:num w:numId="9" w16cid:durableId="250941391">
    <w:abstractNumId w:val="3"/>
  </w:num>
  <w:num w:numId="10" w16cid:durableId="437675022">
    <w:abstractNumId w:val="4"/>
  </w:num>
  <w:num w:numId="11" w16cid:durableId="1802532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1584615">
    <w:abstractNumId w:val="6"/>
  </w:num>
  <w:num w:numId="13" w16cid:durableId="2139368674">
    <w:abstractNumId w:val="5"/>
  </w:num>
  <w:num w:numId="14" w16cid:durableId="781531068">
    <w:abstractNumId w:val="1"/>
  </w:num>
  <w:num w:numId="15" w16cid:durableId="7846144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5479501">
    <w:abstractNumId w:val="2"/>
  </w:num>
  <w:num w:numId="17" w16cid:durableId="43555905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518389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660385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16050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217146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750154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mirrorMargins/>
  <w:proofState w:spelling="clean" w:grammar="clean"/>
  <w:attachedTemplate r:id="rId1"/>
  <w:linkStyles/>
  <w:defaultTabStop w:val="720"/>
  <w:evenAndOddHeaders/>
  <w:drawingGridHorizontalSpacing w:val="150"/>
  <w:displayHorizontalDrawingGridEvery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2B"/>
    <w:rsid w:val="00001269"/>
    <w:rsid w:val="00005063"/>
    <w:rsid w:val="000073C6"/>
    <w:rsid w:val="00015CF1"/>
    <w:rsid w:val="000207F4"/>
    <w:rsid w:val="00022799"/>
    <w:rsid w:val="00030165"/>
    <w:rsid w:val="0005563D"/>
    <w:rsid w:val="00064931"/>
    <w:rsid w:val="00066839"/>
    <w:rsid w:val="00072CAD"/>
    <w:rsid w:val="000809C8"/>
    <w:rsid w:val="00086A16"/>
    <w:rsid w:val="000877AF"/>
    <w:rsid w:val="000A1023"/>
    <w:rsid w:val="000B2CF2"/>
    <w:rsid w:val="000B3415"/>
    <w:rsid w:val="000B6300"/>
    <w:rsid w:val="000C637D"/>
    <w:rsid w:val="000D7D2E"/>
    <w:rsid w:val="000E1A69"/>
    <w:rsid w:val="00100583"/>
    <w:rsid w:val="00115118"/>
    <w:rsid w:val="0011649B"/>
    <w:rsid w:val="00125469"/>
    <w:rsid w:val="00134184"/>
    <w:rsid w:val="00142178"/>
    <w:rsid w:val="00142776"/>
    <w:rsid w:val="0014482B"/>
    <w:rsid w:val="0015633C"/>
    <w:rsid w:val="0016264E"/>
    <w:rsid w:val="00176DAD"/>
    <w:rsid w:val="001870AB"/>
    <w:rsid w:val="00197DCF"/>
    <w:rsid w:val="001A3D62"/>
    <w:rsid w:val="001A7202"/>
    <w:rsid w:val="001B14C4"/>
    <w:rsid w:val="001C1A8F"/>
    <w:rsid w:val="001C41C1"/>
    <w:rsid w:val="001E1889"/>
    <w:rsid w:val="001E36F6"/>
    <w:rsid w:val="001F4A02"/>
    <w:rsid w:val="00216462"/>
    <w:rsid w:val="002165CF"/>
    <w:rsid w:val="00224D7E"/>
    <w:rsid w:val="002255AC"/>
    <w:rsid w:val="00231A59"/>
    <w:rsid w:val="002523DA"/>
    <w:rsid w:val="0026302B"/>
    <w:rsid w:val="00266E08"/>
    <w:rsid w:val="00281745"/>
    <w:rsid w:val="002823AA"/>
    <w:rsid w:val="002833B8"/>
    <w:rsid w:val="00283AC0"/>
    <w:rsid w:val="002901BC"/>
    <w:rsid w:val="0029565B"/>
    <w:rsid w:val="0029614C"/>
    <w:rsid w:val="002A2400"/>
    <w:rsid w:val="002B4A89"/>
    <w:rsid w:val="002B6FB2"/>
    <w:rsid w:val="002C4A53"/>
    <w:rsid w:val="002C64DF"/>
    <w:rsid w:val="002E67C3"/>
    <w:rsid w:val="002F1CE1"/>
    <w:rsid w:val="002F2275"/>
    <w:rsid w:val="0030435B"/>
    <w:rsid w:val="003046DE"/>
    <w:rsid w:val="003111CC"/>
    <w:rsid w:val="00332A25"/>
    <w:rsid w:val="00334A4D"/>
    <w:rsid w:val="00343342"/>
    <w:rsid w:val="0035372E"/>
    <w:rsid w:val="0038709F"/>
    <w:rsid w:val="0039068A"/>
    <w:rsid w:val="00392EB5"/>
    <w:rsid w:val="00395606"/>
    <w:rsid w:val="0039751F"/>
    <w:rsid w:val="003A6E97"/>
    <w:rsid w:val="003B2C28"/>
    <w:rsid w:val="003B43F6"/>
    <w:rsid w:val="003D6433"/>
    <w:rsid w:val="003E735C"/>
    <w:rsid w:val="003F3D42"/>
    <w:rsid w:val="00402813"/>
    <w:rsid w:val="00406BE6"/>
    <w:rsid w:val="0042296E"/>
    <w:rsid w:val="00422B99"/>
    <w:rsid w:val="00423E3F"/>
    <w:rsid w:val="00425D6C"/>
    <w:rsid w:val="004260B3"/>
    <w:rsid w:val="00426454"/>
    <w:rsid w:val="00426CC9"/>
    <w:rsid w:val="004401DD"/>
    <w:rsid w:val="0044155E"/>
    <w:rsid w:val="00451B8C"/>
    <w:rsid w:val="00454AF1"/>
    <w:rsid w:val="00462D00"/>
    <w:rsid w:val="00470942"/>
    <w:rsid w:val="00470955"/>
    <w:rsid w:val="00482766"/>
    <w:rsid w:val="00485F7E"/>
    <w:rsid w:val="004916C1"/>
    <w:rsid w:val="00491781"/>
    <w:rsid w:val="004A28B0"/>
    <w:rsid w:val="004B6D74"/>
    <w:rsid w:val="004C78BC"/>
    <w:rsid w:val="004D06CB"/>
    <w:rsid w:val="004D0A32"/>
    <w:rsid w:val="004D56A7"/>
    <w:rsid w:val="004E3A37"/>
    <w:rsid w:val="004F1521"/>
    <w:rsid w:val="0050275F"/>
    <w:rsid w:val="00512B24"/>
    <w:rsid w:val="00512F68"/>
    <w:rsid w:val="00513078"/>
    <w:rsid w:val="00514C9F"/>
    <w:rsid w:val="00525783"/>
    <w:rsid w:val="00527314"/>
    <w:rsid w:val="005313FE"/>
    <w:rsid w:val="005501BA"/>
    <w:rsid w:val="00550F3D"/>
    <w:rsid w:val="00570EA4"/>
    <w:rsid w:val="0057263D"/>
    <w:rsid w:val="00587355"/>
    <w:rsid w:val="005946F2"/>
    <w:rsid w:val="00594973"/>
    <w:rsid w:val="005A3559"/>
    <w:rsid w:val="005B39BB"/>
    <w:rsid w:val="005B6BB8"/>
    <w:rsid w:val="005C052E"/>
    <w:rsid w:val="005C17B7"/>
    <w:rsid w:val="005C1D4E"/>
    <w:rsid w:val="005C45BA"/>
    <w:rsid w:val="005D12B0"/>
    <w:rsid w:val="005D6004"/>
    <w:rsid w:val="005E4503"/>
    <w:rsid w:val="005E4FDA"/>
    <w:rsid w:val="005E5CE4"/>
    <w:rsid w:val="005F5738"/>
    <w:rsid w:val="005F6907"/>
    <w:rsid w:val="00603908"/>
    <w:rsid w:val="00624BE8"/>
    <w:rsid w:val="00626038"/>
    <w:rsid w:val="00626BE6"/>
    <w:rsid w:val="00633673"/>
    <w:rsid w:val="00634938"/>
    <w:rsid w:val="00640C2C"/>
    <w:rsid w:val="00641E43"/>
    <w:rsid w:val="006509F8"/>
    <w:rsid w:val="0066334E"/>
    <w:rsid w:val="006711EF"/>
    <w:rsid w:val="00684399"/>
    <w:rsid w:val="00684CF0"/>
    <w:rsid w:val="00692685"/>
    <w:rsid w:val="006A5E8E"/>
    <w:rsid w:val="006B4A2C"/>
    <w:rsid w:val="006C01FA"/>
    <w:rsid w:val="006C5109"/>
    <w:rsid w:val="006D18E6"/>
    <w:rsid w:val="006D1923"/>
    <w:rsid w:val="006D2EA8"/>
    <w:rsid w:val="006D37FA"/>
    <w:rsid w:val="006D67E0"/>
    <w:rsid w:val="006E0FAF"/>
    <w:rsid w:val="006F1106"/>
    <w:rsid w:val="007115F6"/>
    <w:rsid w:val="007140EB"/>
    <w:rsid w:val="00721D43"/>
    <w:rsid w:val="0072222B"/>
    <w:rsid w:val="00725504"/>
    <w:rsid w:val="007276DA"/>
    <w:rsid w:val="007421E6"/>
    <w:rsid w:val="00743223"/>
    <w:rsid w:val="00764275"/>
    <w:rsid w:val="00765D64"/>
    <w:rsid w:val="00775D1E"/>
    <w:rsid w:val="00777386"/>
    <w:rsid w:val="007C5737"/>
    <w:rsid w:val="007E3DA5"/>
    <w:rsid w:val="007F2736"/>
    <w:rsid w:val="007F56E3"/>
    <w:rsid w:val="008008F3"/>
    <w:rsid w:val="00802D25"/>
    <w:rsid w:val="00832A8E"/>
    <w:rsid w:val="008445C3"/>
    <w:rsid w:val="008450D4"/>
    <w:rsid w:val="00846554"/>
    <w:rsid w:val="0086134B"/>
    <w:rsid w:val="00870835"/>
    <w:rsid w:val="00872011"/>
    <w:rsid w:val="00881A37"/>
    <w:rsid w:val="008836DD"/>
    <w:rsid w:val="008A4F49"/>
    <w:rsid w:val="008B2A84"/>
    <w:rsid w:val="008C4ECB"/>
    <w:rsid w:val="008D6263"/>
    <w:rsid w:val="008F4114"/>
    <w:rsid w:val="0091431B"/>
    <w:rsid w:val="00921E3C"/>
    <w:rsid w:val="00941288"/>
    <w:rsid w:val="00945C35"/>
    <w:rsid w:val="009476F6"/>
    <w:rsid w:val="009567FE"/>
    <w:rsid w:val="009872AC"/>
    <w:rsid w:val="00996E77"/>
    <w:rsid w:val="00997CA5"/>
    <w:rsid w:val="009A186F"/>
    <w:rsid w:val="009C1DF2"/>
    <w:rsid w:val="009C398F"/>
    <w:rsid w:val="009E3B27"/>
    <w:rsid w:val="00A053EA"/>
    <w:rsid w:val="00A14C3A"/>
    <w:rsid w:val="00A229EA"/>
    <w:rsid w:val="00A2514C"/>
    <w:rsid w:val="00A41638"/>
    <w:rsid w:val="00A46AE0"/>
    <w:rsid w:val="00A713F6"/>
    <w:rsid w:val="00A73E5C"/>
    <w:rsid w:val="00A74735"/>
    <w:rsid w:val="00A91380"/>
    <w:rsid w:val="00A96528"/>
    <w:rsid w:val="00AC6829"/>
    <w:rsid w:val="00AD231D"/>
    <w:rsid w:val="00AF22C7"/>
    <w:rsid w:val="00AF6B06"/>
    <w:rsid w:val="00B12551"/>
    <w:rsid w:val="00B143ED"/>
    <w:rsid w:val="00B258D2"/>
    <w:rsid w:val="00B35E1D"/>
    <w:rsid w:val="00B42153"/>
    <w:rsid w:val="00B47DE1"/>
    <w:rsid w:val="00B536EB"/>
    <w:rsid w:val="00B566E2"/>
    <w:rsid w:val="00B56D10"/>
    <w:rsid w:val="00B574E0"/>
    <w:rsid w:val="00B735D8"/>
    <w:rsid w:val="00B85F0F"/>
    <w:rsid w:val="00BC0D46"/>
    <w:rsid w:val="00BC226D"/>
    <w:rsid w:val="00BD22E9"/>
    <w:rsid w:val="00BE4E4B"/>
    <w:rsid w:val="00C0101B"/>
    <w:rsid w:val="00C06E1D"/>
    <w:rsid w:val="00C06ED9"/>
    <w:rsid w:val="00C13715"/>
    <w:rsid w:val="00C14241"/>
    <w:rsid w:val="00C164FE"/>
    <w:rsid w:val="00C31301"/>
    <w:rsid w:val="00C32C9F"/>
    <w:rsid w:val="00C46040"/>
    <w:rsid w:val="00C522C4"/>
    <w:rsid w:val="00C74054"/>
    <w:rsid w:val="00C74652"/>
    <w:rsid w:val="00C91CC1"/>
    <w:rsid w:val="00C9266F"/>
    <w:rsid w:val="00C94663"/>
    <w:rsid w:val="00CB0552"/>
    <w:rsid w:val="00CB6EA8"/>
    <w:rsid w:val="00CB784E"/>
    <w:rsid w:val="00CD15B9"/>
    <w:rsid w:val="00CD6652"/>
    <w:rsid w:val="00CE7BB4"/>
    <w:rsid w:val="00D051A1"/>
    <w:rsid w:val="00D13C07"/>
    <w:rsid w:val="00D1461A"/>
    <w:rsid w:val="00D21907"/>
    <w:rsid w:val="00D32845"/>
    <w:rsid w:val="00D40965"/>
    <w:rsid w:val="00D631D8"/>
    <w:rsid w:val="00D6481F"/>
    <w:rsid w:val="00D705D6"/>
    <w:rsid w:val="00D8493E"/>
    <w:rsid w:val="00D84AAB"/>
    <w:rsid w:val="00D94E5E"/>
    <w:rsid w:val="00DA24EA"/>
    <w:rsid w:val="00DA295B"/>
    <w:rsid w:val="00DB1E19"/>
    <w:rsid w:val="00DB1F34"/>
    <w:rsid w:val="00DB58C8"/>
    <w:rsid w:val="00DB7E78"/>
    <w:rsid w:val="00DC16D7"/>
    <w:rsid w:val="00DC3399"/>
    <w:rsid w:val="00DD6600"/>
    <w:rsid w:val="00DE04F8"/>
    <w:rsid w:val="00DE676F"/>
    <w:rsid w:val="00DF3224"/>
    <w:rsid w:val="00E100E3"/>
    <w:rsid w:val="00E23D04"/>
    <w:rsid w:val="00E27631"/>
    <w:rsid w:val="00E36916"/>
    <w:rsid w:val="00E37375"/>
    <w:rsid w:val="00E440BF"/>
    <w:rsid w:val="00E445D8"/>
    <w:rsid w:val="00E454F8"/>
    <w:rsid w:val="00E52C99"/>
    <w:rsid w:val="00E63834"/>
    <w:rsid w:val="00E66953"/>
    <w:rsid w:val="00E7342C"/>
    <w:rsid w:val="00E766E1"/>
    <w:rsid w:val="00E82989"/>
    <w:rsid w:val="00E923E5"/>
    <w:rsid w:val="00E972E9"/>
    <w:rsid w:val="00EC33B0"/>
    <w:rsid w:val="00ED281F"/>
    <w:rsid w:val="00ED2C40"/>
    <w:rsid w:val="00ED55E9"/>
    <w:rsid w:val="00EE1E7E"/>
    <w:rsid w:val="00EF002A"/>
    <w:rsid w:val="00EF023B"/>
    <w:rsid w:val="00EF479B"/>
    <w:rsid w:val="00F01524"/>
    <w:rsid w:val="00F06FDD"/>
    <w:rsid w:val="00F07878"/>
    <w:rsid w:val="00F10743"/>
    <w:rsid w:val="00F15385"/>
    <w:rsid w:val="00F2162C"/>
    <w:rsid w:val="00F25109"/>
    <w:rsid w:val="00F57B3F"/>
    <w:rsid w:val="00F64008"/>
    <w:rsid w:val="00F6505B"/>
    <w:rsid w:val="00F66562"/>
    <w:rsid w:val="00F73788"/>
    <w:rsid w:val="00F7452D"/>
    <w:rsid w:val="00F7507A"/>
    <w:rsid w:val="00F768E9"/>
    <w:rsid w:val="00F832B3"/>
    <w:rsid w:val="00F87F42"/>
    <w:rsid w:val="00FB04BE"/>
    <w:rsid w:val="00FD6655"/>
    <w:rsid w:val="00FD7760"/>
    <w:rsid w:val="00FE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5E831"/>
  <w15:chartTrackingRefBased/>
  <w15:docId w15:val="{868A93E6-5138-4663-A682-DF2810AFC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rdia New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E3C"/>
    <w:pPr>
      <w:spacing w:after="0" w:line="240" w:lineRule="auto"/>
      <w:ind w:firstLine="567"/>
      <w:jc w:val="thaiDistribute"/>
    </w:pPr>
    <w:rPr>
      <w:rFonts w:ascii="TH SarabunPSK" w:hAnsi="TH SarabunPSK" w:cs="TH SarabunPSK"/>
      <w:kern w:val="0"/>
      <w:sz w:val="32"/>
      <w:szCs w:val="32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1E3C"/>
    <w:pPr>
      <w:keepNext/>
      <w:keepLines/>
      <w:numPr>
        <w:numId w:val="17"/>
      </w:numPr>
      <w:spacing w:before="700"/>
      <w:jc w:val="center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1E3C"/>
    <w:pPr>
      <w:keepNext/>
      <w:keepLines/>
      <w:numPr>
        <w:ilvl w:val="1"/>
        <w:numId w:val="17"/>
      </w:numPr>
      <w:spacing w:before="32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1E3C"/>
    <w:pPr>
      <w:keepNext/>
      <w:keepLines/>
      <w:numPr>
        <w:ilvl w:val="2"/>
        <w:numId w:val="17"/>
      </w:numPr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1E3C"/>
    <w:pPr>
      <w:keepNext/>
      <w:keepLines/>
      <w:numPr>
        <w:ilvl w:val="3"/>
        <w:numId w:val="17"/>
      </w:numPr>
      <w:outlineLvl w:val="3"/>
    </w:pPr>
    <w:rPr>
      <w:rFonts w:eastAsiaTheme="majorEastAsia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21E3C"/>
    <w:pPr>
      <w:keepNext/>
      <w:keepLines/>
      <w:numPr>
        <w:ilvl w:val="4"/>
        <w:numId w:val="17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21E3C"/>
    <w:pPr>
      <w:keepNext/>
      <w:keepLines/>
      <w:numPr>
        <w:ilvl w:val="5"/>
        <w:numId w:val="17"/>
      </w:numPr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21E3C"/>
    <w:pPr>
      <w:keepNext/>
      <w:keepLines/>
      <w:numPr>
        <w:ilvl w:val="6"/>
        <w:numId w:val="17"/>
      </w:numPr>
      <w:outlineLvl w:val="6"/>
    </w:pPr>
    <w:rPr>
      <w:rFonts w:eastAsiaTheme="majorEastAsia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921E3C"/>
    <w:pPr>
      <w:keepNext/>
      <w:keepLines/>
      <w:numPr>
        <w:ilvl w:val="7"/>
        <w:numId w:val="17"/>
      </w:numPr>
      <w:spacing w:before="320" w:after="320"/>
      <w:jc w:val="center"/>
      <w:outlineLvl w:val="7"/>
    </w:pPr>
    <w:rPr>
      <w:rFonts w:eastAsiaTheme="majorEastAsia"/>
      <w:color w:val="000000" w:themeColor="text1"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921E3C"/>
    <w:pPr>
      <w:keepNext/>
      <w:keepLines/>
      <w:numPr>
        <w:ilvl w:val="8"/>
        <w:numId w:val="17"/>
      </w:numPr>
      <w:spacing w:before="320"/>
      <w:outlineLvl w:val="8"/>
    </w:pPr>
    <w:rPr>
      <w:rFonts w:eastAsiaTheme="majorEastAsia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  <w:rsid w:val="00921E3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21E3C"/>
  </w:style>
  <w:style w:type="paragraph" w:styleId="BalloonText">
    <w:name w:val="Balloon Text"/>
    <w:basedOn w:val="Normal"/>
    <w:link w:val="BalloonTextChar"/>
    <w:uiPriority w:val="99"/>
    <w:semiHidden/>
    <w:unhideWhenUsed/>
    <w:rsid w:val="00921E3C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E3C"/>
    <w:rPr>
      <w:rFonts w:ascii="Tahoma" w:hAnsi="Tahoma" w:cs="Angsana New"/>
      <w:kern w:val="0"/>
      <w:sz w:val="16"/>
      <w:szCs w:val="20"/>
      <w:lang w:bidi="th-T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1E3C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21E3C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1E3C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21E3C"/>
    <w:rPr>
      <w:rFonts w:ascii="TH SarabunPSK" w:hAnsi="TH SarabunPSK" w:cs="Angsana New"/>
      <w:kern w:val="0"/>
      <w:sz w:val="32"/>
      <w:szCs w:val="40"/>
      <w:lang w:bidi="th-T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21E3C"/>
    <w:rPr>
      <w:rFonts w:ascii="TH SarabunPSK" w:eastAsiaTheme="majorEastAsia" w:hAnsi="TH SarabunPSK" w:cs="TH SarabunPSK"/>
      <w:b/>
      <w:bCs/>
      <w:kern w:val="0"/>
      <w:sz w:val="40"/>
      <w:szCs w:val="40"/>
      <w:lang w:bidi="th-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21E3C"/>
    <w:rPr>
      <w:rFonts w:ascii="TH SarabunPSK" w:eastAsiaTheme="majorEastAsia" w:hAnsi="TH SarabunPSK" w:cs="TH SarabunPSK"/>
      <w:b/>
      <w:bCs/>
      <w:kern w:val="0"/>
      <w:sz w:val="32"/>
      <w:szCs w:val="32"/>
      <w:lang w:bidi="th-T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21E3C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21E3C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21E3C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921E3C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921E3C"/>
    <w:rPr>
      <w:rFonts w:ascii="TH SarabunPSK" w:eastAsiaTheme="majorEastAsia" w:hAnsi="TH SarabunPSK" w:cs="TH SarabunPSK"/>
      <w:kern w:val="0"/>
      <w:sz w:val="32"/>
      <w:szCs w:val="32"/>
      <w:lang w:bidi="th-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921E3C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921E3C"/>
    <w:rPr>
      <w:rFonts w:ascii="TH SarabunPSK" w:eastAsiaTheme="majorEastAsia" w:hAnsi="TH SarabunPSK" w:cs="TH SarabunPSK"/>
      <w:color w:val="000000" w:themeColor="text1"/>
      <w:kern w:val="0"/>
      <w:sz w:val="32"/>
      <w:szCs w:val="32"/>
      <w:lang w:bidi="th-TH"/>
      <w14:ligatures w14:val="none"/>
    </w:rPr>
  </w:style>
  <w:style w:type="character" w:styleId="Hyperlink">
    <w:name w:val="Hyperlink"/>
    <w:basedOn w:val="DefaultParagraphFont"/>
    <w:uiPriority w:val="99"/>
    <w:unhideWhenUsed/>
    <w:rsid w:val="00921E3C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512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68"/>
    <w:rPr>
      <w:rFonts w:ascii="TH SarabunPSK" w:eastAsia="Cordia New" w:hAnsi="TH SarabunPSK" w:cs="TH SarabunPSK"/>
      <w:i/>
      <w:iCs/>
      <w:color w:val="2F5496" w:themeColor="accent1" w:themeShade="BF"/>
      <w:kern w:val="0"/>
      <w:sz w:val="32"/>
      <w:szCs w:val="32"/>
      <w:lang w:bidi="th-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2F68"/>
    <w:rPr>
      <w:b/>
      <w:bCs/>
      <w:smallCaps/>
      <w:color w:val="2F5496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921E3C"/>
    <w:pPr>
      <w:ind w:left="720"/>
      <w:contextualSpacing/>
    </w:pPr>
    <w:rPr>
      <w:rFonts w:cs="Angsana New"/>
      <w:szCs w:val="40"/>
    </w:rPr>
  </w:style>
  <w:style w:type="paragraph" w:styleId="NoSpacing">
    <w:name w:val="No Spacing"/>
    <w:uiPriority w:val="1"/>
    <w:qFormat/>
    <w:rsid w:val="00921E3C"/>
    <w:pPr>
      <w:spacing w:after="0" w:line="240" w:lineRule="auto"/>
    </w:pPr>
    <w:rPr>
      <w:rFonts w:eastAsiaTheme="minorHAnsi"/>
      <w:kern w:val="0"/>
      <w:sz w:val="22"/>
      <w:szCs w:val="28"/>
      <w:lang w:bidi="th-TH"/>
      <w14:ligatures w14:val="none"/>
    </w:rPr>
  </w:style>
  <w:style w:type="paragraph" w:styleId="NormalWeb">
    <w:name w:val="Normal (Web)"/>
    <w:basedOn w:val="Normal"/>
    <w:uiPriority w:val="99"/>
    <w:unhideWhenUsed/>
    <w:rsid w:val="00921E3C"/>
    <w:pPr>
      <w:spacing w:before="100" w:beforeAutospacing="1" w:after="100" w:afterAutospacing="1"/>
      <w:ind w:firstLine="0"/>
      <w:jc w:val="left"/>
    </w:pPr>
    <w:rPr>
      <w:rFonts w:ascii="Angsana New" w:eastAsia="Times New Roman" w:hAnsi="Angsana New" w:cs="Angsana New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68"/>
    <w:rPr>
      <w:rFonts w:ascii="TH SarabunPSK" w:eastAsia="Cordia New" w:hAnsi="TH SarabunPSK" w:cs="TH SarabunPSK"/>
      <w:i/>
      <w:iCs/>
      <w:color w:val="404040" w:themeColor="text1" w:themeTint="BF"/>
      <w:kern w:val="0"/>
      <w:sz w:val="32"/>
      <w:szCs w:val="32"/>
      <w:lang w:bidi="th-TH"/>
      <w14:ligatures w14:val="none"/>
    </w:rPr>
  </w:style>
  <w:style w:type="character" w:styleId="Strong">
    <w:name w:val="Strong"/>
    <w:basedOn w:val="DefaultParagraphFont"/>
    <w:uiPriority w:val="22"/>
    <w:qFormat/>
    <w:rsid w:val="00921E3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68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68"/>
    <w:rPr>
      <w:rFonts w:ascii="TH SarabunPSK" w:eastAsiaTheme="majorEastAsia" w:hAnsi="TH SarabunPSK" w:cstheme="majorBidi"/>
      <w:color w:val="595959" w:themeColor="text1" w:themeTint="A6"/>
      <w:spacing w:val="15"/>
      <w:kern w:val="0"/>
      <w:sz w:val="28"/>
      <w:szCs w:val="28"/>
      <w:lang w:bidi="th-TH"/>
      <w14:ligatures w14:val="none"/>
    </w:rPr>
  </w:style>
  <w:style w:type="table" w:styleId="TableGrid">
    <w:name w:val="Table Grid"/>
    <w:basedOn w:val="TableNormal"/>
    <w:uiPriority w:val="59"/>
    <w:rsid w:val="00512F68"/>
    <w:pPr>
      <w:spacing w:after="0" w:line="240" w:lineRule="auto"/>
    </w:pPr>
    <w:rPr>
      <w:rFonts w:ascii="Angsana New" w:hAnsi="Angsana New" w:cs="Angsana New"/>
      <w:kern w:val="0"/>
      <w:sz w:val="32"/>
      <w:szCs w:val="32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autoRedefine/>
    <w:uiPriority w:val="99"/>
    <w:unhideWhenUsed/>
    <w:qFormat/>
    <w:rsid w:val="00921E3C"/>
    <w:pPr>
      <w:tabs>
        <w:tab w:val="center" w:pos="8064"/>
      </w:tabs>
    </w:pPr>
    <w:rPr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12F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68"/>
    <w:rPr>
      <w:rFonts w:asciiTheme="majorHAnsi" w:eastAsiaTheme="majorEastAsia" w:hAnsiTheme="majorHAnsi" w:cstheme="majorBidi"/>
      <w:spacing w:val="-10"/>
      <w:kern w:val="28"/>
      <w:sz w:val="56"/>
      <w:szCs w:val="56"/>
      <w:lang w:bidi="th-TH"/>
      <w14:ligatures w14:val="none"/>
    </w:rPr>
  </w:style>
  <w:style w:type="paragraph" w:styleId="TOAHeading">
    <w:name w:val="toa heading"/>
    <w:basedOn w:val="Normal"/>
    <w:next w:val="Normal"/>
    <w:uiPriority w:val="99"/>
    <w:semiHidden/>
    <w:unhideWhenUsed/>
    <w:rsid w:val="00921E3C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21E3C"/>
    <w:pPr>
      <w:tabs>
        <w:tab w:val="center" w:pos="8064"/>
      </w:tabs>
      <w:ind w:firstLine="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921E3C"/>
    <w:pPr>
      <w:tabs>
        <w:tab w:val="center" w:pos="8064"/>
      </w:tabs>
      <w:spacing w:after="100"/>
      <w:ind w:left="144" w:firstLine="562"/>
    </w:pPr>
    <w:rPr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921E3C"/>
    <w:pPr>
      <w:spacing w:after="100"/>
      <w:ind w:left="64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921E3C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color w:val="2F5496" w:themeColor="accent1" w:themeShade="BF"/>
      <w:sz w:val="35"/>
      <w:szCs w:val="35"/>
      <w:cs/>
    </w:rPr>
  </w:style>
  <w:style w:type="paragraph" w:customStyle="1" w:styleId="a">
    <w:name w:val="ภาพ"/>
    <w:basedOn w:val="Normal"/>
    <w:autoRedefine/>
    <w:qFormat/>
    <w:rsid w:val="00921E3C"/>
    <w:pPr>
      <w:spacing w:before="120"/>
      <w:ind w:firstLine="0"/>
      <w:jc w:val="center"/>
    </w:pPr>
  </w:style>
  <w:style w:type="paragraph" w:customStyle="1" w:styleId="a0">
    <w:name w:val="ตาราง"/>
    <w:basedOn w:val="a"/>
    <w:qFormat/>
    <w:rsid w:val="00921E3C"/>
    <w:pPr>
      <w:spacing w:before="0"/>
    </w:pPr>
  </w:style>
  <w:style w:type="paragraph" w:customStyle="1" w:styleId="a1">
    <w:name w:val="ที่มา"/>
    <w:basedOn w:val="a"/>
    <w:autoRedefine/>
    <w:qFormat/>
    <w:rsid w:val="00921E3C"/>
    <w:pPr>
      <w:spacing w:before="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3611;&#3619;&#3636;&#3597;&#3597;&#3634;&#3609;&#3636;&#3614;&#3609;&#3608;&#3660;\&#3648;&#3621;&#3656;&#3617;&#3611;&#3619;&#3636;&#3597;&#3597;&#3634;&#3609;&#3636;&#3614;&#3609;&#3608;&#3660;\&#3648;&#3621;&#3656;&#3617;(&#3610;&#3607;)\template%20&#3592;&#3633;&#3604;&#3648;&#3621;&#3656;&#3617;&#3629;&#3633;&#3605;&#3650;&#3609;&#3617;&#3633;&#3605;&#3636;%20(5)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จัดเล่มอัตโนมัติ (5)</Template>
  <TotalTime>472</TotalTime>
  <Pages>63</Pages>
  <Words>13077</Words>
  <Characters>71009</Characters>
  <Application>Microsoft Office Word</Application>
  <DocSecurity>0</DocSecurity>
  <Lines>1543</Lines>
  <Paragraphs>744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AMONRAT NGAMSOMPON</dc:creator>
  <cp:keywords/>
  <dc:description/>
  <cp:lastModifiedBy>AMONRAT NGAMSOMPON</cp:lastModifiedBy>
  <cp:revision>3</cp:revision>
  <dcterms:created xsi:type="dcterms:W3CDTF">2025-12-03T02:07:00Z</dcterms:created>
  <dcterms:modified xsi:type="dcterms:W3CDTF">2025-12-03T08:52:00Z</dcterms:modified>
</cp:coreProperties>
</file>